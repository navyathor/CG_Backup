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A2784" w14:textId="01871285" w:rsidR="78A80F98" w:rsidRDefault="78A80F98" w:rsidP="78A80F98">
      <w:pPr>
        <w:pStyle w:val="MainTitle"/>
        <w:tabs>
          <w:tab w:val="clear" w:pos="7920"/>
        </w:tabs>
        <w:spacing w:before="120"/>
        <w:ind w:left="270" w:right="0"/>
        <w:jc w:val="center"/>
        <w:rPr>
          <w:rFonts w:ascii="Arial" w:eastAsiaTheme="minorEastAsia" w:hAnsi="Arial" w:cs="Arial"/>
          <w:color w:val="4472C4" w:themeColor="accent1"/>
          <w:sz w:val="20"/>
          <w:szCs w:val="20"/>
        </w:rPr>
      </w:pPr>
    </w:p>
    <w:p w14:paraId="3367C5F6" w14:textId="074042EE" w:rsidR="00AA524E" w:rsidRDefault="35A9D135" w:rsidP="35A9D135">
      <w:pPr>
        <w:pStyle w:val="MainTitle"/>
        <w:tabs>
          <w:tab w:val="clear" w:pos="7920"/>
        </w:tabs>
        <w:spacing w:before="120"/>
        <w:ind w:left="270" w:right="0"/>
        <w:jc w:val="center"/>
        <w:rPr>
          <w:rFonts w:ascii="Arial" w:eastAsiaTheme="minorEastAsia" w:hAnsi="Arial" w:cs="Arial"/>
          <w:color w:val="4472C4" w:themeColor="accent1"/>
          <w:sz w:val="20"/>
          <w:szCs w:val="20"/>
        </w:rPr>
      </w:pPr>
      <w:r w:rsidRPr="35A9D135">
        <w:rPr>
          <w:rFonts w:ascii="Arial" w:eastAsiaTheme="minorEastAsia" w:hAnsi="Arial" w:cs="Arial"/>
          <w:color w:val="4472C4" w:themeColor="accent1"/>
          <w:sz w:val="20"/>
          <w:szCs w:val="20"/>
        </w:rPr>
        <w:t xml:space="preserve">  </w:t>
      </w:r>
    </w:p>
    <w:p w14:paraId="2F224D4D" w14:textId="77777777" w:rsidR="00123BF2" w:rsidRPr="00123BF2" w:rsidRDefault="00123BF2" w:rsidP="00123BF2"/>
    <w:p w14:paraId="51FC6221" w14:textId="77777777" w:rsidR="00AA524E" w:rsidRDefault="00AA524E" w:rsidP="00AA524E">
      <w:pPr>
        <w:pStyle w:val="MainTitle"/>
        <w:tabs>
          <w:tab w:val="clear" w:pos="7920"/>
        </w:tabs>
        <w:spacing w:before="120"/>
        <w:ind w:left="270" w:right="0"/>
        <w:jc w:val="center"/>
        <w:rPr>
          <w:rFonts w:ascii="Arial" w:eastAsiaTheme="minorHAnsi" w:hAnsi="Arial" w:cs="Arial"/>
          <w:color w:val="4472C4" w:themeColor="accent1"/>
          <w:sz w:val="20"/>
          <w:szCs w:val="20"/>
        </w:rPr>
      </w:pPr>
    </w:p>
    <w:p w14:paraId="5A4D800D" w14:textId="77777777" w:rsidR="00123BF2" w:rsidRPr="00123BF2" w:rsidRDefault="00123BF2" w:rsidP="00123BF2"/>
    <w:p w14:paraId="5E89D0D4" w14:textId="77777777" w:rsidR="00064138" w:rsidRDefault="00064138" w:rsidP="00064138">
      <w:pPr>
        <w:pStyle w:val="Default"/>
      </w:pPr>
    </w:p>
    <w:p w14:paraId="681D501F" w14:textId="77777777" w:rsidR="00064138" w:rsidRDefault="00064138" w:rsidP="00064138">
      <w:pPr>
        <w:pStyle w:val="Default"/>
      </w:pPr>
      <w:r>
        <w:t xml:space="preserve"> </w:t>
      </w:r>
    </w:p>
    <w:p w14:paraId="53B26399" w14:textId="7EA84A92" w:rsidR="005848DF" w:rsidRPr="00AA524E" w:rsidRDefault="00064138" w:rsidP="00AB304D">
      <w:pPr>
        <w:pStyle w:val="MainTitle"/>
        <w:tabs>
          <w:tab w:val="clear" w:pos="7920"/>
        </w:tabs>
        <w:spacing w:before="120"/>
        <w:ind w:left="270" w:right="0"/>
        <w:jc w:val="center"/>
        <w:rPr>
          <w:rFonts w:ascii="Arial" w:eastAsiaTheme="minorEastAsia" w:hAnsi="Arial" w:cs="Arial"/>
          <w:color w:val="4472C4" w:themeColor="accent1"/>
          <w:sz w:val="32"/>
          <w:szCs w:val="32"/>
        </w:rPr>
      </w:pPr>
      <w:r w:rsidRPr="00064138">
        <w:rPr>
          <w:rFonts w:ascii="Arial" w:eastAsiaTheme="minorHAnsi" w:hAnsi="Arial" w:cs="Arial"/>
          <w:color w:val="4472C4" w:themeColor="accent1"/>
          <w:sz w:val="40"/>
          <w:szCs w:val="20"/>
        </w:rPr>
        <w:t>O-</w:t>
      </w:r>
      <w:r w:rsidR="00BD70E9">
        <w:rPr>
          <w:rFonts w:ascii="Arial" w:eastAsiaTheme="minorHAnsi" w:hAnsi="Arial" w:cs="Arial"/>
          <w:color w:val="4472C4" w:themeColor="accent1"/>
          <w:sz w:val="40"/>
          <w:szCs w:val="20"/>
        </w:rPr>
        <w:t>RU 8T8R</w:t>
      </w:r>
      <w:r>
        <w:rPr>
          <w:b w:val="0"/>
          <w:bCs/>
          <w:sz w:val="34"/>
          <w:szCs w:val="34"/>
        </w:rPr>
        <w:t xml:space="preserve"> </w:t>
      </w:r>
      <w:r w:rsidR="000C3583">
        <w:rPr>
          <w:rFonts w:ascii="Arial" w:eastAsiaTheme="minorHAnsi" w:hAnsi="Arial" w:cs="Arial"/>
          <w:color w:val="4472C4" w:themeColor="accent1"/>
          <w:sz w:val="40"/>
          <w:szCs w:val="20"/>
        </w:rPr>
        <w:t>5G NR</w:t>
      </w:r>
      <w:r w:rsidR="0032402D">
        <w:rPr>
          <w:rFonts w:ascii="Arial" w:eastAsiaTheme="minorHAnsi" w:hAnsi="Arial" w:cs="Arial"/>
          <w:color w:val="4472C4" w:themeColor="accent1"/>
          <w:sz w:val="40"/>
          <w:szCs w:val="20"/>
        </w:rPr>
        <w:t xml:space="preserve"> BSP FPGA</w:t>
      </w:r>
      <w:r w:rsidR="000C3583">
        <w:rPr>
          <w:rFonts w:ascii="Arial" w:eastAsiaTheme="minorHAnsi" w:hAnsi="Arial" w:cs="Arial"/>
          <w:color w:val="4472C4" w:themeColor="accent1"/>
          <w:sz w:val="40"/>
          <w:szCs w:val="20"/>
        </w:rPr>
        <w:t xml:space="preserve"> Test Plan</w:t>
      </w:r>
    </w:p>
    <w:p w14:paraId="7DA3CFE0" w14:textId="77777777" w:rsidR="00B84975" w:rsidRPr="00AA524E" w:rsidRDefault="00B84975" w:rsidP="00AA524E">
      <w:pPr>
        <w:jc w:val="center"/>
        <w:rPr>
          <w:rFonts w:ascii="Arial" w:eastAsiaTheme="minorHAnsi" w:hAnsi="Arial" w:cs="Arial"/>
          <w:color w:val="4472C4" w:themeColor="accent1"/>
          <w:sz w:val="32"/>
        </w:rPr>
      </w:pPr>
    </w:p>
    <w:p w14:paraId="106AC8C7" w14:textId="77777777" w:rsidR="00BF4333" w:rsidRPr="00AA524E" w:rsidRDefault="00BF4333" w:rsidP="00AA524E">
      <w:pPr>
        <w:jc w:val="center"/>
        <w:rPr>
          <w:rFonts w:ascii="Arial" w:eastAsiaTheme="minorHAnsi" w:hAnsi="Arial" w:cs="Arial"/>
          <w:color w:val="4472C4" w:themeColor="accent1"/>
          <w:sz w:val="32"/>
        </w:rPr>
      </w:pPr>
    </w:p>
    <w:p w14:paraId="6BA52C45" w14:textId="77777777" w:rsidR="00BF4333" w:rsidRPr="00AA524E" w:rsidRDefault="00BF4333" w:rsidP="00AA524E">
      <w:pPr>
        <w:jc w:val="center"/>
        <w:rPr>
          <w:rFonts w:ascii="Arial" w:eastAsiaTheme="minorHAnsi" w:hAnsi="Arial" w:cs="Arial"/>
          <w:color w:val="4472C4" w:themeColor="accent1"/>
          <w:sz w:val="32"/>
        </w:rPr>
      </w:pPr>
    </w:p>
    <w:p w14:paraId="3AA032D3" w14:textId="77777777" w:rsidR="00BF4333" w:rsidRPr="00AA524E" w:rsidRDefault="00BF4333" w:rsidP="00AA524E">
      <w:pPr>
        <w:jc w:val="center"/>
        <w:rPr>
          <w:rFonts w:ascii="Arial" w:eastAsiaTheme="minorHAnsi" w:hAnsi="Arial" w:cs="Arial"/>
          <w:color w:val="4472C4" w:themeColor="accent1"/>
          <w:sz w:val="32"/>
        </w:rPr>
      </w:pPr>
    </w:p>
    <w:p w14:paraId="2ECAA7E3" w14:textId="77777777" w:rsidR="00372073" w:rsidRPr="00AA524E" w:rsidRDefault="00372073" w:rsidP="00AA524E">
      <w:pPr>
        <w:jc w:val="center"/>
        <w:rPr>
          <w:rFonts w:ascii="Arial" w:eastAsiaTheme="minorHAnsi" w:hAnsi="Arial" w:cs="Arial"/>
          <w:color w:val="4472C4" w:themeColor="accent1"/>
          <w:sz w:val="32"/>
        </w:rPr>
      </w:pPr>
    </w:p>
    <w:p w14:paraId="2F978423" w14:textId="77777777" w:rsidR="00372073" w:rsidRPr="00FD42F3" w:rsidRDefault="00372073" w:rsidP="00372073">
      <w:pPr>
        <w:pStyle w:val="DocType"/>
        <w:ind w:left="360"/>
        <w:jc w:val="left"/>
        <w:rPr>
          <w:rFonts w:cs="Arial"/>
        </w:rPr>
      </w:pPr>
    </w:p>
    <w:p w14:paraId="62B4EFEE" w14:textId="77777777" w:rsidR="00372073" w:rsidRPr="00FD42F3" w:rsidRDefault="00372073" w:rsidP="00372073">
      <w:pPr>
        <w:pStyle w:val="DocType"/>
        <w:ind w:left="360"/>
        <w:jc w:val="left"/>
        <w:rPr>
          <w:rFonts w:cs="Arial"/>
        </w:rPr>
      </w:pPr>
    </w:p>
    <w:p w14:paraId="526566A9" w14:textId="77777777" w:rsidR="00372073" w:rsidRPr="00FD42F3" w:rsidRDefault="00372073" w:rsidP="00372073">
      <w:pPr>
        <w:pStyle w:val="DocType"/>
        <w:ind w:left="360"/>
        <w:jc w:val="left"/>
        <w:rPr>
          <w:rFonts w:cs="Arial"/>
        </w:rPr>
      </w:pPr>
    </w:p>
    <w:p w14:paraId="17203C23" w14:textId="77777777" w:rsidR="00372073" w:rsidRPr="00FD42F3" w:rsidRDefault="00372073" w:rsidP="00372073">
      <w:pPr>
        <w:pStyle w:val="DocType"/>
        <w:ind w:left="360"/>
        <w:jc w:val="left"/>
        <w:rPr>
          <w:rFonts w:cs="Arial"/>
        </w:rPr>
      </w:pPr>
    </w:p>
    <w:p w14:paraId="4AAFBCEB" w14:textId="77777777" w:rsidR="00372073" w:rsidRPr="00FD42F3" w:rsidRDefault="00372073" w:rsidP="00372073">
      <w:pPr>
        <w:pStyle w:val="DocType"/>
        <w:ind w:left="360"/>
        <w:jc w:val="left"/>
        <w:rPr>
          <w:rFonts w:cs="Arial"/>
        </w:rPr>
      </w:pPr>
    </w:p>
    <w:p w14:paraId="52EF51AC" w14:textId="77777777" w:rsidR="00372073" w:rsidRPr="00FD42F3" w:rsidRDefault="00372073" w:rsidP="00372073">
      <w:pPr>
        <w:pStyle w:val="DocType"/>
        <w:ind w:left="360"/>
        <w:jc w:val="left"/>
        <w:rPr>
          <w:rFonts w:cs="Arial"/>
        </w:rPr>
      </w:pPr>
    </w:p>
    <w:p w14:paraId="421D0635" w14:textId="77777777" w:rsidR="00372073" w:rsidRPr="00FD42F3" w:rsidRDefault="00372073" w:rsidP="00372073">
      <w:pPr>
        <w:pStyle w:val="DocType"/>
        <w:ind w:left="360"/>
        <w:jc w:val="left"/>
        <w:rPr>
          <w:rFonts w:cs="Arial"/>
        </w:rPr>
      </w:pPr>
    </w:p>
    <w:p w14:paraId="6E83E71C" w14:textId="77777777" w:rsidR="00372073" w:rsidRPr="00FD42F3" w:rsidRDefault="00372073" w:rsidP="00372073">
      <w:pPr>
        <w:pStyle w:val="DocType"/>
        <w:ind w:left="360"/>
        <w:jc w:val="left"/>
        <w:rPr>
          <w:rFonts w:cs="Arial"/>
        </w:rPr>
      </w:pPr>
    </w:p>
    <w:p w14:paraId="5545FE6E" w14:textId="77777777" w:rsidR="00372073" w:rsidRDefault="00372073" w:rsidP="00372073">
      <w:pPr>
        <w:pStyle w:val="DocType"/>
        <w:ind w:left="360"/>
        <w:jc w:val="left"/>
        <w:rPr>
          <w:rFonts w:cs="Arial"/>
        </w:rPr>
      </w:pPr>
    </w:p>
    <w:p w14:paraId="793E931B" w14:textId="77777777" w:rsidR="00BB600B" w:rsidRDefault="00BB600B" w:rsidP="00BB600B"/>
    <w:p w14:paraId="709E6825" w14:textId="77777777" w:rsidR="00BB600B" w:rsidRDefault="00BB600B" w:rsidP="00BB600B"/>
    <w:p w14:paraId="080E3EAB" w14:textId="77777777" w:rsidR="00BB600B" w:rsidRDefault="00BB600B" w:rsidP="00BB600B"/>
    <w:p w14:paraId="2586D6E7" w14:textId="77777777" w:rsidR="00BB600B" w:rsidRDefault="00BB600B" w:rsidP="00BB600B"/>
    <w:p w14:paraId="40EF18E9" w14:textId="77777777" w:rsidR="00BB600B" w:rsidRDefault="00BB600B" w:rsidP="00BB600B"/>
    <w:p w14:paraId="2F9B76F1" w14:textId="77777777" w:rsidR="00BB600B" w:rsidRDefault="00BB600B" w:rsidP="00BB600B"/>
    <w:p w14:paraId="7A2EBC49" w14:textId="77777777" w:rsidR="00BB600B" w:rsidRDefault="00BB600B" w:rsidP="00BB600B"/>
    <w:p w14:paraId="6DFA3A52" w14:textId="77777777" w:rsidR="00BB600B" w:rsidRPr="00BB600B" w:rsidRDefault="00BB600B" w:rsidP="00BB600B"/>
    <w:p w14:paraId="339C5B18" w14:textId="77777777" w:rsidR="008C0B97" w:rsidRPr="00FD42F3" w:rsidRDefault="008C0B97" w:rsidP="008C0B97">
      <w:pPr>
        <w:pStyle w:val="Nonumberhead"/>
        <w:rPr>
          <w:rFonts w:ascii="Arial" w:hAnsi="Arial" w:cs="Arial"/>
        </w:rPr>
      </w:pPr>
      <w:r w:rsidRPr="00FD42F3">
        <w:rPr>
          <w:rFonts w:ascii="Arial" w:hAnsi="Arial" w:cs="Arial"/>
        </w:rPr>
        <w:br w:type="page"/>
      </w:r>
      <w:r w:rsidRPr="00FD42F3">
        <w:rPr>
          <w:rFonts w:ascii="Arial" w:hAnsi="Arial" w:cs="Arial"/>
        </w:rPr>
        <w:lastRenderedPageBreak/>
        <w:t>Revision History</w:t>
      </w:r>
    </w:p>
    <w:tbl>
      <w:tblPr>
        <w:tblpPr w:leftFromText="142" w:rightFromText="142" w:vertAnchor="text" w:horzAnchor="margin" w:tblpY="158"/>
        <w:tblW w:w="9558"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0A0" w:firstRow="1" w:lastRow="0" w:firstColumn="1" w:lastColumn="0" w:noHBand="0" w:noVBand="0"/>
      </w:tblPr>
      <w:tblGrid>
        <w:gridCol w:w="1165"/>
        <w:gridCol w:w="1800"/>
        <w:gridCol w:w="3510"/>
        <w:gridCol w:w="1420"/>
        <w:gridCol w:w="1663"/>
      </w:tblGrid>
      <w:tr w:rsidR="0068773E" w:rsidRPr="00FD42F3" w14:paraId="7739B09A" w14:textId="77777777" w:rsidTr="00471C41">
        <w:tc>
          <w:tcPr>
            <w:tcW w:w="1165" w:type="dxa"/>
            <w:tcBorders>
              <w:top w:val="single" w:sz="4" w:space="0" w:color="5B9BD5"/>
              <w:left w:val="single" w:sz="4" w:space="0" w:color="5B9BD5"/>
              <w:bottom w:val="single" w:sz="4" w:space="0" w:color="5B9BD5"/>
              <w:right w:val="nil"/>
            </w:tcBorders>
            <w:shd w:val="clear" w:color="auto" w:fill="8EAADB" w:themeFill="accent1" w:themeFillTint="99"/>
            <w:vAlign w:val="center"/>
          </w:tcPr>
          <w:p w14:paraId="105F7293" w14:textId="77777777" w:rsidR="0068773E" w:rsidRPr="00FD42F3" w:rsidRDefault="0068773E" w:rsidP="009D1590">
            <w:pPr>
              <w:pStyle w:val="TableHead"/>
              <w:rPr>
                <w:rFonts w:cs="Arial"/>
                <w:b w:val="0"/>
                <w:bCs/>
                <w:color w:val="FFFFFF"/>
                <w:sz w:val="20"/>
              </w:rPr>
            </w:pPr>
            <w:r w:rsidRPr="00FD42F3">
              <w:rPr>
                <w:rFonts w:cs="Arial"/>
                <w:b w:val="0"/>
                <w:bCs/>
                <w:color w:val="FFFFFF"/>
                <w:sz w:val="20"/>
              </w:rPr>
              <w:t>Revision No.</w:t>
            </w:r>
          </w:p>
        </w:tc>
        <w:tc>
          <w:tcPr>
            <w:tcW w:w="1800" w:type="dxa"/>
            <w:tcBorders>
              <w:top w:val="single" w:sz="4" w:space="0" w:color="5B9BD5"/>
              <w:left w:val="nil"/>
              <w:bottom w:val="single" w:sz="4" w:space="0" w:color="5B9BD5"/>
              <w:right w:val="nil"/>
            </w:tcBorders>
            <w:shd w:val="clear" w:color="auto" w:fill="8EAADB" w:themeFill="accent1" w:themeFillTint="99"/>
            <w:vAlign w:val="center"/>
          </w:tcPr>
          <w:p w14:paraId="38BB367D" w14:textId="77777777" w:rsidR="0068773E" w:rsidRPr="00FD42F3" w:rsidRDefault="0068773E" w:rsidP="009D1590">
            <w:pPr>
              <w:pStyle w:val="TableHead"/>
              <w:rPr>
                <w:rFonts w:cs="Arial"/>
                <w:b w:val="0"/>
                <w:bCs/>
                <w:color w:val="FFFFFF"/>
                <w:sz w:val="20"/>
              </w:rPr>
            </w:pPr>
            <w:r w:rsidRPr="00FD42F3">
              <w:rPr>
                <w:rFonts w:cs="Arial"/>
                <w:b w:val="0"/>
                <w:bCs/>
                <w:color w:val="FFFFFF"/>
                <w:sz w:val="20"/>
              </w:rPr>
              <w:t>Date</w:t>
            </w:r>
          </w:p>
        </w:tc>
        <w:tc>
          <w:tcPr>
            <w:tcW w:w="3510" w:type="dxa"/>
            <w:tcBorders>
              <w:top w:val="single" w:sz="4" w:space="0" w:color="5B9BD5"/>
              <w:left w:val="nil"/>
              <w:bottom w:val="single" w:sz="4" w:space="0" w:color="5B9BD5"/>
              <w:right w:val="nil"/>
            </w:tcBorders>
            <w:shd w:val="clear" w:color="auto" w:fill="8EAADB" w:themeFill="accent1" w:themeFillTint="99"/>
            <w:vAlign w:val="center"/>
          </w:tcPr>
          <w:p w14:paraId="01261F06" w14:textId="77777777" w:rsidR="0068773E" w:rsidRPr="00FD42F3" w:rsidRDefault="0068773E" w:rsidP="009D1590">
            <w:pPr>
              <w:pStyle w:val="TableHead"/>
              <w:rPr>
                <w:rFonts w:cs="Arial"/>
                <w:b w:val="0"/>
                <w:bCs/>
                <w:color w:val="FFFFFF"/>
                <w:sz w:val="20"/>
              </w:rPr>
            </w:pPr>
            <w:r w:rsidRPr="00FD42F3">
              <w:rPr>
                <w:rFonts w:cs="Arial"/>
                <w:b w:val="0"/>
                <w:bCs/>
                <w:color w:val="FFFFFF"/>
                <w:sz w:val="20"/>
              </w:rPr>
              <w:t>Description of Change</w:t>
            </w:r>
          </w:p>
        </w:tc>
        <w:tc>
          <w:tcPr>
            <w:tcW w:w="1420" w:type="dxa"/>
            <w:tcBorders>
              <w:top w:val="single" w:sz="4" w:space="0" w:color="5B9BD5"/>
              <w:left w:val="nil"/>
              <w:bottom w:val="single" w:sz="4" w:space="0" w:color="5B9BD5"/>
              <w:right w:val="nil"/>
            </w:tcBorders>
            <w:shd w:val="clear" w:color="auto" w:fill="8EAADB" w:themeFill="accent1" w:themeFillTint="99"/>
            <w:vAlign w:val="center"/>
          </w:tcPr>
          <w:p w14:paraId="2E80D2D7" w14:textId="77777777" w:rsidR="0068773E" w:rsidRPr="00FD42F3" w:rsidRDefault="0068773E" w:rsidP="009D1590">
            <w:pPr>
              <w:pStyle w:val="TableHead"/>
              <w:rPr>
                <w:rFonts w:cs="Arial"/>
                <w:b w:val="0"/>
                <w:bCs/>
                <w:color w:val="FFFFFF"/>
                <w:sz w:val="20"/>
              </w:rPr>
            </w:pPr>
            <w:r w:rsidRPr="00FD42F3">
              <w:rPr>
                <w:rFonts w:cs="Arial"/>
                <w:b w:val="0"/>
                <w:bCs/>
                <w:color w:val="FFFFFF"/>
                <w:sz w:val="20"/>
              </w:rPr>
              <w:t>Author</w:t>
            </w:r>
          </w:p>
        </w:tc>
        <w:tc>
          <w:tcPr>
            <w:tcW w:w="1663" w:type="dxa"/>
            <w:tcBorders>
              <w:top w:val="single" w:sz="4" w:space="0" w:color="5B9BD5"/>
              <w:left w:val="nil"/>
              <w:bottom w:val="single" w:sz="4" w:space="0" w:color="5B9BD5"/>
              <w:right w:val="single" w:sz="4" w:space="0" w:color="5B9BD5"/>
            </w:tcBorders>
            <w:shd w:val="clear" w:color="auto" w:fill="8EAADB" w:themeFill="accent1" w:themeFillTint="99"/>
            <w:vAlign w:val="center"/>
          </w:tcPr>
          <w:p w14:paraId="1F255BA6" w14:textId="77777777" w:rsidR="0068773E" w:rsidRPr="00FD42F3" w:rsidRDefault="0068773E" w:rsidP="009D1590">
            <w:pPr>
              <w:pStyle w:val="TableHead"/>
              <w:rPr>
                <w:rFonts w:cs="Arial"/>
                <w:b w:val="0"/>
                <w:bCs/>
                <w:color w:val="FFFFFF"/>
                <w:sz w:val="20"/>
              </w:rPr>
            </w:pPr>
            <w:r w:rsidRPr="00FD42F3">
              <w:rPr>
                <w:rFonts w:cs="Arial"/>
                <w:b w:val="0"/>
                <w:bCs/>
                <w:color w:val="FFFFFF"/>
                <w:sz w:val="20"/>
              </w:rPr>
              <w:t>Approved By</w:t>
            </w:r>
          </w:p>
        </w:tc>
      </w:tr>
      <w:tr w:rsidR="00AC6E1C" w:rsidRPr="00FD42F3" w14:paraId="58507D87" w14:textId="77777777" w:rsidTr="00471C41">
        <w:trPr>
          <w:trHeight w:val="332"/>
        </w:trPr>
        <w:tc>
          <w:tcPr>
            <w:tcW w:w="1165" w:type="dxa"/>
            <w:shd w:val="clear" w:color="auto" w:fill="DEEAF6"/>
            <w:vAlign w:val="center"/>
          </w:tcPr>
          <w:p w14:paraId="7B38FC77" w14:textId="294486E2" w:rsidR="00AC6E1C" w:rsidRPr="00651BA7" w:rsidRDefault="006208AD" w:rsidP="00AC6E1C">
            <w:pPr>
              <w:pStyle w:val="Tabletext"/>
              <w:tabs>
                <w:tab w:val="left" w:pos="840"/>
              </w:tabs>
              <w:jc w:val="center"/>
              <w:rPr>
                <w:rFonts w:cs="Arial"/>
                <w:bCs/>
              </w:rPr>
            </w:pPr>
            <w:r>
              <w:rPr>
                <w:rFonts w:cs="Arial"/>
                <w:bCs/>
              </w:rPr>
              <w:t>v</w:t>
            </w:r>
            <w:r w:rsidR="00C67085">
              <w:rPr>
                <w:rFonts w:cs="Arial"/>
                <w:bCs/>
              </w:rPr>
              <w:t>0</w:t>
            </w:r>
            <w:r>
              <w:rPr>
                <w:rFonts w:cs="Arial"/>
                <w:bCs/>
              </w:rPr>
              <w:t>.1</w:t>
            </w:r>
          </w:p>
        </w:tc>
        <w:tc>
          <w:tcPr>
            <w:tcW w:w="1800" w:type="dxa"/>
            <w:shd w:val="clear" w:color="auto" w:fill="DEEAF6"/>
            <w:vAlign w:val="center"/>
          </w:tcPr>
          <w:p w14:paraId="543A54D8" w14:textId="168CF6BA" w:rsidR="00AC6E1C" w:rsidRPr="00FD42F3" w:rsidRDefault="003932AF" w:rsidP="00AC6E1C">
            <w:pPr>
              <w:pStyle w:val="Tabletext"/>
              <w:ind w:left="0"/>
              <w:jc w:val="center"/>
              <w:rPr>
                <w:rFonts w:cs="Arial"/>
              </w:rPr>
            </w:pPr>
            <w:r>
              <w:rPr>
                <w:rFonts w:cs="Arial"/>
              </w:rPr>
              <w:t>30</w:t>
            </w:r>
            <w:r w:rsidR="00C67085">
              <w:rPr>
                <w:rFonts w:cs="Arial"/>
              </w:rPr>
              <w:t>-Apr-2022</w:t>
            </w:r>
          </w:p>
        </w:tc>
        <w:tc>
          <w:tcPr>
            <w:tcW w:w="3510" w:type="dxa"/>
            <w:shd w:val="clear" w:color="auto" w:fill="DEEAF6"/>
            <w:vAlign w:val="center"/>
          </w:tcPr>
          <w:p w14:paraId="5CD5C6CC" w14:textId="2D36A3B9" w:rsidR="00AC6E1C" w:rsidRPr="00FD42F3" w:rsidRDefault="00C67085" w:rsidP="00AC6E1C">
            <w:pPr>
              <w:pStyle w:val="Tabletext"/>
              <w:rPr>
                <w:rFonts w:cs="Arial"/>
              </w:rPr>
            </w:pPr>
            <w:r>
              <w:rPr>
                <w:rFonts w:cs="Arial"/>
              </w:rPr>
              <w:t xml:space="preserve">First Release </w:t>
            </w:r>
          </w:p>
        </w:tc>
        <w:tc>
          <w:tcPr>
            <w:tcW w:w="1420" w:type="dxa"/>
            <w:shd w:val="clear" w:color="auto" w:fill="DEEAF6"/>
            <w:vAlign w:val="center"/>
          </w:tcPr>
          <w:p w14:paraId="10386245" w14:textId="36426308" w:rsidR="00AC6E1C" w:rsidRPr="00FD42F3" w:rsidRDefault="00C67085" w:rsidP="00AC6E1C">
            <w:pPr>
              <w:pStyle w:val="Tabletext"/>
              <w:jc w:val="center"/>
              <w:rPr>
                <w:rFonts w:cs="Arial"/>
              </w:rPr>
            </w:pPr>
            <w:r>
              <w:rPr>
                <w:rFonts w:cs="Arial"/>
              </w:rPr>
              <w:t>Capgemini</w:t>
            </w:r>
          </w:p>
        </w:tc>
        <w:tc>
          <w:tcPr>
            <w:tcW w:w="1663" w:type="dxa"/>
            <w:shd w:val="clear" w:color="auto" w:fill="DEEAF6"/>
            <w:vAlign w:val="center"/>
          </w:tcPr>
          <w:p w14:paraId="5E1EA298" w14:textId="4E6506F1" w:rsidR="00AC6E1C" w:rsidRPr="00FD42F3" w:rsidRDefault="00C67085" w:rsidP="00AC6E1C">
            <w:pPr>
              <w:pStyle w:val="Tabletext"/>
              <w:jc w:val="center"/>
              <w:rPr>
                <w:rFonts w:cs="Arial"/>
              </w:rPr>
            </w:pPr>
            <w:proofErr w:type="spellStart"/>
            <w:r>
              <w:rPr>
                <w:rFonts w:cs="Arial"/>
              </w:rPr>
              <w:t>Muthukumar</w:t>
            </w:r>
            <w:proofErr w:type="spellEnd"/>
            <w:r>
              <w:rPr>
                <w:rFonts w:cs="Arial"/>
              </w:rPr>
              <w:t xml:space="preserve"> Arunachalam</w:t>
            </w:r>
          </w:p>
        </w:tc>
      </w:tr>
      <w:tr w:rsidR="00AC6E1C" w:rsidRPr="00FD42F3" w14:paraId="702301CE" w14:textId="77777777" w:rsidTr="00471C41">
        <w:trPr>
          <w:trHeight w:val="332"/>
        </w:trPr>
        <w:tc>
          <w:tcPr>
            <w:tcW w:w="1165" w:type="dxa"/>
            <w:shd w:val="clear" w:color="auto" w:fill="DEEAF6"/>
            <w:vAlign w:val="center"/>
          </w:tcPr>
          <w:p w14:paraId="22EC9BDB" w14:textId="1DBE0E8C" w:rsidR="00AC6E1C" w:rsidRPr="00651BA7" w:rsidRDefault="005D6D1A" w:rsidP="00AC6E1C">
            <w:pPr>
              <w:pStyle w:val="Tabletext"/>
              <w:tabs>
                <w:tab w:val="left" w:pos="840"/>
              </w:tabs>
              <w:jc w:val="center"/>
              <w:rPr>
                <w:rFonts w:cs="Arial"/>
                <w:bCs/>
              </w:rPr>
            </w:pPr>
            <w:r>
              <w:rPr>
                <w:rFonts w:cs="Arial"/>
                <w:bCs/>
              </w:rPr>
              <w:t>v0.2</w:t>
            </w:r>
          </w:p>
        </w:tc>
        <w:tc>
          <w:tcPr>
            <w:tcW w:w="1800" w:type="dxa"/>
            <w:shd w:val="clear" w:color="auto" w:fill="DEEAF6"/>
            <w:vAlign w:val="center"/>
          </w:tcPr>
          <w:p w14:paraId="6A23E50A" w14:textId="08D7C78C" w:rsidR="00AC6E1C" w:rsidRPr="00FD42F3" w:rsidRDefault="005D6D1A" w:rsidP="00AC6E1C">
            <w:pPr>
              <w:pStyle w:val="Tabletext"/>
              <w:ind w:left="0"/>
              <w:jc w:val="center"/>
              <w:rPr>
                <w:rFonts w:cs="Arial"/>
              </w:rPr>
            </w:pPr>
            <w:r>
              <w:rPr>
                <w:rFonts w:cs="Arial"/>
              </w:rPr>
              <w:t>19-Sept-2022</w:t>
            </w:r>
          </w:p>
        </w:tc>
        <w:tc>
          <w:tcPr>
            <w:tcW w:w="3510" w:type="dxa"/>
            <w:shd w:val="clear" w:color="auto" w:fill="DEEAF6"/>
            <w:vAlign w:val="center"/>
          </w:tcPr>
          <w:p w14:paraId="7E16B195" w14:textId="05A41CAA" w:rsidR="00AC6E1C" w:rsidRPr="00FD42F3" w:rsidRDefault="005D6D1A" w:rsidP="00690581">
            <w:pPr>
              <w:pStyle w:val="Tabletext"/>
              <w:rPr>
                <w:rFonts w:cs="Arial"/>
              </w:rPr>
            </w:pPr>
            <w:r>
              <w:rPr>
                <w:rFonts w:cs="Arial"/>
              </w:rPr>
              <w:t>Second Release</w:t>
            </w:r>
          </w:p>
        </w:tc>
        <w:tc>
          <w:tcPr>
            <w:tcW w:w="1420" w:type="dxa"/>
            <w:shd w:val="clear" w:color="auto" w:fill="DEEAF6"/>
            <w:vAlign w:val="center"/>
          </w:tcPr>
          <w:p w14:paraId="47A7921F" w14:textId="6C0176CA" w:rsidR="00AC6E1C" w:rsidRPr="00FD42F3" w:rsidRDefault="005D6D1A" w:rsidP="00AC6E1C">
            <w:pPr>
              <w:pStyle w:val="Tabletext"/>
              <w:jc w:val="center"/>
              <w:rPr>
                <w:rFonts w:cs="Arial"/>
              </w:rPr>
            </w:pPr>
            <w:r>
              <w:rPr>
                <w:rFonts w:cs="Arial"/>
              </w:rPr>
              <w:t>Capgemini</w:t>
            </w:r>
          </w:p>
        </w:tc>
        <w:tc>
          <w:tcPr>
            <w:tcW w:w="1663" w:type="dxa"/>
            <w:shd w:val="clear" w:color="auto" w:fill="DEEAF6"/>
            <w:vAlign w:val="center"/>
          </w:tcPr>
          <w:p w14:paraId="029D85CF" w14:textId="77777777" w:rsidR="00AC6E1C" w:rsidRPr="00FD42F3" w:rsidRDefault="00AC6E1C" w:rsidP="00AC6E1C">
            <w:pPr>
              <w:pStyle w:val="Tabletext"/>
              <w:jc w:val="center"/>
              <w:rPr>
                <w:rFonts w:cs="Arial"/>
              </w:rPr>
            </w:pPr>
          </w:p>
        </w:tc>
      </w:tr>
      <w:tr w:rsidR="00AC6E1C" w:rsidRPr="00FD42F3" w14:paraId="715C0033" w14:textId="77777777" w:rsidTr="00471C41">
        <w:trPr>
          <w:trHeight w:val="332"/>
        </w:trPr>
        <w:tc>
          <w:tcPr>
            <w:tcW w:w="1165" w:type="dxa"/>
            <w:shd w:val="clear" w:color="auto" w:fill="DEEAF6"/>
            <w:vAlign w:val="center"/>
          </w:tcPr>
          <w:p w14:paraId="0A09311B" w14:textId="35681A0E" w:rsidR="00AC6E1C" w:rsidRPr="00651BA7" w:rsidRDefault="00AC6E1C" w:rsidP="00A64DC8">
            <w:pPr>
              <w:pStyle w:val="Tabletext"/>
              <w:tabs>
                <w:tab w:val="left" w:pos="840"/>
              </w:tabs>
              <w:rPr>
                <w:rFonts w:cs="Arial"/>
                <w:bCs/>
              </w:rPr>
            </w:pPr>
          </w:p>
        </w:tc>
        <w:tc>
          <w:tcPr>
            <w:tcW w:w="1800" w:type="dxa"/>
            <w:shd w:val="clear" w:color="auto" w:fill="DEEAF6"/>
            <w:vAlign w:val="center"/>
          </w:tcPr>
          <w:p w14:paraId="1DAD8731" w14:textId="77777777" w:rsidR="00AC6E1C" w:rsidRPr="00FD42F3" w:rsidRDefault="00AC6E1C" w:rsidP="00AC6E1C">
            <w:pPr>
              <w:pStyle w:val="Tabletext"/>
              <w:ind w:left="0"/>
              <w:jc w:val="center"/>
              <w:rPr>
                <w:rFonts w:cs="Arial"/>
              </w:rPr>
            </w:pPr>
          </w:p>
        </w:tc>
        <w:tc>
          <w:tcPr>
            <w:tcW w:w="3510" w:type="dxa"/>
            <w:shd w:val="clear" w:color="auto" w:fill="DEEAF6"/>
            <w:vAlign w:val="center"/>
          </w:tcPr>
          <w:p w14:paraId="252826FD" w14:textId="77777777" w:rsidR="00AC6E1C" w:rsidRPr="00FD42F3" w:rsidRDefault="00AC6E1C" w:rsidP="00AC6E1C">
            <w:pPr>
              <w:pStyle w:val="Tabletext"/>
              <w:rPr>
                <w:rFonts w:cs="Arial"/>
              </w:rPr>
            </w:pPr>
          </w:p>
        </w:tc>
        <w:tc>
          <w:tcPr>
            <w:tcW w:w="1420" w:type="dxa"/>
            <w:shd w:val="clear" w:color="auto" w:fill="DEEAF6"/>
            <w:vAlign w:val="center"/>
          </w:tcPr>
          <w:p w14:paraId="106C76A1" w14:textId="77777777" w:rsidR="00AC6E1C" w:rsidRPr="00FD42F3" w:rsidRDefault="00AC6E1C" w:rsidP="00AC6E1C">
            <w:pPr>
              <w:pStyle w:val="Tabletext"/>
              <w:jc w:val="center"/>
              <w:rPr>
                <w:rFonts w:cs="Arial"/>
              </w:rPr>
            </w:pPr>
          </w:p>
        </w:tc>
        <w:tc>
          <w:tcPr>
            <w:tcW w:w="1663" w:type="dxa"/>
            <w:shd w:val="clear" w:color="auto" w:fill="DEEAF6"/>
            <w:vAlign w:val="center"/>
          </w:tcPr>
          <w:p w14:paraId="2C0FB33D" w14:textId="77777777" w:rsidR="00AC6E1C" w:rsidRPr="00FD42F3" w:rsidRDefault="00AC6E1C" w:rsidP="00AC6E1C">
            <w:pPr>
              <w:pStyle w:val="Tabletext"/>
              <w:jc w:val="center"/>
              <w:rPr>
                <w:rFonts w:cs="Arial"/>
              </w:rPr>
            </w:pPr>
          </w:p>
        </w:tc>
      </w:tr>
    </w:tbl>
    <w:p w14:paraId="7180AAF2" w14:textId="77777777" w:rsidR="00B84975" w:rsidRPr="00FD42F3" w:rsidRDefault="0068773E">
      <w:pPr>
        <w:pStyle w:val="Nonumberhead"/>
        <w:rPr>
          <w:rFonts w:ascii="Arial" w:hAnsi="Arial" w:cs="Arial"/>
        </w:rPr>
      </w:pPr>
      <w:r w:rsidRPr="00FD42F3">
        <w:rPr>
          <w:rFonts w:ascii="Arial" w:hAnsi="Arial" w:cs="Arial"/>
          <w:sz w:val="20"/>
          <w:szCs w:val="20"/>
        </w:rPr>
        <w:br w:type="page"/>
      </w:r>
      <w:r w:rsidR="00BD20D0" w:rsidRPr="00FD42F3">
        <w:rPr>
          <w:rFonts w:ascii="Arial" w:hAnsi="Arial" w:cs="Arial"/>
        </w:rPr>
        <w:lastRenderedPageBreak/>
        <w:t xml:space="preserve">Table of </w:t>
      </w:r>
      <w:r w:rsidR="00B84975" w:rsidRPr="00FD42F3">
        <w:rPr>
          <w:rFonts w:ascii="Arial" w:hAnsi="Arial" w:cs="Arial"/>
        </w:rPr>
        <w:t>Contents</w:t>
      </w:r>
    </w:p>
    <w:p w14:paraId="014736D5" w14:textId="2D834F75" w:rsidR="00766E98" w:rsidRDefault="00FA664E">
      <w:pPr>
        <w:pStyle w:val="TOC1"/>
        <w:rPr>
          <w:rFonts w:asciiTheme="minorHAnsi" w:eastAsiaTheme="minorEastAsia" w:hAnsiTheme="minorHAnsi" w:cstheme="minorBidi"/>
          <w:b w:val="0"/>
          <w:caps w:val="0"/>
          <w:noProof/>
          <w:color w:val="auto"/>
          <w:sz w:val="22"/>
          <w:szCs w:val="22"/>
          <w:lang w:val="en-IN" w:eastAsia="en-IN"/>
        </w:rPr>
      </w:pPr>
      <w:r>
        <w:rPr>
          <w:rFonts w:cs="Arial"/>
        </w:rPr>
        <w:fldChar w:fldCharType="begin"/>
      </w:r>
      <w:r>
        <w:rPr>
          <w:rFonts w:cs="Arial"/>
        </w:rPr>
        <w:instrText xml:space="preserve"> TOC \o "1-2" </w:instrText>
      </w:r>
      <w:r>
        <w:rPr>
          <w:rFonts w:cs="Arial"/>
        </w:rPr>
        <w:fldChar w:fldCharType="separate"/>
      </w:r>
      <w:r w:rsidR="00766E98" w:rsidRPr="00CA67C2">
        <w:rPr>
          <w:noProof/>
        </w:rPr>
        <w:t>1.</w:t>
      </w:r>
      <w:r w:rsidR="00766E98">
        <w:rPr>
          <w:rFonts w:asciiTheme="minorHAnsi" w:eastAsiaTheme="minorEastAsia" w:hAnsiTheme="minorHAnsi" w:cstheme="minorBidi"/>
          <w:b w:val="0"/>
          <w:caps w:val="0"/>
          <w:noProof/>
          <w:color w:val="auto"/>
          <w:sz w:val="22"/>
          <w:szCs w:val="22"/>
          <w:lang w:val="en-IN" w:eastAsia="en-IN"/>
        </w:rPr>
        <w:tab/>
      </w:r>
      <w:r w:rsidR="00766E98" w:rsidRPr="00CA67C2">
        <w:rPr>
          <w:noProof/>
        </w:rPr>
        <w:t>Introduction</w:t>
      </w:r>
      <w:r w:rsidR="00766E98">
        <w:rPr>
          <w:noProof/>
        </w:rPr>
        <w:tab/>
      </w:r>
      <w:r w:rsidR="00766E98">
        <w:rPr>
          <w:noProof/>
        </w:rPr>
        <w:fldChar w:fldCharType="begin"/>
      </w:r>
      <w:r w:rsidR="00766E98">
        <w:rPr>
          <w:noProof/>
        </w:rPr>
        <w:instrText xml:space="preserve"> PAGEREF _Toc114507838 \h </w:instrText>
      </w:r>
      <w:r w:rsidR="00766E98">
        <w:rPr>
          <w:noProof/>
        </w:rPr>
      </w:r>
      <w:r w:rsidR="00766E98">
        <w:rPr>
          <w:noProof/>
        </w:rPr>
        <w:fldChar w:fldCharType="separate"/>
      </w:r>
      <w:r w:rsidR="00766E98">
        <w:rPr>
          <w:noProof/>
        </w:rPr>
        <w:t>5</w:t>
      </w:r>
      <w:r w:rsidR="00766E98">
        <w:rPr>
          <w:noProof/>
        </w:rPr>
        <w:fldChar w:fldCharType="end"/>
      </w:r>
    </w:p>
    <w:p w14:paraId="240F2DA5" w14:textId="7CA52C41" w:rsidR="00766E98" w:rsidRDefault="00766E98">
      <w:pPr>
        <w:pStyle w:val="TOC2"/>
        <w:rPr>
          <w:rFonts w:asciiTheme="minorHAnsi" w:eastAsiaTheme="minorEastAsia" w:hAnsiTheme="minorHAnsi" w:cstheme="minorBidi"/>
          <w:smallCaps w:val="0"/>
          <w:noProof/>
          <w:sz w:val="22"/>
          <w:szCs w:val="22"/>
          <w:lang w:val="en-IN" w:eastAsia="en-IN"/>
        </w:rPr>
      </w:pPr>
      <w:r w:rsidRPr="00CA67C2">
        <w:rPr>
          <w:rFonts w:cs="Arial"/>
          <w:noProof/>
          <w:kern w:val="32"/>
        </w:rPr>
        <w:t>1.1</w:t>
      </w:r>
      <w:r>
        <w:rPr>
          <w:rFonts w:asciiTheme="minorHAnsi" w:eastAsiaTheme="minorEastAsia" w:hAnsiTheme="minorHAnsi" w:cstheme="minorBidi"/>
          <w:smallCaps w:val="0"/>
          <w:noProof/>
          <w:sz w:val="22"/>
          <w:szCs w:val="22"/>
          <w:lang w:val="en-IN" w:eastAsia="en-IN"/>
        </w:rPr>
        <w:tab/>
      </w:r>
      <w:r w:rsidRPr="00CA67C2">
        <w:rPr>
          <w:rFonts w:cs="Arial"/>
          <w:noProof/>
          <w:kern w:val="32"/>
        </w:rPr>
        <w:t>Purpose and Scope</w:t>
      </w:r>
      <w:r>
        <w:rPr>
          <w:noProof/>
        </w:rPr>
        <w:tab/>
      </w:r>
      <w:r>
        <w:rPr>
          <w:noProof/>
        </w:rPr>
        <w:fldChar w:fldCharType="begin"/>
      </w:r>
      <w:r>
        <w:rPr>
          <w:noProof/>
        </w:rPr>
        <w:instrText xml:space="preserve"> PAGEREF _Toc114507839 \h </w:instrText>
      </w:r>
      <w:r>
        <w:rPr>
          <w:noProof/>
        </w:rPr>
      </w:r>
      <w:r>
        <w:rPr>
          <w:noProof/>
        </w:rPr>
        <w:fldChar w:fldCharType="separate"/>
      </w:r>
      <w:r>
        <w:rPr>
          <w:noProof/>
        </w:rPr>
        <w:t>5</w:t>
      </w:r>
      <w:r>
        <w:rPr>
          <w:noProof/>
        </w:rPr>
        <w:fldChar w:fldCharType="end"/>
      </w:r>
    </w:p>
    <w:p w14:paraId="7556E97B" w14:textId="68758C45" w:rsidR="00766E98" w:rsidRDefault="00766E98">
      <w:pPr>
        <w:pStyle w:val="TOC2"/>
        <w:rPr>
          <w:rFonts w:asciiTheme="minorHAnsi" w:eastAsiaTheme="minorEastAsia" w:hAnsiTheme="minorHAnsi" w:cstheme="minorBidi"/>
          <w:smallCaps w:val="0"/>
          <w:noProof/>
          <w:sz w:val="22"/>
          <w:szCs w:val="22"/>
          <w:lang w:val="en-IN" w:eastAsia="en-IN"/>
        </w:rPr>
      </w:pPr>
      <w:r w:rsidRPr="00CA67C2">
        <w:rPr>
          <w:rFonts w:cs="Arial"/>
          <w:noProof/>
          <w:kern w:val="32"/>
        </w:rPr>
        <w:t>1.2</w:t>
      </w:r>
      <w:r>
        <w:rPr>
          <w:rFonts w:asciiTheme="minorHAnsi" w:eastAsiaTheme="minorEastAsia" w:hAnsiTheme="minorHAnsi" w:cstheme="minorBidi"/>
          <w:smallCaps w:val="0"/>
          <w:noProof/>
          <w:sz w:val="22"/>
          <w:szCs w:val="22"/>
          <w:lang w:val="en-IN" w:eastAsia="en-IN"/>
        </w:rPr>
        <w:tab/>
      </w:r>
      <w:r w:rsidRPr="00CA67C2">
        <w:rPr>
          <w:rFonts w:cs="Arial"/>
          <w:noProof/>
          <w:kern w:val="32"/>
        </w:rPr>
        <w:t>References</w:t>
      </w:r>
      <w:r>
        <w:rPr>
          <w:noProof/>
        </w:rPr>
        <w:tab/>
      </w:r>
      <w:r>
        <w:rPr>
          <w:noProof/>
        </w:rPr>
        <w:fldChar w:fldCharType="begin"/>
      </w:r>
      <w:r>
        <w:rPr>
          <w:noProof/>
        </w:rPr>
        <w:instrText xml:space="preserve"> PAGEREF _Toc114507840 \h </w:instrText>
      </w:r>
      <w:r>
        <w:rPr>
          <w:noProof/>
        </w:rPr>
      </w:r>
      <w:r>
        <w:rPr>
          <w:noProof/>
        </w:rPr>
        <w:fldChar w:fldCharType="separate"/>
      </w:r>
      <w:r>
        <w:rPr>
          <w:noProof/>
        </w:rPr>
        <w:t>5</w:t>
      </w:r>
      <w:r>
        <w:rPr>
          <w:noProof/>
        </w:rPr>
        <w:fldChar w:fldCharType="end"/>
      </w:r>
    </w:p>
    <w:p w14:paraId="22481786" w14:textId="6AA0E8FB" w:rsidR="00766E98" w:rsidRDefault="00766E98">
      <w:pPr>
        <w:pStyle w:val="TOC1"/>
        <w:rPr>
          <w:rFonts w:asciiTheme="minorHAnsi" w:eastAsiaTheme="minorEastAsia" w:hAnsiTheme="minorHAnsi" w:cstheme="minorBidi"/>
          <w:b w:val="0"/>
          <w:caps w:val="0"/>
          <w:noProof/>
          <w:color w:val="auto"/>
          <w:sz w:val="22"/>
          <w:szCs w:val="22"/>
          <w:lang w:val="en-IN" w:eastAsia="en-IN"/>
        </w:rPr>
      </w:pPr>
      <w:r>
        <w:rPr>
          <w:noProof/>
        </w:rPr>
        <w:t>2.</w:t>
      </w:r>
      <w:r>
        <w:rPr>
          <w:rFonts w:asciiTheme="minorHAnsi" w:eastAsiaTheme="minorEastAsia" w:hAnsiTheme="minorHAnsi" w:cstheme="minorBidi"/>
          <w:b w:val="0"/>
          <w:caps w:val="0"/>
          <w:noProof/>
          <w:color w:val="auto"/>
          <w:sz w:val="22"/>
          <w:szCs w:val="22"/>
          <w:lang w:val="en-IN" w:eastAsia="en-IN"/>
        </w:rPr>
        <w:tab/>
      </w:r>
      <w:r>
        <w:rPr>
          <w:noProof/>
        </w:rPr>
        <w:t>Test Sequence and Connections</w:t>
      </w:r>
      <w:r>
        <w:rPr>
          <w:noProof/>
        </w:rPr>
        <w:tab/>
      </w:r>
      <w:r>
        <w:rPr>
          <w:noProof/>
        </w:rPr>
        <w:fldChar w:fldCharType="begin"/>
      </w:r>
      <w:r>
        <w:rPr>
          <w:noProof/>
        </w:rPr>
        <w:instrText xml:space="preserve"> PAGEREF _Toc114507841 \h </w:instrText>
      </w:r>
      <w:r>
        <w:rPr>
          <w:noProof/>
        </w:rPr>
      </w:r>
      <w:r>
        <w:rPr>
          <w:noProof/>
        </w:rPr>
        <w:fldChar w:fldCharType="separate"/>
      </w:r>
      <w:r>
        <w:rPr>
          <w:noProof/>
        </w:rPr>
        <w:t>7</w:t>
      </w:r>
      <w:r>
        <w:rPr>
          <w:noProof/>
        </w:rPr>
        <w:fldChar w:fldCharType="end"/>
      </w:r>
    </w:p>
    <w:p w14:paraId="42BB26E7" w14:textId="1AE34983" w:rsidR="00766E98" w:rsidRDefault="00766E98">
      <w:pPr>
        <w:pStyle w:val="TOC2"/>
        <w:rPr>
          <w:rFonts w:asciiTheme="minorHAnsi" w:eastAsiaTheme="minorEastAsia" w:hAnsiTheme="minorHAnsi" w:cstheme="minorBidi"/>
          <w:smallCaps w:val="0"/>
          <w:noProof/>
          <w:sz w:val="22"/>
          <w:szCs w:val="22"/>
          <w:lang w:val="en-IN" w:eastAsia="en-IN"/>
        </w:rPr>
      </w:pPr>
      <w:r w:rsidRPr="00CA67C2">
        <w:rPr>
          <w:rFonts w:cs="Arial"/>
          <w:noProof/>
        </w:rPr>
        <w:t>2.1</w:t>
      </w:r>
      <w:r>
        <w:rPr>
          <w:rFonts w:asciiTheme="minorHAnsi" w:eastAsiaTheme="minorEastAsia" w:hAnsiTheme="minorHAnsi" w:cstheme="minorBidi"/>
          <w:smallCaps w:val="0"/>
          <w:noProof/>
          <w:sz w:val="22"/>
          <w:szCs w:val="22"/>
          <w:lang w:val="en-IN" w:eastAsia="en-IN"/>
        </w:rPr>
        <w:tab/>
      </w:r>
      <w:r>
        <w:rPr>
          <w:noProof/>
        </w:rPr>
        <w:t>Testing sequence diagram</w:t>
      </w:r>
      <w:r>
        <w:rPr>
          <w:noProof/>
        </w:rPr>
        <w:tab/>
      </w:r>
      <w:r>
        <w:rPr>
          <w:noProof/>
        </w:rPr>
        <w:fldChar w:fldCharType="begin"/>
      </w:r>
      <w:r>
        <w:rPr>
          <w:noProof/>
        </w:rPr>
        <w:instrText xml:space="preserve"> PAGEREF _Toc114507842 \h </w:instrText>
      </w:r>
      <w:r>
        <w:rPr>
          <w:noProof/>
        </w:rPr>
      </w:r>
      <w:r>
        <w:rPr>
          <w:noProof/>
        </w:rPr>
        <w:fldChar w:fldCharType="separate"/>
      </w:r>
      <w:r>
        <w:rPr>
          <w:noProof/>
        </w:rPr>
        <w:t>7</w:t>
      </w:r>
      <w:r>
        <w:rPr>
          <w:noProof/>
        </w:rPr>
        <w:fldChar w:fldCharType="end"/>
      </w:r>
    </w:p>
    <w:p w14:paraId="20D040BD" w14:textId="765AB66D" w:rsidR="00766E98" w:rsidRDefault="00766E98">
      <w:pPr>
        <w:pStyle w:val="TOC2"/>
        <w:rPr>
          <w:rFonts w:asciiTheme="minorHAnsi" w:eastAsiaTheme="minorEastAsia" w:hAnsiTheme="minorHAnsi" w:cstheme="minorBidi"/>
          <w:smallCaps w:val="0"/>
          <w:noProof/>
          <w:sz w:val="22"/>
          <w:szCs w:val="22"/>
          <w:lang w:val="en-IN" w:eastAsia="en-IN"/>
        </w:rPr>
      </w:pPr>
      <w:r>
        <w:rPr>
          <w:noProof/>
        </w:rPr>
        <w:t>2.2</w:t>
      </w:r>
      <w:r>
        <w:rPr>
          <w:rFonts w:asciiTheme="minorHAnsi" w:eastAsiaTheme="minorEastAsia" w:hAnsiTheme="minorHAnsi" w:cstheme="minorBidi"/>
          <w:smallCaps w:val="0"/>
          <w:noProof/>
          <w:sz w:val="22"/>
          <w:szCs w:val="22"/>
          <w:lang w:val="en-IN" w:eastAsia="en-IN"/>
        </w:rPr>
        <w:tab/>
      </w:r>
      <w:r>
        <w:rPr>
          <w:noProof/>
        </w:rPr>
        <w:t>Testbench connection diagram</w:t>
      </w:r>
      <w:r>
        <w:rPr>
          <w:noProof/>
        </w:rPr>
        <w:tab/>
      </w:r>
      <w:r>
        <w:rPr>
          <w:noProof/>
        </w:rPr>
        <w:fldChar w:fldCharType="begin"/>
      </w:r>
      <w:r>
        <w:rPr>
          <w:noProof/>
        </w:rPr>
        <w:instrText xml:space="preserve"> PAGEREF _Toc114507843 \h </w:instrText>
      </w:r>
      <w:r>
        <w:rPr>
          <w:noProof/>
        </w:rPr>
      </w:r>
      <w:r>
        <w:rPr>
          <w:noProof/>
        </w:rPr>
        <w:fldChar w:fldCharType="separate"/>
      </w:r>
      <w:r>
        <w:rPr>
          <w:noProof/>
        </w:rPr>
        <w:t>8</w:t>
      </w:r>
      <w:r>
        <w:rPr>
          <w:noProof/>
        </w:rPr>
        <w:fldChar w:fldCharType="end"/>
      </w:r>
    </w:p>
    <w:p w14:paraId="70505DD0" w14:textId="2A92C6AB" w:rsidR="00766E98" w:rsidRDefault="00766E98">
      <w:pPr>
        <w:pStyle w:val="TOC1"/>
        <w:rPr>
          <w:rFonts w:asciiTheme="minorHAnsi" w:eastAsiaTheme="minorEastAsia" w:hAnsiTheme="minorHAnsi" w:cstheme="minorBidi"/>
          <w:b w:val="0"/>
          <w:caps w:val="0"/>
          <w:noProof/>
          <w:color w:val="auto"/>
          <w:sz w:val="22"/>
          <w:szCs w:val="22"/>
          <w:lang w:val="en-IN" w:eastAsia="en-IN"/>
        </w:rPr>
      </w:pPr>
      <w:r>
        <w:rPr>
          <w:noProof/>
        </w:rPr>
        <w:t>3.</w:t>
      </w:r>
      <w:r>
        <w:rPr>
          <w:rFonts w:asciiTheme="minorHAnsi" w:eastAsiaTheme="minorEastAsia" w:hAnsiTheme="minorHAnsi" w:cstheme="minorBidi"/>
          <w:b w:val="0"/>
          <w:caps w:val="0"/>
          <w:noProof/>
          <w:color w:val="auto"/>
          <w:sz w:val="22"/>
          <w:szCs w:val="22"/>
          <w:lang w:val="en-IN" w:eastAsia="en-IN"/>
        </w:rPr>
        <w:tab/>
      </w:r>
      <w:r>
        <w:rPr>
          <w:noProof/>
        </w:rPr>
        <w:t>Testbench SW/HW requirements</w:t>
      </w:r>
      <w:r>
        <w:rPr>
          <w:noProof/>
        </w:rPr>
        <w:tab/>
      </w:r>
      <w:r>
        <w:rPr>
          <w:noProof/>
        </w:rPr>
        <w:fldChar w:fldCharType="begin"/>
      </w:r>
      <w:r>
        <w:rPr>
          <w:noProof/>
        </w:rPr>
        <w:instrText xml:space="preserve"> PAGEREF _Toc114507844 \h </w:instrText>
      </w:r>
      <w:r>
        <w:rPr>
          <w:noProof/>
        </w:rPr>
      </w:r>
      <w:r>
        <w:rPr>
          <w:noProof/>
        </w:rPr>
        <w:fldChar w:fldCharType="separate"/>
      </w:r>
      <w:r>
        <w:rPr>
          <w:noProof/>
        </w:rPr>
        <w:t>9</w:t>
      </w:r>
      <w:r>
        <w:rPr>
          <w:noProof/>
        </w:rPr>
        <w:fldChar w:fldCharType="end"/>
      </w:r>
    </w:p>
    <w:p w14:paraId="562BD585" w14:textId="07781ED6" w:rsidR="00766E98" w:rsidRDefault="00766E98">
      <w:pPr>
        <w:pStyle w:val="TOC2"/>
        <w:rPr>
          <w:rFonts w:asciiTheme="minorHAnsi" w:eastAsiaTheme="minorEastAsia" w:hAnsiTheme="minorHAnsi" w:cstheme="minorBidi"/>
          <w:smallCaps w:val="0"/>
          <w:noProof/>
          <w:sz w:val="22"/>
          <w:szCs w:val="22"/>
          <w:lang w:val="en-IN" w:eastAsia="en-IN"/>
        </w:rPr>
      </w:pPr>
      <w:r>
        <w:rPr>
          <w:noProof/>
        </w:rPr>
        <w:t>3.2</w:t>
      </w:r>
      <w:r>
        <w:rPr>
          <w:rFonts w:asciiTheme="minorHAnsi" w:eastAsiaTheme="minorEastAsia" w:hAnsiTheme="minorHAnsi" w:cstheme="minorBidi"/>
          <w:smallCaps w:val="0"/>
          <w:noProof/>
          <w:sz w:val="22"/>
          <w:szCs w:val="22"/>
          <w:lang w:val="en-IN" w:eastAsia="en-IN"/>
        </w:rPr>
        <w:tab/>
      </w:r>
      <w:r>
        <w:rPr>
          <w:noProof/>
        </w:rPr>
        <w:t>Testbench PC Software Configuration</w:t>
      </w:r>
      <w:r>
        <w:rPr>
          <w:noProof/>
        </w:rPr>
        <w:tab/>
      </w:r>
      <w:r>
        <w:rPr>
          <w:noProof/>
        </w:rPr>
        <w:fldChar w:fldCharType="begin"/>
      </w:r>
      <w:r>
        <w:rPr>
          <w:noProof/>
        </w:rPr>
        <w:instrText xml:space="preserve"> PAGEREF _Toc114507845 \h </w:instrText>
      </w:r>
      <w:r>
        <w:rPr>
          <w:noProof/>
        </w:rPr>
      </w:r>
      <w:r>
        <w:rPr>
          <w:noProof/>
        </w:rPr>
        <w:fldChar w:fldCharType="separate"/>
      </w:r>
      <w:r>
        <w:rPr>
          <w:noProof/>
        </w:rPr>
        <w:t>10</w:t>
      </w:r>
      <w:r>
        <w:rPr>
          <w:noProof/>
        </w:rPr>
        <w:fldChar w:fldCharType="end"/>
      </w:r>
    </w:p>
    <w:p w14:paraId="6AAB2AF4" w14:textId="58D0A1DA" w:rsidR="00766E98" w:rsidRDefault="00766E98">
      <w:pPr>
        <w:pStyle w:val="TOC2"/>
        <w:rPr>
          <w:rFonts w:asciiTheme="minorHAnsi" w:eastAsiaTheme="minorEastAsia" w:hAnsiTheme="minorHAnsi" w:cstheme="minorBidi"/>
          <w:smallCaps w:val="0"/>
          <w:noProof/>
          <w:sz w:val="22"/>
          <w:szCs w:val="22"/>
          <w:lang w:val="en-IN" w:eastAsia="en-IN"/>
        </w:rPr>
      </w:pPr>
      <w:r>
        <w:rPr>
          <w:noProof/>
        </w:rPr>
        <w:t>3.3</w:t>
      </w:r>
      <w:r>
        <w:rPr>
          <w:rFonts w:asciiTheme="minorHAnsi" w:eastAsiaTheme="minorEastAsia" w:hAnsiTheme="minorHAnsi" w:cstheme="minorBidi"/>
          <w:smallCaps w:val="0"/>
          <w:noProof/>
          <w:sz w:val="22"/>
          <w:szCs w:val="22"/>
          <w:lang w:val="en-IN" w:eastAsia="en-IN"/>
        </w:rPr>
        <w:tab/>
      </w:r>
      <w:r>
        <w:rPr>
          <w:noProof/>
        </w:rPr>
        <w:t>Boot binaries Required for Testing</w:t>
      </w:r>
      <w:r>
        <w:rPr>
          <w:noProof/>
        </w:rPr>
        <w:tab/>
      </w:r>
      <w:r>
        <w:rPr>
          <w:noProof/>
        </w:rPr>
        <w:fldChar w:fldCharType="begin"/>
      </w:r>
      <w:r>
        <w:rPr>
          <w:noProof/>
        </w:rPr>
        <w:instrText xml:space="preserve"> PAGEREF _Toc114507846 \h </w:instrText>
      </w:r>
      <w:r>
        <w:rPr>
          <w:noProof/>
        </w:rPr>
      </w:r>
      <w:r>
        <w:rPr>
          <w:noProof/>
        </w:rPr>
        <w:fldChar w:fldCharType="separate"/>
      </w:r>
      <w:r>
        <w:rPr>
          <w:noProof/>
        </w:rPr>
        <w:t>10</w:t>
      </w:r>
      <w:r>
        <w:rPr>
          <w:noProof/>
        </w:rPr>
        <w:fldChar w:fldCharType="end"/>
      </w:r>
    </w:p>
    <w:p w14:paraId="439BB219" w14:textId="52B4C3F8" w:rsidR="00766E98" w:rsidRDefault="00766E98">
      <w:pPr>
        <w:pStyle w:val="TOC2"/>
        <w:rPr>
          <w:rFonts w:asciiTheme="minorHAnsi" w:eastAsiaTheme="minorEastAsia" w:hAnsiTheme="minorHAnsi" w:cstheme="minorBidi"/>
          <w:smallCaps w:val="0"/>
          <w:noProof/>
          <w:sz w:val="22"/>
          <w:szCs w:val="22"/>
          <w:lang w:val="en-IN" w:eastAsia="en-IN"/>
        </w:rPr>
      </w:pPr>
      <w:r>
        <w:rPr>
          <w:noProof/>
        </w:rPr>
        <w:t>3.4</w:t>
      </w:r>
      <w:r>
        <w:rPr>
          <w:rFonts w:asciiTheme="minorHAnsi" w:eastAsiaTheme="minorEastAsia" w:hAnsiTheme="minorHAnsi" w:cstheme="minorBidi"/>
          <w:smallCaps w:val="0"/>
          <w:noProof/>
          <w:sz w:val="22"/>
          <w:szCs w:val="22"/>
          <w:lang w:val="en-IN" w:eastAsia="en-IN"/>
        </w:rPr>
        <w:tab/>
      </w:r>
      <w:r>
        <w:rPr>
          <w:noProof/>
          <w:lang w:eastAsia="ru-RU"/>
        </w:rPr>
        <w:t>Lab measurement and test instruments and licenses</w:t>
      </w:r>
      <w:r>
        <w:rPr>
          <w:noProof/>
        </w:rPr>
        <w:tab/>
      </w:r>
      <w:r>
        <w:rPr>
          <w:noProof/>
        </w:rPr>
        <w:fldChar w:fldCharType="begin"/>
      </w:r>
      <w:r>
        <w:rPr>
          <w:noProof/>
        </w:rPr>
        <w:instrText xml:space="preserve"> PAGEREF _Toc114507847 \h </w:instrText>
      </w:r>
      <w:r>
        <w:rPr>
          <w:noProof/>
        </w:rPr>
      </w:r>
      <w:r>
        <w:rPr>
          <w:noProof/>
        </w:rPr>
        <w:fldChar w:fldCharType="separate"/>
      </w:r>
      <w:r>
        <w:rPr>
          <w:noProof/>
        </w:rPr>
        <w:t>11</w:t>
      </w:r>
      <w:r>
        <w:rPr>
          <w:noProof/>
        </w:rPr>
        <w:fldChar w:fldCharType="end"/>
      </w:r>
    </w:p>
    <w:p w14:paraId="470C52A8" w14:textId="7B206DB6" w:rsidR="00766E98" w:rsidRDefault="00766E98">
      <w:pPr>
        <w:pStyle w:val="TOC1"/>
        <w:rPr>
          <w:rFonts w:asciiTheme="minorHAnsi" w:eastAsiaTheme="minorEastAsia" w:hAnsiTheme="minorHAnsi" w:cstheme="minorBidi"/>
          <w:b w:val="0"/>
          <w:caps w:val="0"/>
          <w:noProof/>
          <w:color w:val="auto"/>
          <w:sz w:val="22"/>
          <w:szCs w:val="22"/>
          <w:lang w:val="en-IN" w:eastAsia="en-IN"/>
        </w:rPr>
      </w:pPr>
      <w:r w:rsidRPr="00CA67C2">
        <w:rPr>
          <w:noProof/>
        </w:rPr>
        <w:t>4.</w:t>
      </w:r>
      <w:r>
        <w:rPr>
          <w:rFonts w:asciiTheme="minorHAnsi" w:eastAsiaTheme="minorEastAsia" w:hAnsiTheme="minorHAnsi" w:cstheme="minorBidi"/>
          <w:b w:val="0"/>
          <w:caps w:val="0"/>
          <w:noProof/>
          <w:color w:val="auto"/>
          <w:sz w:val="22"/>
          <w:szCs w:val="22"/>
          <w:lang w:val="en-IN" w:eastAsia="en-IN"/>
        </w:rPr>
        <w:tab/>
      </w:r>
      <w:r w:rsidRPr="00CA67C2">
        <w:rPr>
          <w:noProof/>
        </w:rPr>
        <w:t>Test Cases</w:t>
      </w:r>
      <w:r>
        <w:rPr>
          <w:noProof/>
        </w:rPr>
        <w:tab/>
      </w:r>
      <w:r>
        <w:rPr>
          <w:noProof/>
        </w:rPr>
        <w:fldChar w:fldCharType="begin"/>
      </w:r>
      <w:r>
        <w:rPr>
          <w:noProof/>
        </w:rPr>
        <w:instrText xml:space="preserve"> PAGEREF _Toc114507848 \h </w:instrText>
      </w:r>
      <w:r>
        <w:rPr>
          <w:noProof/>
        </w:rPr>
      </w:r>
      <w:r>
        <w:rPr>
          <w:noProof/>
        </w:rPr>
        <w:fldChar w:fldCharType="separate"/>
      </w:r>
      <w:r>
        <w:rPr>
          <w:noProof/>
        </w:rPr>
        <w:t>12</w:t>
      </w:r>
      <w:r>
        <w:rPr>
          <w:noProof/>
        </w:rPr>
        <w:fldChar w:fldCharType="end"/>
      </w:r>
    </w:p>
    <w:p w14:paraId="3ECBCE40" w14:textId="501DA996" w:rsidR="00766E98" w:rsidRDefault="00766E98">
      <w:pPr>
        <w:pStyle w:val="TOC2"/>
        <w:rPr>
          <w:rFonts w:asciiTheme="minorHAnsi" w:eastAsiaTheme="minorEastAsia" w:hAnsiTheme="minorHAnsi" w:cstheme="minorBidi"/>
          <w:smallCaps w:val="0"/>
          <w:noProof/>
          <w:sz w:val="22"/>
          <w:szCs w:val="22"/>
          <w:lang w:val="en-IN" w:eastAsia="en-IN"/>
        </w:rPr>
      </w:pPr>
      <w:r>
        <w:rPr>
          <w:noProof/>
        </w:rPr>
        <w:t>4.1</w:t>
      </w:r>
      <w:r>
        <w:rPr>
          <w:rFonts w:asciiTheme="minorHAnsi" w:eastAsiaTheme="minorEastAsia" w:hAnsiTheme="minorHAnsi" w:cstheme="minorBidi"/>
          <w:smallCaps w:val="0"/>
          <w:noProof/>
          <w:sz w:val="22"/>
          <w:szCs w:val="22"/>
          <w:lang w:val="en-IN" w:eastAsia="en-IN"/>
        </w:rPr>
        <w:tab/>
      </w:r>
      <w:r>
        <w:rPr>
          <w:noProof/>
        </w:rPr>
        <w:t>Reset test</w:t>
      </w:r>
      <w:r>
        <w:rPr>
          <w:noProof/>
        </w:rPr>
        <w:tab/>
      </w:r>
      <w:r>
        <w:rPr>
          <w:noProof/>
        </w:rPr>
        <w:fldChar w:fldCharType="begin"/>
      </w:r>
      <w:r>
        <w:rPr>
          <w:noProof/>
        </w:rPr>
        <w:instrText xml:space="preserve"> PAGEREF _Toc114507849 \h </w:instrText>
      </w:r>
      <w:r>
        <w:rPr>
          <w:noProof/>
        </w:rPr>
      </w:r>
      <w:r>
        <w:rPr>
          <w:noProof/>
        </w:rPr>
        <w:fldChar w:fldCharType="separate"/>
      </w:r>
      <w:r>
        <w:rPr>
          <w:noProof/>
        </w:rPr>
        <w:t>12</w:t>
      </w:r>
      <w:r>
        <w:rPr>
          <w:noProof/>
        </w:rPr>
        <w:fldChar w:fldCharType="end"/>
      </w:r>
    </w:p>
    <w:p w14:paraId="2BB43136" w14:textId="731DDD35" w:rsidR="00766E98" w:rsidRDefault="00766E98">
      <w:pPr>
        <w:pStyle w:val="TOC2"/>
        <w:rPr>
          <w:rFonts w:asciiTheme="minorHAnsi" w:eastAsiaTheme="minorEastAsia" w:hAnsiTheme="minorHAnsi" w:cstheme="minorBidi"/>
          <w:smallCaps w:val="0"/>
          <w:noProof/>
          <w:sz w:val="22"/>
          <w:szCs w:val="22"/>
          <w:lang w:val="en-IN" w:eastAsia="en-IN"/>
        </w:rPr>
      </w:pPr>
      <w:r>
        <w:rPr>
          <w:noProof/>
        </w:rPr>
        <w:t>4.2</w:t>
      </w:r>
      <w:r>
        <w:rPr>
          <w:rFonts w:asciiTheme="minorHAnsi" w:eastAsiaTheme="minorEastAsia" w:hAnsiTheme="minorHAnsi" w:cstheme="minorBidi"/>
          <w:smallCaps w:val="0"/>
          <w:noProof/>
          <w:sz w:val="22"/>
          <w:szCs w:val="22"/>
          <w:lang w:val="en-IN" w:eastAsia="en-IN"/>
        </w:rPr>
        <w:tab/>
      </w:r>
      <w:r>
        <w:rPr>
          <w:noProof/>
        </w:rPr>
        <w:t>JTAG test</w:t>
      </w:r>
      <w:r>
        <w:rPr>
          <w:noProof/>
        </w:rPr>
        <w:tab/>
      </w:r>
      <w:r>
        <w:rPr>
          <w:noProof/>
        </w:rPr>
        <w:fldChar w:fldCharType="begin"/>
      </w:r>
      <w:r>
        <w:rPr>
          <w:noProof/>
        </w:rPr>
        <w:instrText xml:space="preserve"> PAGEREF _Toc114507850 \h </w:instrText>
      </w:r>
      <w:r>
        <w:rPr>
          <w:noProof/>
        </w:rPr>
      </w:r>
      <w:r>
        <w:rPr>
          <w:noProof/>
        </w:rPr>
        <w:fldChar w:fldCharType="separate"/>
      </w:r>
      <w:r>
        <w:rPr>
          <w:noProof/>
        </w:rPr>
        <w:t>13</w:t>
      </w:r>
      <w:r>
        <w:rPr>
          <w:noProof/>
        </w:rPr>
        <w:fldChar w:fldCharType="end"/>
      </w:r>
    </w:p>
    <w:p w14:paraId="3AD0B4CB" w14:textId="7AEBE866" w:rsidR="00766E98" w:rsidRDefault="00766E98">
      <w:pPr>
        <w:pStyle w:val="TOC2"/>
        <w:rPr>
          <w:rFonts w:asciiTheme="minorHAnsi" w:eastAsiaTheme="minorEastAsia" w:hAnsiTheme="minorHAnsi" w:cstheme="minorBidi"/>
          <w:smallCaps w:val="0"/>
          <w:noProof/>
          <w:sz w:val="22"/>
          <w:szCs w:val="22"/>
          <w:lang w:val="en-IN" w:eastAsia="en-IN"/>
        </w:rPr>
      </w:pPr>
      <w:r>
        <w:rPr>
          <w:noProof/>
        </w:rPr>
        <w:t>4.3</w:t>
      </w:r>
      <w:r>
        <w:rPr>
          <w:rFonts w:asciiTheme="minorHAnsi" w:eastAsiaTheme="minorEastAsia" w:hAnsiTheme="minorHAnsi" w:cstheme="minorBidi"/>
          <w:smallCaps w:val="0"/>
          <w:noProof/>
          <w:sz w:val="22"/>
          <w:szCs w:val="22"/>
          <w:lang w:val="en-IN" w:eastAsia="en-IN"/>
        </w:rPr>
        <w:tab/>
      </w:r>
      <w:r>
        <w:rPr>
          <w:noProof/>
        </w:rPr>
        <w:t>Memory test</w:t>
      </w:r>
      <w:r>
        <w:rPr>
          <w:noProof/>
        </w:rPr>
        <w:tab/>
      </w:r>
      <w:r>
        <w:rPr>
          <w:noProof/>
        </w:rPr>
        <w:fldChar w:fldCharType="begin"/>
      </w:r>
      <w:r>
        <w:rPr>
          <w:noProof/>
        </w:rPr>
        <w:instrText xml:space="preserve"> PAGEREF _Toc114507851 \h </w:instrText>
      </w:r>
      <w:r>
        <w:rPr>
          <w:noProof/>
        </w:rPr>
      </w:r>
      <w:r>
        <w:rPr>
          <w:noProof/>
        </w:rPr>
        <w:fldChar w:fldCharType="separate"/>
      </w:r>
      <w:r>
        <w:rPr>
          <w:noProof/>
        </w:rPr>
        <w:t>13</w:t>
      </w:r>
      <w:r>
        <w:rPr>
          <w:noProof/>
        </w:rPr>
        <w:fldChar w:fldCharType="end"/>
      </w:r>
    </w:p>
    <w:p w14:paraId="73B490DB" w14:textId="7C7E3F29" w:rsidR="00766E98" w:rsidRDefault="00766E98">
      <w:pPr>
        <w:pStyle w:val="TOC2"/>
        <w:rPr>
          <w:rFonts w:asciiTheme="minorHAnsi" w:eastAsiaTheme="minorEastAsia" w:hAnsiTheme="minorHAnsi" w:cstheme="minorBidi"/>
          <w:smallCaps w:val="0"/>
          <w:noProof/>
          <w:sz w:val="22"/>
          <w:szCs w:val="22"/>
          <w:lang w:val="en-IN" w:eastAsia="en-IN"/>
        </w:rPr>
      </w:pPr>
      <w:r>
        <w:rPr>
          <w:noProof/>
        </w:rPr>
        <w:t>4.4</w:t>
      </w:r>
      <w:r>
        <w:rPr>
          <w:rFonts w:asciiTheme="minorHAnsi" w:eastAsiaTheme="minorEastAsia" w:hAnsiTheme="minorHAnsi" w:cstheme="minorBidi"/>
          <w:smallCaps w:val="0"/>
          <w:noProof/>
          <w:sz w:val="22"/>
          <w:szCs w:val="22"/>
          <w:lang w:val="en-IN" w:eastAsia="en-IN"/>
        </w:rPr>
        <w:tab/>
      </w:r>
      <w:r>
        <w:rPr>
          <w:noProof/>
        </w:rPr>
        <w:t>BSP Initialization</w:t>
      </w:r>
      <w:r>
        <w:rPr>
          <w:noProof/>
        </w:rPr>
        <w:tab/>
      </w:r>
      <w:r>
        <w:rPr>
          <w:noProof/>
        </w:rPr>
        <w:fldChar w:fldCharType="begin"/>
      </w:r>
      <w:r>
        <w:rPr>
          <w:noProof/>
        </w:rPr>
        <w:instrText xml:space="preserve"> PAGEREF _Toc114507852 \h </w:instrText>
      </w:r>
      <w:r>
        <w:rPr>
          <w:noProof/>
        </w:rPr>
      </w:r>
      <w:r>
        <w:rPr>
          <w:noProof/>
        </w:rPr>
        <w:fldChar w:fldCharType="separate"/>
      </w:r>
      <w:r>
        <w:rPr>
          <w:noProof/>
        </w:rPr>
        <w:t>18</w:t>
      </w:r>
      <w:r>
        <w:rPr>
          <w:noProof/>
        </w:rPr>
        <w:fldChar w:fldCharType="end"/>
      </w:r>
    </w:p>
    <w:p w14:paraId="71261BD7" w14:textId="714CD24F" w:rsidR="00766E98" w:rsidRDefault="00766E98">
      <w:pPr>
        <w:pStyle w:val="TOC2"/>
        <w:rPr>
          <w:rFonts w:asciiTheme="minorHAnsi" w:eastAsiaTheme="minorEastAsia" w:hAnsiTheme="minorHAnsi" w:cstheme="minorBidi"/>
          <w:smallCaps w:val="0"/>
          <w:noProof/>
          <w:sz w:val="22"/>
          <w:szCs w:val="22"/>
          <w:lang w:val="en-IN" w:eastAsia="en-IN"/>
        </w:rPr>
      </w:pPr>
      <w:r>
        <w:rPr>
          <w:noProof/>
        </w:rPr>
        <w:t>4.5</w:t>
      </w:r>
      <w:r>
        <w:rPr>
          <w:rFonts w:asciiTheme="minorHAnsi" w:eastAsiaTheme="minorEastAsia" w:hAnsiTheme="minorHAnsi" w:cstheme="minorBidi"/>
          <w:smallCaps w:val="0"/>
          <w:noProof/>
          <w:sz w:val="22"/>
          <w:szCs w:val="22"/>
          <w:lang w:val="en-IN" w:eastAsia="en-IN"/>
        </w:rPr>
        <w:tab/>
      </w:r>
      <w:r>
        <w:rPr>
          <w:noProof/>
        </w:rPr>
        <w:t>Serial interface testing</w:t>
      </w:r>
      <w:r>
        <w:rPr>
          <w:noProof/>
        </w:rPr>
        <w:tab/>
      </w:r>
      <w:r>
        <w:rPr>
          <w:noProof/>
        </w:rPr>
        <w:fldChar w:fldCharType="begin"/>
      </w:r>
      <w:r>
        <w:rPr>
          <w:noProof/>
        </w:rPr>
        <w:instrText xml:space="preserve"> PAGEREF _Toc114507853 \h </w:instrText>
      </w:r>
      <w:r>
        <w:rPr>
          <w:noProof/>
        </w:rPr>
      </w:r>
      <w:r>
        <w:rPr>
          <w:noProof/>
        </w:rPr>
        <w:fldChar w:fldCharType="separate"/>
      </w:r>
      <w:r>
        <w:rPr>
          <w:noProof/>
        </w:rPr>
        <w:t>23</w:t>
      </w:r>
      <w:r>
        <w:rPr>
          <w:noProof/>
        </w:rPr>
        <w:fldChar w:fldCharType="end"/>
      </w:r>
    </w:p>
    <w:p w14:paraId="5E06F1BA" w14:textId="75A8D8C4" w:rsidR="00766E98" w:rsidRDefault="00766E98">
      <w:pPr>
        <w:pStyle w:val="TOC2"/>
        <w:rPr>
          <w:rFonts w:asciiTheme="minorHAnsi" w:eastAsiaTheme="minorEastAsia" w:hAnsiTheme="minorHAnsi" w:cstheme="minorBidi"/>
          <w:smallCaps w:val="0"/>
          <w:noProof/>
          <w:sz w:val="22"/>
          <w:szCs w:val="22"/>
          <w:lang w:val="en-IN" w:eastAsia="en-IN"/>
        </w:rPr>
      </w:pPr>
      <w:r>
        <w:rPr>
          <w:noProof/>
        </w:rPr>
        <w:t>4.6</w:t>
      </w:r>
      <w:r>
        <w:rPr>
          <w:rFonts w:asciiTheme="minorHAnsi" w:eastAsiaTheme="minorEastAsia" w:hAnsiTheme="minorHAnsi" w:cstheme="minorBidi"/>
          <w:smallCaps w:val="0"/>
          <w:noProof/>
          <w:sz w:val="22"/>
          <w:szCs w:val="22"/>
          <w:lang w:val="en-IN" w:eastAsia="en-IN"/>
        </w:rPr>
        <w:tab/>
      </w:r>
      <w:r>
        <w:rPr>
          <w:noProof/>
        </w:rPr>
        <w:t>BSP functional testing</w:t>
      </w:r>
      <w:r>
        <w:rPr>
          <w:noProof/>
        </w:rPr>
        <w:tab/>
      </w:r>
      <w:r>
        <w:rPr>
          <w:noProof/>
        </w:rPr>
        <w:fldChar w:fldCharType="begin"/>
      </w:r>
      <w:r>
        <w:rPr>
          <w:noProof/>
        </w:rPr>
        <w:instrText xml:space="preserve"> PAGEREF _Toc114507854 \h </w:instrText>
      </w:r>
      <w:r>
        <w:rPr>
          <w:noProof/>
        </w:rPr>
      </w:r>
      <w:r>
        <w:rPr>
          <w:noProof/>
        </w:rPr>
        <w:fldChar w:fldCharType="separate"/>
      </w:r>
      <w:r>
        <w:rPr>
          <w:noProof/>
        </w:rPr>
        <w:t>26</w:t>
      </w:r>
      <w:r>
        <w:rPr>
          <w:noProof/>
        </w:rPr>
        <w:fldChar w:fldCharType="end"/>
      </w:r>
    </w:p>
    <w:p w14:paraId="4B7458B1" w14:textId="38FC7AA6" w:rsidR="00766E98" w:rsidRDefault="00766E98">
      <w:pPr>
        <w:pStyle w:val="TOC2"/>
        <w:rPr>
          <w:rFonts w:asciiTheme="minorHAnsi" w:eastAsiaTheme="minorEastAsia" w:hAnsiTheme="minorHAnsi" w:cstheme="minorBidi"/>
          <w:smallCaps w:val="0"/>
          <w:noProof/>
          <w:sz w:val="22"/>
          <w:szCs w:val="22"/>
          <w:lang w:val="en-IN" w:eastAsia="en-IN"/>
        </w:rPr>
      </w:pPr>
      <w:r>
        <w:rPr>
          <w:noProof/>
        </w:rPr>
        <w:t>4.7</w:t>
      </w:r>
      <w:r>
        <w:rPr>
          <w:rFonts w:asciiTheme="minorHAnsi" w:eastAsiaTheme="minorEastAsia" w:hAnsiTheme="minorHAnsi" w:cstheme="minorBidi"/>
          <w:smallCaps w:val="0"/>
          <w:noProof/>
          <w:sz w:val="22"/>
          <w:szCs w:val="22"/>
          <w:lang w:val="en-IN" w:eastAsia="en-IN"/>
        </w:rPr>
        <w:tab/>
      </w:r>
      <w:r>
        <w:rPr>
          <w:noProof/>
        </w:rPr>
        <w:t>Modem functional testing</w:t>
      </w:r>
      <w:r>
        <w:rPr>
          <w:noProof/>
        </w:rPr>
        <w:tab/>
      </w:r>
      <w:r>
        <w:rPr>
          <w:noProof/>
        </w:rPr>
        <w:fldChar w:fldCharType="begin"/>
      </w:r>
      <w:r>
        <w:rPr>
          <w:noProof/>
        </w:rPr>
        <w:instrText xml:space="preserve"> PAGEREF _Toc114507855 \h </w:instrText>
      </w:r>
      <w:r>
        <w:rPr>
          <w:noProof/>
        </w:rPr>
      </w:r>
      <w:r>
        <w:rPr>
          <w:noProof/>
        </w:rPr>
        <w:fldChar w:fldCharType="separate"/>
      </w:r>
      <w:r>
        <w:rPr>
          <w:noProof/>
        </w:rPr>
        <w:t>31</w:t>
      </w:r>
      <w:r>
        <w:rPr>
          <w:noProof/>
        </w:rPr>
        <w:fldChar w:fldCharType="end"/>
      </w:r>
    </w:p>
    <w:p w14:paraId="37DE82DA" w14:textId="497B5C43" w:rsidR="00B84975" w:rsidRPr="00FD42F3" w:rsidRDefault="00FA664E" w:rsidP="00B70B69">
      <w:pPr>
        <w:pStyle w:val="BodyText"/>
      </w:pPr>
      <w:r>
        <w:fldChar w:fldCharType="end"/>
      </w:r>
    </w:p>
    <w:p w14:paraId="6E4EA7F4" w14:textId="59285F30" w:rsidR="0024467A" w:rsidRPr="00FD42F3" w:rsidRDefault="0024467A" w:rsidP="00B70B69">
      <w:pPr>
        <w:pStyle w:val="BodyText"/>
      </w:pPr>
    </w:p>
    <w:p w14:paraId="5A8E35C6" w14:textId="77777777" w:rsidR="009B6C2B" w:rsidRPr="00FD42F3" w:rsidRDefault="001407FF">
      <w:pPr>
        <w:pStyle w:val="TableofFigures"/>
        <w:tabs>
          <w:tab w:val="right" w:leader="dot" w:pos="9379"/>
        </w:tabs>
        <w:rPr>
          <w:rFonts w:cs="Arial"/>
        </w:rPr>
      </w:pPr>
      <w:r w:rsidRPr="00FD42F3">
        <w:rPr>
          <w:rFonts w:cs="Arial"/>
        </w:rPr>
        <w:br w:type="page"/>
      </w:r>
    </w:p>
    <w:p w14:paraId="1CB1C9C5" w14:textId="2296D745" w:rsidR="009B6C2B" w:rsidRDefault="009B6C2B" w:rsidP="009B6C2B">
      <w:pPr>
        <w:pStyle w:val="Nonumberhead"/>
        <w:rPr>
          <w:rFonts w:ascii="Arial" w:hAnsi="Arial" w:cs="Arial"/>
          <w:lang w:eastAsia="ja-JP"/>
        </w:rPr>
      </w:pPr>
      <w:r w:rsidRPr="00FD42F3">
        <w:rPr>
          <w:rFonts w:ascii="Arial" w:hAnsi="Arial" w:cs="Arial"/>
        </w:rPr>
        <w:lastRenderedPageBreak/>
        <w:t xml:space="preserve">List of </w:t>
      </w:r>
      <w:r w:rsidRPr="00FD42F3">
        <w:rPr>
          <w:rFonts w:ascii="Arial" w:hAnsi="Arial" w:cs="Arial"/>
          <w:lang w:eastAsia="ja-JP"/>
        </w:rPr>
        <w:t>Figures</w:t>
      </w:r>
    </w:p>
    <w:p w14:paraId="0FCD49A9" w14:textId="3F0F41F9" w:rsidR="00B05E83" w:rsidRDefault="00B05E83" w:rsidP="00B05E83">
      <w:pPr>
        <w:rPr>
          <w:lang w:eastAsia="ja-JP"/>
        </w:rPr>
      </w:pPr>
    </w:p>
    <w:p w14:paraId="0AE75CC1" w14:textId="21FFC639" w:rsidR="0069593E" w:rsidRDefault="00B05E83">
      <w:pPr>
        <w:pStyle w:val="TableofFigures"/>
        <w:tabs>
          <w:tab w:val="right" w:leader="dot" w:pos="9394"/>
        </w:tabs>
        <w:rPr>
          <w:rFonts w:asciiTheme="minorHAnsi" w:eastAsiaTheme="minorEastAsia" w:hAnsiTheme="minorHAnsi" w:cstheme="minorBidi"/>
          <w:noProof/>
          <w:sz w:val="22"/>
          <w:szCs w:val="22"/>
          <w:lang w:val="en-IN" w:eastAsia="en-IN"/>
        </w:rPr>
      </w:pPr>
      <w:r>
        <w:rPr>
          <w:lang w:eastAsia="ja-JP"/>
        </w:rPr>
        <w:fldChar w:fldCharType="begin"/>
      </w:r>
      <w:r>
        <w:rPr>
          <w:lang w:eastAsia="ja-JP"/>
        </w:rPr>
        <w:instrText xml:space="preserve"> TOC \h \z \c "Figure" </w:instrText>
      </w:r>
      <w:r>
        <w:rPr>
          <w:lang w:eastAsia="ja-JP"/>
        </w:rPr>
        <w:fldChar w:fldCharType="separate"/>
      </w:r>
      <w:hyperlink w:anchor="_Toc102409006" w:history="1">
        <w:r w:rsidR="0069593E" w:rsidRPr="0059450A">
          <w:rPr>
            <w:rStyle w:val="Hyperlink"/>
            <w:noProof/>
          </w:rPr>
          <w:t>Figure 1: Testing Sequence Diagram</w:t>
        </w:r>
        <w:r w:rsidR="0069593E">
          <w:rPr>
            <w:noProof/>
            <w:webHidden/>
          </w:rPr>
          <w:tab/>
        </w:r>
        <w:r w:rsidR="0069593E">
          <w:rPr>
            <w:noProof/>
            <w:webHidden/>
          </w:rPr>
          <w:fldChar w:fldCharType="begin"/>
        </w:r>
        <w:r w:rsidR="0069593E">
          <w:rPr>
            <w:noProof/>
            <w:webHidden/>
          </w:rPr>
          <w:instrText xml:space="preserve"> PAGEREF _Toc102409006 \h </w:instrText>
        </w:r>
        <w:r w:rsidR="0069593E">
          <w:rPr>
            <w:noProof/>
            <w:webHidden/>
          </w:rPr>
        </w:r>
        <w:r w:rsidR="0069593E">
          <w:rPr>
            <w:noProof/>
            <w:webHidden/>
          </w:rPr>
          <w:fldChar w:fldCharType="separate"/>
        </w:r>
        <w:r w:rsidR="0069593E">
          <w:rPr>
            <w:noProof/>
            <w:webHidden/>
          </w:rPr>
          <w:t>7</w:t>
        </w:r>
        <w:r w:rsidR="0069593E">
          <w:rPr>
            <w:noProof/>
            <w:webHidden/>
          </w:rPr>
          <w:fldChar w:fldCharType="end"/>
        </w:r>
      </w:hyperlink>
    </w:p>
    <w:p w14:paraId="68DE01FF" w14:textId="7A310674" w:rsidR="0069593E" w:rsidRDefault="00F9731D">
      <w:pPr>
        <w:pStyle w:val="TableofFigures"/>
        <w:tabs>
          <w:tab w:val="right" w:leader="dot" w:pos="9394"/>
        </w:tabs>
        <w:rPr>
          <w:rFonts w:asciiTheme="minorHAnsi" w:eastAsiaTheme="minorEastAsia" w:hAnsiTheme="minorHAnsi" w:cstheme="minorBidi"/>
          <w:noProof/>
          <w:sz w:val="22"/>
          <w:szCs w:val="22"/>
          <w:lang w:val="en-IN" w:eastAsia="en-IN"/>
        </w:rPr>
      </w:pPr>
      <w:hyperlink w:anchor="_Toc102409007" w:history="1">
        <w:r w:rsidR="0069593E" w:rsidRPr="0059450A">
          <w:rPr>
            <w:rStyle w:val="Hyperlink"/>
            <w:rFonts w:cs="Arial"/>
            <w:noProof/>
          </w:rPr>
          <w:t>Figure 2: O-RU Hardware</w:t>
        </w:r>
        <w:r w:rsidR="0069593E">
          <w:rPr>
            <w:noProof/>
            <w:webHidden/>
          </w:rPr>
          <w:tab/>
        </w:r>
        <w:r w:rsidR="0069593E">
          <w:rPr>
            <w:noProof/>
            <w:webHidden/>
          </w:rPr>
          <w:fldChar w:fldCharType="begin"/>
        </w:r>
        <w:r w:rsidR="0069593E">
          <w:rPr>
            <w:noProof/>
            <w:webHidden/>
          </w:rPr>
          <w:instrText xml:space="preserve"> PAGEREF _Toc102409007 \h </w:instrText>
        </w:r>
        <w:r w:rsidR="0069593E">
          <w:rPr>
            <w:noProof/>
            <w:webHidden/>
          </w:rPr>
        </w:r>
        <w:r w:rsidR="0069593E">
          <w:rPr>
            <w:noProof/>
            <w:webHidden/>
          </w:rPr>
          <w:fldChar w:fldCharType="separate"/>
        </w:r>
        <w:r w:rsidR="0069593E">
          <w:rPr>
            <w:noProof/>
            <w:webHidden/>
          </w:rPr>
          <w:t>8</w:t>
        </w:r>
        <w:r w:rsidR="0069593E">
          <w:rPr>
            <w:noProof/>
            <w:webHidden/>
          </w:rPr>
          <w:fldChar w:fldCharType="end"/>
        </w:r>
      </w:hyperlink>
    </w:p>
    <w:p w14:paraId="4762B264" w14:textId="27FF8215" w:rsidR="00B05E83" w:rsidRPr="00B05E83" w:rsidRDefault="00B05E83" w:rsidP="00B05E83">
      <w:pPr>
        <w:rPr>
          <w:lang w:eastAsia="ja-JP"/>
        </w:rPr>
      </w:pPr>
      <w:r>
        <w:rPr>
          <w:lang w:eastAsia="ja-JP"/>
        </w:rPr>
        <w:fldChar w:fldCharType="end"/>
      </w:r>
    </w:p>
    <w:p w14:paraId="0F4E0BA4" w14:textId="77777777" w:rsidR="0069593E" w:rsidRDefault="0069593E" w:rsidP="00A3761C">
      <w:pPr>
        <w:pStyle w:val="Chapter"/>
        <w:ind w:left="6480"/>
        <w:jc w:val="left"/>
      </w:pPr>
      <w:bookmarkStart w:id="0" w:name="_Toc519594513"/>
      <w:bookmarkStart w:id="1" w:name="_Toc519611309"/>
      <w:bookmarkStart w:id="2" w:name="_Toc519611327"/>
      <w:bookmarkStart w:id="3" w:name="_Toc519656725"/>
      <w:bookmarkStart w:id="4" w:name="_Toc519656747"/>
      <w:bookmarkStart w:id="5" w:name="_Toc519656769"/>
      <w:bookmarkStart w:id="6" w:name="_Toc38184889"/>
      <w:bookmarkStart w:id="7" w:name="_Toc78260607"/>
      <w:bookmarkStart w:id="8" w:name="_Toc39955587"/>
    </w:p>
    <w:p w14:paraId="56BD41F0" w14:textId="77777777" w:rsidR="0069593E" w:rsidRDefault="0069593E" w:rsidP="00A3761C">
      <w:pPr>
        <w:pStyle w:val="Chapter"/>
        <w:ind w:left="6480"/>
        <w:jc w:val="left"/>
      </w:pPr>
    </w:p>
    <w:p w14:paraId="10EE4B7B" w14:textId="77777777" w:rsidR="0069593E" w:rsidRDefault="0069593E" w:rsidP="00A3761C">
      <w:pPr>
        <w:pStyle w:val="Chapter"/>
        <w:ind w:left="6480"/>
        <w:jc w:val="left"/>
      </w:pPr>
    </w:p>
    <w:p w14:paraId="42C3899C" w14:textId="77777777" w:rsidR="0069593E" w:rsidRDefault="0069593E" w:rsidP="00A3761C">
      <w:pPr>
        <w:pStyle w:val="Chapter"/>
        <w:ind w:left="6480"/>
        <w:jc w:val="left"/>
      </w:pPr>
    </w:p>
    <w:p w14:paraId="54F04903" w14:textId="77777777" w:rsidR="0069593E" w:rsidRDefault="0069593E" w:rsidP="00A3761C">
      <w:pPr>
        <w:pStyle w:val="Chapter"/>
        <w:ind w:left="6480"/>
        <w:jc w:val="left"/>
      </w:pPr>
    </w:p>
    <w:p w14:paraId="791A23C1" w14:textId="77777777" w:rsidR="0069593E" w:rsidRDefault="0069593E" w:rsidP="00A3761C">
      <w:pPr>
        <w:pStyle w:val="Chapter"/>
        <w:ind w:left="6480"/>
        <w:jc w:val="left"/>
      </w:pPr>
    </w:p>
    <w:p w14:paraId="71D665E8" w14:textId="212DE796" w:rsidR="002D15AB" w:rsidRPr="00FD42F3" w:rsidRDefault="002D15AB" w:rsidP="00A3761C">
      <w:pPr>
        <w:pStyle w:val="Chapter"/>
        <w:ind w:left="6480"/>
        <w:jc w:val="left"/>
      </w:pPr>
      <w:r w:rsidRPr="00FD42F3">
        <w:lastRenderedPageBreak/>
        <w:t>Chapter</w:t>
      </w:r>
    </w:p>
    <w:p w14:paraId="4910696B" w14:textId="77777777" w:rsidR="002D15AB" w:rsidRPr="00FD42F3" w:rsidRDefault="002D15AB" w:rsidP="002D15AB">
      <w:pPr>
        <w:pStyle w:val="ChapterNo"/>
        <w:rPr>
          <w:rFonts w:ascii="Arial" w:hAnsi="Arial" w:cs="Arial"/>
        </w:rPr>
      </w:pPr>
      <w:r w:rsidRPr="00FD42F3">
        <w:rPr>
          <w:rFonts w:ascii="Arial" w:hAnsi="Arial" w:cs="Arial"/>
        </w:rPr>
        <w:t>1</w:t>
      </w:r>
    </w:p>
    <w:p w14:paraId="15A91CB1" w14:textId="17295D59" w:rsidR="006C74C4" w:rsidRPr="00FD42F3" w:rsidRDefault="006C74C4" w:rsidP="006C74C4">
      <w:pPr>
        <w:pStyle w:val="Heading1"/>
        <w:spacing w:before="240"/>
        <w:jc w:val="both"/>
        <w:rPr>
          <w:rFonts w:ascii="Arial" w:hAnsi="Arial"/>
        </w:rPr>
      </w:pPr>
      <w:bookmarkStart w:id="9" w:name="_Toc114507838"/>
      <w:r w:rsidRPr="00FD42F3">
        <w:rPr>
          <w:rFonts w:ascii="Arial" w:hAnsi="Arial"/>
        </w:rPr>
        <w:t>Introduction</w:t>
      </w:r>
      <w:bookmarkEnd w:id="0"/>
      <w:bookmarkEnd w:id="1"/>
      <w:bookmarkEnd w:id="2"/>
      <w:bookmarkEnd w:id="3"/>
      <w:bookmarkEnd w:id="4"/>
      <w:bookmarkEnd w:id="5"/>
      <w:bookmarkEnd w:id="6"/>
      <w:bookmarkEnd w:id="7"/>
      <w:bookmarkEnd w:id="8"/>
      <w:bookmarkEnd w:id="9"/>
    </w:p>
    <w:p w14:paraId="08E2E803" w14:textId="56143110" w:rsidR="00BD4AA3" w:rsidRDefault="006C74C4" w:rsidP="00BD4AA3">
      <w:pPr>
        <w:pStyle w:val="Heading2"/>
        <w:jc w:val="both"/>
        <w:rPr>
          <w:rFonts w:ascii="Arial" w:hAnsi="Arial" w:cs="Arial"/>
          <w:kern w:val="32"/>
        </w:rPr>
      </w:pPr>
      <w:bookmarkStart w:id="10" w:name="_Toc38184890"/>
      <w:bookmarkStart w:id="11" w:name="_Toc78260608"/>
      <w:bookmarkStart w:id="12" w:name="_Toc39955588"/>
      <w:bookmarkStart w:id="13" w:name="_Toc114507839"/>
      <w:r w:rsidRPr="00FD42F3">
        <w:rPr>
          <w:rFonts w:ascii="Arial" w:hAnsi="Arial" w:cs="Arial"/>
          <w:kern w:val="32"/>
        </w:rPr>
        <w:t>Purpose</w:t>
      </w:r>
      <w:bookmarkEnd w:id="10"/>
      <w:bookmarkEnd w:id="11"/>
      <w:bookmarkEnd w:id="12"/>
      <w:r w:rsidR="00B913F1">
        <w:rPr>
          <w:rFonts w:ascii="Arial" w:hAnsi="Arial" w:cs="Arial"/>
          <w:kern w:val="32"/>
        </w:rPr>
        <w:t xml:space="preserve"> and Scope</w:t>
      </w:r>
      <w:bookmarkEnd w:id="13"/>
    </w:p>
    <w:p w14:paraId="4D0CCC61" w14:textId="7F0995A1" w:rsidR="00FA31FB" w:rsidRDefault="00FA31FB" w:rsidP="00FA31FB"/>
    <w:p w14:paraId="6A378AD4" w14:textId="77777777" w:rsidR="00A527CE" w:rsidRDefault="00A527CE" w:rsidP="00B70B69">
      <w:pPr>
        <w:pStyle w:val="BodyText"/>
      </w:pPr>
      <w:bookmarkStart w:id="14" w:name="_Toc38184892"/>
      <w:bookmarkStart w:id="15" w:name="_Toc78260610"/>
      <w:bookmarkStart w:id="16" w:name="_Toc516997586"/>
      <w:bookmarkStart w:id="17" w:name="_Toc516997651"/>
      <w:bookmarkStart w:id="18" w:name="_Toc519594519"/>
      <w:bookmarkStart w:id="19" w:name="_Toc519611315"/>
      <w:bookmarkStart w:id="20" w:name="_Toc519611333"/>
      <w:bookmarkStart w:id="21" w:name="_Toc519656731"/>
      <w:bookmarkStart w:id="22" w:name="_Toc519656753"/>
      <w:bookmarkStart w:id="23" w:name="_Toc519656775"/>
      <w:bookmarkStart w:id="24" w:name="_Toc38184894"/>
      <w:bookmarkStart w:id="25" w:name="_Toc78260612"/>
      <w:bookmarkStart w:id="26" w:name="_Toc39955592"/>
      <w:bookmarkEnd w:id="14"/>
      <w:bookmarkEnd w:id="15"/>
      <w:r>
        <w:t xml:space="preserve">This document specifies the test scenarios, required to bring up the BSP and </w:t>
      </w:r>
      <w:proofErr w:type="spellStart"/>
      <w:r>
        <w:t>LowPHY</w:t>
      </w:r>
      <w:proofErr w:type="spellEnd"/>
      <w:r>
        <w:t xml:space="preserve"> SW and FW on the </w:t>
      </w:r>
      <w:proofErr w:type="spellStart"/>
      <w:r>
        <w:t>Ounas</w:t>
      </w:r>
      <w:proofErr w:type="spellEnd"/>
      <w:r>
        <w:t xml:space="preserve"> board. It includes the test sequence diagram, test case procedure description, the required equipment and expected outcome definition. </w:t>
      </w:r>
    </w:p>
    <w:p w14:paraId="6FD5DB60" w14:textId="2FBF3704" w:rsidR="00A527CE" w:rsidRDefault="00A527CE" w:rsidP="00B70B69">
      <w:pPr>
        <w:pStyle w:val="BodyText"/>
      </w:pPr>
      <w:r>
        <w:t>The O-RAN Conformance tests can be considered for design exhaustive testing, where</w:t>
      </w:r>
      <w:r w:rsidR="00C34D68">
        <w:t xml:space="preserve">ver </w:t>
      </w:r>
      <w:r>
        <w:t xml:space="preserve">it </w:t>
      </w:r>
      <w:r w:rsidR="00C34D68">
        <w:t>is</w:t>
      </w:r>
      <w:r>
        <w:t xml:space="preserve"> applicable, based on the product requirements specification.</w:t>
      </w:r>
    </w:p>
    <w:p w14:paraId="078A832F" w14:textId="7F536E15" w:rsidR="006C74C4" w:rsidRPr="00FD42F3" w:rsidRDefault="006C74C4" w:rsidP="006C74C4">
      <w:pPr>
        <w:pStyle w:val="Heading2"/>
        <w:jc w:val="both"/>
        <w:rPr>
          <w:rFonts w:ascii="Arial" w:hAnsi="Arial" w:cs="Arial"/>
          <w:kern w:val="32"/>
        </w:rPr>
      </w:pPr>
      <w:bookmarkStart w:id="27" w:name="_Toc38184895"/>
      <w:bookmarkStart w:id="28" w:name="_Toc78260613"/>
      <w:bookmarkStart w:id="29" w:name="_Toc39955593"/>
      <w:bookmarkStart w:id="30" w:name="_Toc114507840"/>
      <w:bookmarkEnd w:id="16"/>
      <w:bookmarkEnd w:id="17"/>
      <w:bookmarkEnd w:id="18"/>
      <w:bookmarkEnd w:id="19"/>
      <w:bookmarkEnd w:id="20"/>
      <w:bookmarkEnd w:id="21"/>
      <w:bookmarkEnd w:id="22"/>
      <w:bookmarkEnd w:id="23"/>
      <w:bookmarkEnd w:id="24"/>
      <w:bookmarkEnd w:id="25"/>
      <w:bookmarkEnd w:id="26"/>
      <w:r w:rsidRPr="00FD42F3">
        <w:rPr>
          <w:rFonts w:ascii="Arial" w:hAnsi="Arial" w:cs="Arial"/>
          <w:kern w:val="32"/>
        </w:rPr>
        <w:t>References</w:t>
      </w:r>
      <w:bookmarkEnd w:id="27"/>
      <w:bookmarkEnd w:id="28"/>
      <w:bookmarkEnd w:id="29"/>
      <w:bookmarkEnd w:id="30"/>
    </w:p>
    <w:p w14:paraId="67D74BA8" w14:textId="77777777" w:rsidR="00DF4B95" w:rsidRPr="00FD42F3" w:rsidRDefault="00DF4B95" w:rsidP="00DF4B95">
      <w:pPr>
        <w:rPr>
          <w:rFonts w:ascii="Arial" w:hAnsi="Arial" w:cs="Arial"/>
        </w:rPr>
      </w:pPr>
    </w:p>
    <w:p w14:paraId="2B96B9FE" w14:textId="138F016B" w:rsidR="00CF55CF" w:rsidRDefault="00CF55CF" w:rsidP="00B70B69">
      <w:pPr>
        <w:pStyle w:val="BodyText"/>
      </w:pPr>
      <w:bookmarkStart w:id="31" w:name="_Toc516997588"/>
      <w:bookmarkStart w:id="32" w:name="_Toc516997653"/>
      <w:bookmarkStart w:id="33" w:name="_Toc519594521"/>
      <w:bookmarkStart w:id="34" w:name="_Toc519611317"/>
      <w:bookmarkStart w:id="35" w:name="_Toc519611335"/>
      <w:bookmarkStart w:id="36" w:name="_Toc519656733"/>
      <w:bookmarkStart w:id="37" w:name="_Toc519656755"/>
      <w:bookmarkStart w:id="38" w:name="_Toc519656777"/>
    </w:p>
    <w:p w14:paraId="3A6A2610" w14:textId="77777777" w:rsidR="00940FE1" w:rsidRDefault="00940FE1" w:rsidP="00B70B69">
      <w:pPr>
        <w:pStyle w:val="BodyText"/>
        <w:numPr>
          <w:ilvl w:val="0"/>
          <w:numId w:val="25"/>
        </w:numPr>
      </w:pPr>
      <w:r w:rsidRPr="00FD42F3">
        <w:t xml:space="preserve">O-RAN </w:t>
      </w:r>
      <w:r>
        <w:t xml:space="preserve">Alliance Working Group 4 </w:t>
      </w:r>
      <w:r w:rsidRPr="00FD42F3">
        <w:t>Management Plane Specificatio</w:t>
      </w:r>
      <w:r>
        <w:t>n v06.00</w:t>
      </w:r>
    </w:p>
    <w:p w14:paraId="3248A8B1" w14:textId="77777777" w:rsidR="00940FE1" w:rsidRDefault="00940FE1" w:rsidP="00B70B69">
      <w:pPr>
        <w:pStyle w:val="BodyText"/>
        <w:numPr>
          <w:ilvl w:val="0"/>
          <w:numId w:val="25"/>
        </w:numPr>
      </w:pPr>
      <w:r>
        <w:t>Product Requirements 8T8R NEC MB5434 V1.0</w:t>
      </w:r>
    </w:p>
    <w:p w14:paraId="37DA98C3" w14:textId="70808D79" w:rsidR="00D923EF" w:rsidRDefault="00231D9C" w:rsidP="00B70B69">
      <w:pPr>
        <w:pStyle w:val="BodyText"/>
        <w:numPr>
          <w:ilvl w:val="0"/>
          <w:numId w:val="25"/>
        </w:numPr>
      </w:pPr>
      <w:r w:rsidRPr="00231D9C">
        <w:t>O-RAN-WG4.CUS.0-v0</w:t>
      </w:r>
      <w:r>
        <w:t>6</w:t>
      </w:r>
      <w:r w:rsidRPr="00231D9C">
        <w:t>.00</w:t>
      </w:r>
    </w:p>
    <w:p w14:paraId="0EC03DCA" w14:textId="2550A696" w:rsidR="00231D9C" w:rsidRDefault="00CB2179" w:rsidP="00B70B69">
      <w:pPr>
        <w:pStyle w:val="BodyText"/>
        <w:numPr>
          <w:ilvl w:val="0"/>
          <w:numId w:val="25"/>
        </w:numPr>
      </w:pPr>
      <w:r w:rsidRPr="00CB2179">
        <w:t>O-RAN.WG4.MP.0-v06.00</w:t>
      </w:r>
    </w:p>
    <w:p w14:paraId="504EDB0C" w14:textId="51365B24" w:rsidR="00100771" w:rsidRPr="00336F34" w:rsidRDefault="00100771" w:rsidP="00B70B69">
      <w:pPr>
        <w:pStyle w:val="BodyText"/>
        <w:numPr>
          <w:ilvl w:val="0"/>
          <w:numId w:val="25"/>
        </w:numPr>
      </w:pPr>
      <w:r>
        <w:rPr>
          <w:shd w:val="clear" w:color="auto" w:fill="FFFFFF"/>
        </w:rPr>
        <w:t>O-RAN.SFG.O-RAN-Security-Protocols-Specifications-v02.00</w:t>
      </w:r>
    </w:p>
    <w:p w14:paraId="485ED9DD" w14:textId="7F603723" w:rsidR="00624BD0" w:rsidRPr="00624BD0" w:rsidRDefault="00624BD0" w:rsidP="00B70B69">
      <w:pPr>
        <w:pStyle w:val="BodyText"/>
        <w:rPr>
          <w:highlight w:val="yellow"/>
        </w:rPr>
      </w:pPr>
    </w:p>
    <w:p w14:paraId="25969C84" w14:textId="187D3130" w:rsidR="00624BD0" w:rsidRPr="0056591B" w:rsidRDefault="00624BD0" w:rsidP="00B70B69">
      <w:pPr>
        <w:pStyle w:val="BodyText"/>
        <w:sectPr w:rsidR="00624BD0" w:rsidRPr="0056591B" w:rsidSect="000A3E2B">
          <w:headerReference w:type="default" r:id="rId12"/>
          <w:footerReference w:type="default" r:id="rId13"/>
          <w:headerReference w:type="first" r:id="rId14"/>
          <w:footerReference w:type="first" r:id="rId15"/>
          <w:type w:val="oddPage"/>
          <w:pgSz w:w="12240" w:h="15840" w:code="1"/>
          <w:pgMar w:top="1418" w:right="1418" w:bottom="1418" w:left="1418" w:header="720" w:footer="720" w:gutter="0"/>
          <w:cols w:space="720"/>
          <w:titlePg/>
        </w:sectPr>
      </w:pPr>
    </w:p>
    <w:p w14:paraId="09D73AD7" w14:textId="77777777" w:rsidR="002D15AB" w:rsidRPr="00FD42F3" w:rsidRDefault="002D15AB" w:rsidP="00B712BE">
      <w:pPr>
        <w:pStyle w:val="Chapter"/>
        <w:spacing w:before="240"/>
        <w:ind w:left="6481"/>
        <w:jc w:val="center"/>
      </w:pPr>
      <w:bookmarkStart w:id="39" w:name="_Toc39955597"/>
      <w:bookmarkEnd w:id="31"/>
      <w:bookmarkEnd w:id="32"/>
      <w:bookmarkEnd w:id="33"/>
      <w:bookmarkEnd w:id="34"/>
      <w:bookmarkEnd w:id="35"/>
      <w:bookmarkEnd w:id="36"/>
      <w:bookmarkEnd w:id="37"/>
      <w:bookmarkEnd w:id="38"/>
      <w:r w:rsidRPr="00FD42F3">
        <w:lastRenderedPageBreak/>
        <w:t>Chapter</w:t>
      </w:r>
    </w:p>
    <w:p w14:paraId="20F90FA4" w14:textId="77777777" w:rsidR="002D15AB" w:rsidRPr="00FD42F3" w:rsidRDefault="002D15AB" w:rsidP="00B556E2">
      <w:pPr>
        <w:pStyle w:val="ChapterNo"/>
        <w:spacing w:after="120"/>
        <w:rPr>
          <w:rFonts w:ascii="Arial" w:hAnsi="Arial" w:cs="Arial"/>
        </w:rPr>
      </w:pPr>
      <w:r w:rsidRPr="00FD42F3">
        <w:rPr>
          <w:rFonts w:ascii="Arial" w:hAnsi="Arial" w:cs="Arial"/>
        </w:rPr>
        <w:t>2</w:t>
      </w:r>
    </w:p>
    <w:p w14:paraId="4E91723D" w14:textId="2648B197" w:rsidR="002D15AB" w:rsidRPr="00A96703" w:rsidRDefault="008D4045" w:rsidP="00A96703">
      <w:pPr>
        <w:pStyle w:val="Heading1"/>
        <w:rPr>
          <w:rFonts w:hint="eastAsia"/>
        </w:rPr>
      </w:pPr>
      <w:bookmarkStart w:id="40" w:name="_Toc39955600"/>
      <w:bookmarkStart w:id="41" w:name="_Toc491198763"/>
      <w:bookmarkStart w:id="42" w:name="_Toc114507841"/>
      <w:bookmarkEnd w:id="39"/>
      <w:r>
        <w:t>Test Sequence and Connections</w:t>
      </w:r>
      <w:bookmarkEnd w:id="42"/>
    </w:p>
    <w:p w14:paraId="3274CCAF" w14:textId="73A9A630" w:rsidR="001A0C8E" w:rsidRDefault="002E290D" w:rsidP="00FA664E">
      <w:pPr>
        <w:pStyle w:val="Heading2"/>
        <w:rPr>
          <w:rFonts w:ascii="Arial" w:hAnsi="Arial" w:cs="Arial"/>
        </w:rPr>
      </w:pPr>
      <w:bookmarkStart w:id="43" w:name="_Toc114507842"/>
      <w:r>
        <w:t>Testing sequence diagram</w:t>
      </w:r>
      <w:bookmarkEnd w:id="43"/>
    </w:p>
    <w:p w14:paraId="59C8F5FA" w14:textId="0D915363" w:rsidR="001A0C8E" w:rsidRDefault="001A0C8E" w:rsidP="001A0C8E"/>
    <w:p w14:paraId="44629819" w14:textId="6A86B301" w:rsidR="001A0C8E" w:rsidRPr="00324B30" w:rsidRDefault="000737C4" w:rsidP="000737C4">
      <w:pPr>
        <w:ind w:left="993"/>
        <w:rPr>
          <w:rFonts w:ascii="Arial" w:hAnsi="Arial" w:cs="Arial"/>
        </w:rPr>
      </w:pPr>
      <w:r>
        <w:object w:dxaOrig="7050" w:dyaOrig="7561" w14:anchorId="56D703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3" type="#_x0000_t75" style="width:264.5pt;height:284.5pt" o:ole="">
            <v:imagedata r:id="rId16" o:title=""/>
          </v:shape>
          <o:OLEObject Type="Embed" ProgID="Visio.Drawing.15" ShapeID="_x0000_i1103" DrawAspect="Content" ObjectID="_1725120660" r:id="rId17"/>
        </w:object>
      </w:r>
    </w:p>
    <w:p w14:paraId="6AC11708" w14:textId="77777777" w:rsidR="003B4DD5" w:rsidRDefault="003B4DD5" w:rsidP="0CA818E4">
      <w:pPr>
        <w:rPr>
          <w:rFonts w:eastAsia="Times New Roman"/>
        </w:rPr>
      </w:pPr>
    </w:p>
    <w:p w14:paraId="13675997" w14:textId="31653E54" w:rsidR="003B4DD5" w:rsidRDefault="003B4DD5" w:rsidP="003B4DD5">
      <w:pPr>
        <w:jc w:val="center"/>
      </w:pPr>
    </w:p>
    <w:p w14:paraId="3E62AB79" w14:textId="5559CC85" w:rsidR="001962DC" w:rsidRDefault="001962DC" w:rsidP="001962DC">
      <w:pPr>
        <w:jc w:val="center"/>
      </w:pPr>
    </w:p>
    <w:p w14:paraId="2336D2DF" w14:textId="22BDF5E0" w:rsidR="003B4DD5" w:rsidRDefault="003B4DD5" w:rsidP="00756508">
      <w:pPr>
        <w:pStyle w:val="Caption"/>
        <w:rPr>
          <w:rFonts w:hint="eastAsia"/>
        </w:rPr>
      </w:pPr>
      <w:bookmarkStart w:id="44" w:name="_Ref96901460"/>
      <w:bookmarkStart w:id="45" w:name="_Toc102409006"/>
      <w:r>
        <w:t xml:space="preserve">Figure </w:t>
      </w:r>
      <w:r>
        <w:fldChar w:fldCharType="begin"/>
      </w:r>
      <w:r>
        <w:instrText>SEQ Figure \* ARABIC</w:instrText>
      </w:r>
      <w:r>
        <w:fldChar w:fldCharType="separate"/>
      </w:r>
      <w:r w:rsidR="009A4862">
        <w:rPr>
          <w:rFonts w:hint="eastAsia"/>
          <w:noProof/>
        </w:rPr>
        <w:t>1</w:t>
      </w:r>
      <w:r>
        <w:fldChar w:fldCharType="end"/>
      </w:r>
      <w:bookmarkEnd w:id="44"/>
      <w:r>
        <w:t xml:space="preserve">: </w:t>
      </w:r>
      <w:r w:rsidR="00565B22">
        <w:t>Testing Sequence Diagram</w:t>
      </w:r>
      <w:bookmarkEnd w:id="45"/>
    </w:p>
    <w:p w14:paraId="48078300" w14:textId="3D8A7BCC" w:rsidR="0CA818E4" w:rsidRDefault="0CA818E4">
      <w:r w:rsidRPr="0CA818E4">
        <w:rPr>
          <w:rFonts w:eastAsia="Times New Roman"/>
        </w:rPr>
        <w:t xml:space="preserve"> </w:t>
      </w:r>
    </w:p>
    <w:p w14:paraId="413F712B" w14:textId="710185F0" w:rsidR="00522DEB" w:rsidRDefault="00C266C6" w:rsidP="00522DEB">
      <w:pPr>
        <w:pStyle w:val="Heading2"/>
        <w:rPr>
          <w:rFonts w:hint="eastAsia"/>
        </w:rPr>
      </w:pPr>
      <w:bookmarkStart w:id="46" w:name="_Toc114507843"/>
      <w:r>
        <w:lastRenderedPageBreak/>
        <w:t>Testbench connection diagram</w:t>
      </w:r>
      <w:bookmarkEnd w:id="46"/>
    </w:p>
    <w:p w14:paraId="627C3FB2" w14:textId="77777777" w:rsidR="00AD39A9" w:rsidRPr="00AD39A9" w:rsidRDefault="00AD39A9" w:rsidP="00AD39A9"/>
    <w:bookmarkStart w:id="47" w:name="_Ref96901528"/>
    <w:p w14:paraId="3C7080B7" w14:textId="181E2194" w:rsidR="00C266C6" w:rsidRDefault="00AD39A9" w:rsidP="00756508">
      <w:pPr>
        <w:pStyle w:val="Caption"/>
        <w:rPr>
          <w:rFonts w:ascii="Arial" w:hAnsi="Arial" w:cs="Arial"/>
        </w:rPr>
      </w:pPr>
      <w:r>
        <w:object w:dxaOrig="12150" w:dyaOrig="5071" w14:anchorId="08FE1FFF">
          <v:shape id="_x0000_i1104" type="#_x0000_t75" style="width:468pt;height:195pt" o:ole="">
            <v:imagedata r:id="rId18" o:title=""/>
          </v:shape>
          <o:OLEObject Type="Embed" ProgID="Visio.Drawing.15" ShapeID="_x0000_i1104" DrawAspect="Content" ObjectID="_1725120661" r:id="rId19"/>
        </w:object>
      </w:r>
    </w:p>
    <w:p w14:paraId="2DF602FF" w14:textId="2A19D797" w:rsidR="004B0A60" w:rsidRPr="00197D8B" w:rsidRDefault="004B0A60" w:rsidP="00756508">
      <w:pPr>
        <w:pStyle w:val="Caption"/>
        <w:rPr>
          <w:rFonts w:ascii="Arial" w:hAnsi="Arial" w:cs="Arial"/>
        </w:rPr>
      </w:pPr>
      <w:bookmarkStart w:id="48" w:name="_Toc102409007"/>
      <w:r w:rsidRPr="00197D8B">
        <w:rPr>
          <w:rFonts w:ascii="Arial" w:hAnsi="Arial" w:cs="Arial"/>
        </w:rPr>
        <w:t xml:space="preserve">Figure </w:t>
      </w:r>
      <w:r w:rsidRPr="00197D8B">
        <w:rPr>
          <w:rFonts w:ascii="Arial" w:hAnsi="Arial" w:cs="Arial"/>
        </w:rPr>
        <w:fldChar w:fldCharType="begin"/>
      </w:r>
      <w:r w:rsidRPr="00197D8B">
        <w:rPr>
          <w:rFonts w:ascii="Arial" w:hAnsi="Arial" w:cs="Arial"/>
        </w:rPr>
        <w:instrText>SEQ Figure \* ARABIC</w:instrText>
      </w:r>
      <w:r w:rsidRPr="00197D8B">
        <w:rPr>
          <w:rFonts w:ascii="Arial" w:hAnsi="Arial" w:cs="Arial"/>
        </w:rPr>
        <w:fldChar w:fldCharType="separate"/>
      </w:r>
      <w:r w:rsidR="009A4862" w:rsidRPr="00197D8B">
        <w:rPr>
          <w:rFonts w:ascii="Arial" w:hAnsi="Arial" w:cs="Arial"/>
          <w:noProof/>
        </w:rPr>
        <w:t>2</w:t>
      </w:r>
      <w:r w:rsidRPr="00197D8B">
        <w:rPr>
          <w:rFonts w:ascii="Arial" w:hAnsi="Arial" w:cs="Arial"/>
        </w:rPr>
        <w:fldChar w:fldCharType="end"/>
      </w:r>
      <w:bookmarkEnd w:id="47"/>
      <w:r w:rsidRPr="00197D8B">
        <w:rPr>
          <w:rFonts w:ascii="Arial" w:hAnsi="Arial" w:cs="Arial"/>
        </w:rPr>
        <w:t>: O-RU Hardware</w:t>
      </w:r>
      <w:bookmarkEnd w:id="48"/>
    </w:p>
    <w:p w14:paraId="0B62C980" w14:textId="6B89A0AF" w:rsidR="0CA818E4" w:rsidRPr="00197D8B" w:rsidRDefault="0CA818E4">
      <w:pPr>
        <w:rPr>
          <w:rFonts w:ascii="Arial" w:hAnsi="Arial" w:cs="Arial"/>
        </w:rPr>
      </w:pPr>
      <w:r w:rsidRPr="00197D8B">
        <w:rPr>
          <w:rFonts w:ascii="Arial" w:eastAsia="Times New Roman" w:hAnsi="Arial" w:cs="Arial"/>
        </w:rPr>
        <w:t xml:space="preserve"> </w:t>
      </w:r>
    </w:p>
    <w:p w14:paraId="467B7E6D" w14:textId="11CDE05B" w:rsidR="0CA818E4" w:rsidRDefault="0CA818E4" w:rsidP="0CA818E4"/>
    <w:p w14:paraId="2224ACCC" w14:textId="61AA19FD" w:rsidR="00E8190C" w:rsidRDefault="00E8190C" w:rsidP="0CA818E4"/>
    <w:p w14:paraId="55B3F572" w14:textId="73DBFDE3" w:rsidR="00E8190C" w:rsidRDefault="00E8190C" w:rsidP="0CA818E4"/>
    <w:p w14:paraId="59A7E7BF" w14:textId="19727503" w:rsidR="00E8190C" w:rsidRDefault="00E8190C" w:rsidP="0CA818E4"/>
    <w:p w14:paraId="56FFB9C6" w14:textId="2B86B7EC" w:rsidR="00E8190C" w:rsidRDefault="00E8190C" w:rsidP="0CA818E4"/>
    <w:p w14:paraId="6A4AAE26" w14:textId="4E07EAB4" w:rsidR="00E8190C" w:rsidRDefault="00E8190C" w:rsidP="0CA818E4"/>
    <w:p w14:paraId="20C3E1BF" w14:textId="15B81483" w:rsidR="00E8190C" w:rsidRDefault="00E8190C" w:rsidP="0CA818E4"/>
    <w:p w14:paraId="51F79AF0" w14:textId="22FFCF9E" w:rsidR="00E8190C" w:rsidRDefault="00E8190C" w:rsidP="0CA818E4"/>
    <w:p w14:paraId="4ACC9F7D" w14:textId="270F5601" w:rsidR="00E8190C" w:rsidRDefault="00E8190C" w:rsidP="0CA818E4"/>
    <w:p w14:paraId="126324CE" w14:textId="0087AE68" w:rsidR="00E8190C" w:rsidRDefault="00E8190C" w:rsidP="0CA818E4"/>
    <w:p w14:paraId="703A8EC4" w14:textId="1183DDE2" w:rsidR="00E8190C" w:rsidRDefault="00E8190C" w:rsidP="0CA818E4"/>
    <w:p w14:paraId="0AE3DCAE" w14:textId="6295ADD1" w:rsidR="00E8190C" w:rsidRDefault="00E8190C" w:rsidP="0CA818E4"/>
    <w:p w14:paraId="233A0405" w14:textId="03B8E62C" w:rsidR="00E8190C" w:rsidRDefault="00E8190C" w:rsidP="0CA818E4"/>
    <w:p w14:paraId="6762DBDB" w14:textId="56995166" w:rsidR="00E8190C" w:rsidRDefault="00E8190C" w:rsidP="0CA818E4"/>
    <w:p w14:paraId="52D4A506" w14:textId="42CBB165" w:rsidR="00E8190C" w:rsidRDefault="00E8190C" w:rsidP="0CA818E4"/>
    <w:p w14:paraId="1B613DD8" w14:textId="7C8E4C40" w:rsidR="00E8190C" w:rsidRDefault="00E8190C" w:rsidP="0CA818E4"/>
    <w:p w14:paraId="7A1029B5" w14:textId="591D0BB3" w:rsidR="00E8190C" w:rsidRDefault="00E8190C" w:rsidP="0CA818E4"/>
    <w:p w14:paraId="4A56B11C" w14:textId="7AD56C44" w:rsidR="00E8190C" w:rsidRDefault="00E8190C" w:rsidP="0CA818E4"/>
    <w:p w14:paraId="68A75886" w14:textId="76FBF534" w:rsidR="00E8190C" w:rsidRDefault="00E8190C" w:rsidP="0CA818E4"/>
    <w:p w14:paraId="3AFAB4A4" w14:textId="3EF0CF05" w:rsidR="00E8190C" w:rsidRDefault="00E8190C" w:rsidP="0CA818E4"/>
    <w:p w14:paraId="3742CBAF" w14:textId="188CBC63" w:rsidR="00E8190C" w:rsidRDefault="00E8190C" w:rsidP="0CA818E4"/>
    <w:p w14:paraId="6A23E433" w14:textId="7DF6683E" w:rsidR="00E8190C" w:rsidRDefault="00E8190C" w:rsidP="0CA818E4"/>
    <w:p w14:paraId="710A0C0E" w14:textId="297D66E7" w:rsidR="00E8190C" w:rsidRDefault="00E8190C" w:rsidP="0CA818E4"/>
    <w:p w14:paraId="4AE18276" w14:textId="4856BAD7" w:rsidR="00E8190C" w:rsidRDefault="00E8190C" w:rsidP="0CA818E4"/>
    <w:p w14:paraId="424A9901" w14:textId="42DC9F78" w:rsidR="00E8190C" w:rsidRDefault="00E8190C" w:rsidP="0CA818E4"/>
    <w:p w14:paraId="24DE8BD9" w14:textId="08A7C1BA" w:rsidR="00E8190C" w:rsidRDefault="00E8190C" w:rsidP="0CA818E4"/>
    <w:p w14:paraId="26BFB166" w14:textId="23054BB5" w:rsidR="00E8190C" w:rsidRDefault="00E8190C" w:rsidP="0CA818E4"/>
    <w:p w14:paraId="1D361455" w14:textId="3EB6AF7C" w:rsidR="00E8190C" w:rsidRDefault="00E8190C" w:rsidP="0CA818E4"/>
    <w:p w14:paraId="01770124" w14:textId="4D73746E" w:rsidR="00E8190C" w:rsidRDefault="00E8190C" w:rsidP="0CA818E4"/>
    <w:p w14:paraId="61467C32" w14:textId="68178678" w:rsidR="00E8190C" w:rsidRDefault="00E8190C" w:rsidP="0CA818E4"/>
    <w:p w14:paraId="698E908B" w14:textId="1D4C145E" w:rsidR="00E8190C" w:rsidRDefault="00E8190C" w:rsidP="0CA818E4"/>
    <w:p w14:paraId="0AB614E5" w14:textId="064C5842" w:rsidR="00E8190C" w:rsidRDefault="00E8190C" w:rsidP="0CA818E4"/>
    <w:p w14:paraId="59A92BDA" w14:textId="77777777" w:rsidR="00E8190C" w:rsidRPr="00FD42F3" w:rsidRDefault="00E8190C" w:rsidP="00E8190C">
      <w:pPr>
        <w:pStyle w:val="Chapter"/>
      </w:pPr>
      <w:r w:rsidRPr="00FD42F3">
        <w:t>Chapter</w:t>
      </w:r>
    </w:p>
    <w:p w14:paraId="4A043112" w14:textId="77777777" w:rsidR="00E8190C" w:rsidRPr="00FD42F3" w:rsidRDefault="00E8190C" w:rsidP="00E8190C">
      <w:pPr>
        <w:pStyle w:val="ChapterNo"/>
        <w:rPr>
          <w:rFonts w:ascii="Arial" w:hAnsi="Arial" w:cs="Arial"/>
        </w:rPr>
      </w:pPr>
      <w:r>
        <w:rPr>
          <w:rFonts w:ascii="Arial" w:hAnsi="Arial" w:cs="Arial"/>
        </w:rPr>
        <w:t>3</w:t>
      </w:r>
    </w:p>
    <w:p w14:paraId="39E27EE5" w14:textId="77777777" w:rsidR="00E8190C" w:rsidRDefault="00E8190C" w:rsidP="0CA818E4"/>
    <w:p w14:paraId="04028342" w14:textId="3EC98CC6" w:rsidR="00C918D0" w:rsidRDefault="00C918D0" w:rsidP="00355339">
      <w:pPr>
        <w:pStyle w:val="Heading1"/>
        <w:rPr>
          <w:rFonts w:hint="eastAsia"/>
        </w:rPr>
      </w:pPr>
      <w:bookmarkStart w:id="49" w:name="_Toc114507844"/>
      <w:r>
        <w:t xml:space="preserve">Testbench </w:t>
      </w:r>
      <w:r w:rsidR="005748AC">
        <w:t>SW/HW requirements</w:t>
      </w:r>
      <w:bookmarkEnd w:id="49"/>
    </w:p>
    <w:p w14:paraId="348E287C" w14:textId="4CB3DFF5" w:rsidR="00522DEB" w:rsidRDefault="00522DEB" w:rsidP="00522DEB"/>
    <w:p w14:paraId="513BEF28" w14:textId="77777777" w:rsidR="00140447" w:rsidRDefault="00140447" w:rsidP="00B70B69">
      <w:pPr>
        <w:pStyle w:val="BodyText"/>
      </w:pPr>
      <w:r>
        <w:t>The below provided list of HW and SW equipment is required for functional testing of the deployed FW/SW designs on Ounas board.</w:t>
      </w:r>
    </w:p>
    <w:p w14:paraId="2CC0EE0E" w14:textId="518B33C4" w:rsidR="00C117C4" w:rsidRDefault="00C117C4" w:rsidP="00CA0C30">
      <w:pPr>
        <w:pStyle w:val="Heading3"/>
        <w:rPr>
          <w:rFonts w:hint="eastAsia"/>
        </w:rPr>
      </w:pPr>
      <w:r>
        <w:t xml:space="preserve">Testbench </w:t>
      </w:r>
      <w:r w:rsidR="00165496">
        <w:t>Configuration</w:t>
      </w:r>
    </w:p>
    <w:p w14:paraId="66211FA8" w14:textId="77777777" w:rsidR="00C80206" w:rsidRPr="00C80206" w:rsidRDefault="00C80206" w:rsidP="006A134E">
      <w:pPr>
        <w:numPr>
          <w:ilvl w:val="0"/>
          <w:numId w:val="30"/>
        </w:numPr>
        <w:spacing w:before="100" w:beforeAutospacing="1"/>
        <w:rPr>
          <w:rFonts w:ascii="Arial" w:hAnsi="Arial" w:cs="Arial"/>
          <w:lang w:eastAsia="ru-RU"/>
        </w:rPr>
      </w:pPr>
      <w:bookmarkStart w:id="50" w:name="_Toc39955602"/>
      <w:bookmarkEnd w:id="40"/>
      <w:bookmarkEnd w:id="41"/>
      <w:r w:rsidRPr="00C80206">
        <w:rPr>
          <w:rFonts w:ascii="Arial" w:hAnsi="Arial" w:cs="Arial"/>
          <w:lang w:eastAsia="ru-RU"/>
        </w:rPr>
        <w:t>Device under test (DUT): TRXPSU PCB + 8T8R_PA PCB – 1.</w:t>
      </w:r>
    </w:p>
    <w:p w14:paraId="1FC87029" w14:textId="77777777" w:rsidR="00C80206" w:rsidRPr="00C80206" w:rsidRDefault="00C80206" w:rsidP="006A134E">
      <w:pPr>
        <w:numPr>
          <w:ilvl w:val="0"/>
          <w:numId w:val="30"/>
        </w:numPr>
        <w:spacing w:before="100" w:beforeAutospacing="1"/>
        <w:rPr>
          <w:rFonts w:ascii="Arial" w:hAnsi="Arial" w:cs="Arial"/>
          <w:lang w:eastAsia="ru-RU"/>
        </w:rPr>
      </w:pPr>
      <w:r w:rsidRPr="00C80206">
        <w:rPr>
          <w:rFonts w:ascii="Arial" w:hAnsi="Arial" w:cs="Arial"/>
          <w:lang w:eastAsia="ru-RU"/>
        </w:rPr>
        <w:t>A x86 PC with one 25GbE Base-R network interface and two 1000Base-T Ethernet network interfaces – 1.</w:t>
      </w:r>
      <w:r w:rsidRPr="00C80206">
        <w:rPr>
          <w:rFonts w:ascii="Arial" w:hAnsi="Arial" w:cs="Arial"/>
          <w:lang w:eastAsia="ru-RU"/>
        </w:rPr>
        <w:br/>
        <w:t>Possible options (one of the following):</w:t>
      </w:r>
    </w:p>
    <w:p w14:paraId="67839F99" w14:textId="77777777" w:rsidR="00C80206" w:rsidRPr="00C80206" w:rsidRDefault="00C80206" w:rsidP="006A134E">
      <w:pPr>
        <w:numPr>
          <w:ilvl w:val="1"/>
          <w:numId w:val="30"/>
        </w:numPr>
        <w:spacing w:before="100" w:beforeAutospacing="1"/>
        <w:rPr>
          <w:rFonts w:ascii="Arial" w:hAnsi="Arial" w:cs="Arial"/>
          <w:lang w:eastAsia="ru-RU"/>
        </w:rPr>
      </w:pPr>
      <w:r w:rsidRPr="00C80206">
        <w:rPr>
          <w:rFonts w:ascii="Arial" w:hAnsi="Arial" w:cs="Arial"/>
          <w:lang w:eastAsia="ru-RU"/>
        </w:rPr>
        <w:t>A PC motherboard with two 1000Base-T Ethernet network interfaces.</w:t>
      </w:r>
    </w:p>
    <w:p w14:paraId="3F8E8E18" w14:textId="77777777" w:rsidR="00C80206" w:rsidRPr="00C80206" w:rsidRDefault="00C80206" w:rsidP="006A134E">
      <w:pPr>
        <w:numPr>
          <w:ilvl w:val="1"/>
          <w:numId w:val="30"/>
        </w:numPr>
        <w:spacing w:before="100" w:beforeAutospacing="1"/>
        <w:rPr>
          <w:rFonts w:ascii="Arial" w:hAnsi="Arial" w:cs="Arial"/>
          <w:lang w:eastAsia="ru-RU"/>
        </w:rPr>
      </w:pPr>
      <w:r w:rsidRPr="00C80206">
        <w:rPr>
          <w:rFonts w:ascii="Arial" w:hAnsi="Arial" w:cs="Arial"/>
          <w:lang w:eastAsia="ru-RU"/>
        </w:rPr>
        <w:t>A PC with one 1000Base-T Ethernet network interface on the motherboard and one 1000Base-T Ethernet network interface on a PCI-E network card that should be compatible with Linux OS.</w:t>
      </w:r>
    </w:p>
    <w:p w14:paraId="5AEDFC91" w14:textId="77777777" w:rsidR="00C80206" w:rsidRPr="00C80206" w:rsidRDefault="00C80206" w:rsidP="006A134E">
      <w:pPr>
        <w:numPr>
          <w:ilvl w:val="1"/>
          <w:numId w:val="30"/>
        </w:numPr>
        <w:spacing w:before="100" w:beforeAutospacing="1"/>
        <w:rPr>
          <w:rFonts w:ascii="Arial" w:hAnsi="Arial" w:cs="Arial"/>
          <w:lang w:eastAsia="ru-RU"/>
        </w:rPr>
      </w:pPr>
      <w:r w:rsidRPr="00C80206">
        <w:rPr>
          <w:rFonts w:ascii="Arial" w:hAnsi="Arial" w:cs="Arial"/>
          <w:lang w:eastAsia="ru-RU"/>
        </w:rPr>
        <w:t>A PC with one 1000Base-T Ethernet network interface on the motherboard and one 1000Base-T Ethernet network interface on a USB3.0 network card that should be compatible with Linux OS.</w:t>
      </w:r>
    </w:p>
    <w:p w14:paraId="76FF3C4F" w14:textId="77777777" w:rsidR="00C80206" w:rsidRPr="00C80206" w:rsidRDefault="00C80206" w:rsidP="006A134E">
      <w:pPr>
        <w:numPr>
          <w:ilvl w:val="0"/>
          <w:numId w:val="30"/>
        </w:numPr>
        <w:spacing w:before="100" w:beforeAutospacing="1"/>
        <w:rPr>
          <w:rFonts w:ascii="Arial" w:hAnsi="Arial" w:cs="Arial"/>
          <w:lang w:eastAsia="ru-RU"/>
        </w:rPr>
      </w:pPr>
      <w:r w:rsidRPr="00C80206">
        <w:rPr>
          <w:rFonts w:ascii="Arial" w:hAnsi="Arial" w:cs="Arial"/>
          <w:lang w:eastAsia="ru-RU"/>
        </w:rPr>
        <w:t>Xilinx RFSoC JTAG Cable:</w:t>
      </w:r>
    </w:p>
    <w:p w14:paraId="38B9A9A5" w14:textId="77777777" w:rsidR="00C80206" w:rsidRPr="00C80206" w:rsidRDefault="00C80206" w:rsidP="006A134E">
      <w:pPr>
        <w:numPr>
          <w:ilvl w:val="1"/>
          <w:numId w:val="30"/>
        </w:numPr>
        <w:spacing w:before="100" w:beforeAutospacing="1"/>
        <w:rPr>
          <w:rFonts w:ascii="Arial" w:hAnsi="Arial" w:cs="Arial"/>
          <w:lang w:eastAsia="ru-RU"/>
        </w:rPr>
      </w:pPr>
      <w:r w:rsidRPr="00C80206">
        <w:rPr>
          <w:rFonts w:ascii="Arial" w:hAnsi="Arial" w:cs="Arial"/>
          <w:lang w:eastAsia="ru-RU"/>
        </w:rPr>
        <w:t>A JTAG cable to connect the DUT to the testbench PC. One of the following:</w:t>
      </w:r>
    </w:p>
    <w:p w14:paraId="45ADFE06" w14:textId="77777777" w:rsidR="00C80206" w:rsidRPr="00C80206" w:rsidRDefault="00C80206" w:rsidP="006A134E">
      <w:pPr>
        <w:numPr>
          <w:ilvl w:val="2"/>
          <w:numId w:val="30"/>
        </w:numPr>
        <w:spacing w:before="100" w:beforeAutospacing="1"/>
        <w:rPr>
          <w:rFonts w:ascii="Arial" w:hAnsi="Arial" w:cs="Arial"/>
          <w:lang w:eastAsia="ru-RU"/>
        </w:rPr>
      </w:pPr>
      <w:r w:rsidRPr="00C80206">
        <w:rPr>
          <w:rFonts w:ascii="Arial" w:hAnsi="Arial" w:cs="Arial"/>
          <w:lang w:eastAsia="ru-RU"/>
        </w:rPr>
        <w:t>SmartLynq Data Cable (https://www.xilinx.com/products/boards-and-kits/smartlynq-data-cable.html)</w:t>
      </w:r>
    </w:p>
    <w:p w14:paraId="3EF71947" w14:textId="77777777" w:rsidR="00C80206" w:rsidRPr="00C80206" w:rsidRDefault="00C80206" w:rsidP="006A134E">
      <w:pPr>
        <w:numPr>
          <w:ilvl w:val="2"/>
          <w:numId w:val="30"/>
        </w:numPr>
        <w:spacing w:before="100" w:beforeAutospacing="1"/>
        <w:rPr>
          <w:rFonts w:ascii="Arial" w:hAnsi="Arial" w:cs="Arial"/>
          <w:lang w:eastAsia="ru-RU"/>
        </w:rPr>
      </w:pPr>
      <w:r w:rsidRPr="00C80206">
        <w:rPr>
          <w:rFonts w:ascii="Arial" w:hAnsi="Arial" w:cs="Arial"/>
          <w:lang w:eastAsia="ru-RU"/>
        </w:rPr>
        <w:t>Digilent JTAG-HS3 Programming Cable (https://digilent.com/shop/jtag-hs3-programming-cable/)</w:t>
      </w:r>
    </w:p>
    <w:p w14:paraId="28917E41" w14:textId="77777777" w:rsidR="00C80206" w:rsidRPr="00C80206" w:rsidRDefault="00C80206" w:rsidP="006A134E">
      <w:pPr>
        <w:numPr>
          <w:ilvl w:val="1"/>
          <w:numId w:val="30"/>
        </w:numPr>
        <w:spacing w:before="100" w:beforeAutospacing="1"/>
        <w:rPr>
          <w:rFonts w:ascii="Arial" w:hAnsi="Arial" w:cs="Arial"/>
          <w:lang w:eastAsia="ru-RU"/>
        </w:rPr>
      </w:pPr>
      <w:r w:rsidRPr="00C80206">
        <w:rPr>
          <w:rFonts w:ascii="Arial" w:hAnsi="Arial" w:cs="Arial"/>
          <w:lang w:eastAsia="ru-RU"/>
        </w:rPr>
        <w:t>If needed, an adapter or a cable to connect the JTAG cable to the DUT RFSoC JTAG interface connector.</w:t>
      </w:r>
    </w:p>
    <w:p w14:paraId="70A545B3" w14:textId="77777777" w:rsidR="00C80206" w:rsidRPr="00C80206" w:rsidRDefault="00C80206" w:rsidP="006A134E">
      <w:pPr>
        <w:numPr>
          <w:ilvl w:val="1"/>
          <w:numId w:val="30"/>
        </w:numPr>
        <w:spacing w:before="100" w:beforeAutospacing="1"/>
        <w:rPr>
          <w:rFonts w:ascii="Arial" w:hAnsi="Arial" w:cs="Arial"/>
          <w:lang w:eastAsia="ru-RU"/>
        </w:rPr>
      </w:pPr>
      <w:r w:rsidRPr="00C80206">
        <w:rPr>
          <w:rFonts w:ascii="Arial" w:hAnsi="Arial" w:cs="Arial"/>
          <w:lang w:eastAsia="ru-RU"/>
        </w:rPr>
        <w:t>A USB cable to connect the testbench PC to the Xilinx RFSoC JTAG cable.</w:t>
      </w:r>
    </w:p>
    <w:p w14:paraId="0F6FC5D0" w14:textId="77777777" w:rsidR="00C80206" w:rsidRPr="00C80206" w:rsidRDefault="00C80206" w:rsidP="006A134E">
      <w:pPr>
        <w:numPr>
          <w:ilvl w:val="0"/>
          <w:numId w:val="30"/>
        </w:numPr>
        <w:spacing w:before="100" w:beforeAutospacing="1"/>
        <w:rPr>
          <w:rFonts w:ascii="Arial" w:hAnsi="Arial" w:cs="Arial"/>
          <w:lang w:eastAsia="ru-RU"/>
        </w:rPr>
      </w:pPr>
      <w:r w:rsidRPr="00C80206">
        <w:rPr>
          <w:rFonts w:ascii="Arial" w:hAnsi="Arial" w:cs="Arial"/>
          <w:lang w:eastAsia="ru-RU"/>
        </w:rPr>
        <w:lastRenderedPageBreak/>
        <w:t>TI MCU JTAG Cable:</w:t>
      </w:r>
    </w:p>
    <w:p w14:paraId="4E0471B0" w14:textId="77777777" w:rsidR="00C80206" w:rsidRPr="00C80206" w:rsidRDefault="00C80206" w:rsidP="006A134E">
      <w:pPr>
        <w:numPr>
          <w:ilvl w:val="1"/>
          <w:numId w:val="30"/>
        </w:numPr>
        <w:spacing w:before="100" w:beforeAutospacing="1"/>
        <w:rPr>
          <w:rFonts w:ascii="Arial" w:hAnsi="Arial" w:cs="Arial"/>
          <w:lang w:eastAsia="ru-RU"/>
        </w:rPr>
      </w:pPr>
      <w:r w:rsidRPr="00C80206">
        <w:rPr>
          <w:rFonts w:ascii="Arial" w:hAnsi="Arial" w:cs="Arial"/>
          <w:lang w:eastAsia="ru-RU"/>
        </w:rPr>
        <w:t>A JTAG cable to connect the DUT MCU to the testbench PC:</w:t>
      </w:r>
    </w:p>
    <w:p w14:paraId="1B8A3E76" w14:textId="77777777" w:rsidR="00C80206" w:rsidRPr="00C80206" w:rsidRDefault="00C80206" w:rsidP="006A134E">
      <w:pPr>
        <w:numPr>
          <w:ilvl w:val="2"/>
          <w:numId w:val="30"/>
        </w:numPr>
        <w:spacing w:before="100" w:beforeAutospacing="1"/>
        <w:rPr>
          <w:rFonts w:ascii="Arial" w:hAnsi="Arial" w:cs="Arial"/>
          <w:lang w:eastAsia="ru-RU"/>
        </w:rPr>
      </w:pPr>
      <w:r w:rsidRPr="00C80206">
        <w:rPr>
          <w:rFonts w:ascii="Arial" w:hAnsi="Arial" w:cs="Arial"/>
          <w:lang w:eastAsia="ru-RU"/>
        </w:rPr>
        <w:t>TMDSEMU200-U XDS200 USB Debug Probe (https://www.ti.com/tool/TMDSEMU200-U).</w:t>
      </w:r>
    </w:p>
    <w:p w14:paraId="218B0052" w14:textId="77777777" w:rsidR="00C80206" w:rsidRPr="00C80206" w:rsidRDefault="00C80206" w:rsidP="006A134E">
      <w:pPr>
        <w:numPr>
          <w:ilvl w:val="1"/>
          <w:numId w:val="30"/>
        </w:numPr>
        <w:spacing w:before="100" w:beforeAutospacing="1"/>
        <w:rPr>
          <w:rFonts w:ascii="Arial" w:hAnsi="Arial" w:cs="Arial"/>
          <w:lang w:eastAsia="ru-RU"/>
        </w:rPr>
      </w:pPr>
      <w:r w:rsidRPr="00C80206">
        <w:rPr>
          <w:rFonts w:ascii="Arial" w:hAnsi="Arial" w:cs="Arial"/>
          <w:lang w:eastAsia="ru-RU"/>
        </w:rPr>
        <w:t>If needed, an adapter or a cable to connect the JTAG cable to the DUT MCU JTAG interface connector.</w:t>
      </w:r>
    </w:p>
    <w:p w14:paraId="6C982041" w14:textId="77777777" w:rsidR="00C80206" w:rsidRPr="00C80206" w:rsidRDefault="00C80206" w:rsidP="006A134E">
      <w:pPr>
        <w:numPr>
          <w:ilvl w:val="1"/>
          <w:numId w:val="30"/>
        </w:numPr>
        <w:spacing w:before="100" w:beforeAutospacing="1"/>
        <w:rPr>
          <w:rFonts w:ascii="Arial" w:hAnsi="Arial" w:cs="Arial"/>
          <w:lang w:eastAsia="ru-RU"/>
        </w:rPr>
      </w:pPr>
      <w:r w:rsidRPr="00C80206">
        <w:rPr>
          <w:rFonts w:ascii="Arial" w:hAnsi="Arial" w:cs="Arial"/>
          <w:lang w:eastAsia="ru-RU"/>
        </w:rPr>
        <w:t>A USB cable to connect the testbench PC to the MCU JTAG cable.</w:t>
      </w:r>
    </w:p>
    <w:p w14:paraId="231A4EFB" w14:textId="77777777" w:rsidR="00C80206" w:rsidRPr="00C80206" w:rsidRDefault="00C80206" w:rsidP="006A134E">
      <w:pPr>
        <w:numPr>
          <w:ilvl w:val="0"/>
          <w:numId w:val="30"/>
        </w:numPr>
        <w:spacing w:before="100" w:beforeAutospacing="1"/>
        <w:rPr>
          <w:rFonts w:ascii="Arial" w:hAnsi="Arial" w:cs="Arial"/>
          <w:lang w:eastAsia="ru-RU"/>
        </w:rPr>
      </w:pPr>
      <w:r w:rsidRPr="00C80206">
        <w:rPr>
          <w:rFonts w:ascii="Arial" w:hAnsi="Arial" w:cs="Arial"/>
          <w:lang w:eastAsia="ru-RU"/>
        </w:rPr>
        <w:t>A USB cable to connect the testbench PC USB port to the DUT FTDI IC which provides USB-UART conversion for Xilinx RFSoC and MCU consoles.</w:t>
      </w:r>
    </w:p>
    <w:p w14:paraId="4354C647" w14:textId="77777777" w:rsidR="00C80206" w:rsidRPr="00C80206" w:rsidRDefault="00C80206" w:rsidP="006A134E">
      <w:pPr>
        <w:numPr>
          <w:ilvl w:val="0"/>
          <w:numId w:val="30"/>
        </w:numPr>
        <w:spacing w:before="100" w:beforeAutospacing="1"/>
        <w:rPr>
          <w:rFonts w:ascii="Arial" w:hAnsi="Arial" w:cs="Arial"/>
          <w:lang w:eastAsia="ru-RU"/>
        </w:rPr>
      </w:pPr>
      <w:r w:rsidRPr="00C80206">
        <w:rPr>
          <w:rFonts w:ascii="Arial" w:hAnsi="Arial" w:cs="Arial"/>
          <w:lang w:eastAsia="ru-RU"/>
        </w:rPr>
        <w:t>RJ-45 cables to connect the testbench PC to the laboratory network and to connect the DUT to the testbench PC.</w:t>
      </w:r>
    </w:p>
    <w:p w14:paraId="26477C7E" w14:textId="77777777" w:rsidR="00C80206" w:rsidRPr="00C80206" w:rsidRDefault="00C80206" w:rsidP="006A134E">
      <w:pPr>
        <w:numPr>
          <w:ilvl w:val="0"/>
          <w:numId w:val="30"/>
        </w:numPr>
        <w:spacing w:before="100" w:beforeAutospacing="1"/>
        <w:rPr>
          <w:rFonts w:ascii="Arial" w:hAnsi="Arial" w:cs="Arial"/>
          <w:lang w:eastAsia="ru-RU"/>
        </w:rPr>
      </w:pPr>
      <w:r w:rsidRPr="00C80206">
        <w:rPr>
          <w:rFonts w:ascii="Arial" w:hAnsi="Arial" w:cs="Arial"/>
          <w:lang w:eastAsia="ru-RU"/>
        </w:rPr>
        <w:t>A USB flash drive (8+ GBytes) to create a bootable device when needed.</w:t>
      </w:r>
    </w:p>
    <w:p w14:paraId="1F7FBA6D" w14:textId="77777777" w:rsidR="00C80206" w:rsidRPr="00C80206" w:rsidRDefault="00C80206" w:rsidP="006A134E">
      <w:pPr>
        <w:numPr>
          <w:ilvl w:val="0"/>
          <w:numId w:val="30"/>
        </w:numPr>
        <w:spacing w:before="100" w:beforeAutospacing="1"/>
        <w:rPr>
          <w:rFonts w:ascii="Arial" w:hAnsi="Arial" w:cs="Arial"/>
          <w:lang w:eastAsia="ru-RU"/>
        </w:rPr>
      </w:pPr>
      <w:r w:rsidRPr="00C80206">
        <w:rPr>
          <w:rFonts w:ascii="Arial" w:hAnsi="Arial" w:cs="Arial"/>
          <w:lang w:eastAsia="ru-RU"/>
        </w:rPr>
        <w:t>Optical cable and media-convertors.</w:t>
      </w:r>
    </w:p>
    <w:p w14:paraId="021FBA79" w14:textId="77777777" w:rsidR="00C80206" w:rsidRPr="00C80206" w:rsidRDefault="00C80206" w:rsidP="006A134E">
      <w:pPr>
        <w:numPr>
          <w:ilvl w:val="0"/>
          <w:numId w:val="30"/>
        </w:numPr>
        <w:spacing w:before="100" w:beforeAutospacing="1"/>
        <w:rPr>
          <w:rFonts w:ascii="Arial" w:hAnsi="Arial" w:cs="Arial"/>
          <w:sz w:val="22"/>
          <w:szCs w:val="22"/>
          <w:lang w:eastAsia="ru-RU"/>
        </w:rPr>
      </w:pPr>
      <w:r w:rsidRPr="00C80206">
        <w:rPr>
          <w:rFonts w:ascii="Arial" w:hAnsi="Arial" w:cs="Arial"/>
          <w:lang w:eastAsia="ru-RU"/>
        </w:rPr>
        <w:t>Smart plug for remote power supply switch on/off.</w:t>
      </w:r>
    </w:p>
    <w:p w14:paraId="50B4C755" w14:textId="424FD7FA" w:rsidR="00DE3E68" w:rsidRPr="00B7425C" w:rsidRDefault="00DE3E68" w:rsidP="00DE3E68">
      <w:pPr>
        <w:rPr>
          <w:rFonts w:ascii="Arial" w:hAnsi="Arial" w:cs="Arial"/>
        </w:rPr>
      </w:pPr>
    </w:p>
    <w:p w14:paraId="0C1D7255" w14:textId="60B7D88E" w:rsidR="00DE3E68" w:rsidRDefault="00DE3E68" w:rsidP="00DE3E68"/>
    <w:p w14:paraId="4831EF0F" w14:textId="22A03ABE" w:rsidR="00810FDD" w:rsidRDefault="00810FDD" w:rsidP="00480BE5">
      <w:pPr>
        <w:pStyle w:val="Heading2"/>
        <w:rPr>
          <w:rFonts w:hint="eastAsia"/>
        </w:rPr>
      </w:pPr>
      <w:bookmarkStart w:id="51" w:name="_Toc114507845"/>
      <w:r>
        <w:t xml:space="preserve">Testbench </w:t>
      </w:r>
      <w:r w:rsidR="00AE59FA">
        <w:t xml:space="preserve">PC </w:t>
      </w:r>
      <w:r w:rsidR="00CB31B2">
        <w:t xml:space="preserve">Software </w:t>
      </w:r>
      <w:r>
        <w:t>Configuration</w:t>
      </w:r>
      <w:bookmarkEnd w:id="51"/>
    </w:p>
    <w:p w14:paraId="07FBA9D7" w14:textId="5CAF3FF2" w:rsidR="00DE3E68" w:rsidRDefault="00DE3E68" w:rsidP="00DE3E68"/>
    <w:p w14:paraId="26FF83E5" w14:textId="2EF460CA" w:rsidR="00913376" w:rsidRPr="00913376" w:rsidRDefault="00913376" w:rsidP="006A134E">
      <w:pPr>
        <w:numPr>
          <w:ilvl w:val="0"/>
          <w:numId w:val="31"/>
        </w:numPr>
        <w:spacing w:before="100" w:beforeAutospacing="1"/>
        <w:rPr>
          <w:rFonts w:ascii="Arial" w:hAnsi="Arial" w:cs="Arial"/>
          <w:lang w:eastAsia="ru-RU"/>
        </w:rPr>
      </w:pPr>
      <w:r w:rsidRPr="00913376">
        <w:rPr>
          <w:rFonts w:ascii="Arial" w:hAnsi="Arial" w:cs="Arial"/>
          <w:lang w:eastAsia="ru-RU"/>
        </w:rPr>
        <w:t>Operating system: Xubuntu 20.04.4 or Xubuntu 22.04 (recommended if the test benches are going to be deployed after April 21, 2022).</w:t>
      </w:r>
    </w:p>
    <w:p w14:paraId="3373BC1D" w14:textId="77777777" w:rsidR="00913376" w:rsidRPr="00913376" w:rsidRDefault="00913376" w:rsidP="006A134E">
      <w:pPr>
        <w:numPr>
          <w:ilvl w:val="0"/>
          <w:numId w:val="31"/>
        </w:numPr>
        <w:spacing w:before="100" w:beforeAutospacing="1"/>
        <w:rPr>
          <w:rFonts w:ascii="Arial" w:hAnsi="Arial" w:cs="Arial"/>
          <w:lang w:eastAsia="ru-RU"/>
        </w:rPr>
      </w:pPr>
      <w:r w:rsidRPr="00913376">
        <w:rPr>
          <w:rFonts w:ascii="Arial" w:hAnsi="Arial" w:cs="Arial"/>
          <w:lang w:eastAsia="ru-RU"/>
        </w:rPr>
        <w:t>Remote access: OpenSSH server installed:</w:t>
      </w:r>
      <w:r w:rsidRPr="00913376">
        <w:rPr>
          <w:rFonts w:ascii="Arial" w:hAnsi="Arial" w:cs="Arial"/>
          <w:lang w:eastAsia="ru-RU"/>
        </w:rPr>
        <w:br/>
        <w:t>$ sudo apt install openssh-server</w:t>
      </w:r>
    </w:p>
    <w:p w14:paraId="7A0468CB" w14:textId="77777777" w:rsidR="00913376" w:rsidRPr="00913376" w:rsidRDefault="00913376" w:rsidP="006A134E">
      <w:pPr>
        <w:numPr>
          <w:ilvl w:val="0"/>
          <w:numId w:val="31"/>
        </w:numPr>
        <w:spacing w:before="100" w:beforeAutospacing="1"/>
        <w:rPr>
          <w:rFonts w:ascii="Arial" w:hAnsi="Arial" w:cs="Arial"/>
          <w:lang w:eastAsia="ru-RU"/>
        </w:rPr>
      </w:pPr>
      <w:r w:rsidRPr="00913376">
        <w:rPr>
          <w:rFonts w:ascii="Arial" w:hAnsi="Arial" w:cs="Arial"/>
          <w:lang w:eastAsia="ru-RU"/>
        </w:rPr>
        <w:t xml:space="preserve">Vivado Lab Solutions - 2021.2.1 (https://www.xilinx.com/support/download.html) with cable drivers installed. See </w:t>
      </w:r>
      <w:hyperlink r:id="rId20" w:tgtFrame="_blank" w:history="1">
        <w:r w:rsidRPr="00913376">
          <w:rPr>
            <w:rFonts w:ascii="Arial" w:hAnsi="Arial" w:cs="Arial"/>
            <w:lang w:eastAsia="ru-RU"/>
          </w:rPr>
          <w:t>https://www.xilinx.com/content/dam/xilinx/support/documentation/sw_manuals/xilinx2021_2/ug973-vivado-release-notes-install-license.pdf</w:t>
        </w:r>
      </w:hyperlink>
      <w:r w:rsidRPr="00913376">
        <w:rPr>
          <w:rFonts w:ascii="Arial" w:hAnsi="Arial" w:cs="Arial"/>
          <w:lang w:eastAsia="ru-RU"/>
        </w:rPr>
        <w:t xml:space="preserve"> for additional details.</w:t>
      </w:r>
    </w:p>
    <w:p w14:paraId="16351FCC" w14:textId="77777777" w:rsidR="00913376" w:rsidRPr="00913376" w:rsidRDefault="00913376" w:rsidP="006A134E">
      <w:pPr>
        <w:numPr>
          <w:ilvl w:val="0"/>
          <w:numId w:val="31"/>
        </w:numPr>
        <w:spacing w:before="100" w:beforeAutospacing="1"/>
        <w:rPr>
          <w:rFonts w:ascii="Arial" w:hAnsi="Arial" w:cs="Arial"/>
          <w:lang w:eastAsia="ru-RU"/>
        </w:rPr>
      </w:pPr>
      <w:r w:rsidRPr="00913376">
        <w:rPr>
          <w:rFonts w:ascii="Arial" w:hAnsi="Arial" w:cs="Arial"/>
          <w:lang w:eastAsia="ru-RU"/>
        </w:rPr>
        <w:t>TI Code Composer IDE v11.x (https://www.ti.com/tool/CCSTUDIO#downloads)</w:t>
      </w:r>
    </w:p>
    <w:p w14:paraId="0F1185E4" w14:textId="77777777" w:rsidR="00913376" w:rsidRPr="00913376" w:rsidRDefault="00913376" w:rsidP="006A134E">
      <w:pPr>
        <w:numPr>
          <w:ilvl w:val="0"/>
          <w:numId w:val="31"/>
        </w:numPr>
        <w:spacing w:before="100" w:beforeAutospacing="1"/>
        <w:rPr>
          <w:rFonts w:ascii="Arial" w:hAnsi="Arial" w:cs="Arial"/>
          <w:lang w:eastAsia="ru-RU"/>
        </w:rPr>
      </w:pPr>
      <w:r w:rsidRPr="00913376">
        <w:rPr>
          <w:rFonts w:ascii="Arial" w:hAnsi="Arial" w:cs="Arial"/>
          <w:lang w:eastAsia="ru-RU"/>
        </w:rPr>
        <w:t>One user account with sudo privileges.</w:t>
      </w:r>
    </w:p>
    <w:p w14:paraId="2E4A38D2" w14:textId="77777777" w:rsidR="00913376" w:rsidRPr="00913376" w:rsidRDefault="00913376" w:rsidP="006A134E">
      <w:pPr>
        <w:numPr>
          <w:ilvl w:val="0"/>
          <w:numId w:val="31"/>
        </w:numPr>
        <w:spacing w:before="100" w:beforeAutospacing="1"/>
        <w:rPr>
          <w:rFonts w:ascii="Arial" w:hAnsi="Arial" w:cs="Arial"/>
          <w:lang w:eastAsia="ru-RU"/>
        </w:rPr>
      </w:pPr>
      <w:r w:rsidRPr="00913376">
        <w:rPr>
          <w:rFonts w:ascii="Arial" w:hAnsi="Arial" w:cs="Arial"/>
          <w:lang w:eastAsia="ru-RU"/>
        </w:rPr>
        <w:t>Testbench PC should have an IP address reserved by MAC on the laboratory network DHCP server – to have a predictable IP address for each testbench without any manual configuration on the testbench side.</w:t>
      </w:r>
    </w:p>
    <w:p w14:paraId="4A351283" w14:textId="7072A495" w:rsidR="00DE3E68" w:rsidRDefault="00DE3E68" w:rsidP="00DE3E68"/>
    <w:p w14:paraId="6D842007" w14:textId="47210D8E" w:rsidR="00733813" w:rsidRDefault="00733813" w:rsidP="00733813">
      <w:pPr>
        <w:pStyle w:val="Heading2"/>
        <w:rPr>
          <w:rFonts w:hint="eastAsia"/>
        </w:rPr>
      </w:pPr>
      <w:bookmarkStart w:id="52" w:name="_Toc114507846"/>
      <w:r>
        <w:t>Boot binaries Required for Testing</w:t>
      </w:r>
      <w:bookmarkEnd w:id="52"/>
    </w:p>
    <w:p w14:paraId="5A11EC08" w14:textId="7C98DAE0" w:rsidR="00733813" w:rsidRDefault="00733813" w:rsidP="00733813"/>
    <w:tbl>
      <w:tblPr>
        <w:tblStyle w:val="TableGrid"/>
        <w:tblW w:w="0" w:type="auto"/>
        <w:tblLook w:val="04A0" w:firstRow="1" w:lastRow="0" w:firstColumn="1" w:lastColumn="0" w:noHBand="0" w:noVBand="1"/>
      </w:tblPr>
      <w:tblGrid>
        <w:gridCol w:w="3131"/>
        <w:gridCol w:w="3131"/>
        <w:gridCol w:w="3132"/>
      </w:tblGrid>
      <w:tr w:rsidR="00733813" w14:paraId="10F7110F" w14:textId="77777777" w:rsidTr="00733813">
        <w:tc>
          <w:tcPr>
            <w:tcW w:w="3131" w:type="dxa"/>
          </w:tcPr>
          <w:p w14:paraId="0FE734DE" w14:textId="220E0EFA" w:rsidR="00733813" w:rsidRPr="00733813" w:rsidRDefault="00733813" w:rsidP="00733813">
            <w:pPr>
              <w:jc w:val="center"/>
              <w:rPr>
                <w:rFonts w:ascii="Arial" w:hAnsi="Arial" w:cs="Arial"/>
                <w:b/>
                <w:bCs/>
              </w:rPr>
            </w:pPr>
            <w:r w:rsidRPr="00733813">
              <w:rPr>
                <w:rFonts w:ascii="Arial" w:hAnsi="Arial" w:cs="Arial"/>
                <w:b/>
                <w:bCs/>
              </w:rPr>
              <w:t>FW and Image Files</w:t>
            </w:r>
          </w:p>
        </w:tc>
        <w:tc>
          <w:tcPr>
            <w:tcW w:w="3131" w:type="dxa"/>
          </w:tcPr>
          <w:p w14:paraId="33E3F154" w14:textId="718AA8F2" w:rsidR="00733813" w:rsidRPr="00733813" w:rsidRDefault="00733813" w:rsidP="00733813">
            <w:pPr>
              <w:jc w:val="center"/>
              <w:rPr>
                <w:rFonts w:ascii="Arial" w:hAnsi="Arial" w:cs="Arial"/>
                <w:b/>
                <w:bCs/>
              </w:rPr>
            </w:pPr>
            <w:r w:rsidRPr="00733813">
              <w:rPr>
                <w:rFonts w:ascii="Arial" w:hAnsi="Arial" w:cs="Arial"/>
                <w:b/>
                <w:bCs/>
              </w:rPr>
              <w:t>Path to the Files</w:t>
            </w:r>
          </w:p>
        </w:tc>
        <w:tc>
          <w:tcPr>
            <w:tcW w:w="3132" w:type="dxa"/>
          </w:tcPr>
          <w:p w14:paraId="4AAE04B3" w14:textId="6675BEA5" w:rsidR="00733813" w:rsidRPr="00733813" w:rsidRDefault="00733813" w:rsidP="00733813">
            <w:pPr>
              <w:jc w:val="center"/>
              <w:rPr>
                <w:rFonts w:ascii="Arial" w:hAnsi="Arial" w:cs="Arial"/>
                <w:b/>
                <w:bCs/>
              </w:rPr>
            </w:pPr>
            <w:r w:rsidRPr="00733813">
              <w:rPr>
                <w:rFonts w:ascii="Arial" w:hAnsi="Arial" w:cs="Arial"/>
                <w:b/>
                <w:bCs/>
              </w:rPr>
              <w:t>Remarks</w:t>
            </w:r>
          </w:p>
        </w:tc>
      </w:tr>
      <w:tr w:rsidR="00733813" w14:paraId="4C83B2D3" w14:textId="77777777" w:rsidTr="00733813">
        <w:tc>
          <w:tcPr>
            <w:tcW w:w="3131" w:type="dxa"/>
          </w:tcPr>
          <w:p w14:paraId="7156319B" w14:textId="5F6FAF36" w:rsidR="00733813" w:rsidRPr="00733813" w:rsidRDefault="00733813" w:rsidP="00733813">
            <w:pPr>
              <w:rPr>
                <w:rFonts w:ascii="Arial" w:hAnsi="Arial" w:cs="Arial"/>
              </w:rPr>
            </w:pPr>
            <w:r w:rsidRPr="00733813">
              <w:rPr>
                <w:rFonts w:ascii="Arial" w:hAnsi="Arial" w:cs="Arial"/>
              </w:rPr>
              <w:t>MCU Firmware</w:t>
            </w:r>
          </w:p>
        </w:tc>
        <w:tc>
          <w:tcPr>
            <w:tcW w:w="3131" w:type="dxa"/>
          </w:tcPr>
          <w:p w14:paraId="12B9FA40" w14:textId="77777777" w:rsidR="00733813" w:rsidRPr="00733813" w:rsidRDefault="00733813" w:rsidP="00733813">
            <w:pPr>
              <w:rPr>
                <w:rFonts w:ascii="Arial" w:hAnsi="Arial" w:cs="Arial"/>
              </w:rPr>
            </w:pPr>
          </w:p>
        </w:tc>
        <w:tc>
          <w:tcPr>
            <w:tcW w:w="3132" w:type="dxa"/>
          </w:tcPr>
          <w:p w14:paraId="03C2354E" w14:textId="77777777" w:rsidR="00733813" w:rsidRPr="00733813" w:rsidRDefault="00733813" w:rsidP="00733813">
            <w:pPr>
              <w:rPr>
                <w:rFonts w:ascii="Arial" w:hAnsi="Arial" w:cs="Arial"/>
              </w:rPr>
            </w:pPr>
          </w:p>
        </w:tc>
      </w:tr>
      <w:tr w:rsidR="00733813" w14:paraId="689ADE83" w14:textId="77777777" w:rsidTr="00733813">
        <w:tc>
          <w:tcPr>
            <w:tcW w:w="3131" w:type="dxa"/>
          </w:tcPr>
          <w:p w14:paraId="7370190C" w14:textId="094CC41D" w:rsidR="00733813" w:rsidRPr="00733813" w:rsidRDefault="00733813" w:rsidP="00733813">
            <w:pPr>
              <w:rPr>
                <w:rFonts w:ascii="Arial" w:hAnsi="Arial" w:cs="Arial"/>
              </w:rPr>
            </w:pPr>
            <w:r w:rsidRPr="00733813">
              <w:rPr>
                <w:rFonts w:ascii="Arial" w:hAnsi="Arial" w:cs="Arial"/>
              </w:rPr>
              <w:t xml:space="preserve">PL – Bit Files </w:t>
            </w:r>
          </w:p>
        </w:tc>
        <w:tc>
          <w:tcPr>
            <w:tcW w:w="3131" w:type="dxa"/>
          </w:tcPr>
          <w:p w14:paraId="2E7DDDBE" w14:textId="77777777" w:rsidR="00733813" w:rsidRPr="00733813" w:rsidRDefault="00733813" w:rsidP="00733813">
            <w:pPr>
              <w:rPr>
                <w:rFonts w:ascii="Arial" w:hAnsi="Arial" w:cs="Arial"/>
              </w:rPr>
            </w:pPr>
          </w:p>
        </w:tc>
        <w:tc>
          <w:tcPr>
            <w:tcW w:w="3132" w:type="dxa"/>
          </w:tcPr>
          <w:p w14:paraId="2DB08995" w14:textId="77777777" w:rsidR="00733813" w:rsidRPr="00733813" w:rsidRDefault="00733813" w:rsidP="00733813">
            <w:pPr>
              <w:rPr>
                <w:rFonts w:ascii="Arial" w:hAnsi="Arial" w:cs="Arial"/>
              </w:rPr>
            </w:pPr>
          </w:p>
        </w:tc>
      </w:tr>
      <w:tr w:rsidR="00733813" w14:paraId="6810C76E" w14:textId="77777777" w:rsidTr="00733813">
        <w:tc>
          <w:tcPr>
            <w:tcW w:w="3131" w:type="dxa"/>
          </w:tcPr>
          <w:p w14:paraId="18572913" w14:textId="4F070AC0" w:rsidR="00733813" w:rsidRPr="00733813" w:rsidRDefault="00733813" w:rsidP="00733813">
            <w:pPr>
              <w:rPr>
                <w:rFonts w:ascii="Arial" w:hAnsi="Arial" w:cs="Arial"/>
              </w:rPr>
            </w:pPr>
            <w:r w:rsidRPr="00733813">
              <w:rPr>
                <w:rFonts w:ascii="Arial" w:hAnsi="Arial" w:cs="Arial"/>
              </w:rPr>
              <w:t>PS – Boot Loader &amp; Linux Images</w:t>
            </w:r>
          </w:p>
        </w:tc>
        <w:tc>
          <w:tcPr>
            <w:tcW w:w="3131" w:type="dxa"/>
          </w:tcPr>
          <w:p w14:paraId="62CF7D71" w14:textId="77777777" w:rsidR="00733813" w:rsidRPr="00733813" w:rsidRDefault="00733813" w:rsidP="00733813">
            <w:pPr>
              <w:rPr>
                <w:rFonts w:ascii="Arial" w:hAnsi="Arial" w:cs="Arial"/>
              </w:rPr>
            </w:pPr>
          </w:p>
        </w:tc>
        <w:tc>
          <w:tcPr>
            <w:tcW w:w="3132" w:type="dxa"/>
          </w:tcPr>
          <w:p w14:paraId="4D0C3317" w14:textId="77777777" w:rsidR="00733813" w:rsidRPr="00733813" w:rsidRDefault="00733813" w:rsidP="00733813">
            <w:pPr>
              <w:rPr>
                <w:rFonts w:ascii="Arial" w:hAnsi="Arial" w:cs="Arial"/>
              </w:rPr>
            </w:pPr>
          </w:p>
        </w:tc>
      </w:tr>
      <w:tr w:rsidR="00733813" w14:paraId="79A5C395" w14:textId="77777777" w:rsidTr="00733813">
        <w:tc>
          <w:tcPr>
            <w:tcW w:w="3131" w:type="dxa"/>
          </w:tcPr>
          <w:p w14:paraId="66BFAB23" w14:textId="77777777" w:rsidR="00733813" w:rsidRPr="00733813" w:rsidRDefault="00733813" w:rsidP="00733813">
            <w:pPr>
              <w:rPr>
                <w:rFonts w:ascii="Arial" w:hAnsi="Arial" w:cs="Arial"/>
              </w:rPr>
            </w:pPr>
          </w:p>
        </w:tc>
        <w:tc>
          <w:tcPr>
            <w:tcW w:w="3131" w:type="dxa"/>
          </w:tcPr>
          <w:p w14:paraId="6215584C" w14:textId="77777777" w:rsidR="00733813" w:rsidRPr="00733813" w:rsidRDefault="00733813" w:rsidP="00733813">
            <w:pPr>
              <w:rPr>
                <w:rFonts w:ascii="Arial" w:hAnsi="Arial" w:cs="Arial"/>
              </w:rPr>
            </w:pPr>
          </w:p>
        </w:tc>
        <w:tc>
          <w:tcPr>
            <w:tcW w:w="3132" w:type="dxa"/>
          </w:tcPr>
          <w:p w14:paraId="67E93BBE" w14:textId="77777777" w:rsidR="00733813" w:rsidRPr="00733813" w:rsidRDefault="00733813" w:rsidP="00733813">
            <w:pPr>
              <w:rPr>
                <w:rFonts w:ascii="Arial" w:hAnsi="Arial" w:cs="Arial"/>
              </w:rPr>
            </w:pPr>
          </w:p>
        </w:tc>
      </w:tr>
      <w:tr w:rsidR="00733813" w14:paraId="0A814281" w14:textId="77777777" w:rsidTr="00733813">
        <w:tc>
          <w:tcPr>
            <w:tcW w:w="3131" w:type="dxa"/>
          </w:tcPr>
          <w:p w14:paraId="674D29FB" w14:textId="77777777" w:rsidR="00733813" w:rsidRPr="00733813" w:rsidRDefault="00733813" w:rsidP="00733813">
            <w:pPr>
              <w:rPr>
                <w:rFonts w:ascii="Arial" w:hAnsi="Arial" w:cs="Arial"/>
              </w:rPr>
            </w:pPr>
          </w:p>
        </w:tc>
        <w:tc>
          <w:tcPr>
            <w:tcW w:w="3131" w:type="dxa"/>
          </w:tcPr>
          <w:p w14:paraId="16506FF5" w14:textId="77777777" w:rsidR="00733813" w:rsidRPr="00733813" w:rsidRDefault="00733813" w:rsidP="00733813">
            <w:pPr>
              <w:rPr>
                <w:rFonts w:ascii="Arial" w:hAnsi="Arial" w:cs="Arial"/>
              </w:rPr>
            </w:pPr>
          </w:p>
        </w:tc>
        <w:tc>
          <w:tcPr>
            <w:tcW w:w="3132" w:type="dxa"/>
          </w:tcPr>
          <w:p w14:paraId="26E3C174" w14:textId="77777777" w:rsidR="00733813" w:rsidRPr="00733813" w:rsidRDefault="00733813" w:rsidP="00733813">
            <w:pPr>
              <w:rPr>
                <w:rFonts w:ascii="Arial" w:hAnsi="Arial" w:cs="Arial"/>
              </w:rPr>
            </w:pPr>
          </w:p>
        </w:tc>
      </w:tr>
      <w:tr w:rsidR="00733813" w14:paraId="1F1E8DEB" w14:textId="77777777" w:rsidTr="00733813">
        <w:tc>
          <w:tcPr>
            <w:tcW w:w="3131" w:type="dxa"/>
          </w:tcPr>
          <w:p w14:paraId="1BE10DA8" w14:textId="77777777" w:rsidR="00733813" w:rsidRPr="00733813" w:rsidRDefault="00733813" w:rsidP="00733813">
            <w:pPr>
              <w:rPr>
                <w:rFonts w:ascii="Arial" w:hAnsi="Arial" w:cs="Arial"/>
              </w:rPr>
            </w:pPr>
          </w:p>
        </w:tc>
        <w:tc>
          <w:tcPr>
            <w:tcW w:w="3131" w:type="dxa"/>
          </w:tcPr>
          <w:p w14:paraId="23D5A1C0" w14:textId="77777777" w:rsidR="00733813" w:rsidRPr="00733813" w:rsidRDefault="00733813" w:rsidP="00733813">
            <w:pPr>
              <w:rPr>
                <w:rFonts w:ascii="Arial" w:hAnsi="Arial" w:cs="Arial"/>
              </w:rPr>
            </w:pPr>
          </w:p>
        </w:tc>
        <w:tc>
          <w:tcPr>
            <w:tcW w:w="3132" w:type="dxa"/>
          </w:tcPr>
          <w:p w14:paraId="55AB13AC" w14:textId="77777777" w:rsidR="00733813" w:rsidRPr="00733813" w:rsidRDefault="00733813" w:rsidP="00733813">
            <w:pPr>
              <w:rPr>
                <w:rFonts w:ascii="Arial" w:hAnsi="Arial" w:cs="Arial"/>
              </w:rPr>
            </w:pPr>
          </w:p>
        </w:tc>
      </w:tr>
      <w:tr w:rsidR="00733813" w14:paraId="73E016CD" w14:textId="77777777" w:rsidTr="00733813">
        <w:tc>
          <w:tcPr>
            <w:tcW w:w="3131" w:type="dxa"/>
          </w:tcPr>
          <w:p w14:paraId="72374171" w14:textId="77777777" w:rsidR="00733813" w:rsidRPr="00733813" w:rsidRDefault="00733813" w:rsidP="00733813">
            <w:pPr>
              <w:rPr>
                <w:rFonts w:ascii="Arial" w:hAnsi="Arial" w:cs="Arial"/>
              </w:rPr>
            </w:pPr>
          </w:p>
        </w:tc>
        <w:tc>
          <w:tcPr>
            <w:tcW w:w="3131" w:type="dxa"/>
          </w:tcPr>
          <w:p w14:paraId="4CD67A6B" w14:textId="77777777" w:rsidR="00733813" w:rsidRPr="00733813" w:rsidRDefault="00733813" w:rsidP="00733813">
            <w:pPr>
              <w:rPr>
                <w:rFonts w:ascii="Arial" w:hAnsi="Arial" w:cs="Arial"/>
              </w:rPr>
            </w:pPr>
          </w:p>
        </w:tc>
        <w:tc>
          <w:tcPr>
            <w:tcW w:w="3132" w:type="dxa"/>
          </w:tcPr>
          <w:p w14:paraId="5B234A23" w14:textId="77777777" w:rsidR="00733813" w:rsidRPr="00733813" w:rsidRDefault="00733813" w:rsidP="00733813">
            <w:pPr>
              <w:rPr>
                <w:rFonts w:ascii="Arial" w:hAnsi="Arial" w:cs="Arial"/>
              </w:rPr>
            </w:pPr>
          </w:p>
        </w:tc>
      </w:tr>
    </w:tbl>
    <w:p w14:paraId="0F11B9C4" w14:textId="77777777" w:rsidR="00733813" w:rsidRPr="00733813" w:rsidRDefault="00733813" w:rsidP="00733813"/>
    <w:p w14:paraId="00CD9512" w14:textId="77777777" w:rsidR="00733813" w:rsidRDefault="00733813" w:rsidP="00733813"/>
    <w:p w14:paraId="69DC9600" w14:textId="77777777" w:rsidR="00733813" w:rsidRPr="00913376" w:rsidRDefault="00733813" w:rsidP="00733813">
      <w:pPr>
        <w:numPr>
          <w:ilvl w:val="0"/>
          <w:numId w:val="31"/>
        </w:numPr>
        <w:spacing w:before="100" w:beforeAutospacing="1"/>
        <w:rPr>
          <w:rFonts w:ascii="Arial" w:hAnsi="Arial" w:cs="Arial"/>
          <w:lang w:eastAsia="ru-RU"/>
        </w:rPr>
      </w:pPr>
      <w:r w:rsidRPr="00913376">
        <w:rPr>
          <w:rFonts w:ascii="Arial" w:hAnsi="Arial" w:cs="Arial"/>
          <w:lang w:eastAsia="ru-RU"/>
        </w:rPr>
        <w:t xml:space="preserve">Operating system: </w:t>
      </w:r>
      <w:proofErr w:type="spellStart"/>
      <w:r w:rsidRPr="00913376">
        <w:rPr>
          <w:rFonts w:ascii="Arial" w:hAnsi="Arial" w:cs="Arial"/>
          <w:lang w:eastAsia="ru-RU"/>
        </w:rPr>
        <w:t>Xubuntu</w:t>
      </w:r>
      <w:proofErr w:type="spellEnd"/>
      <w:r w:rsidRPr="00913376">
        <w:rPr>
          <w:rFonts w:ascii="Arial" w:hAnsi="Arial" w:cs="Arial"/>
          <w:lang w:eastAsia="ru-RU"/>
        </w:rPr>
        <w:t xml:space="preserve"> 20.04.4 or </w:t>
      </w:r>
      <w:proofErr w:type="spellStart"/>
      <w:r w:rsidRPr="00913376">
        <w:rPr>
          <w:rFonts w:ascii="Arial" w:hAnsi="Arial" w:cs="Arial"/>
          <w:lang w:eastAsia="ru-RU"/>
        </w:rPr>
        <w:t>Xubuntu</w:t>
      </w:r>
      <w:proofErr w:type="spellEnd"/>
      <w:r w:rsidRPr="00913376">
        <w:rPr>
          <w:rFonts w:ascii="Arial" w:hAnsi="Arial" w:cs="Arial"/>
          <w:lang w:eastAsia="ru-RU"/>
        </w:rPr>
        <w:t xml:space="preserve"> 22.04 (recommended if the test benches are going to be deployed after April 21, 2022).</w:t>
      </w:r>
    </w:p>
    <w:p w14:paraId="4E735C43" w14:textId="77777777" w:rsidR="00733813" w:rsidRPr="00913376" w:rsidRDefault="00733813" w:rsidP="00733813">
      <w:pPr>
        <w:numPr>
          <w:ilvl w:val="0"/>
          <w:numId w:val="31"/>
        </w:numPr>
        <w:spacing w:before="100" w:beforeAutospacing="1"/>
        <w:rPr>
          <w:rFonts w:ascii="Arial" w:hAnsi="Arial" w:cs="Arial"/>
          <w:lang w:eastAsia="ru-RU"/>
        </w:rPr>
      </w:pPr>
      <w:r w:rsidRPr="00913376">
        <w:rPr>
          <w:rFonts w:ascii="Arial" w:hAnsi="Arial" w:cs="Arial"/>
          <w:lang w:eastAsia="ru-RU"/>
        </w:rPr>
        <w:lastRenderedPageBreak/>
        <w:t>Remote access: OpenSSH server installed:</w:t>
      </w:r>
      <w:r w:rsidRPr="00913376">
        <w:rPr>
          <w:rFonts w:ascii="Arial" w:hAnsi="Arial" w:cs="Arial"/>
          <w:lang w:eastAsia="ru-RU"/>
        </w:rPr>
        <w:br/>
        <w:t xml:space="preserve">$ </w:t>
      </w:r>
      <w:proofErr w:type="spellStart"/>
      <w:r w:rsidRPr="00913376">
        <w:rPr>
          <w:rFonts w:ascii="Arial" w:hAnsi="Arial" w:cs="Arial"/>
          <w:lang w:eastAsia="ru-RU"/>
        </w:rPr>
        <w:t>sudo</w:t>
      </w:r>
      <w:proofErr w:type="spellEnd"/>
      <w:r w:rsidRPr="00913376">
        <w:rPr>
          <w:rFonts w:ascii="Arial" w:hAnsi="Arial" w:cs="Arial"/>
          <w:lang w:eastAsia="ru-RU"/>
        </w:rPr>
        <w:t xml:space="preserve"> apt install </w:t>
      </w:r>
      <w:proofErr w:type="spellStart"/>
      <w:r w:rsidRPr="00913376">
        <w:rPr>
          <w:rFonts w:ascii="Arial" w:hAnsi="Arial" w:cs="Arial"/>
          <w:lang w:eastAsia="ru-RU"/>
        </w:rPr>
        <w:t>openssh</w:t>
      </w:r>
      <w:proofErr w:type="spellEnd"/>
      <w:r w:rsidRPr="00913376">
        <w:rPr>
          <w:rFonts w:ascii="Arial" w:hAnsi="Arial" w:cs="Arial"/>
          <w:lang w:eastAsia="ru-RU"/>
        </w:rPr>
        <w:t>-server</w:t>
      </w:r>
    </w:p>
    <w:p w14:paraId="3AA7489D" w14:textId="77777777" w:rsidR="00733813" w:rsidRPr="00913376" w:rsidRDefault="00733813" w:rsidP="00733813">
      <w:pPr>
        <w:numPr>
          <w:ilvl w:val="0"/>
          <w:numId w:val="31"/>
        </w:numPr>
        <w:spacing w:before="100" w:beforeAutospacing="1"/>
        <w:rPr>
          <w:rFonts w:ascii="Arial" w:hAnsi="Arial" w:cs="Arial"/>
          <w:lang w:eastAsia="ru-RU"/>
        </w:rPr>
      </w:pPr>
      <w:proofErr w:type="spellStart"/>
      <w:r w:rsidRPr="00913376">
        <w:rPr>
          <w:rFonts w:ascii="Arial" w:hAnsi="Arial" w:cs="Arial"/>
          <w:lang w:eastAsia="ru-RU"/>
        </w:rPr>
        <w:t>Vivado</w:t>
      </w:r>
      <w:proofErr w:type="spellEnd"/>
      <w:r w:rsidRPr="00913376">
        <w:rPr>
          <w:rFonts w:ascii="Arial" w:hAnsi="Arial" w:cs="Arial"/>
          <w:lang w:eastAsia="ru-RU"/>
        </w:rPr>
        <w:t xml:space="preserve"> Lab Solutions - 2021.2.1 (https://www.xilinx.com/support/download.html) with cable drivers installed. See </w:t>
      </w:r>
      <w:hyperlink r:id="rId21" w:tgtFrame="_blank" w:history="1">
        <w:r w:rsidRPr="00913376">
          <w:rPr>
            <w:rFonts w:ascii="Arial" w:hAnsi="Arial" w:cs="Arial"/>
            <w:lang w:eastAsia="ru-RU"/>
          </w:rPr>
          <w:t>https://www.xilinx.com/content/dam/xilinx/support/documentation/sw_manuals/xilinx2021_2/ug973-vivado-release-notes-install-license.pdf</w:t>
        </w:r>
      </w:hyperlink>
      <w:r w:rsidRPr="00913376">
        <w:rPr>
          <w:rFonts w:ascii="Arial" w:hAnsi="Arial" w:cs="Arial"/>
          <w:lang w:eastAsia="ru-RU"/>
        </w:rPr>
        <w:t xml:space="preserve"> for additional details.</w:t>
      </w:r>
    </w:p>
    <w:p w14:paraId="7F48AFF8" w14:textId="503AF953" w:rsidR="00E82836" w:rsidRPr="00E82836" w:rsidRDefault="00E82836" w:rsidP="00733813">
      <w:pPr>
        <w:numPr>
          <w:ilvl w:val="0"/>
          <w:numId w:val="31"/>
        </w:numPr>
        <w:spacing w:before="100" w:beforeAutospacing="1"/>
        <w:rPr>
          <w:rFonts w:ascii="Arial" w:hAnsi="Arial" w:cs="Arial"/>
          <w:lang w:eastAsia="ru-RU"/>
        </w:rPr>
      </w:pPr>
      <w:r w:rsidRPr="00E82836">
        <w:rPr>
          <w:rFonts w:ascii="Arial" w:hAnsi="Arial" w:cs="Arial"/>
          <w:lang w:eastAsia="ru-RU"/>
        </w:rPr>
        <w:t>LM Flash Programmer Software for MCU programming</w:t>
      </w:r>
    </w:p>
    <w:p w14:paraId="1FEEB009" w14:textId="77777777" w:rsidR="00733813" w:rsidRPr="00913376" w:rsidRDefault="00733813" w:rsidP="00733813">
      <w:pPr>
        <w:numPr>
          <w:ilvl w:val="0"/>
          <w:numId w:val="31"/>
        </w:numPr>
        <w:spacing w:before="100" w:beforeAutospacing="1"/>
        <w:rPr>
          <w:rFonts w:ascii="Arial" w:hAnsi="Arial" w:cs="Arial"/>
          <w:lang w:eastAsia="ru-RU"/>
        </w:rPr>
      </w:pPr>
      <w:r w:rsidRPr="00913376">
        <w:rPr>
          <w:rFonts w:ascii="Arial" w:hAnsi="Arial" w:cs="Arial"/>
          <w:lang w:eastAsia="ru-RU"/>
        </w:rPr>
        <w:t xml:space="preserve">One user account with </w:t>
      </w:r>
      <w:proofErr w:type="spellStart"/>
      <w:r w:rsidRPr="00913376">
        <w:rPr>
          <w:rFonts w:ascii="Arial" w:hAnsi="Arial" w:cs="Arial"/>
          <w:lang w:eastAsia="ru-RU"/>
        </w:rPr>
        <w:t>sudo</w:t>
      </w:r>
      <w:proofErr w:type="spellEnd"/>
      <w:r w:rsidRPr="00913376">
        <w:rPr>
          <w:rFonts w:ascii="Arial" w:hAnsi="Arial" w:cs="Arial"/>
          <w:lang w:eastAsia="ru-RU"/>
        </w:rPr>
        <w:t xml:space="preserve"> privileges.</w:t>
      </w:r>
    </w:p>
    <w:p w14:paraId="22E41805" w14:textId="77777777" w:rsidR="00733813" w:rsidRPr="00913376" w:rsidRDefault="00733813" w:rsidP="00733813">
      <w:pPr>
        <w:numPr>
          <w:ilvl w:val="0"/>
          <w:numId w:val="31"/>
        </w:numPr>
        <w:spacing w:before="100" w:beforeAutospacing="1"/>
        <w:rPr>
          <w:rFonts w:ascii="Arial" w:hAnsi="Arial" w:cs="Arial"/>
          <w:lang w:eastAsia="ru-RU"/>
        </w:rPr>
      </w:pPr>
      <w:r w:rsidRPr="00913376">
        <w:rPr>
          <w:rFonts w:ascii="Arial" w:hAnsi="Arial" w:cs="Arial"/>
          <w:lang w:eastAsia="ru-RU"/>
        </w:rPr>
        <w:t>Testbench PC should have an IP address reserved by MAC on the laboratory network DHCP server – to have a predictable IP address for each testbench without any manual configuration on the testbench side.</w:t>
      </w:r>
    </w:p>
    <w:p w14:paraId="272FA97F" w14:textId="6A864793" w:rsidR="00DE3E68" w:rsidRDefault="00DE3E68" w:rsidP="00DE3E68"/>
    <w:p w14:paraId="42A98024" w14:textId="77777777" w:rsidR="00C4443D" w:rsidRDefault="00C4443D" w:rsidP="00DE3E68"/>
    <w:p w14:paraId="676F5658" w14:textId="75C3E8C7" w:rsidR="00BC07B7" w:rsidRDefault="00E8634F" w:rsidP="00480BE5">
      <w:pPr>
        <w:pStyle w:val="Heading2"/>
        <w:rPr>
          <w:rFonts w:hint="eastAsia"/>
        </w:rPr>
      </w:pPr>
      <w:bookmarkStart w:id="53" w:name="_Toc114507847"/>
      <w:r>
        <w:rPr>
          <w:lang w:eastAsia="ru-RU"/>
        </w:rPr>
        <w:t>Lab measurement and test instruments and licenses</w:t>
      </w:r>
      <w:bookmarkEnd w:id="53"/>
    </w:p>
    <w:p w14:paraId="77489905" w14:textId="77777777" w:rsidR="00D360B1" w:rsidRPr="00D360B1" w:rsidRDefault="00D360B1" w:rsidP="006A134E">
      <w:pPr>
        <w:numPr>
          <w:ilvl w:val="0"/>
          <w:numId w:val="32"/>
        </w:numPr>
        <w:spacing w:before="100" w:beforeAutospacing="1"/>
        <w:rPr>
          <w:rFonts w:ascii="Arial" w:hAnsi="Arial" w:cs="Arial"/>
          <w:lang w:eastAsia="ru-RU"/>
        </w:rPr>
      </w:pPr>
      <w:r w:rsidRPr="00D360B1">
        <w:rPr>
          <w:rFonts w:ascii="Arial" w:hAnsi="Arial" w:cs="Arial"/>
          <w:lang w:eastAsia="ru-RU"/>
        </w:rPr>
        <w:t>Digital Oscilloscope</w:t>
      </w:r>
    </w:p>
    <w:p w14:paraId="37234A01" w14:textId="11BE7DDC" w:rsidR="00D360B1" w:rsidRPr="00A334DD" w:rsidRDefault="00E82836" w:rsidP="006A134E">
      <w:pPr>
        <w:numPr>
          <w:ilvl w:val="0"/>
          <w:numId w:val="32"/>
        </w:numPr>
        <w:spacing w:before="100" w:beforeAutospacing="1"/>
        <w:rPr>
          <w:rFonts w:ascii="Arial" w:hAnsi="Arial" w:cs="Arial"/>
          <w:lang w:eastAsia="ru-RU"/>
        </w:rPr>
      </w:pPr>
      <w:r w:rsidRPr="00A334DD">
        <w:rPr>
          <w:rFonts w:ascii="Arial" w:hAnsi="Arial" w:cs="Arial"/>
          <w:lang w:eastAsia="ru-RU"/>
        </w:rPr>
        <w:t xml:space="preserve">Keysight </w:t>
      </w:r>
      <w:r w:rsidR="00D360B1" w:rsidRPr="00A334DD">
        <w:rPr>
          <w:rFonts w:ascii="Arial" w:hAnsi="Arial" w:cs="Arial"/>
          <w:lang w:eastAsia="ru-RU"/>
        </w:rPr>
        <w:t>S5040A Open RAN Studio Player and Capture</w:t>
      </w:r>
    </w:p>
    <w:p w14:paraId="5FDAE57F" w14:textId="77777777" w:rsidR="00D360B1" w:rsidRPr="00A334DD" w:rsidRDefault="00D360B1" w:rsidP="006A134E">
      <w:pPr>
        <w:numPr>
          <w:ilvl w:val="0"/>
          <w:numId w:val="32"/>
        </w:numPr>
        <w:spacing w:before="100" w:beforeAutospacing="1"/>
        <w:rPr>
          <w:rFonts w:ascii="Arial" w:hAnsi="Arial" w:cs="Arial"/>
          <w:lang w:eastAsia="ru-RU"/>
        </w:rPr>
      </w:pPr>
      <w:r w:rsidRPr="00A334DD">
        <w:rPr>
          <w:rFonts w:ascii="Arial" w:hAnsi="Arial" w:cs="Arial"/>
          <w:lang w:eastAsia="ru-RU"/>
        </w:rPr>
        <w:t>U5040BSCB Open RAN Studio</w:t>
      </w:r>
    </w:p>
    <w:p w14:paraId="6BA330DF" w14:textId="77777777" w:rsidR="00D360B1" w:rsidRPr="00A334DD" w:rsidRDefault="00D360B1" w:rsidP="006A134E">
      <w:pPr>
        <w:numPr>
          <w:ilvl w:val="0"/>
          <w:numId w:val="32"/>
        </w:numPr>
        <w:spacing w:before="100" w:beforeAutospacing="1"/>
        <w:rPr>
          <w:rFonts w:ascii="Arial" w:hAnsi="Arial" w:cs="Arial"/>
          <w:lang w:eastAsia="ru-RU"/>
        </w:rPr>
      </w:pPr>
      <w:r w:rsidRPr="00A334DD">
        <w:rPr>
          <w:rFonts w:ascii="Arial" w:hAnsi="Arial" w:cs="Arial"/>
          <w:lang w:eastAsia="ru-RU"/>
        </w:rPr>
        <w:t>U5040IQEB IQ Extraction Option for Open RAN Studio</w:t>
      </w:r>
    </w:p>
    <w:p w14:paraId="6E96BEE3" w14:textId="77777777" w:rsidR="00D360B1" w:rsidRPr="00A334DD" w:rsidRDefault="00D360B1" w:rsidP="006A134E">
      <w:pPr>
        <w:numPr>
          <w:ilvl w:val="0"/>
          <w:numId w:val="32"/>
        </w:numPr>
        <w:spacing w:before="100" w:beforeAutospacing="1"/>
        <w:rPr>
          <w:rFonts w:ascii="Arial" w:hAnsi="Arial" w:cs="Arial"/>
          <w:lang w:eastAsia="ru-RU"/>
        </w:rPr>
      </w:pPr>
      <w:r w:rsidRPr="00A334DD">
        <w:rPr>
          <w:rFonts w:ascii="Arial" w:hAnsi="Arial" w:cs="Arial"/>
          <w:lang w:eastAsia="ru-RU"/>
        </w:rPr>
        <w:t>89601200C Basic vector signal analysis</w:t>
      </w:r>
    </w:p>
    <w:p w14:paraId="28260F9D" w14:textId="77777777" w:rsidR="00D360B1" w:rsidRPr="00A334DD" w:rsidRDefault="00D360B1" w:rsidP="006A134E">
      <w:pPr>
        <w:numPr>
          <w:ilvl w:val="0"/>
          <w:numId w:val="32"/>
        </w:numPr>
        <w:spacing w:before="100" w:beforeAutospacing="1"/>
        <w:rPr>
          <w:rFonts w:ascii="Arial" w:hAnsi="Arial" w:cs="Arial"/>
          <w:lang w:eastAsia="ru-RU"/>
        </w:rPr>
      </w:pPr>
      <w:r w:rsidRPr="00A334DD">
        <w:rPr>
          <w:rFonts w:ascii="Arial" w:hAnsi="Arial" w:cs="Arial"/>
          <w:lang w:eastAsia="ru-RU"/>
        </w:rPr>
        <w:t>89601BHNC 5G NR modulation analysis</w:t>
      </w:r>
    </w:p>
    <w:p w14:paraId="5731CB55" w14:textId="77777777" w:rsidR="00D360B1" w:rsidRPr="00A334DD" w:rsidRDefault="00D360B1" w:rsidP="006A134E">
      <w:pPr>
        <w:numPr>
          <w:ilvl w:val="0"/>
          <w:numId w:val="32"/>
        </w:numPr>
        <w:spacing w:before="100" w:beforeAutospacing="1"/>
        <w:rPr>
          <w:rFonts w:ascii="Arial" w:hAnsi="Arial" w:cs="Arial"/>
          <w:lang w:eastAsia="ru-RU"/>
        </w:rPr>
      </w:pPr>
      <w:r w:rsidRPr="00A334DD">
        <w:rPr>
          <w:rFonts w:ascii="Arial" w:hAnsi="Arial" w:cs="Arial"/>
          <w:lang w:eastAsia="ru-RU"/>
        </w:rPr>
        <w:t>N7631ORNC PathWave Signal Generation for 5G NR</w:t>
      </w:r>
    </w:p>
    <w:p w14:paraId="4CFA1CBD" w14:textId="2C0591C0" w:rsidR="00272921" w:rsidRPr="00A334DD" w:rsidRDefault="00D360B1" w:rsidP="006A134E">
      <w:pPr>
        <w:numPr>
          <w:ilvl w:val="0"/>
          <w:numId w:val="32"/>
        </w:numPr>
        <w:spacing w:before="100" w:beforeAutospacing="1"/>
        <w:rPr>
          <w:rFonts w:ascii="Arial" w:hAnsi="Arial" w:cs="Arial"/>
          <w:lang w:eastAsia="ru-RU"/>
        </w:rPr>
      </w:pPr>
      <w:r w:rsidRPr="00A334DD">
        <w:rPr>
          <w:rFonts w:ascii="Arial" w:hAnsi="Arial" w:cs="Arial"/>
          <w:lang w:eastAsia="ru-RU"/>
        </w:rPr>
        <w:t>M9410A VXT PXIe Vector Transceiver</w:t>
      </w:r>
    </w:p>
    <w:p w14:paraId="489F2DAE" w14:textId="45967EB1" w:rsidR="00272921" w:rsidRDefault="00272921" w:rsidP="00DE3E68"/>
    <w:p w14:paraId="398737F9" w14:textId="3B5242F7" w:rsidR="00272921" w:rsidRDefault="00272921" w:rsidP="00DE3E68"/>
    <w:p w14:paraId="5DDFDDF0" w14:textId="0448B8CF" w:rsidR="00272921" w:rsidRDefault="00272921" w:rsidP="00DE3E68"/>
    <w:p w14:paraId="74E68E20" w14:textId="0FA4E52C" w:rsidR="00756508" w:rsidRDefault="00756508" w:rsidP="00DE3E68"/>
    <w:p w14:paraId="43F874AB" w14:textId="2DA099FE" w:rsidR="008A719B" w:rsidRDefault="008A719B" w:rsidP="00DE3E68"/>
    <w:p w14:paraId="05405EE6" w14:textId="118544D2" w:rsidR="008A719B" w:rsidRDefault="008A719B" w:rsidP="00DE3E68"/>
    <w:p w14:paraId="40ADE6A9" w14:textId="6A76A7FA" w:rsidR="008A719B" w:rsidRDefault="008A719B" w:rsidP="00DE3E68"/>
    <w:p w14:paraId="6516FFB4" w14:textId="3E5C8D15" w:rsidR="008A719B" w:rsidRDefault="008A719B" w:rsidP="00DE3E68"/>
    <w:p w14:paraId="7F9D3FA8" w14:textId="4EA018DA" w:rsidR="008A719B" w:rsidRDefault="008A719B" w:rsidP="00DE3E68"/>
    <w:p w14:paraId="6EE630BE" w14:textId="0FE8E927" w:rsidR="008A719B" w:rsidRDefault="008A719B" w:rsidP="00DE3E68"/>
    <w:p w14:paraId="75454805" w14:textId="7DE8D343" w:rsidR="008A719B" w:rsidRDefault="008A719B" w:rsidP="00DE3E68"/>
    <w:p w14:paraId="67FD9D76" w14:textId="078E95E8" w:rsidR="008A719B" w:rsidRDefault="008A719B" w:rsidP="00DE3E68"/>
    <w:p w14:paraId="04199730" w14:textId="64C9BEDD" w:rsidR="008A719B" w:rsidRDefault="008A719B" w:rsidP="00DE3E68"/>
    <w:p w14:paraId="2AAC077E" w14:textId="24A83322" w:rsidR="008A719B" w:rsidRDefault="008A719B" w:rsidP="00DE3E68"/>
    <w:p w14:paraId="63BE6854" w14:textId="1AB55B93" w:rsidR="008A719B" w:rsidRDefault="008A719B" w:rsidP="00DE3E68"/>
    <w:p w14:paraId="3A86CFF3" w14:textId="60E463EF" w:rsidR="008A719B" w:rsidRDefault="008A719B" w:rsidP="00DE3E68"/>
    <w:p w14:paraId="34DAACAE" w14:textId="441F556B" w:rsidR="008A719B" w:rsidRDefault="008A719B" w:rsidP="00DE3E68"/>
    <w:p w14:paraId="011CCB48" w14:textId="48AF41BA" w:rsidR="008A719B" w:rsidRDefault="008A719B" w:rsidP="00DE3E68"/>
    <w:p w14:paraId="06795BBC" w14:textId="78C0EE18" w:rsidR="008A719B" w:rsidRDefault="008A719B" w:rsidP="00DE3E68"/>
    <w:p w14:paraId="1C7B14C5" w14:textId="38D87B65" w:rsidR="008A719B" w:rsidRDefault="008A719B" w:rsidP="00DE3E68"/>
    <w:p w14:paraId="6402A383" w14:textId="5447BFEA" w:rsidR="008A719B" w:rsidRDefault="008A719B" w:rsidP="00DE3E68"/>
    <w:p w14:paraId="5F9A605A" w14:textId="406F4F90" w:rsidR="008A719B" w:rsidRDefault="008A719B" w:rsidP="00DE3E68"/>
    <w:p w14:paraId="094C0C40" w14:textId="457EAAEC" w:rsidR="008A719B" w:rsidRDefault="008A719B" w:rsidP="00DE3E68"/>
    <w:p w14:paraId="276FF800" w14:textId="0D89F0CB" w:rsidR="008A719B" w:rsidRDefault="008A719B" w:rsidP="00DE3E68"/>
    <w:p w14:paraId="7FE75896" w14:textId="693E5F36" w:rsidR="008A719B" w:rsidRDefault="008A719B" w:rsidP="00DE3E68"/>
    <w:p w14:paraId="18D78A0A" w14:textId="1FD758EF" w:rsidR="008A719B" w:rsidRDefault="008A719B" w:rsidP="00DE3E68"/>
    <w:p w14:paraId="237B7E40" w14:textId="53A72448" w:rsidR="008A719B" w:rsidRDefault="008A719B" w:rsidP="00DE3E68"/>
    <w:p w14:paraId="4E27BF7D" w14:textId="65E9F660" w:rsidR="008A719B" w:rsidRDefault="008A719B" w:rsidP="00DE3E68"/>
    <w:p w14:paraId="5B9DA427" w14:textId="77777777" w:rsidR="008A719B" w:rsidRDefault="008A719B" w:rsidP="00DE3E68"/>
    <w:p w14:paraId="0E51D8DC" w14:textId="6518A360" w:rsidR="00756508" w:rsidRDefault="00756508" w:rsidP="00DE3E68"/>
    <w:p w14:paraId="7D407D60" w14:textId="49BB8A67" w:rsidR="00756508" w:rsidRDefault="00756508" w:rsidP="00DE3E68"/>
    <w:p w14:paraId="3AB97E97" w14:textId="42AC755A" w:rsidR="00756508" w:rsidRDefault="00756508" w:rsidP="00DE3E68"/>
    <w:p w14:paraId="6D1EC3C0" w14:textId="3FE5D550" w:rsidR="00756508" w:rsidRDefault="00756508" w:rsidP="00DE3E68"/>
    <w:p w14:paraId="6F3534C1" w14:textId="1FDE6A2C" w:rsidR="00756508" w:rsidRDefault="00756508" w:rsidP="00DE3E68"/>
    <w:p w14:paraId="329BDF38" w14:textId="1DCA1600" w:rsidR="00756508" w:rsidRDefault="00756508" w:rsidP="00DE3E68"/>
    <w:p w14:paraId="6CBABF09" w14:textId="5CF6A42C" w:rsidR="00756508" w:rsidRDefault="00756508" w:rsidP="00DE3E68"/>
    <w:p w14:paraId="7D0503A6" w14:textId="2734ED78" w:rsidR="00756508" w:rsidRDefault="00756508" w:rsidP="00DE3E68"/>
    <w:p w14:paraId="3486CAD8" w14:textId="04484BD0" w:rsidR="00756508" w:rsidRDefault="00756508" w:rsidP="00DE3E68"/>
    <w:p w14:paraId="64910CBA" w14:textId="45F7B0FD" w:rsidR="00756508" w:rsidRDefault="00756508" w:rsidP="00DE3E68"/>
    <w:p w14:paraId="4A4DBD6A" w14:textId="48FEEEBD" w:rsidR="00756508" w:rsidRDefault="00756508" w:rsidP="00DE3E68"/>
    <w:p w14:paraId="7719A0D9" w14:textId="4AD9A57E" w:rsidR="00756508" w:rsidRDefault="00756508" w:rsidP="00DE3E68"/>
    <w:p w14:paraId="1AAEA81F" w14:textId="6C33F762" w:rsidR="00756508" w:rsidRDefault="00756508" w:rsidP="00DE3E68"/>
    <w:p w14:paraId="20A661F7" w14:textId="77777777" w:rsidR="00756508" w:rsidRDefault="00756508" w:rsidP="00DE3E68"/>
    <w:p w14:paraId="4259B824" w14:textId="77777777" w:rsidR="00272921" w:rsidRPr="00FD42F3" w:rsidRDefault="00272921" w:rsidP="00272921">
      <w:pPr>
        <w:pStyle w:val="Chapter"/>
      </w:pPr>
      <w:r w:rsidRPr="00FD42F3">
        <w:t>Chapter</w:t>
      </w:r>
    </w:p>
    <w:p w14:paraId="06FA2322" w14:textId="1E58490A" w:rsidR="00272921" w:rsidRPr="00FD42F3" w:rsidRDefault="00C4443D" w:rsidP="00272921">
      <w:pPr>
        <w:pStyle w:val="ChapterNo"/>
        <w:rPr>
          <w:rFonts w:ascii="Arial" w:hAnsi="Arial" w:cs="Arial"/>
        </w:rPr>
      </w:pPr>
      <w:r>
        <w:rPr>
          <w:rFonts w:ascii="Arial" w:hAnsi="Arial" w:cs="Arial"/>
        </w:rPr>
        <w:t>4</w:t>
      </w:r>
    </w:p>
    <w:p w14:paraId="50D184E6" w14:textId="77777777" w:rsidR="00272921" w:rsidRDefault="00272921" w:rsidP="00DE3E68"/>
    <w:p w14:paraId="1259A0CD" w14:textId="13C9B390" w:rsidR="008F2D11" w:rsidRDefault="00A9506C" w:rsidP="006A134E">
      <w:pPr>
        <w:pStyle w:val="Heading1"/>
        <w:numPr>
          <w:ilvl w:val="0"/>
          <w:numId w:val="12"/>
        </w:numPr>
        <w:rPr>
          <w:rFonts w:ascii="Arial" w:hAnsi="Arial"/>
        </w:rPr>
      </w:pPr>
      <w:bookmarkStart w:id="54" w:name="_Toc114507848"/>
      <w:r>
        <w:rPr>
          <w:rFonts w:ascii="Arial" w:hAnsi="Arial"/>
        </w:rPr>
        <w:t>Test Cases</w:t>
      </w:r>
      <w:bookmarkEnd w:id="54"/>
    </w:p>
    <w:p w14:paraId="07883925" w14:textId="618260DB" w:rsidR="3BF2167D" w:rsidRDefault="005227BD" w:rsidP="006A134E">
      <w:pPr>
        <w:pStyle w:val="Heading2"/>
        <w:numPr>
          <w:ilvl w:val="1"/>
          <w:numId w:val="28"/>
        </w:numPr>
        <w:rPr>
          <w:rFonts w:hint="eastAsia"/>
        </w:rPr>
      </w:pPr>
      <w:bookmarkStart w:id="55" w:name="_Toc98784061"/>
      <w:bookmarkStart w:id="56" w:name="_Toc114507849"/>
      <w:r>
        <w:t>Reset tes</w:t>
      </w:r>
      <w:bookmarkEnd w:id="55"/>
      <w:r>
        <w:t>t</w:t>
      </w:r>
      <w:bookmarkEnd w:id="56"/>
    </w:p>
    <w:p w14:paraId="77F67832" w14:textId="77777777" w:rsidR="000731C7" w:rsidRPr="000731C7" w:rsidRDefault="000731C7" w:rsidP="000731C7"/>
    <w:tbl>
      <w:tblPr>
        <w:tblStyle w:val="TableGrid"/>
        <w:tblW w:w="0" w:type="auto"/>
        <w:tblInd w:w="562" w:type="dxa"/>
        <w:tblLook w:val="04A0" w:firstRow="1" w:lastRow="0" w:firstColumn="1" w:lastColumn="0" w:noHBand="0" w:noVBand="1"/>
      </w:tblPr>
      <w:tblGrid>
        <w:gridCol w:w="8788"/>
      </w:tblGrid>
      <w:tr w:rsidR="00F07184" w14:paraId="7C6E26B9" w14:textId="77777777" w:rsidTr="000731C7">
        <w:tc>
          <w:tcPr>
            <w:tcW w:w="8788" w:type="dxa"/>
          </w:tcPr>
          <w:p w14:paraId="02867CCB" w14:textId="77777777" w:rsidR="00F07184" w:rsidRDefault="00F07184" w:rsidP="00B70B69">
            <w:pPr>
              <w:pStyle w:val="BodyText"/>
            </w:pPr>
            <w:r>
              <w:t>Test name: Ounas Reset Test</w:t>
            </w:r>
          </w:p>
        </w:tc>
      </w:tr>
      <w:tr w:rsidR="00F07184" w14:paraId="6243D744" w14:textId="77777777" w:rsidTr="000731C7">
        <w:tc>
          <w:tcPr>
            <w:tcW w:w="8788" w:type="dxa"/>
          </w:tcPr>
          <w:p w14:paraId="28D08324" w14:textId="77777777" w:rsidR="00F07184" w:rsidRDefault="00F07184" w:rsidP="00B70B69">
            <w:pPr>
              <w:pStyle w:val="BodyText"/>
            </w:pPr>
            <w:r w:rsidRPr="001C6836">
              <w:t>Test objective: validation of external (button) reset for RFSoC</w:t>
            </w:r>
          </w:p>
        </w:tc>
      </w:tr>
      <w:tr w:rsidR="00F07184" w14:paraId="044E736C" w14:textId="77777777" w:rsidTr="000731C7">
        <w:tc>
          <w:tcPr>
            <w:tcW w:w="8788" w:type="dxa"/>
          </w:tcPr>
          <w:p w14:paraId="5FA627B7" w14:textId="77777777" w:rsidR="00F07184" w:rsidRDefault="00F07184" w:rsidP="00B70B69">
            <w:pPr>
              <w:pStyle w:val="BodyText"/>
            </w:pPr>
            <w:r>
              <w:t>Test setup: Assembled 8T8R TRXPSU board, power supply. The test execution is possible with BSP main FW written into the eMMC/QSPI memory.</w:t>
            </w:r>
          </w:p>
        </w:tc>
      </w:tr>
      <w:tr w:rsidR="00F07184" w14:paraId="56F6A532" w14:textId="77777777" w:rsidTr="000731C7">
        <w:tc>
          <w:tcPr>
            <w:tcW w:w="8788" w:type="dxa"/>
          </w:tcPr>
          <w:p w14:paraId="50AEA4D7" w14:textId="77777777" w:rsidR="00F07184" w:rsidRDefault="00F07184" w:rsidP="00B70B69">
            <w:pPr>
              <w:pStyle w:val="BodyText"/>
            </w:pPr>
            <w:r>
              <w:t>Procedure:</w:t>
            </w:r>
          </w:p>
        </w:tc>
      </w:tr>
      <w:tr w:rsidR="00F07184" w14:paraId="6A1470B8" w14:textId="77777777" w:rsidTr="000731C7">
        <w:tc>
          <w:tcPr>
            <w:tcW w:w="8788" w:type="dxa"/>
          </w:tcPr>
          <w:p w14:paraId="4F2C47E1" w14:textId="77777777" w:rsidR="00F07184" w:rsidRDefault="00F07184" w:rsidP="00F9731D">
            <w:pPr>
              <w:pStyle w:val="BodyText"/>
              <w:numPr>
                <w:ilvl w:val="0"/>
                <w:numId w:val="33"/>
              </w:numPr>
            </w:pPr>
            <w:r>
              <w:t>Assemble the test setup</w:t>
            </w:r>
          </w:p>
          <w:p w14:paraId="70CE5EF9" w14:textId="77777777" w:rsidR="00F07184" w:rsidRDefault="00F07184" w:rsidP="00F9731D">
            <w:pPr>
              <w:pStyle w:val="BodyText"/>
              <w:numPr>
                <w:ilvl w:val="0"/>
                <w:numId w:val="33"/>
              </w:numPr>
            </w:pPr>
            <w:r>
              <w:t>Power up the complete system</w:t>
            </w:r>
          </w:p>
          <w:p w14:paraId="381E674D" w14:textId="13BD8BDC" w:rsidR="00F07184" w:rsidRDefault="00F07184" w:rsidP="00F9731D">
            <w:pPr>
              <w:pStyle w:val="BodyText"/>
              <w:numPr>
                <w:ilvl w:val="0"/>
                <w:numId w:val="33"/>
              </w:numPr>
            </w:pPr>
            <w:r>
              <w:lastRenderedPageBreak/>
              <w:t xml:space="preserve">Wait for </w:t>
            </w:r>
            <w:r w:rsidR="001C6836">
              <w:t>Linux console login</w:t>
            </w:r>
          </w:p>
          <w:p w14:paraId="6704D709" w14:textId="77777777" w:rsidR="00F07184" w:rsidRDefault="00F07184" w:rsidP="00F9731D">
            <w:pPr>
              <w:pStyle w:val="BodyText"/>
              <w:numPr>
                <w:ilvl w:val="0"/>
                <w:numId w:val="33"/>
              </w:numPr>
            </w:pPr>
            <w:r>
              <w:t>Press reset button</w:t>
            </w:r>
          </w:p>
          <w:p w14:paraId="016DBDBB" w14:textId="61237BA8" w:rsidR="001C6836" w:rsidRDefault="001C6836" w:rsidP="00F9731D">
            <w:pPr>
              <w:pStyle w:val="BodyText"/>
              <w:numPr>
                <w:ilvl w:val="0"/>
                <w:numId w:val="33"/>
              </w:numPr>
            </w:pPr>
            <w:r>
              <w:t>After the reset</w:t>
            </w:r>
            <w:r w:rsidR="004009B3">
              <w:t>,</w:t>
            </w:r>
            <w:r>
              <w:t xml:space="preserve"> the Linux OS</w:t>
            </w:r>
            <w:r w:rsidR="004009B3">
              <w:t xml:space="preserve"> </w:t>
            </w:r>
            <w:proofErr w:type="gramStart"/>
            <w:r w:rsidR="004009B3">
              <w:t>has to</w:t>
            </w:r>
            <w:proofErr w:type="gramEnd"/>
            <w:r w:rsidR="004009B3">
              <w:t xml:space="preserve"> boot up and come up with console login prompt</w:t>
            </w:r>
          </w:p>
        </w:tc>
      </w:tr>
      <w:tr w:rsidR="00F07184" w14:paraId="6C5D62E5" w14:textId="77777777" w:rsidTr="000731C7">
        <w:tc>
          <w:tcPr>
            <w:tcW w:w="8788" w:type="dxa"/>
          </w:tcPr>
          <w:p w14:paraId="2D352F1E" w14:textId="77777777" w:rsidR="00F07184" w:rsidRDefault="00F07184" w:rsidP="00B70B69">
            <w:pPr>
              <w:pStyle w:val="BodyText"/>
            </w:pPr>
            <w:r>
              <w:lastRenderedPageBreak/>
              <w:t>Problems, found during testing:</w:t>
            </w:r>
          </w:p>
        </w:tc>
      </w:tr>
      <w:tr w:rsidR="00F07184" w14:paraId="2246DE2C" w14:textId="77777777" w:rsidTr="000731C7">
        <w:tc>
          <w:tcPr>
            <w:tcW w:w="8788" w:type="dxa"/>
          </w:tcPr>
          <w:p w14:paraId="55A7D297" w14:textId="77777777" w:rsidR="00F07184" w:rsidRDefault="00F07184" w:rsidP="00B70B69">
            <w:pPr>
              <w:pStyle w:val="BodyText"/>
            </w:pPr>
            <w:r>
              <w:t>Expected outcome: The PoR should be triggered</w:t>
            </w:r>
          </w:p>
        </w:tc>
      </w:tr>
      <w:tr w:rsidR="00F07184" w14:paraId="2EEF0975" w14:textId="77777777" w:rsidTr="000731C7">
        <w:tc>
          <w:tcPr>
            <w:tcW w:w="8788" w:type="dxa"/>
          </w:tcPr>
          <w:p w14:paraId="13C6065E" w14:textId="77777777" w:rsidR="00F07184" w:rsidRDefault="00F07184" w:rsidP="00B70B69">
            <w:pPr>
              <w:pStyle w:val="BodyText"/>
            </w:pPr>
            <w:r>
              <w:t>Test protocol:</w:t>
            </w:r>
          </w:p>
        </w:tc>
      </w:tr>
    </w:tbl>
    <w:p w14:paraId="234AA805" w14:textId="77777777" w:rsidR="00F07184" w:rsidRPr="00277699" w:rsidRDefault="00F07184" w:rsidP="00B70B69">
      <w:pPr>
        <w:pStyle w:val="BodyText"/>
        <w:rPr>
          <w:lang w:val="ru-RU"/>
        </w:rPr>
      </w:pPr>
    </w:p>
    <w:p w14:paraId="64B1DB29" w14:textId="7376DCE5" w:rsidR="005227BD" w:rsidRDefault="00BC724B" w:rsidP="006A134E">
      <w:pPr>
        <w:pStyle w:val="Heading2"/>
        <w:numPr>
          <w:ilvl w:val="1"/>
          <w:numId w:val="28"/>
        </w:numPr>
        <w:rPr>
          <w:rFonts w:hint="eastAsia"/>
        </w:rPr>
      </w:pPr>
      <w:bookmarkStart w:id="57" w:name="_Toc98784062"/>
      <w:bookmarkStart w:id="58" w:name="_Toc114507850"/>
      <w:r>
        <w:t>JTAG test</w:t>
      </w:r>
      <w:bookmarkEnd w:id="57"/>
      <w:bookmarkEnd w:id="58"/>
    </w:p>
    <w:p w14:paraId="32052199" w14:textId="77777777" w:rsidR="00C74A17" w:rsidRPr="00C74A17" w:rsidRDefault="00C74A17" w:rsidP="00C74A17"/>
    <w:tbl>
      <w:tblPr>
        <w:tblStyle w:val="TableGrid"/>
        <w:tblW w:w="0" w:type="auto"/>
        <w:tblInd w:w="562" w:type="dxa"/>
        <w:tblLook w:val="04A0" w:firstRow="1" w:lastRow="0" w:firstColumn="1" w:lastColumn="0" w:noHBand="0" w:noVBand="1"/>
      </w:tblPr>
      <w:tblGrid>
        <w:gridCol w:w="8788"/>
      </w:tblGrid>
      <w:tr w:rsidR="00C74A17" w14:paraId="06DA8BB5" w14:textId="77777777" w:rsidTr="00C74A17">
        <w:tc>
          <w:tcPr>
            <w:tcW w:w="8788" w:type="dxa"/>
          </w:tcPr>
          <w:p w14:paraId="0CE34BAB" w14:textId="77777777" w:rsidR="00C74A17" w:rsidRDefault="00C74A17" w:rsidP="00B70B69">
            <w:pPr>
              <w:pStyle w:val="BodyText"/>
            </w:pPr>
            <w:r>
              <w:t>Test name: Ounas JTAG Test</w:t>
            </w:r>
          </w:p>
        </w:tc>
      </w:tr>
      <w:tr w:rsidR="00C74A17" w14:paraId="51858E10" w14:textId="77777777" w:rsidTr="00C74A17">
        <w:tc>
          <w:tcPr>
            <w:tcW w:w="8788" w:type="dxa"/>
          </w:tcPr>
          <w:p w14:paraId="092E5528" w14:textId="77777777" w:rsidR="00C74A17" w:rsidRDefault="00C74A17" w:rsidP="00B70B69">
            <w:pPr>
              <w:pStyle w:val="BodyText"/>
            </w:pPr>
            <w:r w:rsidRPr="00830AD3">
              <w:t>Test objective: Confirmation of RFSoC JTAG interface operation</w:t>
            </w:r>
          </w:p>
        </w:tc>
      </w:tr>
      <w:tr w:rsidR="00C74A17" w14:paraId="3F9426A9" w14:textId="77777777" w:rsidTr="00C74A17">
        <w:tc>
          <w:tcPr>
            <w:tcW w:w="8788" w:type="dxa"/>
          </w:tcPr>
          <w:p w14:paraId="0BA7CDF0" w14:textId="7BF29172" w:rsidR="00C74A17" w:rsidRPr="009E0E56" w:rsidRDefault="00C74A17" w:rsidP="00B70B69">
            <w:pPr>
              <w:pStyle w:val="BodyText"/>
            </w:pPr>
            <w:r>
              <w:t xml:space="preserve">Test setup: Assembled 8T8R TRXPSU board, </w:t>
            </w:r>
            <w:r w:rsidRPr="009E0E56">
              <w:t xml:space="preserve">SmartLynq Data Cable or similar, </w:t>
            </w:r>
            <w:r>
              <w:t xml:space="preserve">power supply, PC with installed Xilinx </w:t>
            </w:r>
            <w:proofErr w:type="spellStart"/>
            <w:r>
              <w:t>Vivado</w:t>
            </w:r>
            <w:proofErr w:type="spellEnd"/>
            <w:r>
              <w:t xml:space="preserve"> 202</w:t>
            </w:r>
            <w:r w:rsidR="00C525F3">
              <w:t>2</w:t>
            </w:r>
            <w:r>
              <w:t>.</w:t>
            </w:r>
            <w:r w:rsidR="00C525F3">
              <w:t>1</w:t>
            </w:r>
            <w:r>
              <w:t>, USB cable</w:t>
            </w:r>
          </w:p>
        </w:tc>
      </w:tr>
      <w:tr w:rsidR="00C74A17" w14:paraId="484F9AFA" w14:textId="77777777" w:rsidTr="00C74A17">
        <w:tc>
          <w:tcPr>
            <w:tcW w:w="8788" w:type="dxa"/>
          </w:tcPr>
          <w:p w14:paraId="319BFD42" w14:textId="77777777" w:rsidR="00C74A17" w:rsidRDefault="00C74A17" w:rsidP="00B70B69">
            <w:pPr>
              <w:pStyle w:val="BodyText"/>
            </w:pPr>
            <w:r>
              <w:t>Procedure:</w:t>
            </w:r>
          </w:p>
        </w:tc>
      </w:tr>
      <w:tr w:rsidR="00C74A17" w14:paraId="78D4AA06" w14:textId="77777777" w:rsidTr="00C74A17">
        <w:tc>
          <w:tcPr>
            <w:tcW w:w="8788" w:type="dxa"/>
          </w:tcPr>
          <w:p w14:paraId="30F94608" w14:textId="77777777" w:rsidR="00C74A17" w:rsidRDefault="00C74A17" w:rsidP="00F9731D">
            <w:pPr>
              <w:pStyle w:val="BodyText"/>
              <w:numPr>
                <w:ilvl w:val="0"/>
                <w:numId w:val="34"/>
              </w:numPr>
            </w:pPr>
            <w:r>
              <w:t>Assemble the test setup</w:t>
            </w:r>
          </w:p>
          <w:p w14:paraId="6600793F" w14:textId="77777777" w:rsidR="00C74A17" w:rsidRDefault="00C74A17" w:rsidP="00F9731D">
            <w:pPr>
              <w:pStyle w:val="BodyText"/>
              <w:numPr>
                <w:ilvl w:val="0"/>
                <w:numId w:val="34"/>
              </w:numPr>
            </w:pPr>
            <w:r>
              <w:t>Power up the complete system</w:t>
            </w:r>
          </w:p>
          <w:p w14:paraId="3B3845A5" w14:textId="77777777" w:rsidR="00C74A17" w:rsidRDefault="00C74A17" w:rsidP="00F9731D">
            <w:pPr>
              <w:pStyle w:val="BodyText"/>
              <w:numPr>
                <w:ilvl w:val="0"/>
                <w:numId w:val="34"/>
              </w:numPr>
            </w:pPr>
            <w:r>
              <w:t>Open Xilinx Vivado on PC and check for connected JTAG devices</w:t>
            </w:r>
          </w:p>
        </w:tc>
      </w:tr>
      <w:tr w:rsidR="00C74A17" w14:paraId="32EA8A41" w14:textId="77777777" w:rsidTr="00C74A17">
        <w:tc>
          <w:tcPr>
            <w:tcW w:w="8788" w:type="dxa"/>
          </w:tcPr>
          <w:p w14:paraId="118B9547" w14:textId="77777777" w:rsidR="00C74A17" w:rsidRDefault="00C74A17" w:rsidP="00B70B69">
            <w:pPr>
              <w:pStyle w:val="BodyText"/>
            </w:pPr>
            <w:r>
              <w:t>Problems, found during testing:</w:t>
            </w:r>
          </w:p>
        </w:tc>
      </w:tr>
      <w:tr w:rsidR="00C74A17" w14:paraId="613631CF" w14:textId="77777777" w:rsidTr="00C74A17">
        <w:tc>
          <w:tcPr>
            <w:tcW w:w="8788" w:type="dxa"/>
          </w:tcPr>
          <w:p w14:paraId="6AC6A1B3" w14:textId="77777777" w:rsidR="00C74A17" w:rsidRDefault="00C74A17" w:rsidP="00B70B69">
            <w:pPr>
              <w:pStyle w:val="BodyText"/>
            </w:pPr>
            <w:r>
              <w:t>Expected outcome: the RFSoC_DFE XCZU67DR device should be detected by Vivado tool</w:t>
            </w:r>
          </w:p>
        </w:tc>
      </w:tr>
      <w:tr w:rsidR="00C74A17" w14:paraId="62110A75" w14:textId="77777777" w:rsidTr="00C74A17">
        <w:tc>
          <w:tcPr>
            <w:tcW w:w="8788" w:type="dxa"/>
          </w:tcPr>
          <w:p w14:paraId="7721ADAF" w14:textId="77777777" w:rsidR="00C74A17" w:rsidRPr="00D24766" w:rsidRDefault="00C74A17" w:rsidP="00B70B69">
            <w:pPr>
              <w:pStyle w:val="BodyText"/>
              <w:rPr>
                <w:lang w:val="ru-RU"/>
              </w:rPr>
            </w:pPr>
            <w:r>
              <w:t>Test protocol:</w:t>
            </w:r>
            <w:r>
              <w:rPr>
                <w:lang w:val="ru-RU"/>
              </w:rPr>
              <w:t xml:space="preserve"> </w:t>
            </w:r>
          </w:p>
        </w:tc>
      </w:tr>
    </w:tbl>
    <w:p w14:paraId="7D5EB8D0" w14:textId="7CE57DCD" w:rsidR="00017D3C" w:rsidRDefault="00017D3C" w:rsidP="00017D3C"/>
    <w:p w14:paraId="0B1821AE" w14:textId="37D0BB98" w:rsidR="008F53D3" w:rsidRDefault="008F53D3" w:rsidP="00017D3C"/>
    <w:p w14:paraId="603BB5A1" w14:textId="77777777" w:rsidR="008F53D3" w:rsidRPr="00017D3C" w:rsidRDefault="008F53D3" w:rsidP="00017D3C"/>
    <w:p w14:paraId="434DD64B" w14:textId="0A6BE2FC" w:rsidR="00BC724B" w:rsidRDefault="00BD6BDB" w:rsidP="006A134E">
      <w:pPr>
        <w:pStyle w:val="Heading2"/>
        <w:numPr>
          <w:ilvl w:val="1"/>
          <w:numId w:val="28"/>
        </w:numPr>
        <w:rPr>
          <w:rFonts w:hint="eastAsia"/>
        </w:rPr>
      </w:pPr>
      <w:bookmarkStart w:id="59" w:name="_Toc98784063"/>
      <w:bookmarkStart w:id="60" w:name="_Toc114507851"/>
      <w:r>
        <w:t>Memory test</w:t>
      </w:r>
      <w:bookmarkEnd w:id="59"/>
      <w:bookmarkEnd w:id="60"/>
    </w:p>
    <w:p w14:paraId="6F0B28C9" w14:textId="42261AC6" w:rsidR="006A134E" w:rsidRPr="00A667A0" w:rsidRDefault="006A134E" w:rsidP="00940479">
      <w:pPr>
        <w:pStyle w:val="Heading3"/>
        <w:rPr>
          <w:rFonts w:hint="eastAsia"/>
        </w:rPr>
      </w:pPr>
      <w:r w:rsidRPr="00A667A0">
        <w:t>SD card test</w:t>
      </w:r>
      <w:r w:rsidR="00E82836" w:rsidRPr="00A667A0">
        <w:t xml:space="preserve"> (EVM)</w:t>
      </w:r>
    </w:p>
    <w:p w14:paraId="1B733634" w14:textId="77777777" w:rsidR="006A134E" w:rsidRPr="006A134E" w:rsidRDefault="006A134E" w:rsidP="006A134E"/>
    <w:tbl>
      <w:tblPr>
        <w:tblStyle w:val="TableGrid"/>
        <w:tblW w:w="0" w:type="auto"/>
        <w:tblInd w:w="562" w:type="dxa"/>
        <w:tblLook w:val="04A0" w:firstRow="1" w:lastRow="0" w:firstColumn="1" w:lastColumn="0" w:noHBand="0" w:noVBand="1"/>
      </w:tblPr>
      <w:tblGrid>
        <w:gridCol w:w="8788"/>
      </w:tblGrid>
      <w:tr w:rsidR="006A134E" w14:paraId="22C9BCDF" w14:textId="77777777" w:rsidTr="006A134E">
        <w:tc>
          <w:tcPr>
            <w:tcW w:w="8788" w:type="dxa"/>
          </w:tcPr>
          <w:p w14:paraId="1A289ADC" w14:textId="77777777" w:rsidR="006A134E" w:rsidRPr="00015D34" w:rsidRDefault="006A134E" w:rsidP="00B70B69">
            <w:pPr>
              <w:pStyle w:val="BodyText"/>
            </w:pPr>
            <w:r w:rsidRPr="00015D34">
              <w:t xml:space="preserve">Test name: </w:t>
            </w:r>
            <w:proofErr w:type="spellStart"/>
            <w:r w:rsidRPr="00015D34">
              <w:t>Ounas</w:t>
            </w:r>
            <w:proofErr w:type="spellEnd"/>
            <w:r w:rsidRPr="00015D34">
              <w:t xml:space="preserve"> SD card Test</w:t>
            </w:r>
          </w:p>
        </w:tc>
      </w:tr>
      <w:tr w:rsidR="006A134E" w14:paraId="57F52A0A" w14:textId="77777777" w:rsidTr="006A134E">
        <w:tc>
          <w:tcPr>
            <w:tcW w:w="8788" w:type="dxa"/>
          </w:tcPr>
          <w:p w14:paraId="305F6D69" w14:textId="0CBE69DB" w:rsidR="006A134E" w:rsidRPr="00015D34" w:rsidRDefault="006A134E" w:rsidP="00B70B69">
            <w:pPr>
              <w:pStyle w:val="BodyText"/>
            </w:pPr>
            <w:r w:rsidRPr="00015D34">
              <w:t xml:space="preserve">Test objective: Confirmation of </w:t>
            </w:r>
            <w:proofErr w:type="spellStart"/>
            <w:r w:rsidRPr="00015D34">
              <w:t>RFSoC</w:t>
            </w:r>
            <w:proofErr w:type="spellEnd"/>
            <w:r w:rsidRPr="00015D34">
              <w:t xml:space="preserve"> SD card interface operation</w:t>
            </w:r>
          </w:p>
        </w:tc>
      </w:tr>
      <w:tr w:rsidR="006A134E" w14:paraId="74E32FF2" w14:textId="77777777" w:rsidTr="006A134E">
        <w:tc>
          <w:tcPr>
            <w:tcW w:w="8788" w:type="dxa"/>
          </w:tcPr>
          <w:p w14:paraId="735A93C0" w14:textId="77777777" w:rsidR="006A134E" w:rsidRPr="00015D34" w:rsidRDefault="006A134E" w:rsidP="00B70B69">
            <w:pPr>
              <w:pStyle w:val="BodyText"/>
            </w:pPr>
            <w:r w:rsidRPr="00015D34">
              <w:t xml:space="preserve">Test setup: Assembled 8T8R TRXPSU board, </w:t>
            </w:r>
            <w:proofErr w:type="spellStart"/>
            <w:r w:rsidRPr="00015D34">
              <w:t>SmartLynq</w:t>
            </w:r>
            <w:proofErr w:type="spellEnd"/>
            <w:r w:rsidRPr="00015D34">
              <w:t xml:space="preserve"> Data Cable or similar, power supply, PC with installed Xilinx </w:t>
            </w:r>
            <w:proofErr w:type="spellStart"/>
            <w:r w:rsidRPr="00015D34">
              <w:t>Vivado</w:t>
            </w:r>
            <w:proofErr w:type="spellEnd"/>
            <w:r w:rsidRPr="00015D34">
              <w:t xml:space="preserve"> 2021.2.1, USB cable, SD card, BSP FW debug project in Vitis</w:t>
            </w:r>
          </w:p>
        </w:tc>
      </w:tr>
      <w:tr w:rsidR="006A134E" w14:paraId="5D726806" w14:textId="77777777" w:rsidTr="006A134E">
        <w:tc>
          <w:tcPr>
            <w:tcW w:w="8788" w:type="dxa"/>
          </w:tcPr>
          <w:p w14:paraId="4AB35937" w14:textId="77777777" w:rsidR="006A134E" w:rsidRPr="00015D34" w:rsidRDefault="006A134E" w:rsidP="00B70B69">
            <w:pPr>
              <w:pStyle w:val="BodyText"/>
            </w:pPr>
            <w:r w:rsidRPr="00015D34">
              <w:t>Procedure:</w:t>
            </w:r>
          </w:p>
        </w:tc>
      </w:tr>
      <w:tr w:rsidR="006A134E" w14:paraId="1B026D4C" w14:textId="77777777" w:rsidTr="006A134E">
        <w:tc>
          <w:tcPr>
            <w:tcW w:w="8788" w:type="dxa"/>
          </w:tcPr>
          <w:p w14:paraId="090D8E3E" w14:textId="77777777" w:rsidR="006A134E" w:rsidRPr="00015D34" w:rsidRDefault="006A134E" w:rsidP="00F9731D">
            <w:pPr>
              <w:pStyle w:val="BodyText"/>
              <w:numPr>
                <w:ilvl w:val="0"/>
                <w:numId w:val="35"/>
              </w:numPr>
            </w:pPr>
            <w:r w:rsidRPr="00015D34">
              <w:t>Assemble the test setup</w:t>
            </w:r>
          </w:p>
          <w:p w14:paraId="68168EC1" w14:textId="71C95609" w:rsidR="006A134E" w:rsidRPr="00015D34" w:rsidRDefault="006A134E" w:rsidP="00F9731D">
            <w:pPr>
              <w:pStyle w:val="BodyText"/>
              <w:numPr>
                <w:ilvl w:val="0"/>
                <w:numId w:val="35"/>
              </w:numPr>
            </w:pPr>
            <w:r w:rsidRPr="00015D34">
              <w:t>Plug in the SD card</w:t>
            </w:r>
            <w:r w:rsidR="003641BF">
              <w:t xml:space="preserve"> with boot images</w:t>
            </w:r>
          </w:p>
          <w:p w14:paraId="446F5EBA" w14:textId="53F69A9E" w:rsidR="006A134E" w:rsidRDefault="006A134E" w:rsidP="00F9731D">
            <w:pPr>
              <w:pStyle w:val="BodyText"/>
              <w:numPr>
                <w:ilvl w:val="0"/>
                <w:numId w:val="35"/>
              </w:numPr>
            </w:pPr>
            <w:r w:rsidRPr="00015D34">
              <w:t>Power up the complete system</w:t>
            </w:r>
          </w:p>
          <w:p w14:paraId="36968946" w14:textId="5F4A4579" w:rsidR="003641BF" w:rsidRDefault="003641BF" w:rsidP="00F9731D">
            <w:pPr>
              <w:pStyle w:val="BodyText"/>
              <w:numPr>
                <w:ilvl w:val="0"/>
                <w:numId w:val="35"/>
              </w:numPr>
            </w:pPr>
            <w:r>
              <w:lastRenderedPageBreak/>
              <w:t>Login the</w:t>
            </w:r>
            <w:r>
              <w:t xml:space="preserve"> Linux console</w:t>
            </w:r>
            <w:r>
              <w:t xml:space="preserve"> (username: root / password: root)</w:t>
            </w:r>
          </w:p>
          <w:p w14:paraId="17603169" w14:textId="0C1D9DD3" w:rsidR="006A134E" w:rsidRPr="00015D34" w:rsidRDefault="006A134E" w:rsidP="00F9731D">
            <w:pPr>
              <w:pStyle w:val="BodyText"/>
              <w:numPr>
                <w:ilvl w:val="0"/>
                <w:numId w:val="35"/>
              </w:numPr>
            </w:pPr>
            <w:r w:rsidRPr="00015D34">
              <w:t xml:space="preserve">In the command line execute the command </w:t>
            </w:r>
            <w:r w:rsidRPr="003641BF">
              <w:t>“test_sd</w:t>
            </w:r>
            <w:r w:rsidR="003641BF" w:rsidRPr="003641BF">
              <w:t>.sh</w:t>
            </w:r>
            <w:r w:rsidRPr="003641BF">
              <w:t>”</w:t>
            </w:r>
          </w:p>
          <w:p w14:paraId="60543F04" w14:textId="6F94D8DF" w:rsidR="006A134E" w:rsidRPr="00015D34" w:rsidRDefault="006A134E" w:rsidP="00F9731D">
            <w:pPr>
              <w:pStyle w:val="BodyText"/>
              <w:numPr>
                <w:ilvl w:val="0"/>
                <w:numId w:val="35"/>
              </w:numPr>
            </w:pPr>
            <w:r w:rsidRPr="00015D34">
              <w:t>Wait for test execution</w:t>
            </w:r>
          </w:p>
        </w:tc>
      </w:tr>
      <w:tr w:rsidR="006A134E" w14:paraId="5BC5A931" w14:textId="77777777" w:rsidTr="006A134E">
        <w:tc>
          <w:tcPr>
            <w:tcW w:w="8788" w:type="dxa"/>
          </w:tcPr>
          <w:p w14:paraId="4727C537" w14:textId="77777777" w:rsidR="006A134E" w:rsidRPr="00015D34" w:rsidRDefault="006A134E" w:rsidP="00B70B69">
            <w:pPr>
              <w:pStyle w:val="BodyText"/>
            </w:pPr>
            <w:r w:rsidRPr="00015D34">
              <w:lastRenderedPageBreak/>
              <w:t>Problems, found during testing:</w:t>
            </w:r>
          </w:p>
        </w:tc>
      </w:tr>
      <w:tr w:rsidR="006A134E" w14:paraId="07B73537" w14:textId="77777777" w:rsidTr="006A134E">
        <w:tc>
          <w:tcPr>
            <w:tcW w:w="8788" w:type="dxa"/>
          </w:tcPr>
          <w:p w14:paraId="48F8B150" w14:textId="028B181C" w:rsidR="006A134E" w:rsidRPr="00015D34" w:rsidRDefault="006A134E" w:rsidP="00B70B69">
            <w:pPr>
              <w:pStyle w:val="BodyText"/>
            </w:pPr>
            <w:r w:rsidRPr="00015D34">
              <w:t xml:space="preserve">Expected outcome: </w:t>
            </w:r>
            <w:r w:rsidR="00AA65A3" w:rsidRPr="00015D34">
              <w:t xml:space="preserve">during the operation of test </w:t>
            </w:r>
            <w:r w:rsidR="00AA65A3">
              <w:t>script,</w:t>
            </w:r>
            <w:r w:rsidR="00AA65A3" w:rsidRPr="00015D34">
              <w:t xml:space="preserve"> the disk space is written by a predefined data pattern and then read back and compared. If discrepancy is found – warning message appears.</w:t>
            </w:r>
          </w:p>
        </w:tc>
      </w:tr>
      <w:tr w:rsidR="006A134E" w14:paraId="6803D4FC" w14:textId="77777777" w:rsidTr="006A134E">
        <w:tc>
          <w:tcPr>
            <w:tcW w:w="8788" w:type="dxa"/>
          </w:tcPr>
          <w:p w14:paraId="1A8128B8" w14:textId="77777777" w:rsidR="006A134E" w:rsidRPr="00015D34" w:rsidRDefault="006A134E" w:rsidP="00B70B69">
            <w:pPr>
              <w:pStyle w:val="BodyText"/>
            </w:pPr>
            <w:r w:rsidRPr="00015D34">
              <w:t>Test protocol:</w:t>
            </w:r>
          </w:p>
        </w:tc>
      </w:tr>
    </w:tbl>
    <w:p w14:paraId="760EC5F3" w14:textId="77777777" w:rsidR="006A134E" w:rsidRPr="000D6CC8" w:rsidRDefault="006A134E" w:rsidP="00B70B69">
      <w:pPr>
        <w:pStyle w:val="BodyText"/>
        <w:rPr>
          <w:lang w:val="ru-RU"/>
        </w:rPr>
      </w:pPr>
    </w:p>
    <w:p w14:paraId="2FCCE587" w14:textId="1EF80EEE" w:rsidR="006A134E" w:rsidRPr="00A667A0" w:rsidRDefault="006A134E" w:rsidP="00940479">
      <w:pPr>
        <w:pStyle w:val="Heading3"/>
        <w:rPr>
          <w:rFonts w:hint="eastAsia"/>
        </w:rPr>
      </w:pPr>
      <w:r w:rsidRPr="00A667A0">
        <w:t>eMMC test</w:t>
      </w:r>
    </w:p>
    <w:p w14:paraId="2D618CE4" w14:textId="77777777" w:rsidR="006A134E" w:rsidRPr="006A134E" w:rsidRDefault="006A134E" w:rsidP="006A134E"/>
    <w:tbl>
      <w:tblPr>
        <w:tblStyle w:val="TableGrid"/>
        <w:tblW w:w="0" w:type="auto"/>
        <w:tblInd w:w="562" w:type="dxa"/>
        <w:tblLook w:val="04A0" w:firstRow="1" w:lastRow="0" w:firstColumn="1" w:lastColumn="0" w:noHBand="0" w:noVBand="1"/>
      </w:tblPr>
      <w:tblGrid>
        <w:gridCol w:w="8788"/>
      </w:tblGrid>
      <w:tr w:rsidR="006A134E" w:rsidRPr="00015D34" w14:paraId="04A35D3B" w14:textId="77777777" w:rsidTr="006A134E">
        <w:tc>
          <w:tcPr>
            <w:tcW w:w="8788" w:type="dxa"/>
          </w:tcPr>
          <w:p w14:paraId="628E3565" w14:textId="77777777" w:rsidR="006A134E" w:rsidRPr="00015D34" w:rsidRDefault="006A134E" w:rsidP="00B70B69">
            <w:pPr>
              <w:pStyle w:val="BodyText"/>
            </w:pPr>
            <w:r w:rsidRPr="00015D34">
              <w:t xml:space="preserve">Test name: </w:t>
            </w:r>
            <w:proofErr w:type="spellStart"/>
            <w:r w:rsidRPr="00015D34">
              <w:t>Ounas</w:t>
            </w:r>
            <w:proofErr w:type="spellEnd"/>
            <w:r w:rsidRPr="00015D34">
              <w:t xml:space="preserve"> eMMC Test</w:t>
            </w:r>
          </w:p>
        </w:tc>
      </w:tr>
      <w:tr w:rsidR="006A134E" w:rsidRPr="00015D34" w14:paraId="453E3C68" w14:textId="77777777" w:rsidTr="006A134E">
        <w:tc>
          <w:tcPr>
            <w:tcW w:w="8788" w:type="dxa"/>
          </w:tcPr>
          <w:p w14:paraId="0A3C4560" w14:textId="73714124" w:rsidR="006A134E" w:rsidRPr="00015D34" w:rsidRDefault="006A134E" w:rsidP="00B70B69">
            <w:pPr>
              <w:pStyle w:val="BodyText"/>
            </w:pPr>
            <w:r w:rsidRPr="00015D34">
              <w:t xml:space="preserve">Test objective: Confirmation of </w:t>
            </w:r>
            <w:proofErr w:type="spellStart"/>
            <w:r w:rsidRPr="00015D34">
              <w:t>RFSoC</w:t>
            </w:r>
            <w:proofErr w:type="spellEnd"/>
            <w:r w:rsidRPr="00015D34">
              <w:t xml:space="preserve"> ability to operate with eMMC memory</w:t>
            </w:r>
          </w:p>
        </w:tc>
      </w:tr>
      <w:tr w:rsidR="006A134E" w:rsidRPr="00015D34" w14:paraId="401F1FD1" w14:textId="77777777" w:rsidTr="006A134E">
        <w:tc>
          <w:tcPr>
            <w:tcW w:w="8788" w:type="dxa"/>
          </w:tcPr>
          <w:p w14:paraId="7FA03506" w14:textId="77777777" w:rsidR="006A134E" w:rsidRPr="00015D34" w:rsidRDefault="006A134E" w:rsidP="00B70B69">
            <w:pPr>
              <w:pStyle w:val="BodyText"/>
            </w:pPr>
            <w:r w:rsidRPr="00015D34">
              <w:t>Test setup: Assembled 8T8R TRXPSU board with BSP loaded, PC with command line interface.</w:t>
            </w:r>
          </w:p>
        </w:tc>
      </w:tr>
      <w:tr w:rsidR="006A134E" w:rsidRPr="00015D34" w14:paraId="78B9CB9A" w14:textId="77777777" w:rsidTr="006A134E">
        <w:tc>
          <w:tcPr>
            <w:tcW w:w="8788" w:type="dxa"/>
          </w:tcPr>
          <w:p w14:paraId="0514597D" w14:textId="77777777" w:rsidR="006A134E" w:rsidRPr="00015D34" w:rsidRDefault="006A134E" w:rsidP="00B70B69">
            <w:pPr>
              <w:pStyle w:val="BodyText"/>
            </w:pPr>
            <w:r w:rsidRPr="00015D34">
              <w:t>Procedure:</w:t>
            </w:r>
          </w:p>
        </w:tc>
      </w:tr>
      <w:tr w:rsidR="006A134E" w:rsidRPr="00015D34" w14:paraId="78EC3DB8" w14:textId="77777777" w:rsidTr="006A134E">
        <w:tc>
          <w:tcPr>
            <w:tcW w:w="8788" w:type="dxa"/>
          </w:tcPr>
          <w:p w14:paraId="67DD73EA" w14:textId="77777777" w:rsidR="003230BD" w:rsidRPr="00015D34" w:rsidRDefault="003230BD" w:rsidP="00F9731D">
            <w:pPr>
              <w:pStyle w:val="BodyText"/>
              <w:numPr>
                <w:ilvl w:val="0"/>
                <w:numId w:val="36"/>
              </w:numPr>
            </w:pPr>
            <w:r w:rsidRPr="00015D34">
              <w:t>Assemble the test setup</w:t>
            </w:r>
          </w:p>
          <w:p w14:paraId="35B4D6B6" w14:textId="77777777" w:rsidR="003230BD" w:rsidRPr="00015D34" w:rsidRDefault="003230BD" w:rsidP="00F9731D">
            <w:pPr>
              <w:pStyle w:val="BodyText"/>
              <w:numPr>
                <w:ilvl w:val="0"/>
                <w:numId w:val="36"/>
              </w:numPr>
            </w:pPr>
            <w:r w:rsidRPr="00015D34">
              <w:t>Plug in the SD card</w:t>
            </w:r>
            <w:r>
              <w:t xml:space="preserve"> with boot images</w:t>
            </w:r>
          </w:p>
          <w:p w14:paraId="759DE3DF" w14:textId="77777777" w:rsidR="003230BD" w:rsidRDefault="003230BD" w:rsidP="00F9731D">
            <w:pPr>
              <w:pStyle w:val="BodyText"/>
              <w:numPr>
                <w:ilvl w:val="0"/>
                <w:numId w:val="36"/>
              </w:numPr>
            </w:pPr>
            <w:r w:rsidRPr="00015D34">
              <w:t>Power up the complete system</w:t>
            </w:r>
          </w:p>
          <w:p w14:paraId="453BE776" w14:textId="77777777" w:rsidR="003230BD" w:rsidRDefault="003230BD" w:rsidP="00F9731D">
            <w:pPr>
              <w:pStyle w:val="BodyText"/>
              <w:numPr>
                <w:ilvl w:val="0"/>
                <w:numId w:val="36"/>
              </w:numPr>
            </w:pPr>
            <w:r>
              <w:t>Login the Linux console (username: root / password: root)</w:t>
            </w:r>
          </w:p>
          <w:p w14:paraId="262B60AD" w14:textId="515D134C" w:rsidR="003230BD" w:rsidRPr="00015D34" w:rsidRDefault="003230BD" w:rsidP="00F9731D">
            <w:pPr>
              <w:pStyle w:val="BodyText"/>
              <w:numPr>
                <w:ilvl w:val="0"/>
                <w:numId w:val="36"/>
              </w:numPr>
            </w:pPr>
            <w:r w:rsidRPr="00015D34">
              <w:t xml:space="preserve">In the command line execute the command </w:t>
            </w:r>
            <w:r w:rsidRPr="003641BF">
              <w:t>“test_</w:t>
            </w:r>
            <w:r>
              <w:t>emmc</w:t>
            </w:r>
            <w:r w:rsidRPr="003641BF">
              <w:t>.sh”</w:t>
            </w:r>
          </w:p>
          <w:p w14:paraId="3CAAA0EB" w14:textId="2C0A035B" w:rsidR="006A134E" w:rsidRPr="00015D34" w:rsidRDefault="003230BD" w:rsidP="00F9731D">
            <w:pPr>
              <w:pStyle w:val="BodyText"/>
              <w:numPr>
                <w:ilvl w:val="0"/>
                <w:numId w:val="36"/>
              </w:numPr>
            </w:pPr>
            <w:r w:rsidRPr="00015D34">
              <w:t>Wait for test execution</w:t>
            </w:r>
          </w:p>
        </w:tc>
      </w:tr>
      <w:tr w:rsidR="006A134E" w:rsidRPr="00015D34" w14:paraId="5CD52216" w14:textId="77777777" w:rsidTr="006A134E">
        <w:tc>
          <w:tcPr>
            <w:tcW w:w="8788" w:type="dxa"/>
          </w:tcPr>
          <w:p w14:paraId="1A08C0B2" w14:textId="77777777" w:rsidR="006A134E" w:rsidRPr="00015D34" w:rsidRDefault="006A134E" w:rsidP="00B70B69">
            <w:pPr>
              <w:pStyle w:val="BodyText"/>
            </w:pPr>
            <w:r w:rsidRPr="00015D34">
              <w:t>Problems, found during testing:</w:t>
            </w:r>
          </w:p>
        </w:tc>
      </w:tr>
      <w:tr w:rsidR="006A134E" w:rsidRPr="00015D34" w14:paraId="73E81E4B" w14:textId="77777777" w:rsidTr="006A134E">
        <w:tc>
          <w:tcPr>
            <w:tcW w:w="8788" w:type="dxa"/>
          </w:tcPr>
          <w:p w14:paraId="77899362" w14:textId="7E193045" w:rsidR="006A134E" w:rsidRPr="00015D34" w:rsidRDefault="006A134E" w:rsidP="00B70B69">
            <w:pPr>
              <w:pStyle w:val="BodyText"/>
            </w:pPr>
            <w:r w:rsidRPr="00015D34">
              <w:t xml:space="preserve">Expected outcome: during the operation of test </w:t>
            </w:r>
            <w:r w:rsidR="00572534">
              <w:t>script</w:t>
            </w:r>
            <w:r w:rsidR="000A38DF">
              <w:t>,</w:t>
            </w:r>
            <w:r w:rsidRPr="00015D34">
              <w:t xml:space="preserve"> the disk space is written by a predefined data pattern and then read back and compared. If discrepancy is found – warning message appears.</w:t>
            </w:r>
          </w:p>
        </w:tc>
      </w:tr>
      <w:tr w:rsidR="006A134E" w:rsidRPr="00015D34" w14:paraId="4D1AC7A1" w14:textId="77777777" w:rsidTr="006A134E">
        <w:tc>
          <w:tcPr>
            <w:tcW w:w="8788" w:type="dxa"/>
          </w:tcPr>
          <w:p w14:paraId="2ADF21A7" w14:textId="77777777" w:rsidR="006A134E" w:rsidRPr="00015D34" w:rsidRDefault="006A134E" w:rsidP="00B70B69">
            <w:pPr>
              <w:pStyle w:val="BodyText"/>
            </w:pPr>
            <w:r w:rsidRPr="00015D34">
              <w:t>Test protocol:</w:t>
            </w:r>
          </w:p>
        </w:tc>
      </w:tr>
    </w:tbl>
    <w:p w14:paraId="17693BAA" w14:textId="77777777" w:rsidR="006A134E" w:rsidRPr="00F67B50" w:rsidRDefault="006A134E" w:rsidP="00B70B69">
      <w:pPr>
        <w:pStyle w:val="BodyText"/>
      </w:pPr>
    </w:p>
    <w:p w14:paraId="3B22A9DF" w14:textId="3B0FBB61" w:rsidR="006A134E" w:rsidRPr="00671917" w:rsidRDefault="006A134E" w:rsidP="00940479">
      <w:pPr>
        <w:pStyle w:val="Heading3"/>
        <w:rPr>
          <w:rFonts w:hint="eastAsia"/>
        </w:rPr>
      </w:pPr>
      <w:r w:rsidRPr="00671917">
        <w:t>QSPI test</w:t>
      </w:r>
    </w:p>
    <w:p w14:paraId="659446B0" w14:textId="77777777" w:rsidR="006A134E" w:rsidRPr="006A134E" w:rsidRDefault="006A134E" w:rsidP="006A134E"/>
    <w:tbl>
      <w:tblPr>
        <w:tblStyle w:val="TableGrid"/>
        <w:tblW w:w="0" w:type="auto"/>
        <w:tblInd w:w="562" w:type="dxa"/>
        <w:tblLook w:val="04A0" w:firstRow="1" w:lastRow="0" w:firstColumn="1" w:lastColumn="0" w:noHBand="0" w:noVBand="1"/>
      </w:tblPr>
      <w:tblGrid>
        <w:gridCol w:w="8788"/>
      </w:tblGrid>
      <w:tr w:rsidR="006A134E" w:rsidRPr="00015D34" w14:paraId="742CCC15" w14:textId="77777777" w:rsidTr="006A134E">
        <w:tc>
          <w:tcPr>
            <w:tcW w:w="8788" w:type="dxa"/>
          </w:tcPr>
          <w:p w14:paraId="3BDBA3EF" w14:textId="77777777" w:rsidR="006A134E" w:rsidRPr="00015D34" w:rsidRDefault="006A134E" w:rsidP="00B70B69">
            <w:pPr>
              <w:pStyle w:val="BodyText"/>
            </w:pPr>
            <w:r w:rsidRPr="00015D34">
              <w:t xml:space="preserve">Test name: </w:t>
            </w:r>
            <w:proofErr w:type="spellStart"/>
            <w:r w:rsidRPr="00015D34">
              <w:t>Ounas</w:t>
            </w:r>
            <w:proofErr w:type="spellEnd"/>
            <w:r w:rsidRPr="00015D34">
              <w:t xml:space="preserve"> QSPI Test</w:t>
            </w:r>
          </w:p>
        </w:tc>
      </w:tr>
      <w:tr w:rsidR="006A134E" w:rsidRPr="00015D34" w14:paraId="504B1CFD" w14:textId="77777777" w:rsidTr="006A134E">
        <w:tc>
          <w:tcPr>
            <w:tcW w:w="8788" w:type="dxa"/>
          </w:tcPr>
          <w:p w14:paraId="759E2DAC" w14:textId="5C19A1B2" w:rsidR="006A134E" w:rsidRPr="00015D34" w:rsidRDefault="006A134E" w:rsidP="00B70B69">
            <w:pPr>
              <w:pStyle w:val="BodyText"/>
            </w:pPr>
            <w:r w:rsidRPr="00015D34">
              <w:t xml:space="preserve">Test objective: Confirmation of </w:t>
            </w:r>
            <w:proofErr w:type="spellStart"/>
            <w:r w:rsidRPr="00015D34">
              <w:t>RFSoC</w:t>
            </w:r>
            <w:proofErr w:type="spellEnd"/>
            <w:r w:rsidRPr="00015D34">
              <w:t xml:space="preserve"> ability to operate with QSPI memory</w:t>
            </w:r>
          </w:p>
        </w:tc>
      </w:tr>
      <w:tr w:rsidR="006A134E" w:rsidRPr="00015D34" w14:paraId="69A159DE" w14:textId="77777777" w:rsidTr="006A134E">
        <w:tc>
          <w:tcPr>
            <w:tcW w:w="8788" w:type="dxa"/>
          </w:tcPr>
          <w:p w14:paraId="6CA3F956" w14:textId="77777777" w:rsidR="006A134E" w:rsidRPr="00015D34" w:rsidRDefault="006A134E" w:rsidP="00B70B69">
            <w:pPr>
              <w:pStyle w:val="BodyText"/>
            </w:pPr>
            <w:r w:rsidRPr="00015D34">
              <w:t>Test setup: Assembled 8T8R TRXPSU board with BSP loaded, PC with command line interface.</w:t>
            </w:r>
          </w:p>
        </w:tc>
      </w:tr>
      <w:tr w:rsidR="006A134E" w:rsidRPr="00015D34" w14:paraId="4A1CC40C" w14:textId="77777777" w:rsidTr="006A134E">
        <w:tc>
          <w:tcPr>
            <w:tcW w:w="8788" w:type="dxa"/>
          </w:tcPr>
          <w:p w14:paraId="6E017CC7" w14:textId="77777777" w:rsidR="006A134E" w:rsidRPr="00015D34" w:rsidRDefault="006A134E" w:rsidP="00B70B69">
            <w:pPr>
              <w:pStyle w:val="BodyText"/>
            </w:pPr>
            <w:r w:rsidRPr="00015D34">
              <w:t>Procedure:</w:t>
            </w:r>
          </w:p>
        </w:tc>
      </w:tr>
      <w:tr w:rsidR="006A134E" w:rsidRPr="00015D34" w14:paraId="23950025" w14:textId="77777777" w:rsidTr="006A134E">
        <w:tc>
          <w:tcPr>
            <w:tcW w:w="8788" w:type="dxa"/>
          </w:tcPr>
          <w:p w14:paraId="4C99CD9C" w14:textId="77777777" w:rsidR="006A134E" w:rsidRPr="00015D34" w:rsidRDefault="006A134E" w:rsidP="00F9731D">
            <w:pPr>
              <w:pStyle w:val="BodyText"/>
              <w:numPr>
                <w:ilvl w:val="0"/>
                <w:numId w:val="37"/>
              </w:numPr>
            </w:pPr>
            <w:r w:rsidRPr="00015D34">
              <w:t>Assemble the test setup</w:t>
            </w:r>
          </w:p>
          <w:p w14:paraId="4371BDED" w14:textId="77777777" w:rsidR="006A134E" w:rsidRPr="00015D34" w:rsidRDefault="006A134E" w:rsidP="00F9731D">
            <w:pPr>
              <w:pStyle w:val="BodyText"/>
              <w:numPr>
                <w:ilvl w:val="0"/>
                <w:numId w:val="37"/>
              </w:numPr>
            </w:pPr>
            <w:r w:rsidRPr="00015D34">
              <w:t>Power up the complete system</w:t>
            </w:r>
          </w:p>
          <w:p w14:paraId="7D900848" w14:textId="77777777" w:rsidR="006A134E" w:rsidRPr="00015D34" w:rsidRDefault="006A134E" w:rsidP="00F9731D">
            <w:pPr>
              <w:pStyle w:val="BodyText"/>
              <w:numPr>
                <w:ilvl w:val="0"/>
                <w:numId w:val="37"/>
              </w:numPr>
            </w:pPr>
            <w:r w:rsidRPr="00015D34">
              <w:lastRenderedPageBreak/>
              <w:t>After OS start-up, login into the system</w:t>
            </w:r>
          </w:p>
          <w:p w14:paraId="199AB489" w14:textId="77777777" w:rsidR="006A134E" w:rsidRPr="00015D34" w:rsidRDefault="006A134E" w:rsidP="00F9731D">
            <w:pPr>
              <w:pStyle w:val="BodyText"/>
              <w:numPr>
                <w:ilvl w:val="0"/>
                <w:numId w:val="37"/>
              </w:numPr>
            </w:pPr>
            <w:r w:rsidRPr="00015D34">
              <w:t>Check created partitions: cat proc/</w:t>
            </w:r>
            <w:proofErr w:type="spellStart"/>
            <w:r w:rsidRPr="00015D34">
              <w:t>mtd</w:t>
            </w:r>
            <w:proofErr w:type="spellEnd"/>
          </w:p>
          <w:p w14:paraId="5F0CA157" w14:textId="77777777" w:rsidR="006A134E" w:rsidRPr="00015D34" w:rsidRDefault="006A134E" w:rsidP="00F9731D">
            <w:pPr>
              <w:pStyle w:val="BodyText"/>
              <w:numPr>
                <w:ilvl w:val="0"/>
                <w:numId w:val="37"/>
              </w:numPr>
            </w:pPr>
            <w:r w:rsidRPr="00015D34">
              <w:t xml:space="preserve">Create temporary directory to mount test partition: </w:t>
            </w:r>
            <w:proofErr w:type="spellStart"/>
            <w:r w:rsidRPr="00015D34">
              <w:t>mkdir</w:t>
            </w:r>
            <w:proofErr w:type="spellEnd"/>
            <w:r w:rsidRPr="00015D34">
              <w:t xml:space="preserve"> /</w:t>
            </w:r>
            <w:proofErr w:type="spellStart"/>
            <w:r w:rsidRPr="00015D34">
              <w:t>tmp</w:t>
            </w:r>
            <w:proofErr w:type="spellEnd"/>
            <w:r w:rsidRPr="00015D34">
              <w:t>/</w:t>
            </w:r>
            <w:proofErr w:type="spellStart"/>
            <w:r w:rsidRPr="00015D34">
              <w:t>tmpfs</w:t>
            </w:r>
            <w:proofErr w:type="spellEnd"/>
          </w:p>
          <w:p w14:paraId="029681F1" w14:textId="13D42C6A" w:rsidR="006A134E" w:rsidRPr="00015D34" w:rsidRDefault="006A134E" w:rsidP="00F9731D">
            <w:pPr>
              <w:pStyle w:val="BodyText"/>
              <w:numPr>
                <w:ilvl w:val="0"/>
                <w:numId w:val="37"/>
              </w:numPr>
            </w:pPr>
            <w:r w:rsidRPr="00015D34">
              <w:t>Mount any partition: mount -t jffs2 /dev/</w:t>
            </w:r>
            <w:proofErr w:type="spellStart"/>
            <w:r w:rsidRPr="00015D34">
              <w:t>mtdblock</w:t>
            </w:r>
            <w:proofErr w:type="spellEnd"/>
            <w:r w:rsidR="00862E8F">
              <w:t>&lt;number&gt;</w:t>
            </w:r>
            <w:r w:rsidRPr="00015D34">
              <w:t xml:space="preserve"> /</w:t>
            </w:r>
            <w:proofErr w:type="spellStart"/>
            <w:r w:rsidRPr="00015D34">
              <w:t>tmp</w:t>
            </w:r>
            <w:proofErr w:type="spellEnd"/>
            <w:r w:rsidRPr="00015D34">
              <w:t>/</w:t>
            </w:r>
            <w:proofErr w:type="spellStart"/>
            <w:r w:rsidRPr="00015D34">
              <w:t>tmpfs</w:t>
            </w:r>
            <w:proofErr w:type="spellEnd"/>
            <w:r w:rsidRPr="00015D34">
              <w:t>/</w:t>
            </w:r>
          </w:p>
          <w:p w14:paraId="6303AD47" w14:textId="77777777" w:rsidR="006A134E" w:rsidRPr="00015D34" w:rsidRDefault="006A134E" w:rsidP="00F9731D">
            <w:pPr>
              <w:pStyle w:val="BodyText"/>
              <w:numPr>
                <w:ilvl w:val="0"/>
                <w:numId w:val="37"/>
              </w:numPr>
            </w:pPr>
            <w:r w:rsidRPr="00015D34">
              <w:t>Check that it is empty: ls -l /</w:t>
            </w:r>
            <w:proofErr w:type="spellStart"/>
            <w:r w:rsidRPr="00015D34">
              <w:t>tmp</w:t>
            </w:r>
            <w:proofErr w:type="spellEnd"/>
            <w:r w:rsidRPr="00015D34">
              <w:t>/</w:t>
            </w:r>
            <w:proofErr w:type="spellStart"/>
            <w:r w:rsidRPr="00015D34">
              <w:t>tmpfs</w:t>
            </w:r>
            <w:proofErr w:type="spellEnd"/>
          </w:p>
          <w:p w14:paraId="1F1B5583" w14:textId="77777777" w:rsidR="006A134E" w:rsidRPr="00015D34" w:rsidRDefault="006A134E" w:rsidP="00F9731D">
            <w:pPr>
              <w:pStyle w:val="BodyText"/>
              <w:numPr>
                <w:ilvl w:val="0"/>
                <w:numId w:val="37"/>
              </w:numPr>
            </w:pPr>
            <w:r w:rsidRPr="00015D34">
              <w:t xml:space="preserve">Create new file </w:t>
            </w:r>
            <w:proofErr w:type="spellStart"/>
            <w:proofErr w:type="gramStart"/>
            <w:r w:rsidRPr="00015D34">
              <w:t>tmp.file</w:t>
            </w:r>
            <w:proofErr w:type="spellEnd"/>
            <w:proofErr w:type="gramEnd"/>
            <w:r w:rsidRPr="00015D34">
              <w:t xml:space="preserve"> on the partition: touch /</w:t>
            </w:r>
            <w:proofErr w:type="spellStart"/>
            <w:r w:rsidRPr="00015D34">
              <w:t>tmp</w:t>
            </w:r>
            <w:proofErr w:type="spellEnd"/>
            <w:r w:rsidRPr="00015D34">
              <w:t>/</w:t>
            </w:r>
            <w:proofErr w:type="spellStart"/>
            <w:r w:rsidRPr="00015D34">
              <w:t>tmpfs</w:t>
            </w:r>
            <w:proofErr w:type="spellEnd"/>
            <w:r w:rsidRPr="00015D34">
              <w:t>/</w:t>
            </w:r>
            <w:proofErr w:type="spellStart"/>
            <w:r w:rsidRPr="00015D34">
              <w:t>tmp.file</w:t>
            </w:r>
            <w:proofErr w:type="spellEnd"/>
          </w:p>
          <w:p w14:paraId="76AC4F77" w14:textId="77777777" w:rsidR="006A134E" w:rsidRPr="00015D34" w:rsidRDefault="006A134E" w:rsidP="00F9731D">
            <w:pPr>
              <w:pStyle w:val="BodyText"/>
              <w:numPr>
                <w:ilvl w:val="0"/>
                <w:numId w:val="37"/>
              </w:numPr>
            </w:pPr>
            <w:r w:rsidRPr="00015D34">
              <w:t>Check it:</w:t>
            </w:r>
            <w:bookmarkStart w:id="61" w:name="4"/>
            <w:bookmarkEnd w:id="61"/>
            <w:r w:rsidRPr="00015D34">
              <w:t xml:space="preserve"> ls -l /</w:t>
            </w:r>
            <w:proofErr w:type="spellStart"/>
            <w:r w:rsidRPr="00015D34">
              <w:t>tmp</w:t>
            </w:r>
            <w:proofErr w:type="spellEnd"/>
            <w:r w:rsidRPr="00015D34">
              <w:t>/</w:t>
            </w:r>
            <w:proofErr w:type="spellStart"/>
            <w:r w:rsidRPr="00015D34">
              <w:t>tmpfs</w:t>
            </w:r>
            <w:proofErr w:type="spellEnd"/>
            <w:r w:rsidRPr="00015D34">
              <w:t xml:space="preserve"> Result: file was successfully created</w:t>
            </w:r>
          </w:p>
          <w:p w14:paraId="4B717001" w14:textId="77777777" w:rsidR="006A134E" w:rsidRPr="00015D34" w:rsidRDefault="006A134E" w:rsidP="00F9731D">
            <w:pPr>
              <w:pStyle w:val="BodyText"/>
              <w:numPr>
                <w:ilvl w:val="0"/>
                <w:numId w:val="37"/>
              </w:numPr>
            </w:pPr>
            <w:r w:rsidRPr="00015D34">
              <w:t xml:space="preserve">Unmount partition: </w:t>
            </w:r>
            <w:proofErr w:type="spellStart"/>
            <w:r w:rsidRPr="00015D34">
              <w:t>umount</w:t>
            </w:r>
            <w:proofErr w:type="spellEnd"/>
            <w:r w:rsidRPr="00015D34">
              <w:t xml:space="preserve"> /</w:t>
            </w:r>
            <w:proofErr w:type="spellStart"/>
            <w:r w:rsidRPr="00015D34">
              <w:t>tmp</w:t>
            </w:r>
            <w:proofErr w:type="spellEnd"/>
            <w:r w:rsidRPr="00015D34">
              <w:t>/</w:t>
            </w:r>
            <w:proofErr w:type="spellStart"/>
            <w:r w:rsidRPr="00015D34">
              <w:t>tmpfs</w:t>
            </w:r>
            <w:proofErr w:type="spellEnd"/>
            <w:r w:rsidRPr="00015D34">
              <w:t>/</w:t>
            </w:r>
          </w:p>
          <w:p w14:paraId="59E2C63B" w14:textId="77777777" w:rsidR="006A134E" w:rsidRPr="00015D34" w:rsidRDefault="006A134E" w:rsidP="00F9731D">
            <w:pPr>
              <w:pStyle w:val="BodyText"/>
              <w:numPr>
                <w:ilvl w:val="0"/>
                <w:numId w:val="37"/>
              </w:numPr>
            </w:pPr>
            <w:r w:rsidRPr="00015D34">
              <w:t>Check that directory is empty: ls -l /</w:t>
            </w:r>
            <w:proofErr w:type="spellStart"/>
            <w:r w:rsidRPr="00015D34">
              <w:t>tmp</w:t>
            </w:r>
            <w:proofErr w:type="spellEnd"/>
            <w:r w:rsidRPr="00015D34">
              <w:t>/</w:t>
            </w:r>
            <w:proofErr w:type="spellStart"/>
            <w:r w:rsidRPr="00015D34">
              <w:t>tmpfs</w:t>
            </w:r>
            <w:proofErr w:type="spellEnd"/>
            <w:r w:rsidRPr="00015D34">
              <w:t xml:space="preserve"> Result: directory is empty.</w:t>
            </w:r>
          </w:p>
          <w:p w14:paraId="6BDBA68A" w14:textId="77777777" w:rsidR="006A134E" w:rsidRPr="00015D34" w:rsidRDefault="006A134E" w:rsidP="00F9731D">
            <w:pPr>
              <w:pStyle w:val="BodyText"/>
              <w:numPr>
                <w:ilvl w:val="0"/>
                <w:numId w:val="37"/>
              </w:numPr>
            </w:pPr>
            <w:r w:rsidRPr="00015D34">
              <w:t xml:space="preserve">Create another file </w:t>
            </w:r>
            <w:proofErr w:type="gramStart"/>
            <w:r w:rsidRPr="00015D34">
              <w:t>tmp.file</w:t>
            </w:r>
            <w:proofErr w:type="gramEnd"/>
            <w:r w:rsidRPr="00015D34">
              <w:t>2 in temporary directory: touch /</w:t>
            </w:r>
            <w:proofErr w:type="spellStart"/>
            <w:r w:rsidRPr="00015D34">
              <w:t>tmp</w:t>
            </w:r>
            <w:proofErr w:type="spellEnd"/>
            <w:r w:rsidRPr="00015D34">
              <w:t>/</w:t>
            </w:r>
            <w:proofErr w:type="spellStart"/>
            <w:r w:rsidRPr="00015D34">
              <w:t>tmpfs</w:t>
            </w:r>
            <w:proofErr w:type="spellEnd"/>
            <w:r w:rsidRPr="00015D34">
              <w:t>/tmp.file2</w:t>
            </w:r>
          </w:p>
          <w:p w14:paraId="6490E58E" w14:textId="77777777" w:rsidR="006A134E" w:rsidRPr="00015D34" w:rsidRDefault="006A134E" w:rsidP="00F9731D">
            <w:pPr>
              <w:pStyle w:val="BodyText"/>
              <w:numPr>
                <w:ilvl w:val="0"/>
                <w:numId w:val="37"/>
              </w:numPr>
            </w:pPr>
            <w:r w:rsidRPr="00015D34">
              <w:t>Check it: ls -l /</w:t>
            </w:r>
            <w:proofErr w:type="spellStart"/>
            <w:r w:rsidRPr="00015D34">
              <w:t>tmp</w:t>
            </w:r>
            <w:proofErr w:type="spellEnd"/>
            <w:r w:rsidRPr="00015D34">
              <w:t>/</w:t>
            </w:r>
            <w:proofErr w:type="spellStart"/>
            <w:r w:rsidRPr="00015D34">
              <w:t>tmpfs</w:t>
            </w:r>
            <w:proofErr w:type="spellEnd"/>
            <w:r w:rsidRPr="00015D34">
              <w:t xml:space="preserve"> Result: file was successfully created</w:t>
            </w:r>
          </w:p>
          <w:p w14:paraId="25C3684E" w14:textId="3298A4AD" w:rsidR="006A134E" w:rsidRPr="00015D34" w:rsidRDefault="006A134E" w:rsidP="00F9731D">
            <w:pPr>
              <w:pStyle w:val="BodyText"/>
              <w:numPr>
                <w:ilvl w:val="0"/>
                <w:numId w:val="37"/>
              </w:numPr>
            </w:pPr>
            <w:r w:rsidRPr="00015D34">
              <w:t>Mount partition again: mount -t jffs2 /dev/</w:t>
            </w:r>
            <w:proofErr w:type="spellStart"/>
            <w:r w:rsidRPr="00015D34">
              <w:t>mtdblock</w:t>
            </w:r>
            <w:proofErr w:type="spellEnd"/>
            <w:r w:rsidR="003F5F12">
              <w:t>&lt;number&gt;</w:t>
            </w:r>
            <w:r w:rsidRPr="00015D34">
              <w:t xml:space="preserve"> /</w:t>
            </w:r>
            <w:proofErr w:type="spellStart"/>
            <w:r w:rsidRPr="00015D34">
              <w:t>tmp</w:t>
            </w:r>
            <w:proofErr w:type="spellEnd"/>
            <w:r w:rsidRPr="00015D34">
              <w:t>/</w:t>
            </w:r>
            <w:proofErr w:type="spellStart"/>
            <w:r w:rsidRPr="00015D34">
              <w:t>tmpfs</w:t>
            </w:r>
            <w:proofErr w:type="spellEnd"/>
            <w:r w:rsidRPr="00015D34">
              <w:t>/</w:t>
            </w:r>
          </w:p>
          <w:p w14:paraId="54854B81" w14:textId="77777777" w:rsidR="006A134E" w:rsidRPr="00015D34" w:rsidRDefault="006A134E" w:rsidP="00F9731D">
            <w:pPr>
              <w:pStyle w:val="BodyText"/>
              <w:numPr>
                <w:ilvl w:val="0"/>
                <w:numId w:val="37"/>
              </w:numPr>
            </w:pPr>
            <w:r w:rsidRPr="00015D34">
              <w:t>Check that file2 is not accessible and file1 is accessible: ls -l /</w:t>
            </w:r>
            <w:proofErr w:type="spellStart"/>
            <w:r w:rsidRPr="00015D34">
              <w:t>tmp</w:t>
            </w:r>
            <w:proofErr w:type="spellEnd"/>
            <w:r w:rsidRPr="00015D34">
              <w:t>/</w:t>
            </w:r>
            <w:proofErr w:type="spellStart"/>
            <w:r w:rsidRPr="00015D34">
              <w:t>tmpfs</w:t>
            </w:r>
            <w:proofErr w:type="spellEnd"/>
            <w:r w:rsidRPr="00015D34">
              <w:t xml:space="preserve"> Result: </w:t>
            </w:r>
            <w:proofErr w:type="spellStart"/>
            <w:proofErr w:type="gramStart"/>
            <w:r w:rsidRPr="00015D34">
              <w:t>tmp.file</w:t>
            </w:r>
            <w:proofErr w:type="spellEnd"/>
            <w:proofErr w:type="gramEnd"/>
            <w:r w:rsidRPr="00015D34">
              <w:t xml:space="preserve"> is presented and tmp.file2 is not </w:t>
            </w:r>
          </w:p>
          <w:p w14:paraId="18AE8588" w14:textId="77777777" w:rsidR="006A134E" w:rsidRPr="00015D34" w:rsidRDefault="006A134E" w:rsidP="00F9731D">
            <w:pPr>
              <w:pStyle w:val="BodyText"/>
              <w:numPr>
                <w:ilvl w:val="0"/>
                <w:numId w:val="37"/>
              </w:numPr>
            </w:pPr>
            <w:r w:rsidRPr="00015D34">
              <w:t>Remove all files from directory: rm -rf /</w:t>
            </w:r>
            <w:proofErr w:type="spellStart"/>
            <w:r w:rsidRPr="00015D34">
              <w:t>tmp</w:t>
            </w:r>
            <w:proofErr w:type="spellEnd"/>
            <w:r w:rsidRPr="00015D34">
              <w:t>/</w:t>
            </w:r>
            <w:proofErr w:type="spellStart"/>
            <w:r w:rsidRPr="00015D34">
              <w:t>tmpfs</w:t>
            </w:r>
            <w:proofErr w:type="spellEnd"/>
            <w:r w:rsidRPr="00015D34">
              <w:t>/*.</w:t>
            </w:r>
          </w:p>
          <w:p w14:paraId="7A457AEF" w14:textId="77777777" w:rsidR="006A134E" w:rsidRPr="00015D34" w:rsidRDefault="006A134E" w:rsidP="00F9731D">
            <w:pPr>
              <w:pStyle w:val="BodyText"/>
              <w:numPr>
                <w:ilvl w:val="0"/>
                <w:numId w:val="37"/>
              </w:numPr>
            </w:pPr>
            <w:r w:rsidRPr="00015D34">
              <w:t>Check it: ls -l /</w:t>
            </w:r>
            <w:proofErr w:type="spellStart"/>
            <w:r w:rsidRPr="00015D34">
              <w:t>tmp</w:t>
            </w:r>
            <w:proofErr w:type="spellEnd"/>
            <w:r w:rsidRPr="00015D34">
              <w:t>/</w:t>
            </w:r>
            <w:proofErr w:type="spellStart"/>
            <w:r w:rsidRPr="00015D34">
              <w:t>tmpfs</w:t>
            </w:r>
            <w:proofErr w:type="spellEnd"/>
            <w:r w:rsidRPr="00015D34">
              <w:t xml:space="preserve"> Result: directory is empty</w:t>
            </w:r>
          </w:p>
          <w:p w14:paraId="568A1C6F" w14:textId="77777777" w:rsidR="006A134E" w:rsidRPr="00015D34" w:rsidRDefault="006A134E" w:rsidP="00F9731D">
            <w:pPr>
              <w:pStyle w:val="BodyText"/>
              <w:numPr>
                <w:ilvl w:val="0"/>
                <w:numId w:val="37"/>
              </w:numPr>
            </w:pPr>
            <w:r w:rsidRPr="00015D34">
              <w:t xml:space="preserve">Unmount partition: </w:t>
            </w:r>
            <w:proofErr w:type="spellStart"/>
            <w:r w:rsidRPr="00015D34">
              <w:t>umount</w:t>
            </w:r>
            <w:proofErr w:type="spellEnd"/>
            <w:r w:rsidRPr="00015D34">
              <w:t xml:space="preserve"> /</w:t>
            </w:r>
            <w:proofErr w:type="spellStart"/>
            <w:r w:rsidRPr="00015D34">
              <w:t>tmp</w:t>
            </w:r>
            <w:proofErr w:type="spellEnd"/>
            <w:r w:rsidRPr="00015D34">
              <w:t>/</w:t>
            </w:r>
            <w:proofErr w:type="spellStart"/>
            <w:r w:rsidRPr="00015D34">
              <w:t>tmpfs</w:t>
            </w:r>
            <w:proofErr w:type="spellEnd"/>
            <w:r w:rsidRPr="00015D34">
              <w:t>/.</w:t>
            </w:r>
          </w:p>
          <w:p w14:paraId="0B71A0AD" w14:textId="77777777" w:rsidR="006A134E" w:rsidRPr="00015D34" w:rsidRDefault="006A134E" w:rsidP="00F9731D">
            <w:pPr>
              <w:pStyle w:val="BodyText"/>
              <w:numPr>
                <w:ilvl w:val="0"/>
                <w:numId w:val="37"/>
              </w:numPr>
            </w:pPr>
            <w:r w:rsidRPr="00015D34">
              <w:t>Check that file2 is accessible again: ls -l /</w:t>
            </w:r>
            <w:proofErr w:type="spellStart"/>
            <w:r w:rsidRPr="00015D34">
              <w:t>tmp</w:t>
            </w:r>
            <w:proofErr w:type="spellEnd"/>
            <w:r w:rsidRPr="00015D34">
              <w:t>/</w:t>
            </w:r>
            <w:proofErr w:type="spellStart"/>
            <w:r w:rsidRPr="00015D34">
              <w:t>tmpfs</w:t>
            </w:r>
            <w:proofErr w:type="spellEnd"/>
            <w:r w:rsidRPr="00015D34">
              <w:t xml:space="preserve"> Result: </w:t>
            </w:r>
            <w:proofErr w:type="gramStart"/>
            <w:r w:rsidRPr="00015D34">
              <w:t>tmp.file</w:t>
            </w:r>
            <w:proofErr w:type="gramEnd"/>
            <w:r w:rsidRPr="00015D34">
              <w:t xml:space="preserve">2 is presented and </w:t>
            </w:r>
            <w:proofErr w:type="spellStart"/>
            <w:r w:rsidRPr="00015D34">
              <w:t>tmp.file</w:t>
            </w:r>
            <w:proofErr w:type="spellEnd"/>
            <w:r w:rsidRPr="00015D34">
              <w:t xml:space="preserve"> is not</w:t>
            </w:r>
          </w:p>
          <w:p w14:paraId="212DB1DD" w14:textId="77777777" w:rsidR="006A134E" w:rsidRPr="00015D34" w:rsidRDefault="006A134E" w:rsidP="00F9731D">
            <w:pPr>
              <w:pStyle w:val="BodyText"/>
              <w:numPr>
                <w:ilvl w:val="0"/>
                <w:numId w:val="37"/>
              </w:numPr>
            </w:pPr>
            <w:r w:rsidRPr="00015D34">
              <w:t>Delete it: rm -rf /</w:t>
            </w:r>
            <w:proofErr w:type="spellStart"/>
            <w:r w:rsidRPr="00015D34">
              <w:t>tmp</w:t>
            </w:r>
            <w:proofErr w:type="spellEnd"/>
            <w:r w:rsidRPr="00015D34">
              <w:t>/</w:t>
            </w:r>
            <w:proofErr w:type="spellStart"/>
            <w:r w:rsidRPr="00015D34">
              <w:t>tmpfs</w:t>
            </w:r>
            <w:proofErr w:type="spellEnd"/>
            <w:r w:rsidRPr="00015D34">
              <w:t>/*</w:t>
            </w:r>
          </w:p>
          <w:p w14:paraId="710D3AC8" w14:textId="77777777" w:rsidR="006A134E" w:rsidRPr="00015D34" w:rsidRDefault="006A134E" w:rsidP="00F9731D">
            <w:pPr>
              <w:pStyle w:val="BodyText"/>
              <w:numPr>
                <w:ilvl w:val="0"/>
                <w:numId w:val="37"/>
              </w:numPr>
            </w:pPr>
            <w:r w:rsidRPr="00015D34">
              <w:t>Check it: ls -l /</w:t>
            </w:r>
            <w:proofErr w:type="spellStart"/>
            <w:r w:rsidRPr="00015D34">
              <w:t>tmp</w:t>
            </w:r>
            <w:proofErr w:type="spellEnd"/>
            <w:r w:rsidRPr="00015D34">
              <w:t>/</w:t>
            </w:r>
            <w:proofErr w:type="spellStart"/>
            <w:r w:rsidRPr="00015D34">
              <w:t>tmpfs</w:t>
            </w:r>
            <w:proofErr w:type="spellEnd"/>
          </w:p>
        </w:tc>
      </w:tr>
      <w:tr w:rsidR="006A134E" w:rsidRPr="00015D34" w14:paraId="1BAD593F" w14:textId="77777777" w:rsidTr="006A134E">
        <w:tc>
          <w:tcPr>
            <w:tcW w:w="8788" w:type="dxa"/>
          </w:tcPr>
          <w:p w14:paraId="26335E17" w14:textId="77777777" w:rsidR="006A134E" w:rsidRPr="00015D34" w:rsidRDefault="006A134E" w:rsidP="00B70B69">
            <w:pPr>
              <w:pStyle w:val="BodyText"/>
            </w:pPr>
            <w:r w:rsidRPr="00015D34">
              <w:lastRenderedPageBreak/>
              <w:t>Problems, found during testing:</w:t>
            </w:r>
          </w:p>
        </w:tc>
      </w:tr>
      <w:tr w:rsidR="006A134E" w:rsidRPr="00015D34" w14:paraId="5A08628A" w14:textId="77777777" w:rsidTr="006A134E">
        <w:tc>
          <w:tcPr>
            <w:tcW w:w="8788" w:type="dxa"/>
          </w:tcPr>
          <w:p w14:paraId="644584E6" w14:textId="77777777" w:rsidR="006A134E" w:rsidRPr="00015D34" w:rsidRDefault="006A134E" w:rsidP="00B70B69">
            <w:pPr>
              <w:pStyle w:val="BodyText"/>
            </w:pPr>
            <w:r w:rsidRPr="00015D34">
              <w:t>Expected outcome: during test execution the described Result.</w:t>
            </w:r>
          </w:p>
        </w:tc>
      </w:tr>
      <w:tr w:rsidR="006A134E" w:rsidRPr="00015D34" w14:paraId="71E881A4" w14:textId="77777777" w:rsidTr="006A134E">
        <w:tc>
          <w:tcPr>
            <w:tcW w:w="8788" w:type="dxa"/>
          </w:tcPr>
          <w:p w14:paraId="0EB9330F" w14:textId="77777777" w:rsidR="006A134E" w:rsidRPr="00015D34" w:rsidRDefault="006A134E" w:rsidP="00B70B69">
            <w:pPr>
              <w:pStyle w:val="BodyText"/>
            </w:pPr>
            <w:r w:rsidRPr="00015D34">
              <w:t>Test protocol:</w:t>
            </w:r>
          </w:p>
        </w:tc>
      </w:tr>
    </w:tbl>
    <w:p w14:paraId="393806AC" w14:textId="77777777" w:rsidR="007604F9" w:rsidRPr="00ED5EF2" w:rsidRDefault="007604F9" w:rsidP="00B70B69">
      <w:pPr>
        <w:pStyle w:val="BodyText"/>
        <w:rPr>
          <w:lang w:val="ru-RU"/>
        </w:rPr>
      </w:pPr>
    </w:p>
    <w:p w14:paraId="5E87DBC4" w14:textId="6FC6A71C" w:rsidR="006A134E" w:rsidRPr="00671917" w:rsidRDefault="006A134E" w:rsidP="00940479">
      <w:pPr>
        <w:pStyle w:val="Heading3"/>
        <w:rPr>
          <w:rFonts w:hint="eastAsia"/>
        </w:rPr>
      </w:pPr>
      <w:r w:rsidRPr="00671917">
        <w:t>EEPROM test</w:t>
      </w:r>
    </w:p>
    <w:p w14:paraId="3305C27A" w14:textId="77777777" w:rsidR="006A134E" w:rsidRPr="006A134E" w:rsidRDefault="006A134E" w:rsidP="006A134E"/>
    <w:tbl>
      <w:tblPr>
        <w:tblStyle w:val="TableGrid"/>
        <w:tblW w:w="0" w:type="auto"/>
        <w:tblInd w:w="562" w:type="dxa"/>
        <w:tblLook w:val="04A0" w:firstRow="1" w:lastRow="0" w:firstColumn="1" w:lastColumn="0" w:noHBand="0" w:noVBand="1"/>
      </w:tblPr>
      <w:tblGrid>
        <w:gridCol w:w="8788"/>
      </w:tblGrid>
      <w:tr w:rsidR="006A134E" w:rsidRPr="00015D34" w14:paraId="2D4E24F5" w14:textId="77777777" w:rsidTr="006A134E">
        <w:tc>
          <w:tcPr>
            <w:tcW w:w="8788" w:type="dxa"/>
          </w:tcPr>
          <w:p w14:paraId="1D06EA10" w14:textId="77777777" w:rsidR="006A134E" w:rsidRPr="00015D34" w:rsidRDefault="006A134E" w:rsidP="00B70B69">
            <w:pPr>
              <w:pStyle w:val="BodyText"/>
            </w:pPr>
            <w:r w:rsidRPr="00015D34">
              <w:t xml:space="preserve">Test name: </w:t>
            </w:r>
            <w:proofErr w:type="spellStart"/>
            <w:r w:rsidRPr="00015D34">
              <w:t>Ounas</w:t>
            </w:r>
            <w:proofErr w:type="spellEnd"/>
            <w:r w:rsidRPr="00015D34">
              <w:t xml:space="preserve"> EEPROM card Test</w:t>
            </w:r>
          </w:p>
        </w:tc>
      </w:tr>
      <w:tr w:rsidR="006A134E" w:rsidRPr="00015D34" w14:paraId="71FEF7DE" w14:textId="77777777" w:rsidTr="006A134E">
        <w:tc>
          <w:tcPr>
            <w:tcW w:w="8788" w:type="dxa"/>
          </w:tcPr>
          <w:p w14:paraId="29EC86E0" w14:textId="7FEA1DCA" w:rsidR="006A134E" w:rsidRPr="00015D34" w:rsidRDefault="006A134E" w:rsidP="00B70B69">
            <w:pPr>
              <w:pStyle w:val="BodyText"/>
            </w:pPr>
            <w:r w:rsidRPr="00015D34">
              <w:t xml:space="preserve">Test objective: Confirmation of </w:t>
            </w:r>
            <w:proofErr w:type="spellStart"/>
            <w:r w:rsidRPr="00015D34">
              <w:t>RFSoC</w:t>
            </w:r>
            <w:proofErr w:type="spellEnd"/>
            <w:r w:rsidRPr="00015D34">
              <w:t xml:space="preserve"> ability to operate with EEPROM memory</w:t>
            </w:r>
          </w:p>
        </w:tc>
      </w:tr>
      <w:tr w:rsidR="006A134E" w:rsidRPr="00015D34" w14:paraId="5F5FE2C9" w14:textId="77777777" w:rsidTr="006A134E">
        <w:tc>
          <w:tcPr>
            <w:tcW w:w="8788" w:type="dxa"/>
          </w:tcPr>
          <w:p w14:paraId="5D77FE33" w14:textId="77777777" w:rsidR="006A134E" w:rsidRPr="00015D34" w:rsidRDefault="006A134E" w:rsidP="00B70B69">
            <w:pPr>
              <w:pStyle w:val="BodyText"/>
            </w:pPr>
            <w:r w:rsidRPr="00015D34">
              <w:t>Test setup: Assembled 8T8R TRXPSU board with BSP loaded, PC with command line interface</w:t>
            </w:r>
          </w:p>
        </w:tc>
      </w:tr>
      <w:tr w:rsidR="006A134E" w:rsidRPr="00015D34" w14:paraId="27CD104A" w14:textId="77777777" w:rsidTr="006A134E">
        <w:tc>
          <w:tcPr>
            <w:tcW w:w="8788" w:type="dxa"/>
          </w:tcPr>
          <w:p w14:paraId="7C8C2750" w14:textId="77777777" w:rsidR="006A134E" w:rsidRPr="00015D34" w:rsidRDefault="006A134E" w:rsidP="00B70B69">
            <w:pPr>
              <w:pStyle w:val="BodyText"/>
            </w:pPr>
            <w:r w:rsidRPr="00015D34">
              <w:t>Procedure:</w:t>
            </w:r>
          </w:p>
        </w:tc>
      </w:tr>
      <w:tr w:rsidR="006A134E" w:rsidRPr="00015D34" w14:paraId="0A9A9D6B" w14:textId="77777777" w:rsidTr="006A134E">
        <w:tc>
          <w:tcPr>
            <w:tcW w:w="8788" w:type="dxa"/>
          </w:tcPr>
          <w:p w14:paraId="00F6B3D7" w14:textId="77777777" w:rsidR="006A134E" w:rsidRPr="00015D34" w:rsidRDefault="006A134E" w:rsidP="00F9731D">
            <w:pPr>
              <w:pStyle w:val="BodyText"/>
              <w:numPr>
                <w:ilvl w:val="0"/>
                <w:numId w:val="38"/>
              </w:numPr>
            </w:pPr>
            <w:r w:rsidRPr="00015D34">
              <w:t>Assemble the test setup</w:t>
            </w:r>
          </w:p>
          <w:p w14:paraId="135DE120" w14:textId="77777777" w:rsidR="006A134E" w:rsidRPr="00015D34" w:rsidRDefault="006A134E" w:rsidP="00F9731D">
            <w:pPr>
              <w:pStyle w:val="BodyText"/>
              <w:numPr>
                <w:ilvl w:val="0"/>
                <w:numId w:val="38"/>
              </w:numPr>
            </w:pPr>
            <w:r w:rsidRPr="00015D34">
              <w:t>Power up the complete system</w:t>
            </w:r>
          </w:p>
          <w:p w14:paraId="13924DF0" w14:textId="77777777" w:rsidR="006A134E" w:rsidRPr="00671917" w:rsidRDefault="006A134E" w:rsidP="00F9731D">
            <w:pPr>
              <w:pStyle w:val="BodyText"/>
              <w:numPr>
                <w:ilvl w:val="0"/>
                <w:numId w:val="38"/>
              </w:numPr>
            </w:pPr>
            <w:r w:rsidRPr="00671917">
              <w:t>After OS start-up, login and enter in the command line interface: ‘test_eeprom.sh’</w:t>
            </w:r>
          </w:p>
          <w:p w14:paraId="6EC4AFD6" w14:textId="77777777" w:rsidR="006A134E" w:rsidRPr="00015D34" w:rsidRDefault="006A134E" w:rsidP="00F9731D">
            <w:pPr>
              <w:pStyle w:val="BodyText"/>
              <w:numPr>
                <w:ilvl w:val="0"/>
                <w:numId w:val="38"/>
              </w:numPr>
            </w:pPr>
            <w:r w:rsidRPr="00015D34">
              <w:t>Wait for test execution</w:t>
            </w:r>
          </w:p>
        </w:tc>
      </w:tr>
      <w:tr w:rsidR="006A134E" w:rsidRPr="00015D34" w14:paraId="54F476AD" w14:textId="77777777" w:rsidTr="006A134E">
        <w:tc>
          <w:tcPr>
            <w:tcW w:w="8788" w:type="dxa"/>
          </w:tcPr>
          <w:p w14:paraId="6895C6B2" w14:textId="77777777" w:rsidR="006A134E" w:rsidRPr="00015D34" w:rsidRDefault="006A134E" w:rsidP="00B70B69">
            <w:pPr>
              <w:pStyle w:val="BodyText"/>
            </w:pPr>
            <w:r w:rsidRPr="00015D34">
              <w:lastRenderedPageBreak/>
              <w:t>Problems, found during testing:</w:t>
            </w:r>
          </w:p>
        </w:tc>
      </w:tr>
      <w:tr w:rsidR="006A134E" w:rsidRPr="00015D34" w14:paraId="730041FC" w14:textId="77777777" w:rsidTr="006A134E">
        <w:tc>
          <w:tcPr>
            <w:tcW w:w="8788" w:type="dxa"/>
          </w:tcPr>
          <w:p w14:paraId="4179A6C9" w14:textId="77777777" w:rsidR="006A134E" w:rsidRPr="00015D34" w:rsidRDefault="006A134E" w:rsidP="00B70B69">
            <w:pPr>
              <w:pStyle w:val="BodyText"/>
            </w:pPr>
            <w:r w:rsidRPr="00015D34">
              <w:t>Expected outcome: during the operation of test tool all disk space is written by a predefined data pattern and then read back and compared. If discrepancy is found – warning message appears.</w:t>
            </w:r>
          </w:p>
        </w:tc>
      </w:tr>
      <w:tr w:rsidR="006A134E" w:rsidRPr="00015D34" w14:paraId="7F9FB8C9" w14:textId="77777777" w:rsidTr="006A134E">
        <w:tc>
          <w:tcPr>
            <w:tcW w:w="8788" w:type="dxa"/>
          </w:tcPr>
          <w:p w14:paraId="6BF05FFF" w14:textId="77777777" w:rsidR="006A134E" w:rsidRPr="00015D34" w:rsidRDefault="006A134E" w:rsidP="00B70B69">
            <w:pPr>
              <w:pStyle w:val="BodyText"/>
            </w:pPr>
            <w:r w:rsidRPr="00015D34">
              <w:t>Test protocol:</w:t>
            </w:r>
          </w:p>
        </w:tc>
      </w:tr>
    </w:tbl>
    <w:p w14:paraId="2D8100AA" w14:textId="77777777" w:rsidR="006A134E" w:rsidRPr="00DC5CC9" w:rsidRDefault="006A134E" w:rsidP="00B70B69">
      <w:pPr>
        <w:pStyle w:val="BodyText"/>
        <w:rPr>
          <w:lang w:val="ru-RU"/>
        </w:rPr>
      </w:pPr>
    </w:p>
    <w:p w14:paraId="49034729" w14:textId="2B7A2E30" w:rsidR="006A134E" w:rsidRDefault="006A134E" w:rsidP="00940479">
      <w:pPr>
        <w:pStyle w:val="Heading3"/>
        <w:rPr>
          <w:rFonts w:hint="eastAsia"/>
        </w:rPr>
      </w:pPr>
      <w:r>
        <w:t>PS DDR test</w:t>
      </w:r>
    </w:p>
    <w:p w14:paraId="094ABFEE" w14:textId="77777777" w:rsidR="006A134E" w:rsidRPr="006A134E" w:rsidRDefault="006A134E" w:rsidP="006A134E"/>
    <w:tbl>
      <w:tblPr>
        <w:tblStyle w:val="TableGrid"/>
        <w:tblW w:w="0" w:type="auto"/>
        <w:tblInd w:w="562" w:type="dxa"/>
        <w:tblLook w:val="04A0" w:firstRow="1" w:lastRow="0" w:firstColumn="1" w:lastColumn="0" w:noHBand="0" w:noVBand="1"/>
      </w:tblPr>
      <w:tblGrid>
        <w:gridCol w:w="8788"/>
      </w:tblGrid>
      <w:tr w:rsidR="006A134E" w:rsidRPr="00015D34" w14:paraId="78A77B26" w14:textId="77777777" w:rsidTr="00A47858">
        <w:tc>
          <w:tcPr>
            <w:tcW w:w="8788" w:type="dxa"/>
          </w:tcPr>
          <w:p w14:paraId="1DCDBBB9" w14:textId="77777777" w:rsidR="006A134E" w:rsidRPr="00015D34" w:rsidRDefault="006A134E" w:rsidP="00B70B69">
            <w:pPr>
              <w:pStyle w:val="BodyText"/>
            </w:pPr>
            <w:r w:rsidRPr="00015D34">
              <w:t xml:space="preserve">Test name: </w:t>
            </w:r>
            <w:proofErr w:type="spellStart"/>
            <w:r w:rsidRPr="00015D34">
              <w:t>Ounas</w:t>
            </w:r>
            <w:proofErr w:type="spellEnd"/>
            <w:r w:rsidRPr="00015D34">
              <w:t xml:space="preserve"> PS DDR card Test</w:t>
            </w:r>
          </w:p>
        </w:tc>
      </w:tr>
      <w:tr w:rsidR="006A134E" w:rsidRPr="00015D34" w14:paraId="5E027681" w14:textId="77777777" w:rsidTr="00A47858">
        <w:tc>
          <w:tcPr>
            <w:tcW w:w="8788" w:type="dxa"/>
          </w:tcPr>
          <w:p w14:paraId="4C2C63EE" w14:textId="1688AD21" w:rsidR="006A134E" w:rsidRPr="00015D34" w:rsidRDefault="006A134E" w:rsidP="00B70B69">
            <w:pPr>
              <w:pStyle w:val="BodyText"/>
            </w:pPr>
            <w:r w:rsidRPr="00015D34">
              <w:t xml:space="preserve">Test objective: Confirmation of </w:t>
            </w:r>
            <w:proofErr w:type="spellStart"/>
            <w:r w:rsidRPr="00015D34">
              <w:t>RFSoC</w:t>
            </w:r>
            <w:proofErr w:type="spellEnd"/>
            <w:r w:rsidRPr="00015D34">
              <w:t xml:space="preserve"> ability to operate with PS DDR memory</w:t>
            </w:r>
          </w:p>
        </w:tc>
      </w:tr>
      <w:tr w:rsidR="006A134E" w:rsidRPr="00015D34" w14:paraId="68A7BC54" w14:textId="77777777" w:rsidTr="00A47858">
        <w:tc>
          <w:tcPr>
            <w:tcW w:w="8788" w:type="dxa"/>
          </w:tcPr>
          <w:p w14:paraId="1F8912EC" w14:textId="677C1FD7" w:rsidR="006A134E" w:rsidRPr="00015D34" w:rsidRDefault="006A134E" w:rsidP="00B70B69">
            <w:pPr>
              <w:pStyle w:val="BodyText"/>
            </w:pPr>
            <w:r w:rsidRPr="00015D34">
              <w:t xml:space="preserve">Test setup: Assembled 8T8R TRXPSU board, </w:t>
            </w:r>
            <w:proofErr w:type="spellStart"/>
            <w:r w:rsidRPr="00015D34">
              <w:t>SmartLynq</w:t>
            </w:r>
            <w:proofErr w:type="spellEnd"/>
            <w:r w:rsidRPr="00015D34">
              <w:t xml:space="preserve"> Data Cable or similar, power supply, PC with installed Xilinx </w:t>
            </w:r>
            <w:proofErr w:type="spellStart"/>
            <w:r w:rsidRPr="00015D34">
              <w:t>Vivado</w:t>
            </w:r>
            <w:proofErr w:type="spellEnd"/>
            <w:r w:rsidRPr="00015D34">
              <w:t xml:space="preserve"> 2022.1, USB cable, BSP FW debug project in Vitis</w:t>
            </w:r>
          </w:p>
        </w:tc>
      </w:tr>
      <w:tr w:rsidR="006A134E" w:rsidRPr="00015D34" w14:paraId="7FE11BF1" w14:textId="77777777" w:rsidTr="00A47858">
        <w:tc>
          <w:tcPr>
            <w:tcW w:w="8788" w:type="dxa"/>
          </w:tcPr>
          <w:p w14:paraId="05F0BF22" w14:textId="77777777" w:rsidR="006A134E" w:rsidRPr="00015D34" w:rsidRDefault="006A134E" w:rsidP="00B70B69">
            <w:pPr>
              <w:pStyle w:val="BodyText"/>
            </w:pPr>
            <w:r w:rsidRPr="00015D34">
              <w:t>Procedure:</w:t>
            </w:r>
          </w:p>
        </w:tc>
      </w:tr>
      <w:tr w:rsidR="006A134E" w:rsidRPr="00015D34" w14:paraId="1E9093D5" w14:textId="77777777" w:rsidTr="00A47858">
        <w:tc>
          <w:tcPr>
            <w:tcW w:w="8788" w:type="dxa"/>
          </w:tcPr>
          <w:p w14:paraId="79F9ED46" w14:textId="77777777" w:rsidR="006A134E" w:rsidRPr="00015D34" w:rsidRDefault="006A134E" w:rsidP="00F9731D">
            <w:pPr>
              <w:pStyle w:val="BodyText"/>
              <w:numPr>
                <w:ilvl w:val="0"/>
                <w:numId w:val="39"/>
              </w:numPr>
            </w:pPr>
            <w:r w:rsidRPr="00015D34">
              <w:t>Assemble the test setup</w:t>
            </w:r>
          </w:p>
          <w:p w14:paraId="04109909" w14:textId="77777777" w:rsidR="006A134E" w:rsidRPr="00015D34" w:rsidRDefault="006A134E" w:rsidP="00F9731D">
            <w:pPr>
              <w:pStyle w:val="BodyText"/>
              <w:numPr>
                <w:ilvl w:val="0"/>
                <w:numId w:val="39"/>
              </w:numPr>
            </w:pPr>
            <w:r w:rsidRPr="00015D34">
              <w:t>Power up the complete system</w:t>
            </w:r>
          </w:p>
          <w:p w14:paraId="0BCB9277" w14:textId="77777777" w:rsidR="006A134E" w:rsidRPr="00015D34" w:rsidRDefault="006A134E" w:rsidP="00F9731D">
            <w:pPr>
              <w:pStyle w:val="NormalWeb"/>
              <w:numPr>
                <w:ilvl w:val="0"/>
                <w:numId w:val="39"/>
              </w:numPr>
              <w:shd w:val="clear" w:color="auto" w:fill="FFFFFF"/>
              <w:spacing w:before="0" w:beforeAutospacing="0" w:after="0" w:afterAutospacing="0"/>
              <w:rPr>
                <w:rFonts w:ascii="Arial" w:hAnsi="Arial" w:cs="Arial"/>
                <w:bCs/>
                <w:sz w:val="20"/>
                <w:szCs w:val="20"/>
              </w:rPr>
            </w:pPr>
            <w:r w:rsidRPr="00015D34">
              <w:rPr>
                <w:rFonts w:ascii="Arial" w:hAnsi="Arial" w:cs="Arial"/>
                <w:bCs/>
                <w:sz w:val="20"/>
                <w:szCs w:val="20"/>
              </w:rPr>
              <w:t xml:space="preserve">Create and setup PS memory test application in Xilinx Vitis IDE as described below. In order to execute PS DDR test, test application code should be placed in other segment of physical memory, </w:t>
            </w:r>
            <w:proofErr w:type="gramStart"/>
            <w:r w:rsidRPr="00015D34">
              <w:rPr>
                <w:rFonts w:ascii="Arial" w:hAnsi="Arial" w:cs="Arial"/>
                <w:bCs/>
                <w:sz w:val="20"/>
                <w:szCs w:val="20"/>
              </w:rPr>
              <w:t>e.g.</w:t>
            </w:r>
            <w:proofErr w:type="gramEnd"/>
            <w:r w:rsidRPr="00015D34">
              <w:rPr>
                <w:rFonts w:ascii="Arial" w:hAnsi="Arial" w:cs="Arial"/>
                <w:bCs/>
                <w:sz w:val="20"/>
                <w:szCs w:val="20"/>
              </w:rPr>
              <w:t xml:space="preserve"> in OCM (on-chip memory). Test fills all memory with multiple predefined pattern values, reads them back and compares. This implies use of separate </w:t>
            </w:r>
            <w:proofErr w:type="spellStart"/>
            <w:r w:rsidRPr="00015D34">
              <w:rPr>
                <w:rFonts w:ascii="Arial" w:hAnsi="Arial" w:cs="Arial"/>
                <w:bCs/>
                <w:sz w:val="20"/>
                <w:szCs w:val="20"/>
              </w:rPr>
              <w:t>FreeRTOS</w:t>
            </w:r>
            <w:proofErr w:type="spellEnd"/>
            <w:r w:rsidRPr="00015D34">
              <w:rPr>
                <w:rFonts w:ascii="Arial" w:hAnsi="Arial" w:cs="Arial"/>
                <w:bCs/>
                <w:sz w:val="20"/>
                <w:szCs w:val="20"/>
              </w:rPr>
              <w:t xml:space="preserve"> application, separate BSP and separate run procedure. All necessary code is </w:t>
            </w:r>
            <w:proofErr w:type="gramStart"/>
            <w:r w:rsidRPr="00015D34">
              <w:rPr>
                <w:rFonts w:ascii="Arial" w:hAnsi="Arial" w:cs="Arial"/>
                <w:bCs/>
                <w:sz w:val="20"/>
                <w:szCs w:val="20"/>
              </w:rPr>
              <w:t>auto-generated</w:t>
            </w:r>
            <w:proofErr w:type="gramEnd"/>
            <w:r w:rsidRPr="00015D34">
              <w:rPr>
                <w:rFonts w:ascii="Arial" w:hAnsi="Arial" w:cs="Arial"/>
                <w:bCs/>
                <w:sz w:val="20"/>
                <w:szCs w:val="20"/>
              </w:rPr>
              <w:t xml:space="preserve"> by Vitis IDE.</w:t>
            </w:r>
          </w:p>
          <w:p w14:paraId="1BBE8872" w14:textId="77777777" w:rsidR="006A134E" w:rsidRPr="00015D34" w:rsidRDefault="006A134E" w:rsidP="00F9731D">
            <w:pPr>
              <w:pStyle w:val="NormalWeb"/>
              <w:numPr>
                <w:ilvl w:val="1"/>
                <w:numId w:val="39"/>
              </w:numPr>
              <w:shd w:val="clear" w:color="auto" w:fill="FFFFFF"/>
              <w:spacing w:before="0" w:beforeAutospacing="0" w:after="0" w:afterAutospacing="0"/>
              <w:rPr>
                <w:rFonts w:ascii="Arial" w:hAnsi="Arial" w:cs="Arial"/>
                <w:bCs/>
                <w:sz w:val="20"/>
                <w:szCs w:val="20"/>
              </w:rPr>
            </w:pPr>
            <w:r w:rsidRPr="00015D34">
              <w:rPr>
                <w:rFonts w:ascii="Arial" w:hAnsi="Arial" w:cs="Arial"/>
                <w:bCs/>
                <w:sz w:val="20"/>
                <w:szCs w:val="20"/>
              </w:rPr>
              <w:t>Switch to a new workspace location (File → Switch Workspace → Other). e.g. to </w:t>
            </w:r>
            <w:proofErr w:type="spellStart"/>
            <w:r w:rsidRPr="00015D34">
              <w:rPr>
                <w:rFonts w:ascii="Arial" w:hAnsi="Arial" w:cs="Arial"/>
                <w:bCs/>
                <w:sz w:val="20"/>
                <w:szCs w:val="20"/>
              </w:rPr>
              <w:t>ps_ddr_test_ws</w:t>
            </w:r>
            <w:proofErr w:type="spellEnd"/>
            <w:r w:rsidRPr="00015D34">
              <w:rPr>
                <w:rFonts w:ascii="Arial" w:hAnsi="Arial" w:cs="Arial"/>
                <w:bCs/>
                <w:sz w:val="20"/>
                <w:szCs w:val="20"/>
              </w:rPr>
              <w:t xml:space="preserve"> and create new platform project named </w:t>
            </w:r>
            <w:proofErr w:type="spellStart"/>
            <w:r w:rsidRPr="00015D34">
              <w:rPr>
                <w:rFonts w:ascii="Arial" w:hAnsi="Arial" w:cs="Arial"/>
                <w:bCs/>
                <w:sz w:val="20"/>
                <w:szCs w:val="20"/>
              </w:rPr>
              <w:t>ps_ddr</w:t>
            </w:r>
            <w:proofErr w:type="spellEnd"/>
            <w:r w:rsidRPr="00015D34">
              <w:rPr>
                <w:rFonts w:ascii="Arial" w:hAnsi="Arial" w:cs="Arial"/>
                <w:bCs/>
                <w:sz w:val="20"/>
                <w:szCs w:val="20"/>
              </w:rPr>
              <w:t xml:space="preserve"> (File → New → Platform Project).</w:t>
            </w:r>
            <w:r w:rsidRPr="00015D34">
              <w:rPr>
                <w:rFonts w:ascii="Arial" w:hAnsi="Arial" w:cs="Arial"/>
                <w:bCs/>
                <w:sz w:val="20"/>
                <w:szCs w:val="20"/>
              </w:rPr>
              <w:br/>
              <w:t xml:space="preserve">Choose "Create from hardware specification (XSA)" and select appropriate XSA file location, copied in advance from PL </w:t>
            </w:r>
            <w:proofErr w:type="spellStart"/>
            <w:r w:rsidRPr="00015D34">
              <w:rPr>
                <w:rFonts w:ascii="Arial" w:hAnsi="Arial" w:cs="Arial"/>
                <w:bCs/>
                <w:sz w:val="20"/>
                <w:szCs w:val="20"/>
              </w:rPr>
              <w:t>git</w:t>
            </w:r>
            <w:proofErr w:type="spellEnd"/>
            <w:r w:rsidRPr="00015D34">
              <w:rPr>
                <w:rFonts w:ascii="Arial" w:hAnsi="Arial" w:cs="Arial"/>
                <w:bCs/>
                <w:sz w:val="20"/>
                <w:szCs w:val="20"/>
              </w:rPr>
              <w:t xml:space="preserve"> repo (‘</w:t>
            </w:r>
            <w:hyperlink r:id="rId22" w:tooltip="http://192.168.208.253:7990/scm/rjio-odsc-3/rjio_zynq_pl_ibtb_board.git" w:history="1">
              <w:r w:rsidRPr="00015D34">
                <w:rPr>
                  <w:rFonts w:ascii="Arial" w:hAnsi="Arial" w:cs="Arial"/>
                  <w:bCs/>
                  <w:sz w:val="20"/>
                  <w:szCs w:val="20"/>
                </w:rPr>
                <w:t>link’,</w:t>
              </w:r>
            </w:hyperlink>
            <w:r w:rsidRPr="00015D34">
              <w:rPr>
                <w:rFonts w:ascii="Arial" w:hAnsi="Arial" w:cs="Arial"/>
                <w:bCs/>
                <w:sz w:val="20"/>
                <w:szCs w:val="20"/>
              </w:rPr>
              <w:t> use develop branch)</w:t>
            </w:r>
          </w:p>
          <w:p w14:paraId="77852D24" w14:textId="77777777" w:rsidR="006A134E" w:rsidRPr="00015D34" w:rsidRDefault="006A134E" w:rsidP="00F9731D">
            <w:pPr>
              <w:pStyle w:val="NormalWeb"/>
              <w:numPr>
                <w:ilvl w:val="1"/>
                <w:numId w:val="39"/>
              </w:numPr>
              <w:shd w:val="clear" w:color="auto" w:fill="FFFFFF"/>
              <w:spacing w:before="0" w:beforeAutospacing="0" w:after="0" w:afterAutospacing="0"/>
              <w:rPr>
                <w:rFonts w:ascii="Arial" w:hAnsi="Arial" w:cs="Arial"/>
                <w:bCs/>
                <w:sz w:val="20"/>
                <w:szCs w:val="20"/>
              </w:rPr>
            </w:pPr>
            <w:r w:rsidRPr="00015D34">
              <w:rPr>
                <w:rFonts w:ascii="Arial" w:hAnsi="Arial" w:cs="Arial"/>
                <w:bCs/>
                <w:sz w:val="20"/>
                <w:szCs w:val="20"/>
              </w:rPr>
              <w:t>Create new application project named </w:t>
            </w:r>
            <w:proofErr w:type="spellStart"/>
            <w:r w:rsidRPr="00015D34">
              <w:rPr>
                <w:rFonts w:ascii="Arial" w:hAnsi="Arial" w:cs="Arial"/>
                <w:b/>
                <w:sz w:val="20"/>
                <w:szCs w:val="20"/>
              </w:rPr>
              <w:t>ps_ddr_app</w:t>
            </w:r>
            <w:proofErr w:type="spellEnd"/>
            <w:r w:rsidRPr="00015D34">
              <w:rPr>
                <w:rFonts w:ascii="Arial" w:hAnsi="Arial" w:cs="Arial"/>
                <w:b/>
                <w:sz w:val="20"/>
                <w:szCs w:val="20"/>
              </w:rPr>
              <w:t xml:space="preserve"> </w:t>
            </w:r>
            <w:r w:rsidRPr="00015D34">
              <w:rPr>
                <w:rFonts w:ascii="Arial" w:hAnsi="Arial" w:cs="Arial"/>
                <w:bCs/>
                <w:sz w:val="20"/>
                <w:szCs w:val="20"/>
              </w:rPr>
              <w:t>(File → New → Application Project). Use </w:t>
            </w:r>
            <w:proofErr w:type="spellStart"/>
            <w:r w:rsidRPr="00015D34">
              <w:rPr>
                <w:rFonts w:ascii="Arial" w:hAnsi="Arial" w:cs="Arial"/>
                <w:b/>
                <w:sz w:val="20"/>
                <w:szCs w:val="20"/>
              </w:rPr>
              <w:t>ps_ddr</w:t>
            </w:r>
            <w:proofErr w:type="spellEnd"/>
            <w:r w:rsidRPr="00015D34">
              <w:rPr>
                <w:rFonts w:ascii="Arial" w:hAnsi="Arial" w:cs="Arial"/>
                <w:b/>
                <w:sz w:val="20"/>
                <w:szCs w:val="20"/>
              </w:rPr>
              <w:t xml:space="preserve"> </w:t>
            </w:r>
            <w:r w:rsidRPr="00015D34">
              <w:rPr>
                <w:rFonts w:ascii="Arial" w:hAnsi="Arial" w:cs="Arial"/>
                <w:bCs/>
                <w:sz w:val="20"/>
                <w:szCs w:val="20"/>
              </w:rPr>
              <w:t>platform for its creation. Use following parameters when asked:</w:t>
            </w:r>
          </w:p>
          <w:p w14:paraId="4B21B2F7" w14:textId="77777777" w:rsidR="006A134E" w:rsidRPr="00015D34" w:rsidRDefault="006A134E" w:rsidP="00C83B9E">
            <w:pPr>
              <w:pStyle w:val="NormalWeb"/>
              <w:shd w:val="clear" w:color="auto" w:fill="FFFFFF"/>
              <w:spacing w:before="0" w:beforeAutospacing="0" w:after="0" w:afterAutospacing="0"/>
              <w:ind w:left="1440"/>
              <w:rPr>
                <w:rFonts w:ascii="Arial" w:hAnsi="Arial" w:cs="Arial"/>
                <w:color w:val="172B4D"/>
                <w:sz w:val="20"/>
                <w:szCs w:val="20"/>
                <w:shd w:val="clear" w:color="auto" w:fill="FFFFFF"/>
              </w:rPr>
            </w:pPr>
            <w:r w:rsidRPr="00015D34">
              <w:rPr>
                <w:rFonts w:ascii="Arial" w:hAnsi="Arial" w:cs="Arial"/>
                <w:color w:val="172B4D"/>
                <w:sz w:val="20"/>
                <w:szCs w:val="20"/>
                <w:shd w:val="clear" w:color="auto" w:fill="FFFFFF"/>
              </w:rPr>
              <w:t xml:space="preserve"> </w:t>
            </w:r>
            <w:r w:rsidRPr="00015D34">
              <w:rPr>
                <w:rFonts w:ascii="Arial" w:hAnsi="Arial" w:cs="Arial"/>
                <w:noProof/>
                <w:sz w:val="20"/>
                <w:szCs w:val="20"/>
                <w:lang w:val="en-IN" w:eastAsia="en-IN"/>
              </w:rPr>
              <w:drawing>
                <wp:inline distT="0" distB="0" distL="0" distR="0" wp14:anchorId="2B84148B" wp14:editId="0514DAE3">
                  <wp:extent cx="1929493" cy="9237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44358" cy="930890"/>
                          </a:xfrm>
                          <a:prstGeom prst="rect">
                            <a:avLst/>
                          </a:prstGeom>
                        </pic:spPr>
                      </pic:pic>
                    </a:graphicData>
                  </a:graphic>
                </wp:inline>
              </w:drawing>
            </w:r>
          </w:p>
          <w:p w14:paraId="66DB955B" w14:textId="77777777" w:rsidR="006A134E" w:rsidRPr="00015D34" w:rsidRDefault="006A134E" w:rsidP="00F9731D">
            <w:pPr>
              <w:pStyle w:val="NormalWeb"/>
              <w:numPr>
                <w:ilvl w:val="1"/>
                <w:numId w:val="39"/>
              </w:numPr>
              <w:shd w:val="clear" w:color="auto" w:fill="FFFFFF"/>
              <w:spacing w:before="0" w:beforeAutospacing="0" w:after="0" w:afterAutospacing="0"/>
              <w:rPr>
                <w:rFonts w:ascii="Arial" w:hAnsi="Arial" w:cs="Arial"/>
                <w:bCs/>
                <w:sz w:val="20"/>
                <w:szCs w:val="20"/>
              </w:rPr>
            </w:pPr>
            <w:r w:rsidRPr="00015D34">
              <w:rPr>
                <w:rFonts w:ascii="Arial" w:hAnsi="Arial" w:cs="Arial"/>
                <w:bCs/>
                <w:sz w:val="20"/>
                <w:szCs w:val="20"/>
              </w:rPr>
              <w:t>When asked, select "Zynq MP DRAM tests"</w:t>
            </w:r>
          </w:p>
          <w:p w14:paraId="10FDA5EB" w14:textId="77777777" w:rsidR="006A134E" w:rsidRPr="00015D34" w:rsidRDefault="006A134E" w:rsidP="00F9731D">
            <w:pPr>
              <w:pStyle w:val="NormalWeb"/>
              <w:numPr>
                <w:ilvl w:val="1"/>
                <w:numId w:val="39"/>
              </w:numPr>
              <w:shd w:val="clear" w:color="auto" w:fill="FFFFFF"/>
              <w:spacing w:before="0" w:beforeAutospacing="0" w:after="0" w:afterAutospacing="0"/>
              <w:rPr>
                <w:rFonts w:ascii="Arial" w:hAnsi="Arial" w:cs="Arial"/>
                <w:bCs/>
                <w:sz w:val="20"/>
                <w:szCs w:val="20"/>
              </w:rPr>
            </w:pPr>
            <w:r w:rsidRPr="00015D34">
              <w:rPr>
                <w:rFonts w:ascii="Arial" w:hAnsi="Arial" w:cs="Arial"/>
                <w:bCs/>
                <w:sz w:val="20"/>
                <w:szCs w:val="20"/>
              </w:rPr>
              <w:t xml:space="preserve">Open </w:t>
            </w:r>
            <w:proofErr w:type="spellStart"/>
            <w:r w:rsidRPr="00015D34">
              <w:rPr>
                <w:rFonts w:ascii="Arial" w:hAnsi="Arial" w:cs="Arial"/>
                <w:bCs/>
                <w:sz w:val="20"/>
                <w:szCs w:val="20"/>
              </w:rPr>
              <w:t>platform.spr</w:t>
            </w:r>
            <w:proofErr w:type="spellEnd"/>
            <w:r w:rsidRPr="00015D34">
              <w:rPr>
                <w:rFonts w:ascii="Arial" w:hAnsi="Arial" w:cs="Arial"/>
                <w:bCs/>
                <w:sz w:val="20"/>
                <w:szCs w:val="20"/>
              </w:rPr>
              <w:t xml:space="preserve"> file and select Board Support Settings for 'standalone on psu_cortex_a53_0', change stdin/</w:t>
            </w:r>
            <w:proofErr w:type="spellStart"/>
            <w:r w:rsidRPr="00015D34">
              <w:rPr>
                <w:rFonts w:ascii="Arial" w:hAnsi="Arial" w:cs="Arial"/>
                <w:bCs/>
                <w:sz w:val="20"/>
                <w:szCs w:val="20"/>
              </w:rPr>
              <w:t>stdout</w:t>
            </w:r>
            <w:proofErr w:type="spellEnd"/>
            <w:r w:rsidRPr="00015D34">
              <w:rPr>
                <w:rFonts w:ascii="Arial" w:hAnsi="Arial" w:cs="Arial"/>
                <w:bCs/>
                <w:sz w:val="20"/>
                <w:szCs w:val="20"/>
              </w:rPr>
              <w:t xml:space="preserve"> settings:</w:t>
            </w:r>
          </w:p>
          <w:p w14:paraId="6DD2E463" w14:textId="77777777" w:rsidR="006A134E" w:rsidRPr="00015D34" w:rsidRDefault="006A134E" w:rsidP="00C83B9E">
            <w:pPr>
              <w:pStyle w:val="NormalWeb"/>
              <w:shd w:val="clear" w:color="auto" w:fill="FFFFFF"/>
              <w:spacing w:before="0" w:beforeAutospacing="0" w:after="0" w:afterAutospacing="0"/>
              <w:ind w:left="1440"/>
              <w:rPr>
                <w:rFonts w:ascii="Arial" w:hAnsi="Arial" w:cs="Arial"/>
                <w:sz w:val="20"/>
                <w:szCs w:val="20"/>
              </w:rPr>
            </w:pPr>
            <w:r w:rsidRPr="00015D34">
              <w:rPr>
                <w:rFonts w:ascii="Arial" w:hAnsi="Arial" w:cs="Arial"/>
                <w:noProof/>
                <w:sz w:val="20"/>
                <w:szCs w:val="20"/>
                <w:lang w:val="en-IN" w:eastAsia="en-IN"/>
              </w:rPr>
              <w:drawing>
                <wp:inline distT="0" distB="0" distL="0" distR="0" wp14:anchorId="0C1DE766" wp14:editId="7242D89E">
                  <wp:extent cx="3259777" cy="10374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80116" cy="1043960"/>
                          </a:xfrm>
                          <a:prstGeom prst="rect">
                            <a:avLst/>
                          </a:prstGeom>
                        </pic:spPr>
                      </pic:pic>
                    </a:graphicData>
                  </a:graphic>
                </wp:inline>
              </w:drawing>
            </w:r>
          </w:p>
          <w:p w14:paraId="4E9096C3" w14:textId="77777777" w:rsidR="006A134E" w:rsidRPr="00015D34" w:rsidRDefault="006A134E" w:rsidP="00F9731D">
            <w:pPr>
              <w:pStyle w:val="NormalWeb"/>
              <w:numPr>
                <w:ilvl w:val="1"/>
                <w:numId w:val="39"/>
              </w:numPr>
              <w:shd w:val="clear" w:color="auto" w:fill="FFFFFF"/>
              <w:spacing w:before="0" w:beforeAutospacing="0" w:after="0" w:afterAutospacing="0"/>
              <w:rPr>
                <w:rFonts w:ascii="Arial" w:hAnsi="Arial" w:cs="Arial"/>
                <w:bCs/>
                <w:sz w:val="20"/>
                <w:szCs w:val="20"/>
              </w:rPr>
            </w:pPr>
            <w:r w:rsidRPr="00015D34">
              <w:rPr>
                <w:rFonts w:ascii="Arial" w:hAnsi="Arial" w:cs="Arial"/>
                <w:bCs/>
                <w:sz w:val="20"/>
                <w:szCs w:val="20"/>
              </w:rPr>
              <w:lastRenderedPageBreak/>
              <w:t>For </w:t>
            </w:r>
            <w:proofErr w:type="spellStart"/>
            <w:r w:rsidRPr="00015D34">
              <w:rPr>
                <w:rFonts w:ascii="Arial" w:hAnsi="Arial" w:cs="Arial"/>
                <w:b/>
                <w:sz w:val="20"/>
                <w:szCs w:val="20"/>
              </w:rPr>
              <w:t>ps_ddr_app</w:t>
            </w:r>
            <w:proofErr w:type="spellEnd"/>
            <w:r w:rsidRPr="00015D34">
              <w:rPr>
                <w:rFonts w:ascii="Arial" w:hAnsi="Arial" w:cs="Arial"/>
                <w:b/>
                <w:sz w:val="20"/>
                <w:szCs w:val="20"/>
              </w:rPr>
              <w:t xml:space="preserve"> </w:t>
            </w:r>
            <w:r w:rsidRPr="00015D34">
              <w:rPr>
                <w:rFonts w:ascii="Arial" w:hAnsi="Arial" w:cs="Arial"/>
                <w:bCs/>
                <w:sz w:val="20"/>
                <w:szCs w:val="20"/>
              </w:rPr>
              <w:t>select context menu and select "C/C++ Build Settings".</w:t>
            </w:r>
            <w:r w:rsidRPr="00015D34">
              <w:rPr>
                <w:rFonts w:ascii="Arial" w:hAnsi="Arial" w:cs="Arial"/>
                <w:bCs/>
                <w:sz w:val="20"/>
                <w:szCs w:val="20"/>
              </w:rPr>
              <w:br/>
              <w:t xml:space="preserve">Select ARM v8 </w:t>
            </w:r>
            <w:proofErr w:type="spellStart"/>
            <w:r w:rsidRPr="00015D34">
              <w:rPr>
                <w:rFonts w:ascii="Arial" w:hAnsi="Arial" w:cs="Arial"/>
                <w:bCs/>
                <w:sz w:val="20"/>
                <w:szCs w:val="20"/>
              </w:rPr>
              <w:t>gcc</w:t>
            </w:r>
            <w:proofErr w:type="spellEnd"/>
            <w:r w:rsidRPr="00015D34">
              <w:rPr>
                <w:rFonts w:ascii="Arial" w:hAnsi="Arial" w:cs="Arial"/>
                <w:bCs/>
                <w:sz w:val="20"/>
                <w:szCs w:val="20"/>
              </w:rPr>
              <w:t xml:space="preserve"> compiler → Optimization → Optimization Level = Optimize more (-O2),</w:t>
            </w:r>
            <w:r w:rsidRPr="00015D34">
              <w:rPr>
                <w:rFonts w:ascii="Arial" w:hAnsi="Arial" w:cs="Arial"/>
                <w:bCs/>
                <w:sz w:val="20"/>
                <w:szCs w:val="20"/>
              </w:rPr>
              <w:br/>
              <w:t xml:space="preserve">Select ARM v8 </w:t>
            </w:r>
            <w:proofErr w:type="spellStart"/>
            <w:r w:rsidRPr="00015D34">
              <w:rPr>
                <w:rFonts w:ascii="Arial" w:hAnsi="Arial" w:cs="Arial"/>
                <w:bCs/>
                <w:sz w:val="20"/>
                <w:szCs w:val="20"/>
              </w:rPr>
              <w:t>gcc</w:t>
            </w:r>
            <w:proofErr w:type="spellEnd"/>
            <w:r w:rsidRPr="00015D34">
              <w:rPr>
                <w:rFonts w:ascii="Arial" w:hAnsi="Arial" w:cs="Arial"/>
                <w:bCs/>
                <w:sz w:val="20"/>
                <w:szCs w:val="20"/>
              </w:rPr>
              <w:t xml:space="preserve"> compiler → Debugging → Debug Level = None</w:t>
            </w:r>
            <w:r w:rsidRPr="00015D34">
              <w:rPr>
                <w:rFonts w:ascii="Arial" w:hAnsi="Arial" w:cs="Arial"/>
                <w:bCs/>
                <w:sz w:val="20"/>
                <w:szCs w:val="20"/>
              </w:rPr>
              <w:br/>
              <w:t>Press "Apply and Close" button.</w:t>
            </w:r>
          </w:p>
          <w:p w14:paraId="1BF486CA" w14:textId="77777777" w:rsidR="006A134E" w:rsidRPr="00015D34" w:rsidRDefault="006A134E" w:rsidP="00F9731D">
            <w:pPr>
              <w:pStyle w:val="NormalWeb"/>
              <w:numPr>
                <w:ilvl w:val="1"/>
                <w:numId w:val="39"/>
              </w:numPr>
              <w:shd w:val="clear" w:color="auto" w:fill="FFFFFF"/>
              <w:spacing w:before="0" w:beforeAutospacing="0" w:after="0" w:afterAutospacing="0"/>
              <w:rPr>
                <w:rFonts w:ascii="Arial" w:hAnsi="Arial" w:cs="Arial"/>
                <w:bCs/>
                <w:sz w:val="20"/>
                <w:szCs w:val="20"/>
              </w:rPr>
            </w:pPr>
            <w:r w:rsidRPr="00015D34">
              <w:rPr>
                <w:rFonts w:ascii="Arial" w:hAnsi="Arial" w:cs="Arial"/>
                <w:bCs/>
                <w:sz w:val="20"/>
                <w:szCs w:val="20"/>
              </w:rPr>
              <w:t xml:space="preserve">Build all, pressing </w:t>
            </w:r>
            <w:proofErr w:type="spellStart"/>
            <w:r w:rsidRPr="00015D34">
              <w:rPr>
                <w:rFonts w:ascii="Arial" w:hAnsi="Arial" w:cs="Arial"/>
                <w:bCs/>
                <w:sz w:val="20"/>
                <w:szCs w:val="20"/>
              </w:rPr>
              <w:t>Ctrl+B</w:t>
            </w:r>
            <w:proofErr w:type="spellEnd"/>
            <w:r w:rsidRPr="00015D34">
              <w:rPr>
                <w:rFonts w:ascii="Arial" w:hAnsi="Arial" w:cs="Arial"/>
                <w:bCs/>
                <w:sz w:val="20"/>
                <w:szCs w:val="20"/>
              </w:rPr>
              <w:t xml:space="preserve"> combination</w:t>
            </w:r>
          </w:p>
          <w:p w14:paraId="0EE3C5F5" w14:textId="77777777" w:rsidR="006A134E" w:rsidRPr="00015D34" w:rsidRDefault="006A134E" w:rsidP="00F9731D">
            <w:pPr>
              <w:pStyle w:val="NormalWeb"/>
              <w:numPr>
                <w:ilvl w:val="1"/>
                <w:numId w:val="39"/>
              </w:numPr>
              <w:shd w:val="clear" w:color="auto" w:fill="FFFFFF"/>
              <w:spacing w:before="0" w:beforeAutospacing="0" w:after="0" w:afterAutospacing="0"/>
              <w:rPr>
                <w:rFonts w:ascii="Arial" w:hAnsi="Arial" w:cs="Arial"/>
                <w:bCs/>
                <w:sz w:val="20"/>
                <w:szCs w:val="20"/>
              </w:rPr>
            </w:pPr>
            <w:r w:rsidRPr="00015D34">
              <w:rPr>
                <w:rFonts w:ascii="Arial" w:hAnsi="Arial" w:cs="Arial"/>
                <w:bCs/>
                <w:sz w:val="20"/>
                <w:szCs w:val="20"/>
              </w:rPr>
              <w:t>Create new Debug Configuration for System Application Debug:</w:t>
            </w:r>
            <w:r w:rsidRPr="00015D34">
              <w:rPr>
                <w:rFonts w:ascii="Arial" w:hAnsi="Arial" w:cs="Arial"/>
                <w:bCs/>
                <w:sz w:val="20"/>
                <w:szCs w:val="20"/>
              </w:rPr>
              <w:br/>
              <w:t>'</w:t>
            </w:r>
            <w:proofErr w:type="spellStart"/>
            <w:r w:rsidRPr="00015D34">
              <w:rPr>
                <w:rFonts w:ascii="Arial" w:hAnsi="Arial" w:cs="Arial"/>
                <w:b/>
                <w:sz w:val="20"/>
                <w:szCs w:val="20"/>
              </w:rPr>
              <w:t>Debugger_ps_ddr_app</w:t>
            </w:r>
            <w:proofErr w:type="spellEnd"/>
            <w:r w:rsidRPr="00015D34">
              <w:rPr>
                <w:rFonts w:ascii="Arial" w:hAnsi="Arial" w:cs="Arial"/>
                <w:b/>
                <w:sz w:val="20"/>
                <w:szCs w:val="20"/>
              </w:rPr>
              <w:t>-Default</w:t>
            </w:r>
            <w:r w:rsidRPr="00015D34">
              <w:rPr>
                <w:rFonts w:ascii="Arial" w:hAnsi="Arial" w:cs="Arial"/>
                <w:bCs/>
                <w:sz w:val="20"/>
                <w:szCs w:val="20"/>
              </w:rPr>
              <w:t>'</w:t>
            </w:r>
          </w:p>
          <w:p w14:paraId="532E01EC" w14:textId="77777777" w:rsidR="006A134E" w:rsidRPr="00015D34" w:rsidRDefault="006A134E" w:rsidP="00C83B9E">
            <w:pPr>
              <w:pStyle w:val="NormalWeb"/>
              <w:shd w:val="clear" w:color="auto" w:fill="FFFFFF"/>
              <w:spacing w:before="0" w:beforeAutospacing="0" w:after="0" w:afterAutospacing="0"/>
              <w:ind w:left="1440"/>
              <w:rPr>
                <w:rFonts w:ascii="Arial" w:hAnsi="Arial" w:cs="Arial"/>
                <w:sz w:val="20"/>
                <w:szCs w:val="20"/>
              </w:rPr>
            </w:pPr>
            <w:r w:rsidRPr="00015D34">
              <w:rPr>
                <w:rFonts w:ascii="Arial" w:hAnsi="Arial" w:cs="Arial"/>
                <w:noProof/>
                <w:sz w:val="20"/>
                <w:szCs w:val="20"/>
                <w:lang w:val="en-IN" w:eastAsia="en-IN"/>
              </w:rPr>
              <w:drawing>
                <wp:inline distT="0" distB="0" distL="0" distR="0" wp14:anchorId="097D17D1" wp14:editId="1F076E7E">
                  <wp:extent cx="2891581" cy="1787467"/>
                  <wp:effectExtent l="0" t="0" r="444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03407" cy="1794777"/>
                          </a:xfrm>
                          <a:prstGeom prst="rect">
                            <a:avLst/>
                          </a:prstGeom>
                        </pic:spPr>
                      </pic:pic>
                    </a:graphicData>
                  </a:graphic>
                </wp:inline>
              </w:drawing>
            </w:r>
          </w:p>
          <w:p w14:paraId="270CA43C" w14:textId="77777777" w:rsidR="006A134E" w:rsidRPr="00015D34" w:rsidRDefault="006A134E" w:rsidP="00F9731D">
            <w:pPr>
              <w:pStyle w:val="NormalWeb"/>
              <w:numPr>
                <w:ilvl w:val="1"/>
                <w:numId w:val="39"/>
              </w:numPr>
              <w:shd w:val="clear" w:color="auto" w:fill="FFFFFF"/>
              <w:spacing w:before="0" w:beforeAutospacing="0" w:after="0" w:afterAutospacing="0"/>
              <w:rPr>
                <w:rFonts w:ascii="Arial" w:hAnsi="Arial" w:cs="Arial"/>
                <w:sz w:val="20"/>
                <w:szCs w:val="20"/>
              </w:rPr>
            </w:pPr>
            <w:r w:rsidRPr="00015D34">
              <w:rPr>
                <w:rFonts w:ascii="Arial" w:hAnsi="Arial" w:cs="Arial"/>
                <w:bCs/>
                <w:sz w:val="20"/>
                <w:szCs w:val="20"/>
              </w:rPr>
              <w:t>Setup this debug configuration as required, e.g.: set type of Connection to Remote/Local with respect to in-place actual settings.</w:t>
            </w:r>
            <w:r w:rsidRPr="00015D34">
              <w:rPr>
                <w:rFonts w:ascii="Arial" w:hAnsi="Arial" w:cs="Arial"/>
                <w:bCs/>
                <w:sz w:val="20"/>
                <w:szCs w:val="20"/>
              </w:rPr>
              <w:br/>
              <w:t>If necessary, set JTAG TCK frequency to 10 MHz for stable work. in "Target Connection Details' window.</w:t>
            </w:r>
          </w:p>
          <w:p w14:paraId="2B05620C" w14:textId="77777777" w:rsidR="006A134E" w:rsidRPr="00015D34" w:rsidRDefault="00F9731D" w:rsidP="00F9731D">
            <w:pPr>
              <w:pStyle w:val="BodyText"/>
              <w:numPr>
                <w:ilvl w:val="0"/>
                <w:numId w:val="39"/>
              </w:numPr>
            </w:pPr>
            <w:hyperlink r:id="rId26">
              <w:r w:rsidR="006A134E" w:rsidRPr="00015D34">
                <w:t>Run</w:t>
              </w:r>
            </w:hyperlink>
            <w:r w:rsidR="006A134E" w:rsidRPr="00015D34">
              <w:t xml:space="preserve"> '</w:t>
            </w:r>
            <w:proofErr w:type="spellStart"/>
            <w:r w:rsidR="006A134E" w:rsidRPr="00015D34">
              <w:t>Debugger_ps_ddr_app</w:t>
            </w:r>
            <w:proofErr w:type="spellEnd"/>
            <w:r w:rsidR="006A134E" w:rsidRPr="00015D34">
              <w:t>-Default' Debug Configuration in Vitis IDE debug project to upload bitstream and run PS software</w:t>
            </w:r>
          </w:p>
          <w:p w14:paraId="088F2E72" w14:textId="77777777" w:rsidR="006A134E" w:rsidRPr="00015D34" w:rsidRDefault="006A134E" w:rsidP="00F9731D">
            <w:pPr>
              <w:pStyle w:val="BodyText"/>
              <w:numPr>
                <w:ilvl w:val="0"/>
                <w:numId w:val="39"/>
              </w:numPr>
            </w:pPr>
            <w:r w:rsidRPr="00015D34">
              <w:t>Wait for system boot-up and select “Test first 4GB region of DDR" option with pressing '8' in console.</w:t>
            </w:r>
          </w:p>
          <w:p w14:paraId="77F574D9" w14:textId="77777777" w:rsidR="006A134E" w:rsidRPr="00015D34" w:rsidRDefault="006A134E" w:rsidP="00F9731D">
            <w:pPr>
              <w:pStyle w:val="BodyText"/>
              <w:numPr>
                <w:ilvl w:val="0"/>
                <w:numId w:val="39"/>
              </w:numPr>
            </w:pPr>
            <w:r w:rsidRPr="00015D34">
              <w:t>Wait for test execution</w:t>
            </w:r>
          </w:p>
        </w:tc>
      </w:tr>
      <w:tr w:rsidR="00076F2E" w:rsidRPr="00015D34" w14:paraId="2D8241F6" w14:textId="77777777" w:rsidTr="00A47858">
        <w:tc>
          <w:tcPr>
            <w:tcW w:w="8788" w:type="dxa"/>
          </w:tcPr>
          <w:p w14:paraId="4890A808" w14:textId="4FA7BD61" w:rsidR="00076F2E" w:rsidRDefault="00076F2E" w:rsidP="00B70B69">
            <w:pPr>
              <w:pStyle w:val="BodyText"/>
            </w:pPr>
            <w:r w:rsidRPr="00076F2E">
              <w:lastRenderedPageBreak/>
              <w:t>Second method to run DDR memory test from U</w:t>
            </w:r>
            <w:r>
              <w:t>-B</w:t>
            </w:r>
            <w:r w:rsidRPr="00076F2E">
              <w:t>oot Console</w:t>
            </w:r>
          </w:p>
          <w:p w14:paraId="068FCE0B" w14:textId="49DC4A8F" w:rsidR="00076F2E" w:rsidRDefault="00076F2E" w:rsidP="00B70B69">
            <w:pPr>
              <w:pStyle w:val="BodyText"/>
            </w:pPr>
            <w:r>
              <w:t>Power ON the board</w:t>
            </w:r>
          </w:p>
          <w:p w14:paraId="120E4E3E" w14:textId="5923F056" w:rsidR="00076F2E" w:rsidRDefault="00076F2E" w:rsidP="00B70B69">
            <w:pPr>
              <w:pStyle w:val="BodyText"/>
            </w:pPr>
            <w:r>
              <w:t>Press ‘c’ immediately after the power ON</w:t>
            </w:r>
          </w:p>
          <w:p w14:paraId="52C80223" w14:textId="6CA7029C" w:rsidR="00076F2E" w:rsidRDefault="00076F2E" w:rsidP="00B70B69">
            <w:pPr>
              <w:pStyle w:val="BodyText"/>
            </w:pPr>
            <w:r>
              <w:t>The bootup process will stop at U-Boot console</w:t>
            </w:r>
          </w:p>
          <w:p w14:paraId="5E1C1DB8" w14:textId="0F42A7CD" w:rsidR="00076F2E" w:rsidRDefault="00076F2E" w:rsidP="00B70B69">
            <w:pPr>
              <w:pStyle w:val="BodyText"/>
            </w:pPr>
            <w:r w:rsidRPr="00076F2E">
              <w:t xml:space="preserve">in u-boot prompt, run “help </w:t>
            </w:r>
            <w:proofErr w:type="spellStart"/>
            <w:r w:rsidRPr="00076F2E">
              <w:t>mtest</w:t>
            </w:r>
            <w:proofErr w:type="spellEnd"/>
            <w:r w:rsidRPr="00076F2E">
              <w:t>” for the command usage</w:t>
            </w:r>
          </w:p>
          <w:p w14:paraId="145DEE95" w14:textId="196D3A45" w:rsidR="00076F2E" w:rsidRDefault="00076F2E" w:rsidP="00B70B69">
            <w:pPr>
              <w:pStyle w:val="BodyText"/>
            </w:pPr>
            <w:r w:rsidRPr="00076F2E">
              <w:t xml:space="preserve">U-Boot&gt; help </w:t>
            </w:r>
            <w:proofErr w:type="spellStart"/>
            <w:r w:rsidRPr="00076F2E">
              <w:t>mtest</w:t>
            </w:r>
            <w:proofErr w:type="spellEnd"/>
            <w:r w:rsidRPr="00076F2E">
              <w:br/>
            </w:r>
            <w:proofErr w:type="spellStart"/>
            <w:r w:rsidRPr="00076F2E">
              <w:t>mtest</w:t>
            </w:r>
            <w:proofErr w:type="spellEnd"/>
            <w:r w:rsidRPr="00076F2E">
              <w:t xml:space="preserve"> - simple RAM read/write test</w:t>
            </w:r>
            <w:r w:rsidRPr="00076F2E">
              <w:br/>
              <w:t>Usage:                 </w:t>
            </w:r>
            <w:r w:rsidRPr="00076F2E">
              <w:br/>
            </w:r>
            <w:proofErr w:type="spellStart"/>
            <w:r w:rsidRPr="00076F2E">
              <w:t>mtest</w:t>
            </w:r>
            <w:proofErr w:type="spellEnd"/>
            <w:r w:rsidRPr="00076F2E">
              <w:t xml:space="preserve"> [start [end [pattern [iterations]]]]</w:t>
            </w:r>
          </w:p>
          <w:p w14:paraId="27D5D643" w14:textId="5EFC8AFF" w:rsidR="00076F2E" w:rsidRDefault="00076F2E" w:rsidP="00B70B69">
            <w:pPr>
              <w:pStyle w:val="BodyText"/>
            </w:pPr>
            <w:r>
              <w:t xml:space="preserve">DDR start and end address </w:t>
            </w:r>
            <w:proofErr w:type="gramStart"/>
            <w:r>
              <w:t>has to</w:t>
            </w:r>
            <w:proofErr w:type="gramEnd"/>
            <w:r>
              <w:t xml:space="preserve"> be given as a </w:t>
            </w:r>
            <w:r w:rsidR="000D4709">
              <w:t>parameter</w:t>
            </w:r>
            <w:r>
              <w:t xml:space="preserve"> to the </w:t>
            </w:r>
            <w:proofErr w:type="spellStart"/>
            <w:r>
              <w:t>mtest</w:t>
            </w:r>
            <w:proofErr w:type="spellEnd"/>
            <w:r>
              <w:t xml:space="preserve"> command, pattern also has to be mentioned as a last parameter argument.</w:t>
            </w:r>
          </w:p>
          <w:p w14:paraId="0B2C1C32" w14:textId="08A5D915" w:rsidR="00076F2E" w:rsidRPr="00076F2E" w:rsidRDefault="00076F2E" w:rsidP="00B70B69">
            <w:pPr>
              <w:pStyle w:val="BodyText"/>
            </w:pPr>
            <w:proofErr w:type="spellStart"/>
            <w:r w:rsidRPr="00076F2E">
              <w:t>mtest</w:t>
            </w:r>
            <w:proofErr w:type="spellEnd"/>
            <w:r w:rsidRPr="00076F2E">
              <w:t xml:space="preserve"> </w:t>
            </w:r>
            <w:r>
              <w:t>&lt;DDR Start Address&gt;</w:t>
            </w:r>
            <w:r w:rsidRPr="00076F2E">
              <w:t xml:space="preserve"> </w:t>
            </w:r>
            <w:r>
              <w:t>&lt;DDR End Address&gt;</w:t>
            </w:r>
            <w:r w:rsidRPr="00076F2E">
              <w:t xml:space="preserve"> </w:t>
            </w:r>
            <w:r>
              <w:t>&lt;Pattern&gt;</w:t>
            </w:r>
          </w:p>
          <w:p w14:paraId="0A8F10C0" w14:textId="2F6CC0F6" w:rsidR="00076F2E" w:rsidRPr="00015D34" w:rsidRDefault="00076F2E" w:rsidP="00B70B69">
            <w:pPr>
              <w:pStyle w:val="BodyText"/>
            </w:pPr>
            <w:r w:rsidRPr="00076F2E">
              <w:t>Usage example:</w:t>
            </w:r>
            <w:r w:rsidRPr="00076F2E">
              <w:br/>
            </w:r>
            <w:proofErr w:type="spellStart"/>
            <w:r w:rsidRPr="00076F2E">
              <w:t>mtest</w:t>
            </w:r>
            <w:proofErr w:type="spellEnd"/>
            <w:r w:rsidRPr="00076F2E">
              <w:t xml:space="preserve"> 0x20000000 0x22000000 0xaabbccdd</w:t>
            </w:r>
          </w:p>
        </w:tc>
      </w:tr>
      <w:tr w:rsidR="00A47858" w:rsidRPr="00015D34" w14:paraId="7C5A6EED" w14:textId="77777777" w:rsidTr="00A47858">
        <w:tc>
          <w:tcPr>
            <w:tcW w:w="8788" w:type="dxa"/>
          </w:tcPr>
          <w:p w14:paraId="7F1FA719" w14:textId="77777777" w:rsidR="00A47858" w:rsidRPr="00015D34" w:rsidRDefault="00A47858" w:rsidP="00B70B69">
            <w:pPr>
              <w:pStyle w:val="BodyText"/>
            </w:pPr>
            <w:r w:rsidRPr="00015D34">
              <w:t>Problems, found during testing:</w:t>
            </w:r>
          </w:p>
        </w:tc>
      </w:tr>
      <w:tr w:rsidR="00A47858" w:rsidRPr="00015D34" w14:paraId="27D16A5C" w14:textId="77777777" w:rsidTr="00A47858">
        <w:tc>
          <w:tcPr>
            <w:tcW w:w="8788" w:type="dxa"/>
          </w:tcPr>
          <w:p w14:paraId="1C42862B" w14:textId="77777777" w:rsidR="00A47858" w:rsidRDefault="00A47858" w:rsidP="00B70B69">
            <w:pPr>
              <w:pStyle w:val="BodyText"/>
            </w:pPr>
            <w:r w:rsidRPr="00015D34">
              <w:t xml:space="preserve">Expected outcome: test is passed if table column 'ERROR COUNT' is filled with zeroes only. </w:t>
            </w:r>
          </w:p>
          <w:p w14:paraId="345E7C40" w14:textId="1FE06347" w:rsidR="00076F2E" w:rsidRPr="00015D34" w:rsidRDefault="00076F2E" w:rsidP="00B70B69">
            <w:pPr>
              <w:pStyle w:val="BodyText"/>
            </w:pPr>
            <w:r>
              <w:t xml:space="preserve">Pass/Fail message will be displayed after the </w:t>
            </w:r>
            <w:proofErr w:type="spellStart"/>
            <w:r>
              <w:t>mtest</w:t>
            </w:r>
            <w:proofErr w:type="spellEnd"/>
            <w:r>
              <w:t xml:space="preserve"> command execution</w:t>
            </w:r>
          </w:p>
        </w:tc>
      </w:tr>
      <w:tr w:rsidR="00A47858" w:rsidRPr="00015D34" w14:paraId="590F5644" w14:textId="77777777" w:rsidTr="00A47858">
        <w:tc>
          <w:tcPr>
            <w:tcW w:w="8788" w:type="dxa"/>
          </w:tcPr>
          <w:p w14:paraId="27EA0D5C" w14:textId="77777777" w:rsidR="00A47858" w:rsidRPr="00015D34" w:rsidRDefault="00A47858" w:rsidP="00B70B69">
            <w:pPr>
              <w:pStyle w:val="BodyText"/>
            </w:pPr>
            <w:r w:rsidRPr="00015D34">
              <w:lastRenderedPageBreak/>
              <w:t>Test protocol:</w:t>
            </w:r>
          </w:p>
        </w:tc>
      </w:tr>
    </w:tbl>
    <w:p w14:paraId="67EFA148" w14:textId="77777777" w:rsidR="006A134E" w:rsidRPr="006A134E" w:rsidRDefault="006A134E" w:rsidP="006A134E"/>
    <w:p w14:paraId="6AF6E005" w14:textId="5F60861C" w:rsidR="005227BD" w:rsidRDefault="00D0143B" w:rsidP="006A134E">
      <w:pPr>
        <w:pStyle w:val="Heading2"/>
        <w:numPr>
          <w:ilvl w:val="1"/>
          <w:numId w:val="28"/>
        </w:numPr>
        <w:rPr>
          <w:rFonts w:hint="eastAsia"/>
        </w:rPr>
      </w:pPr>
      <w:bookmarkStart w:id="62" w:name="_Toc98784064"/>
      <w:bookmarkStart w:id="63" w:name="_Toc114507852"/>
      <w:r>
        <w:t>BSP</w:t>
      </w:r>
      <w:bookmarkEnd w:id="62"/>
      <w:r w:rsidR="00E11CDE">
        <w:t xml:space="preserve"> Initialization</w:t>
      </w:r>
      <w:bookmarkEnd w:id="63"/>
    </w:p>
    <w:p w14:paraId="1CC8E0D2" w14:textId="77777777" w:rsidR="00F375C3" w:rsidRPr="00277F0E" w:rsidRDefault="00F375C3" w:rsidP="00940479">
      <w:pPr>
        <w:pStyle w:val="Heading3"/>
        <w:rPr>
          <w:rFonts w:hint="eastAsia"/>
        </w:rPr>
      </w:pPr>
      <w:bookmarkStart w:id="64" w:name="_Ref98667894"/>
      <w:r w:rsidRPr="00277F0E">
        <w:t>Initial Firmware Installation</w:t>
      </w:r>
      <w:bookmarkEnd w:id="64"/>
    </w:p>
    <w:p w14:paraId="616596C7" w14:textId="77777777" w:rsidR="00F375C3" w:rsidRPr="00015D34" w:rsidRDefault="00F375C3" w:rsidP="00F9731D">
      <w:pPr>
        <w:numPr>
          <w:ilvl w:val="0"/>
          <w:numId w:val="40"/>
        </w:numPr>
        <w:shd w:val="clear" w:color="auto" w:fill="FFFFFF"/>
        <w:spacing w:before="100" w:beforeAutospacing="1" w:after="100" w:afterAutospacing="1"/>
        <w:rPr>
          <w:rFonts w:ascii="Arial" w:hAnsi="Arial" w:cs="Arial"/>
          <w:bCs/>
          <w:szCs w:val="18"/>
        </w:rPr>
      </w:pPr>
      <w:r w:rsidRPr="00015D34">
        <w:rPr>
          <w:rFonts w:ascii="Arial" w:hAnsi="Arial" w:cs="Arial"/>
          <w:bCs/>
          <w:szCs w:val="18"/>
        </w:rPr>
        <w:t xml:space="preserve">Copy the Initial firmware </w:t>
      </w:r>
      <w:proofErr w:type="spellStart"/>
      <w:r w:rsidRPr="00015D34">
        <w:rPr>
          <w:rFonts w:ascii="Arial" w:hAnsi="Arial" w:cs="Arial"/>
          <w:bCs/>
          <w:szCs w:val="18"/>
        </w:rPr>
        <w:t>BOOT.bin</w:t>
      </w:r>
      <w:proofErr w:type="spellEnd"/>
      <w:r w:rsidRPr="00015D34">
        <w:rPr>
          <w:rFonts w:ascii="Arial" w:hAnsi="Arial" w:cs="Arial"/>
          <w:bCs/>
          <w:szCs w:val="18"/>
        </w:rPr>
        <w:t xml:space="preserve"> file to the bootable FAT32 partition of bootable SD card. Note that if this partition already has other </w:t>
      </w:r>
      <w:proofErr w:type="spellStart"/>
      <w:r w:rsidRPr="00015D34">
        <w:rPr>
          <w:rFonts w:ascii="Arial" w:hAnsi="Arial" w:cs="Arial"/>
          <w:bCs/>
          <w:szCs w:val="18"/>
        </w:rPr>
        <w:t>BOOT.bin</w:t>
      </w:r>
      <w:proofErr w:type="spellEnd"/>
      <w:r w:rsidRPr="00015D34">
        <w:rPr>
          <w:rFonts w:ascii="Arial" w:hAnsi="Arial" w:cs="Arial"/>
          <w:bCs/>
          <w:szCs w:val="18"/>
        </w:rPr>
        <w:t xml:space="preserve"> files, they should be renamed.</w:t>
      </w:r>
    </w:p>
    <w:p w14:paraId="11563CDE" w14:textId="6575B132" w:rsidR="00F375C3" w:rsidRPr="00015D34" w:rsidRDefault="00F375C3" w:rsidP="00F9731D">
      <w:pPr>
        <w:numPr>
          <w:ilvl w:val="0"/>
          <w:numId w:val="40"/>
        </w:numPr>
        <w:shd w:val="clear" w:color="auto" w:fill="FFFFFF"/>
        <w:spacing w:before="100" w:beforeAutospacing="1" w:after="100" w:afterAutospacing="1"/>
        <w:rPr>
          <w:rFonts w:ascii="Arial" w:hAnsi="Arial" w:cs="Arial"/>
          <w:bCs/>
          <w:szCs w:val="18"/>
        </w:rPr>
      </w:pPr>
      <w:r w:rsidRPr="00015D34">
        <w:rPr>
          <w:rFonts w:ascii="Arial" w:hAnsi="Arial" w:cs="Arial"/>
          <w:bCs/>
          <w:szCs w:val="18"/>
        </w:rPr>
        <w:t xml:space="preserve">Copy the Initial firmware FIT image </w:t>
      </w:r>
      <w:r w:rsidR="00D54461">
        <w:rPr>
          <w:rFonts w:ascii="Arial" w:hAnsi="Arial" w:cs="Arial"/>
          <w:bCs/>
          <w:szCs w:val="18"/>
        </w:rPr>
        <w:t xml:space="preserve">(ITB image) </w:t>
      </w:r>
      <w:r w:rsidRPr="00015D34">
        <w:rPr>
          <w:rFonts w:ascii="Arial" w:hAnsi="Arial" w:cs="Arial"/>
          <w:bCs/>
          <w:szCs w:val="18"/>
        </w:rPr>
        <w:t>to the bootable FAT32 partition of bootable SD card.</w:t>
      </w:r>
    </w:p>
    <w:p w14:paraId="487E0D1A" w14:textId="756EEE85" w:rsidR="00F375C3" w:rsidRPr="00172131" w:rsidRDefault="00F375C3" w:rsidP="00F9731D">
      <w:pPr>
        <w:numPr>
          <w:ilvl w:val="0"/>
          <w:numId w:val="40"/>
        </w:numPr>
        <w:shd w:val="clear" w:color="auto" w:fill="FFFFFF"/>
        <w:spacing w:before="100" w:beforeAutospacing="1" w:after="100" w:afterAutospacing="1"/>
        <w:rPr>
          <w:rFonts w:ascii="Arial" w:hAnsi="Arial" w:cs="Arial"/>
          <w:sz w:val="18"/>
          <w:szCs w:val="18"/>
        </w:rPr>
      </w:pPr>
      <w:r w:rsidRPr="00015D34">
        <w:rPr>
          <w:rFonts w:ascii="Arial" w:hAnsi="Arial" w:cs="Arial"/>
          <w:szCs w:val="18"/>
        </w:rPr>
        <w:t xml:space="preserve">Bootable SD card with Initial firmware image is ready to use. </w:t>
      </w:r>
    </w:p>
    <w:p w14:paraId="26C97A89" w14:textId="6A9E1D47" w:rsidR="00F375C3" w:rsidRDefault="00F375C3" w:rsidP="00940479">
      <w:pPr>
        <w:pStyle w:val="Heading3"/>
        <w:rPr>
          <w:rFonts w:hint="eastAsia"/>
        </w:rPr>
      </w:pPr>
      <w:r>
        <w:t>Initial FW loading</w:t>
      </w:r>
    </w:p>
    <w:p w14:paraId="4ED62281" w14:textId="77777777" w:rsidR="00015D34" w:rsidRPr="00015D34" w:rsidRDefault="00015D34" w:rsidP="00015D34"/>
    <w:tbl>
      <w:tblPr>
        <w:tblStyle w:val="TableGrid"/>
        <w:tblW w:w="0" w:type="auto"/>
        <w:tblInd w:w="562" w:type="dxa"/>
        <w:tblLook w:val="04A0" w:firstRow="1" w:lastRow="0" w:firstColumn="1" w:lastColumn="0" w:noHBand="0" w:noVBand="1"/>
      </w:tblPr>
      <w:tblGrid>
        <w:gridCol w:w="8832"/>
      </w:tblGrid>
      <w:tr w:rsidR="00F375C3" w:rsidRPr="00015D34" w14:paraId="1F894BEA" w14:textId="77777777" w:rsidTr="00015D34">
        <w:tc>
          <w:tcPr>
            <w:tcW w:w="8832" w:type="dxa"/>
          </w:tcPr>
          <w:p w14:paraId="1A6E9650" w14:textId="77777777" w:rsidR="00F375C3" w:rsidRPr="00015D34" w:rsidRDefault="00F375C3" w:rsidP="00B70B69">
            <w:pPr>
              <w:pStyle w:val="BodyText"/>
            </w:pPr>
            <w:r w:rsidRPr="00015D34">
              <w:t xml:space="preserve">Test name: </w:t>
            </w:r>
            <w:proofErr w:type="spellStart"/>
            <w:r w:rsidRPr="00015D34">
              <w:t>Ounas</w:t>
            </w:r>
            <w:proofErr w:type="spellEnd"/>
            <w:r w:rsidRPr="00015D34">
              <w:t xml:space="preserve"> BSB Initial FW Test</w:t>
            </w:r>
          </w:p>
        </w:tc>
      </w:tr>
      <w:tr w:rsidR="00F375C3" w:rsidRPr="00015D34" w14:paraId="26AE1E5E" w14:textId="77777777" w:rsidTr="00015D34">
        <w:tc>
          <w:tcPr>
            <w:tcW w:w="8832" w:type="dxa"/>
          </w:tcPr>
          <w:p w14:paraId="7132031B" w14:textId="77777777" w:rsidR="00F375C3" w:rsidRPr="00015D34" w:rsidRDefault="00F375C3" w:rsidP="00C83B9E">
            <w:pPr>
              <w:shd w:val="clear" w:color="auto" w:fill="FFFFFF"/>
              <w:rPr>
                <w:rFonts w:ascii="Arial" w:hAnsi="Arial" w:cs="Arial"/>
                <w:bCs/>
              </w:rPr>
            </w:pPr>
            <w:r w:rsidRPr="00015D34">
              <w:rPr>
                <w:rFonts w:ascii="Arial" w:hAnsi="Arial" w:cs="Arial"/>
                <w:bCs/>
              </w:rPr>
              <w:t xml:space="preserve">Test objective: To load the Initial board firmware </w:t>
            </w:r>
          </w:p>
        </w:tc>
      </w:tr>
      <w:tr w:rsidR="00F375C3" w:rsidRPr="00015D34" w14:paraId="3D997BE1" w14:textId="77777777" w:rsidTr="00015D34">
        <w:tc>
          <w:tcPr>
            <w:tcW w:w="8832" w:type="dxa"/>
          </w:tcPr>
          <w:p w14:paraId="2B7196A2" w14:textId="77777777" w:rsidR="00015D34" w:rsidRDefault="00F375C3" w:rsidP="00C83B9E">
            <w:pPr>
              <w:shd w:val="clear" w:color="auto" w:fill="FFFFFF"/>
              <w:rPr>
                <w:rFonts w:ascii="Arial" w:hAnsi="Arial" w:cs="Arial"/>
                <w:bCs/>
              </w:rPr>
            </w:pPr>
            <w:r w:rsidRPr="00015D34">
              <w:rPr>
                <w:rFonts w:ascii="Arial" w:hAnsi="Arial" w:cs="Arial"/>
                <w:bCs/>
              </w:rPr>
              <w:t xml:space="preserve">Test setup: </w:t>
            </w:r>
          </w:p>
          <w:p w14:paraId="6F0F0549" w14:textId="77777777" w:rsidR="00F22D90" w:rsidRPr="00F22D90" w:rsidRDefault="00F375C3" w:rsidP="00F9731D">
            <w:pPr>
              <w:pStyle w:val="ListParagraph"/>
              <w:numPr>
                <w:ilvl w:val="0"/>
                <w:numId w:val="45"/>
              </w:numPr>
              <w:shd w:val="clear" w:color="auto" w:fill="FFFFFF"/>
              <w:rPr>
                <w:rFonts w:ascii="Arial" w:hAnsi="Arial" w:cs="Arial"/>
                <w:bCs/>
              </w:rPr>
            </w:pPr>
            <w:r w:rsidRPr="00F22D90">
              <w:rPr>
                <w:rFonts w:ascii="Arial" w:hAnsi="Arial" w:cs="Arial"/>
                <w:bCs/>
              </w:rPr>
              <w:t xml:space="preserve">Assembled 8T8R TRXPSU and 8T8R PA boards, USB-RS232 cable or any other cable to connect the board serial port to a </w:t>
            </w:r>
            <w:proofErr w:type="gramStart"/>
            <w:r w:rsidRPr="00F22D90">
              <w:rPr>
                <w:rFonts w:ascii="Arial" w:hAnsi="Arial" w:cs="Arial"/>
                <w:bCs/>
              </w:rPr>
              <w:t>PC;</w:t>
            </w:r>
            <w:proofErr w:type="gramEnd"/>
            <w:r w:rsidRPr="00F22D90">
              <w:rPr>
                <w:rFonts w:ascii="Arial" w:hAnsi="Arial" w:cs="Arial"/>
                <w:bCs/>
              </w:rPr>
              <w:t xml:space="preserve"> </w:t>
            </w:r>
          </w:p>
          <w:p w14:paraId="30A1CB9C" w14:textId="4A0CFB3C" w:rsidR="00F22D90" w:rsidRPr="00F22D90" w:rsidRDefault="00F375C3" w:rsidP="00F9731D">
            <w:pPr>
              <w:pStyle w:val="ListParagraph"/>
              <w:numPr>
                <w:ilvl w:val="0"/>
                <w:numId w:val="45"/>
              </w:numPr>
              <w:shd w:val="clear" w:color="auto" w:fill="FFFFFF"/>
              <w:rPr>
                <w:rFonts w:ascii="Arial" w:hAnsi="Arial" w:cs="Arial"/>
                <w:bCs/>
              </w:rPr>
            </w:pPr>
            <w:r w:rsidRPr="00F22D90">
              <w:rPr>
                <w:rFonts w:ascii="Arial" w:hAnsi="Arial" w:cs="Arial"/>
                <w:bCs/>
              </w:rPr>
              <w:t xml:space="preserve">a PC with serial terminal software (PuTTY, </w:t>
            </w:r>
            <w:proofErr w:type="spellStart"/>
            <w:r w:rsidRPr="00F22D90">
              <w:rPr>
                <w:rFonts w:ascii="Arial" w:hAnsi="Arial" w:cs="Arial"/>
                <w:bCs/>
              </w:rPr>
              <w:t>TeraTerm</w:t>
            </w:r>
            <w:proofErr w:type="spellEnd"/>
            <w:r w:rsidRPr="00F22D90">
              <w:rPr>
                <w:rFonts w:ascii="Arial" w:hAnsi="Arial" w:cs="Arial"/>
                <w:bCs/>
              </w:rPr>
              <w:t xml:space="preserve">, etc.) installed; bootable SD card with Initial firmware image installed. </w:t>
            </w:r>
          </w:p>
          <w:p w14:paraId="75FE6222" w14:textId="3B07ADC2" w:rsidR="00F22D90" w:rsidRPr="00F22D90" w:rsidRDefault="00F375C3" w:rsidP="00F9731D">
            <w:pPr>
              <w:pStyle w:val="ListParagraph"/>
              <w:numPr>
                <w:ilvl w:val="0"/>
                <w:numId w:val="45"/>
              </w:numPr>
              <w:shd w:val="clear" w:color="auto" w:fill="FFFFFF"/>
              <w:rPr>
                <w:rFonts w:ascii="Arial" w:hAnsi="Arial" w:cs="Arial"/>
                <w:bCs/>
              </w:rPr>
            </w:pPr>
            <w:r w:rsidRPr="00F22D90">
              <w:rPr>
                <w:rFonts w:ascii="Arial" w:hAnsi="Arial" w:cs="Arial"/>
                <w:bCs/>
              </w:rPr>
              <w:t>See the Initial Firmware Installation section of this document on how to create this bootable SD card. </w:t>
            </w:r>
          </w:p>
          <w:p w14:paraId="00CFC3DC" w14:textId="357CCDED" w:rsidR="00F375C3" w:rsidRPr="00015D34" w:rsidRDefault="00F375C3" w:rsidP="00C83B9E">
            <w:pPr>
              <w:shd w:val="clear" w:color="auto" w:fill="FFFFFF"/>
              <w:rPr>
                <w:rFonts w:ascii="Arial" w:hAnsi="Arial" w:cs="Arial"/>
              </w:rPr>
            </w:pPr>
            <w:r w:rsidRPr="00015D34">
              <w:rPr>
                <w:rFonts w:ascii="Arial" w:hAnsi="Arial" w:cs="Arial"/>
                <w:bCs/>
              </w:rPr>
              <w:t>Note</w:t>
            </w:r>
            <w:r w:rsidR="00F22D90">
              <w:rPr>
                <w:rFonts w:ascii="Arial" w:hAnsi="Arial" w:cs="Arial"/>
                <w:bCs/>
              </w:rPr>
              <w:t>:</w:t>
            </w:r>
            <w:r w:rsidRPr="00015D34">
              <w:rPr>
                <w:rFonts w:ascii="Arial" w:hAnsi="Arial" w:cs="Arial"/>
                <w:bCs/>
              </w:rPr>
              <w:t xml:space="preserve"> </w:t>
            </w:r>
            <w:r w:rsidR="00F22D90">
              <w:rPr>
                <w:rFonts w:ascii="Arial" w:hAnsi="Arial" w:cs="Arial"/>
                <w:bCs/>
              </w:rPr>
              <w:t>T</w:t>
            </w:r>
            <w:r w:rsidRPr="00015D34">
              <w:rPr>
                <w:rFonts w:ascii="Arial" w:hAnsi="Arial" w:cs="Arial"/>
                <w:bCs/>
              </w:rPr>
              <w:t>he SD card should be provisioned with Initial firmware image that is compatible with the board one need to boot</w:t>
            </w:r>
          </w:p>
        </w:tc>
      </w:tr>
      <w:tr w:rsidR="00F375C3" w:rsidRPr="00015D34" w14:paraId="56CD4BEF" w14:textId="77777777" w:rsidTr="00015D34">
        <w:tc>
          <w:tcPr>
            <w:tcW w:w="8832" w:type="dxa"/>
          </w:tcPr>
          <w:p w14:paraId="44323FFB" w14:textId="77777777" w:rsidR="00F375C3" w:rsidRPr="00015D34" w:rsidRDefault="00F375C3" w:rsidP="00B70B69">
            <w:pPr>
              <w:pStyle w:val="BodyText"/>
            </w:pPr>
            <w:r w:rsidRPr="00015D34">
              <w:t>Procedure:</w:t>
            </w:r>
          </w:p>
        </w:tc>
      </w:tr>
      <w:tr w:rsidR="00F375C3" w:rsidRPr="00015D34" w14:paraId="572B8C4B" w14:textId="77777777" w:rsidTr="00015D34">
        <w:tc>
          <w:tcPr>
            <w:tcW w:w="8832" w:type="dxa"/>
          </w:tcPr>
          <w:p w14:paraId="1CE7022B" w14:textId="77777777" w:rsidR="00F375C3" w:rsidRPr="00015D34" w:rsidRDefault="00F375C3" w:rsidP="00F9731D">
            <w:pPr>
              <w:pStyle w:val="BodyText"/>
              <w:numPr>
                <w:ilvl w:val="0"/>
                <w:numId w:val="41"/>
              </w:numPr>
            </w:pPr>
            <w:r w:rsidRPr="00015D34">
              <w:t xml:space="preserve">Set SD card as the boot source for FPGA of the </w:t>
            </w:r>
            <w:proofErr w:type="spellStart"/>
            <w:r w:rsidRPr="00015D34">
              <w:t>Ounas</w:t>
            </w:r>
            <w:proofErr w:type="spellEnd"/>
            <w:r w:rsidRPr="00015D34">
              <w:t xml:space="preserve"> Board.</w:t>
            </w:r>
          </w:p>
          <w:p w14:paraId="654AE623" w14:textId="77777777" w:rsidR="00F375C3" w:rsidRPr="00015D34" w:rsidRDefault="00F375C3" w:rsidP="00F9731D">
            <w:pPr>
              <w:pStyle w:val="BodyText"/>
              <w:numPr>
                <w:ilvl w:val="0"/>
                <w:numId w:val="41"/>
              </w:numPr>
            </w:pPr>
            <w:r w:rsidRPr="00015D34">
              <w:t>Insert the bootable SD card with the Initial firmware image installed, into the SD Card slot on the board.</w:t>
            </w:r>
          </w:p>
          <w:p w14:paraId="056BC79A" w14:textId="77777777" w:rsidR="00F375C3" w:rsidRPr="00015D34" w:rsidRDefault="00F375C3" w:rsidP="00F9731D">
            <w:pPr>
              <w:pStyle w:val="BodyText"/>
              <w:numPr>
                <w:ilvl w:val="0"/>
                <w:numId w:val="41"/>
              </w:numPr>
            </w:pPr>
            <w:r w:rsidRPr="00015D34">
              <w:t>Connect USB-RS232 or other serial console cable to the serial port.</w:t>
            </w:r>
          </w:p>
          <w:p w14:paraId="12D50E3A" w14:textId="77777777" w:rsidR="00F375C3" w:rsidRPr="00015D34" w:rsidRDefault="00F375C3" w:rsidP="00F9731D">
            <w:pPr>
              <w:pStyle w:val="BodyText"/>
              <w:numPr>
                <w:ilvl w:val="0"/>
                <w:numId w:val="41"/>
              </w:numPr>
            </w:pPr>
            <w:r w:rsidRPr="00015D34">
              <w:t xml:space="preserve">Open serial console of the </w:t>
            </w:r>
            <w:proofErr w:type="spellStart"/>
            <w:r w:rsidRPr="00015D34">
              <w:t>Ounas</w:t>
            </w:r>
            <w:proofErr w:type="spellEnd"/>
            <w:r w:rsidRPr="00015D34">
              <w:t xml:space="preserve"> board FPGA in the terminal application. For example:</w:t>
            </w:r>
          </w:p>
          <w:tbl>
            <w:tblPr>
              <w:tblW w:w="19035" w:type="dxa"/>
              <w:tblCellSpacing w:w="0" w:type="dxa"/>
              <w:tblInd w:w="1440" w:type="dxa"/>
              <w:tblCellMar>
                <w:left w:w="0" w:type="dxa"/>
                <w:right w:w="0" w:type="dxa"/>
              </w:tblCellMar>
              <w:tblLook w:val="04A0" w:firstRow="1" w:lastRow="0" w:firstColumn="1" w:lastColumn="0" w:noHBand="0" w:noVBand="1"/>
            </w:tblPr>
            <w:tblGrid>
              <w:gridCol w:w="19035"/>
            </w:tblGrid>
            <w:tr w:rsidR="00F375C3" w:rsidRPr="00015D34" w14:paraId="28E695CC" w14:textId="77777777" w:rsidTr="00B86E24">
              <w:trPr>
                <w:tblCellSpacing w:w="0" w:type="dxa"/>
              </w:trPr>
              <w:tc>
                <w:tcPr>
                  <w:tcW w:w="19035" w:type="dxa"/>
                  <w:tcBorders>
                    <w:top w:val="nil"/>
                    <w:left w:val="nil"/>
                    <w:bottom w:val="nil"/>
                    <w:right w:val="nil"/>
                  </w:tcBorders>
                  <w:tcMar>
                    <w:top w:w="0" w:type="dxa"/>
                    <w:left w:w="225" w:type="dxa"/>
                    <w:bottom w:w="0" w:type="dxa"/>
                    <w:right w:w="0" w:type="dxa"/>
                  </w:tcMar>
                  <w:vAlign w:val="bottom"/>
                  <w:hideMark/>
                </w:tcPr>
                <w:p w14:paraId="128F9227" w14:textId="0720B02B" w:rsidR="00F375C3" w:rsidRPr="00015D34" w:rsidRDefault="00F375C3" w:rsidP="00B70B69">
                  <w:pPr>
                    <w:pStyle w:val="BodyText"/>
                  </w:pPr>
                  <w:r w:rsidRPr="00015D34">
                    <w:t xml:space="preserve">$ </w:t>
                  </w:r>
                  <w:r w:rsidR="0086545A">
                    <w:t>minicom</w:t>
                  </w:r>
                  <w:r w:rsidRPr="00015D34">
                    <w:t xml:space="preserve"> -b 115200 /dev/ttyUSB0</w:t>
                  </w:r>
                </w:p>
              </w:tc>
            </w:tr>
          </w:tbl>
          <w:p w14:paraId="310D6C5B" w14:textId="77777777" w:rsidR="00F375C3" w:rsidRPr="00015D34" w:rsidRDefault="00F375C3" w:rsidP="00B70B69">
            <w:pPr>
              <w:pStyle w:val="BodyText"/>
            </w:pPr>
            <w:r w:rsidRPr="00015D34">
              <w:t>Serial console of Initial firmware uses the following settings:</w:t>
            </w:r>
            <w:r w:rsidRPr="00015D34">
              <w:br/>
            </w:r>
            <w:proofErr w:type="spellStart"/>
            <w:r w:rsidRPr="00015D34">
              <w:t>Baudrate</w:t>
            </w:r>
            <w:proofErr w:type="spellEnd"/>
            <w:r w:rsidRPr="00015D34">
              <w:t>: 115200, one stop bit, no parity, no flow control.</w:t>
            </w:r>
          </w:p>
          <w:p w14:paraId="6B02B034" w14:textId="77777777" w:rsidR="00F375C3" w:rsidRPr="00015D34" w:rsidRDefault="00F375C3" w:rsidP="00B70B69">
            <w:pPr>
              <w:pStyle w:val="BodyText"/>
            </w:pPr>
            <w:r w:rsidRPr="00015D34">
              <w:t>The FPGA serial port number can be different for different boards. Also, it depends on the number of different serial cables, connected to the PC.</w:t>
            </w:r>
          </w:p>
          <w:p w14:paraId="612EB03A" w14:textId="77777777" w:rsidR="00F375C3" w:rsidRPr="00015D34" w:rsidRDefault="00F375C3" w:rsidP="00F9731D">
            <w:pPr>
              <w:pStyle w:val="BodyText"/>
              <w:numPr>
                <w:ilvl w:val="0"/>
                <w:numId w:val="41"/>
              </w:numPr>
            </w:pPr>
            <w:r w:rsidRPr="00015D34">
              <w:t>Power on the whole system.</w:t>
            </w:r>
          </w:p>
        </w:tc>
      </w:tr>
      <w:tr w:rsidR="00F375C3" w:rsidRPr="00015D34" w14:paraId="115D0974" w14:textId="77777777" w:rsidTr="00015D34">
        <w:tc>
          <w:tcPr>
            <w:tcW w:w="8832" w:type="dxa"/>
          </w:tcPr>
          <w:p w14:paraId="3CB1F050" w14:textId="77777777" w:rsidR="00F375C3" w:rsidRPr="00015D34" w:rsidRDefault="00F375C3" w:rsidP="00B70B69">
            <w:pPr>
              <w:pStyle w:val="BodyText"/>
            </w:pPr>
            <w:r w:rsidRPr="00015D34">
              <w:t>Problems, found during testing:</w:t>
            </w:r>
          </w:p>
        </w:tc>
      </w:tr>
      <w:tr w:rsidR="00F375C3" w:rsidRPr="00015D34" w14:paraId="74AA9386" w14:textId="77777777" w:rsidTr="00015D34">
        <w:tc>
          <w:tcPr>
            <w:tcW w:w="8832" w:type="dxa"/>
          </w:tcPr>
          <w:p w14:paraId="39405932" w14:textId="77777777" w:rsidR="00F375C3" w:rsidRPr="00015D34" w:rsidRDefault="00F375C3" w:rsidP="00B70B69">
            <w:pPr>
              <w:pStyle w:val="BodyText"/>
            </w:pPr>
            <w:r w:rsidRPr="00015D34">
              <w:t>Expected outcome: Initial firmware boot messages should be displayed in the serial console.</w:t>
            </w:r>
          </w:p>
        </w:tc>
      </w:tr>
      <w:tr w:rsidR="00F375C3" w:rsidRPr="00015D34" w14:paraId="14CA7CFD" w14:textId="77777777" w:rsidTr="00015D34">
        <w:tc>
          <w:tcPr>
            <w:tcW w:w="8832" w:type="dxa"/>
          </w:tcPr>
          <w:p w14:paraId="4EEA7D01" w14:textId="77777777" w:rsidR="00F375C3" w:rsidRPr="00015D34" w:rsidRDefault="00F375C3" w:rsidP="00B70B69">
            <w:pPr>
              <w:pStyle w:val="BodyText"/>
            </w:pPr>
            <w:r w:rsidRPr="00015D34">
              <w:t>Test protocol:</w:t>
            </w:r>
          </w:p>
        </w:tc>
      </w:tr>
    </w:tbl>
    <w:p w14:paraId="37299F6C" w14:textId="77777777" w:rsidR="00F375C3" w:rsidRPr="00492FF9" w:rsidRDefault="00F375C3" w:rsidP="00B70B69">
      <w:pPr>
        <w:pStyle w:val="BodyText"/>
        <w:rPr>
          <w:lang w:val="ru-RU"/>
        </w:rPr>
      </w:pPr>
    </w:p>
    <w:p w14:paraId="52D5BDD6" w14:textId="76AA5014" w:rsidR="00F375C3" w:rsidRDefault="00F375C3" w:rsidP="00940479">
      <w:pPr>
        <w:pStyle w:val="Heading3"/>
        <w:rPr>
          <w:rFonts w:hint="eastAsia"/>
        </w:rPr>
      </w:pPr>
      <w:r w:rsidRPr="0086660E">
        <w:lastRenderedPageBreak/>
        <w:t>Programming of QSPI and eMMC with main FW</w:t>
      </w:r>
    </w:p>
    <w:p w14:paraId="7ECF019A" w14:textId="77777777" w:rsidR="00B532CF" w:rsidRPr="00B532CF" w:rsidRDefault="00B532CF" w:rsidP="00B532CF"/>
    <w:tbl>
      <w:tblPr>
        <w:tblStyle w:val="TableGrid"/>
        <w:tblW w:w="0" w:type="auto"/>
        <w:tblLook w:val="04A0" w:firstRow="1" w:lastRow="0" w:firstColumn="1" w:lastColumn="0" w:noHBand="0" w:noVBand="1"/>
      </w:tblPr>
      <w:tblGrid>
        <w:gridCol w:w="9394"/>
      </w:tblGrid>
      <w:tr w:rsidR="00F375C3" w:rsidRPr="00B532CF" w14:paraId="00463792" w14:textId="77777777" w:rsidTr="00C83B9E">
        <w:tc>
          <w:tcPr>
            <w:tcW w:w="9350" w:type="dxa"/>
          </w:tcPr>
          <w:p w14:paraId="6CE09F25" w14:textId="77777777" w:rsidR="00F375C3" w:rsidRPr="00B532CF" w:rsidRDefault="00F375C3" w:rsidP="00B70B69">
            <w:pPr>
              <w:pStyle w:val="BodyText"/>
            </w:pPr>
            <w:r w:rsidRPr="00B532CF">
              <w:t xml:space="preserve">Test name: </w:t>
            </w:r>
            <w:proofErr w:type="spellStart"/>
            <w:r w:rsidRPr="00B532CF">
              <w:t>Ounas</w:t>
            </w:r>
            <w:proofErr w:type="spellEnd"/>
            <w:r w:rsidRPr="00B532CF">
              <w:t xml:space="preserve"> BSB Main FW Test</w:t>
            </w:r>
          </w:p>
        </w:tc>
      </w:tr>
      <w:tr w:rsidR="00F375C3" w:rsidRPr="00B532CF" w14:paraId="2E7E96F9" w14:textId="77777777" w:rsidTr="00C83B9E">
        <w:tc>
          <w:tcPr>
            <w:tcW w:w="9350" w:type="dxa"/>
          </w:tcPr>
          <w:p w14:paraId="20CE8986" w14:textId="77777777" w:rsidR="00F375C3" w:rsidRPr="00B532CF" w:rsidRDefault="00F375C3" w:rsidP="00C83B9E">
            <w:pPr>
              <w:shd w:val="clear" w:color="auto" w:fill="FFFFFF"/>
              <w:rPr>
                <w:rFonts w:ascii="Arial" w:hAnsi="Arial" w:cs="Arial"/>
                <w:bCs/>
              </w:rPr>
            </w:pPr>
            <w:r w:rsidRPr="00B532CF">
              <w:rPr>
                <w:rFonts w:ascii="Arial" w:hAnsi="Arial" w:cs="Arial"/>
                <w:bCs/>
              </w:rPr>
              <w:t xml:space="preserve">Test objective: To load the Main board firmware </w:t>
            </w:r>
          </w:p>
        </w:tc>
      </w:tr>
      <w:tr w:rsidR="00F375C3" w:rsidRPr="00B532CF" w14:paraId="4E700020" w14:textId="77777777" w:rsidTr="00C83B9E">
        <w:tc>
          <w:tcPr>
            <w:tcW w:w="9350" w:type="dxa"/>
          </w:tcPr>
          <w:p w14:paraId="4972A6A6" w14:textId="77777777" w:rsidR="00F375C3" w:rsidRPr="00B532CF" w:rsidRDefault="00F375C3" w:rsidP="003C69CE">
            <w:pPr>
              <w:shd w:val="clear" w:color="auto" w:fill="FFFFFF"/>
              <w:spacing w:before="100" w:beforeAutospacing="1" w:after="100" w:afterAutospacing="1"/>
              <w:rPr>
                <w:rFonts w:ascii="Arial" w:hAnsi="Arial" w:cs="Arial"/>
              </w:rPr>
            </w:pPr>
            <w:r w:rsidRPr="00B532CF">
              <w:rPr>
                <w:rFonts w:ascii="Arial" w:hAnsi="Arial" w:cs="Arial"/>
                <w:bCs/>
              </w:rPr>
              <w:t xml:space="preserve">Test setup: Assembled 8T8R TRXPSU and 8T8R PA boards, USB-RS232 cable or any other cable to connect the board serial port to a PC; a PC with serial terminal software (PuTTY, </w:t>
            </w:r>
            <w:proofErr w:type="spellStart"/>
            <w:r w:rsidRPr="00B532CF">
              <w:rPr>
                <w:rFonts w:ascii="Arial" w:hAnsi="Arial" w:cs="Arial"/>
                <w:bCs/>
              </w:rPr>
              <w:t>TeraTerm</w:t>
            </w:r>
            <w:proofErr w:type="spellEnd"/>
            <w:r w:rsidRPr="00B532CF">
              <w:rPr>
                <w:rFonts w:ascii="Arial" w:hAnsi="Arial" w:cs="Arial"/>
                <w:bCs/>
              </w:rPr>
              <w:t>, etc.) installed; bootable SD card with Initial firmware image installed. See the Initial Firmware Installation section of this document on how to create this bootable SD card. Note, the SD card should be provisioned with Initial firmware image that is compatible with the board one need to boot. Build artifact (tar.gz archive) with Main firmware release image or Main firmware development image.</w:t>
            </w:r>
            <w:r w:rsidRPr="00B532CF">
              <w:rPr>
                <w:rFonts w:ascii="Arial" w:hAnsi="Arial" w:cs="Arial"/>
                <w:color w:val="172B4D"/>
              </w:rPr>
              <w:t xml:space="preserve"> </w:t>
            </w:r>
          </w:p>
        </w:tc>
      </w:tr>
      <w:tr w:rsidR="00F375C3" w:rsidRPr="00B532CF" w14:paraId="56FB009F" w14:textId="77777777" w:rsidTr="00C83B9E">
        <w:tc>
          <w:tcPr>
            <w:tcW w:w="9350" w:type="dxa"/>
          </w:tcPr>
          <w:p w14:paraId="39C1B2F4" w14:textId="77777777" w:rsidR="00F375C3" w:rsidRPr="00B532CF" w:rsidRDefault="00F375C3" w:rsidP="00B70B69">
            <w:pPr>
              <w:pStyle w:val="BodyText"/>
            </w:pPr>
            <w:r w:rsidRPr="00B532CF">
              <w:t>Procedure:</w:t>
            </w:r>
          </w:p>
        </w:tc>
      </w:tr>
      <w:tr w:rsidR="00F375C3" w:rsidRPr="00B532CF" w14:paraId="72CE6A6D" w14:textId="77777777" w:rsidTr="00C83B9E">
        <w:tc>
          <w:tcPr>
            <w:tcW w:w="9350" w:type="dxa"/>
          </w:tcPr>
          <w:p w14:paraId="7653C6A0" w14:textId="77777777" w:rsidR="00F375C3" w:rsidRPr="00B532CF" w:rsidRDefault="00F375C3" w:rsidP="00F9731D">
            <w:pPr>
              <w:numPr>
                <w:ilvl w:val="0"/>
                <w:numId w:val="42"/>
              </w:numPr>
              <w:shd w:val="clear" w:color="auto" w:fill="FFFFFF"/>
              <w:spacing w:before="100" w:beforeAutospacing="1" w:after="100" w:afterAutospacing="1"/>
              <w:ind w:left="1080"/>
              <w:rPr>
                <w:rFonts w:ascii="Arial" w:hAnsi="Arial" w:cs="Arial"/>
                <w:bCs/>
              </w:rPr>
            </w:pPr>
            <w:r w:rsidRPr="00B532CF">
              <w:rPr>
                <w:rFonts w:ascii="Arial" w:hAnsi="Arial" w:cs="Arial"/>
                <w:bCs/>
              </w:rPr>
              <w:t xml:space="preserve">Plug-in the bootable SD card to the </w:t>
            </w:r>
            <w:proofErr w:type="gramStart"/>
            <w:r w:rsidRPr="00B532CF">
              <w:rPr>
                <w:rFonts w:ascii="Arial" w:hAnsi="Arial" w:cs="Arial"/>
                <w:bCs/>
              </w:rPr>
              <w:t>PC;</w:t>
            </w:r>
            <w:proofErr w:type="gramEnd"/>
          </w:p>
          <w:p w14:paraId="06F7D36D" w14:textId="77777777" w:rsidR="00F375C3" w:rsidRPr="00B532CF" w:rsidRDefault="00F375C3" w:rsidP="00F9731D">
            <w:pPr>
              <w:numPr>
                <w:ilvl w:val="0"/>
                <w:numId w:val="42"/>
              </w:numPr>
              <w:shd w:val="clear" w:color="auto" w:fill="FFFFFF"/>
              <w:spacing w:before="100" w:beforeAutospacing="1" w:after="100" w:afterAutospacing="1"/>
              <w:ind w:left="1080"/>
              <w:rPr>
                <w:rFonts w:ascii="Arial" w:hAnsi="Arial" w:cs="Arial"/>
                <w:bCs/>
              </w:rPr>
            </w:pPr>
            <w:r w:rsidRPr="00B532CF">
              <w:rPr>
                <w:rFonts w:ascii="Arial" w:hAnsi="Arial" w:cs="Arial"/>
                <w:bCs/>
              </w:rPr>
              <w:t xml:space="preserve">Copy the Main firmware installation image </w:t>
            </w:r>
            <w:proofErr w:type="gramStart"/>
            <w:r w:rsidRPr="00B532CF">
              <w:rPr>
                <w:rFonts w:ascii="Arial" w:hAnsi="Arial" w:cs="Arial"/>
                <w:bCs/>
              </w:rPr>
              <w:t>with .</w:t>
            </w:r>
            <w:proofErr w:type="spellStart"/>
            <w:r w:rsidRPr="00B532CF">
              <w:rPr>
                <w:rFonts w:ascii="Arial" w:hAnsi="Arial" w:cs="Arial"/>
                <w:bCs/>
              </w:rPr>
              <w:t>swu</w:t>
            </w:r>
            <w:proofErr w:type="spellEnd"/>
            <w:proofErr w:type="gramEnd"/>
            <w:r w:rsidRPr="00B532CF">
              <w:rPr>
                <w:rFonts w:ascii="Arial" w:hAnsi="Arial" w:cs="Arial"/>
                <w:bCs/>
              </w:rPr>
              <w:t xml:space="preserve"> extension to the FAT32 partition of the bootable SD card;</w:t>
            </w:r>
          </w:p>
          <w:p w14:paraId="6C76B444" w14:textId="77777777" w:rsidR="00F375C3" w:rsidRPr="00B532CF" w:rsidRDefault="00F375C3" w:rsidP="00F9731D">
            <w:pPr>
              <w:numPr>
                <w:ilvl w:val="0"/>
                <w:numId w:val="42"/>
              </w:numPr>
              <w:shd w:val="clear" w:color="auto" w:fill="FFFFFF"/>
              <w:spacing w:before="100" w:beforeAutospacing="1" w:after="100" w:afterAutospacing="1"/>
              <w:ind w:left="1080"/>
              <w:rPr>
                <w:rFonts w:ascii="Arial" w:hAnsi="Arial" w:cs="Arial"/>
                <w:bCs/>
              </w:rPr>
            </w:pPr>
            <w:r w:rsidRPr="00B532CF">
              <w:rPr>
                <w:rFonts w:ascii="Arial" w:hAnsi="Arial" w:cs="Arial"/>
                <w:bCs/>
              </w:rPr>
              <w:t xml:space="preserve">Unplug the bootable SD card from the </w:t>
            </w:r>
            <w:proofErr w:type="gramStart"/>
            <w:r w:rsidRPr="00B532CF">
              <w:rPr>
                <w:rFonts w:ascii="Arial" w:hAnsi="Arial" w:cs="Arial"/>
                <w:bCs/>
              </w:rPr>
              <w:t>PC;</w:t>
            </w:r>
            <w:proofErr w:type="gramEnd"/>
          </w:p>
          <w:p w14:paraId="20EE9356" w14:textId="77777777" w:rsidR="00F375C3" w:rsidRPr="00B532CF" w:rsidRDefault="00F375C3" w:rsidP="00F9731D">
            <w:pPr>
              <w:numPr>
                <w:ilvl w:val="0"/>
                <w:numId w:val="42"/>
              </w:numPr>
              <w:shd w:val="clear" w:color="auto" w:fill="FFFFFF"/>
              <w:spacing w:before="100" w:beforeAutospacing="1" w:after="100" w:afterAutospacing="1"/>
              <w:ind w:left="1080"/>
              <w:rPr>
                <w:rFonts w:ascii="Arial" w:hAnsi="Arial" w:cs="Arial"/>
                <w:bCs/>
              </w:rPr>
            </w:pPr>
            <w:r w:rsidRPr="00B532CF">
              <w:rPr>
                <w:rFonts w:ascii="Arial" w:hAnsi="Arial" w:cs="Arial"/>
                <w:bCs/>
              </w:rPr>
              <w:t xml:space="preserve">Perform Initial Firmware Boot Sequence, described in </w:t>
            </w:r>
            <w:r w:rsidRPr="00B532CF">
              <w:rPr>
                <w:rFonts w:ascii="Arial" w:hAnsi="Arial" w:cs="Arial"/>
                <w:bCs/>
              </w:rPr>
              <w:fldChar w:fldCharType="begin"/>
            </w:r>
            <w:r w:rsidRPr="00B532CF">
              <w:rPr>
                <w:rFonts w:ascii="Arial" w:hAnsi="Arial" w:cs="Arial"/>
                <w:bCs/>
              </w:rPr>
              <w:instrText xml:space="preserve"> REF _Ref98667894 \r \h  \* MERGEFORMAT </w:instrText>
            </w:r>
            <w:r w:rsidRPr="00B532CF">
              <w:rPr>
                <w:rFonts w:ascii="Arial" w:hAnsi="Arial" w:cs="Arial"/>
                <w:bCs/>
              </w:rPr>
            </w:r>
            <w:r w:rsidRPr="00B532CF">
              <w:rPr>
                <w:rFonts w:ascii="Arial" w:hAnsi="Arial" w:cs="Arial"/>
                <w:bCs/>
              </w:rPr>
              <w:fldChar w:fldCharType="separate"/>
            </w:r>
            <w:r w:rsidRPr="00B532CF">
              <w:rPr>
                <w:rFonts w:ascii="Arial" w:hAnsi="Arial" w:cs="Arial"/>
                <w:bCs/>
              </w:rPr>
              <w:t>3.4.1</w:t>
            </w:r>
            <w:r w:rsidRPr="00B532CF">
              <w:rPr>
                <w:rFonts w:ascii="Arial" w:hAnsi="Arial" w:cs="Arial"/>
                <w:bCs/>
              </w:rPr>
              <w:fldChar w:fldCharType="end"/>
            </w:r>
            <w:r w:rsidRPr="00B532CF">
              <w:rPr>
                <w:rFonts w:ascii="Arial" w:hAnsi="Arial" w:cs="Arial"/>
                <w:bCs/>
              </w:rPr>
              <w:t>;</w:t>
            </w:r>
          </w:p>
          <w:p w14:paraId="7B96FCD1" w14:textId="77777777" w:rsidR="00F375C3" w:rsidRPr="00B532CF" w:rsidRDefault="00F375C3" w:rsidP="00F9731D">
            <w:pPr>
              <w:numPr>
                <w:ilvl w:val="0"/>
                <w:numId w:val="42"/>
              </w:numPr>
              <w:shd w:val="clear" w:color="auto" w:fill="FFFFFF"/>
              <w:spacing w:before="100" w:beforeAutospacing="1" w:after="100" w:afterAutospacing="1"/>
              <w:ind w:left="1080"/>
              <w:rPr>
                <w:rFonts w:ascii="Arial" w:hAnsi="Arial" w:cs="Arial"/>
                <w:bCs/>
              </w:rPr>
            </w:pPr>
            <w:r w:rsidRPr="00B532CF">
              <w:rPr>
                <w:rFonts w:ascii="Arial" w:hAnsi="Arial" w:cs="Arial"/>
                <w:bCs/>
              </w:rPr>
              <w:t>Login to the Initial Firmware serial console with the following credentials:</w:t>
            </w:r>
          </w:p>
          <w:p w14:paraId="6A6DCF11" w14:textId="77777777" w:rsidR="00F375C3" w:rsidRPr="00B532CF" w:rsidRDefault="00F375C3" w:rsidP="00F9731D">
            <w:pPr>
              <w:pStyle w:val="ListParagraph"/>
              <w:numPr>
                <w:ilvl w:val="2"/>
                <w:numId w:val="43"/>
              </w:numPr>
              <w:shd w:val="clear" w:color="auto" w:fill="FFFFFF"/>
              <w:spacing w:before="100" w:beforeAutospacing="1" w:after="100" w:afterAutospacing="1"/>
              <w:ind w:left="2520"/>
              <w:rPr>
                <w:rFonts w:ascii="Arial" w:hAnsi="Arial" w:cs="Arial"/>
                <w:bCs/>
              </w:rPr>
            </w:pPr>
            <w:r w:rsidRPr="00B532CF">
              <w:rPr>
                <w:rFonts w:ascii="Arial" w:hAnsi="Arial" w:cs="Arial"/>
                <w:bCs/>
              </w:rPr>
              <w:t xml:space="preserve">Login: </w:t>
            </w:r>
            <w:proofErr w:type="gramStart"/>
            <w:r w:rsidRPr="00B532CF">
              <w:rPr>
                <w:rFonts w:ascii="Arial" w:hAnsi="Arial" w:cs="Arial"/>
                <w:bCs/>
              </w:rPr>
              <w:t>root;</w:t>
            </w:r>
            <w:proofErr w:type="gramEnd"/>
          </w:p>
          <w:p w14:paraId="11ADA3CF" w14:textId="77777777" w:rsidR="00F375C3" w:rsidRPr="00B532CF" w:rsidRDefault="00F375C3" w:rsidP="00F9731D">
            <w:pPr>
              <w:pStyle w:val="ListParagraph"/>
              <w:numPr>
                <w:ilvl w:val="2"/>
                <w:numId w:val="43"/>
              </w:numPr>
              <w:shd w:val="clear" w:color="auto" w:fill="FFFFFF"/>
              <w:spacing w:before="100" w:beforeAutospacing="1" w:after="100" w:afterAutospacing="1"/>
              <w:ind w:left="2520"/>
              <w:rPr>
                <w:rFonts w:ascii="Arial" w:hAnsi="Arial" w:cs="Arial"/>
                <w:bCs/>
              </w:rPr>
            </w:pPr>
            <w:r w:rsidRPr="00B532CF">
              <w:rPr>
                <w:rFonts w:ascii="Arial" w:hAnsi="Arial" w:cs="Arial"/>
                <w:bCs/>
              </w:rPr>
              <w:t>Password: root</w:t>
            </w:r>
          </w:p>
          <w:p w14:paraId="4D71ED80" w14:textId="77777777" w:rsidR="00F375C3" w:rsidRPr="00B532CF" w:rsidRDefault="00F375C3" w:rsidP="00F9731D">
            <w:pPr>
              <w:numPr>
                <w:ilvl w:val="0"/>
                <w:numId w:val="42"/>
              </w:numPr>
              <w:shd w:val="clear" w:color="auto" w:fill="FFFFFF"/>
              <w:ind w:left="1080"/>
              <w:rPr>
                <w:rFonts w:ascii="Arial" w:hAnsi="Arial" w:cs="Arial"/>
                <w:bCs/>
              </w:rPr>
            </w:pPr>
            <w:r w:rsidRPr="00B532CF">
              <w:rPr>
                <w:rFonts w:ascii="Arial" w:hAnsi="Arial" w:cs="Arial"/>
                <w:bCs/>
              </w:rPr>
              <w:t xml:space="preserve">If the Main </w:t>
            </w:r>
            <w:proofErr w:type="spellStart"/>
            <w:r w:rsidRPr="00B532CF">
              <w:rPr>
                <w:rFonts w:ascii="Arial" w:hAnsi="Arial" w:cs="Arial"/>
                <w:bCs/>
              </w:rPr>
              <w:t>Firmare</w:t>
            </w:r>
            <w:proofErr w:type="spellEnd"/>
            <w:r w:rsidRPr="00B532CF">
              <w:rPr>
                <w:rFonts w:ascii="Arial" w:hAnsi="Arial" w:cs="Arial"/>
                <w:bCs/>
              </w:rPr>
              <w:t xml:space="preserve"> image was copied to the bootable SD Card, go to the directory, to which the bootable SD card is automatically mounted:</w:t>
            </w:r>
          </w:p>
          <w:tbl>
            <w:tblPr>
              <w:tblW w:w="19035" w:type="dxa"/>
              <w:tblCellSpacing w:w="0" w:type="dxa"/>
              <w:tblInd w:w="1080" w:type="dxa"/>
              <w:tblCellMar>
                <w:left w:w="0" w:type="dxa"/>
                <w:right w:w="0" w:type="dxa"/>
              </w:tblCellMar>
              <w:tblLook w:val="04A0" w:firstRow="1" w:lastRow="0" w:firstColumn="1" w:lastColumn="0" w:noHBand="0" w:noVBand="1"/>
            </w:tblPr>
            <w:tblGrid>
              <w:gridCol w:w="19035"/>
            </w:tblGrid>
            <w:tr w:rsidR="00F375C3" w:rsidRPr="00B532CF" w14:paraId="775575E0" w14:textId="77777777" w:rsidTr="00B532CF">
              <w:trPr>
                <w:tblCellSpacing w:w="0" w:type="dxa"/>
              </w:trPr>
              <w:tc>
                <w:tcPr>
                  <w:tcW w:w="19035" w:type="dxa"/>
                  <w:tcBorders>
                    <w:top w:val="nil"/>
                    <w:left w:val="nil"/>
                    <w:bottom w:val="nil"/>
                    <w:right w:val="nil"/>
                  </w:tcBorders>
                  <w:tcMar>
                    <w:top w:w="0" w:type="dxa"/>
                    <w:left w:w="225" w:type="dxa"/>
                    <w:bottom w:w="0" w:type="dxa"/>
                    <w:right w:w="0" w:type="dxa"/>
                  </w:tcMar>
                  <w:vAlign w:val="bottom"/>
                  <w:hideMark/>
                </w:tcPr>
                <w:p w14:paraId="26B13546" w14:textId="77777777" w:rsidR="00F375C3" w:rsidRPr="00B532CF" w:rsidRDefault="00F375C3" w:rsidP="00C83B9E">
                  <w:pPr>
                    <w:textAlignment w:val="baseline"/>
                    <w:rPr>
                      <w:rFonts w:ascii="Arial" w:hAnsi="Arial" w:cs="Arial"/>
                      <w:bCs/>
                    </w:rPr>
                  </w:pPr>
                  <w:r w:rsidRPr="00B532CF">
                    <w:rPr>
                      <w:rFonts w:ascii="Arial" w:hAnsi="Arial" w:cs="Arial"/>
                      <w:bCs/>
                    </w:rPr>
                    <w:t># cd /run/media/mmcblk0p1</w:t>
                  </w:r>
                </w:p>
              </w:tc>
            </w:tr>
          </w:tbl>
          <w:p w14:paraId="2497FC1A" w14:textId="77777777" w:rsidR="00F375C3" w:rsidRPr="00B532CF" w:rsidRDefault="00F375C3" w:rsidP="00F9731D">
            <w:pPr>
              <w:numPr>
                <w:ilvl w:val="0"/>
                <w:numId w:val="42"/>
              </w:numPr>
              <w:shd w:val="clear" w:color="auto" w:fill="FFFFFF"/>
              <w:ind w:left="1080"/>
              <w:rPr>
                <w:rFonts w:ascii="Arial" w:hAnsi="Arial" w:cs="Arial"/>
                <w:bCs/>
              </w:rPr>
            </w:pPr>
            <w:r w:rsidRPr="00B532CF">
              <w:rPr>
                <w:rFonts w:ascii="Arial" w:hAnsi="Arial" w:cs="Arial"/>
                <w:bCs/>
              </w:rPr>
              <w:t> Execute the following command to install Main firmware image:</w:t>
            </w:r>
          </w:p>
          <w:p w14:paraId="75AF304F" w14:textId="77777777" w:rsidR="00F375C3" w:rsidRPr="00B532CF" w:rsidRDefault="00F375C3" w:rsidP="00B532CF">
            <w:pPr>
              <w:ind w:left="1080"/>
              <w:rPr>
                <w:rFonts w:ascii="Arial" w:hAnsi="Arial" w:cs="Arial"/>
                <w:bCs/>
              </w:rPr>
            </w:pPr>
            <w:r w:rsidRPr="00B532CF">
              <w:rPr>
                <w:rFonts w:ascii="Arial" w:hAnsi="Arial" w:cs="Arial"/>
                <w:bCs/>
              </w:rPr>
              <w:t>Note, this step will destroy all data on QSPI and eMMC flash memory of the board because it will erase QSPI flash data and create a new partition table on the eMMC flash.</w:t>
            </w:r>
          </w:p>
          <w:tbl>
            <w:tblPr>
              <w:tblW w:w="19035" w:type="dxa"/>
              <w:tblCellSpacing w:w="0" w:type="dxa"/>
              <w:tblInd w:w="1080" w:type="dxa"/>
              <w:tblCellMar>
                <w:left w:w="0" w:type="dxa"/>
                <w:right w:w="0" w:type="dxa"/>
              </w:tblCellMar>
              <w:tblLook w:val="04A0" w:firstRow="1" w:lastRow="0" w:firstColumn="1" w:lastColumn="0" w:noHBand="0" w:noVBand="1"/>
            </w:tblPr>
            <w:tblGrid>
              <w:gridCol w:w="19035"/>
            </w:tblGrid>
            <w:tr w:rsidR="00F375C3" w:rsidRPr="00B532CF" w14:paraId="2C7DA5B4" w14:textId="77777777" w:rsidTr="00B532CF">
              <w:trPr>
                <w:tblCellSpacing w:w="0" w:type="dxa"/>
              </w:trPr>
              <w:tc>
                <w:tcPr>
                  <w:tcW w:w="19035" w:type="dxa"/>
                  <w:tcBorders>
                    <w:top w:val="nil"/>
                    <w:left w:val="nil"/>
                    <w:bottom w:val="nil"/>
                    <w:right w:val="nil"/>
                  </w:tcBorders>
                  <w:tcMar>
                    <w:top w:w="0" w:type="dxa"/>
                    <w:left w:w="225" w:type="dxa"/>
                    <w:bottom w:w="0" w:type="dxa"/>
                    <w:right w:w="0" w:type="dxa"/>
                  </w:tcMar>
                  <w:vAlign w:val="bottom"/>
                  <w:hideMark/>
                </w:tcPr>
                <w:p w14:paraId="5CDD2FBF" w14:textId="77777777" w:rsidR="00F375C3" w:rsidRPr="00B532CF" w:rsidRDefault="00F375C3" w:rsidP="00C83B9E">
                  <w:pPr>
                    <w:textAlignment w:val="baseline"/>
                    <w:rPr>
                      <w:rFonts w:ascii="Arial" w:hAnsi="Arial" w:cs="Arial"/>
                      <w:bCs/>
                    </w:rPr>
                  </w:pPr>
                  <w:r w:rsidRPr="00B532CF">
                    <w:rPr>
                      <w:rFonts w:ascii="Arial" w:hAnsi="Arial" w:cs="Arial"/>
                      <w:bCs/>
                    </w:rPr>
                    <w:t xml:space="preserve"># </w:t>
                  </w:r>
                  <w:proofErr w:type="spellStart"/>
                  <w:r w:rsidRPr="00172131">
                    <w:rPr>
                      <w:rFonts w:ascii="Arial" w:hAnsi="Arial" w:cs="Arial"/>
                      <w:bCs/>
                    </w:rPr>
                    <w:t>swupdate</w:t>
                  </w:r>
                  <w:proofErr w:type="spellEnd"/>
                  <w:r w:rsidRPr="00B532CF">
                    <w:rPr>
                      <w:rFonts w:ascii="Arial" w:hAnsi="Arial" w:cs="Arial"/>
                      <w:bCs/>
                    </w:rPr>
                    <w:t xml:space="preserve"> -</w:t>
                  </w:r>
                  <w:proofErr w:type="spellStart"/>
                  <w:r w:rsidRPr="00B532CF">
                    <w:rPr>
                      <w:rFonts w:ascii="Arial" w:hAnsi="Arial" w:cs="Arial"/>
                      <w:bCs/>
                    </w:rPr>
                    <w:t>i</w:t>
                  </w:r>
                  <w:proofErr w:type="spellEnd"/>
                  <w:r w:rsidRPr="00B532CF">
                    <w:rPr>
                      <w:rFonts w:ascii="Arial" w:hAnsi="Arial" w:cs="Arial"/>
                      <w:bCs/>
                    </w:rPr>
                    <w:t xml:space="preserve"> </w:t>
                  </w:r>
                  <w:proofErr w:type="gramStart"/>
                  <w:r w:rsidRPr="00B532CF">
                    <w:rPr>
                      <w:rFonts w:ascii="Arial" w:hAnsi="Arial" w:cs="Arial"/>
                      <w:bCs/>
                    </w:rPr>
                    <w:t>./fw_main_release_release-1.0.0.swu  -</w:t>
                  </w:r>
                  <w:proofErr w:type="gramEnd"/>
                  <w:r w:rsidRPr="00B532CF">
                    <w:rPr>
                      <w:rFonts w:ascii="Arial" w:hAnsi="Arial" w:cs="Arial"/>
                      <w:bCs/>
                    </w:rPr>
                    <w:t xml:space="preserve">e </w:t>
                  </w:r>
                  <w:proofErr w:type="spellStart"/>
                  <w:r w:rsidRPr="00B532CF">
                    <w:rPr>
                      <w:rFonts w:ascii="Arial" w:hAnsi="Arial" w:cs="Arial"/>
                      <w:bCs/>
                    </w:rPr>
                    <w:t>fw_main,bare_init</w:t>
                  </w:r>
                  <w:proofErr w:type="spellEnd"/>
                  <w:r w:rsidRPr="00B532CF">
                    <w:rPr>
                      <w:rFonts w:ascii="Arial" w:hAnsi="Arial" w:cs="Arial"/>
                      <w:bCs/>
                    </w:rPr>
                    <w:t xml:space="preserve"> -v -l 5</w:t>
                  </w:r>
                </w:p>
              </w:tc>
            </w:tr>
          </w:tbl>
          <w:p w14:paraId="6B4AB2C5" w14:textId="77777777" w:rsidR="00F375C3" w:rsidRPr="00B532CF" w:rsidRDefault="00F375C3" w:rsidP="00B532CF">
            <w:pPr>
              <w:shd w:val="clear" w:color="auto" w:fill="FCFCFC"/>
              <w:ind w:left="1080"/>
              <w:rPr>
                <w:rFonts w:ascii="Arial" w:hAnsi="Arial" w:cs="Arial"/>
                <w:bCs/>
              </w:rPr>
            </w:pPr>
            <w:r w:rsidRPr="00B532CF">
              <w:rPr>
                <w:rFonts w:ascii="Arial" w:hAnsi="Arial" w:cs="Arial"/>
                <w:bCs/>
              </w:rPr>
              <w:t>One should provide the path to the .</w:t>
            </w:r>
            <w:proofErr w:type="spellStart"/>
            <w:r w:rsidRPr="00B532CF">
              <w:rPr>
                <w:rFonts w:ascii="Arial" w:hAnsi="Arial" w:cs="Arial"/>
                <w:bCs/>
              </w:rPr>
              <w:t>swu</w:t>
            </w:r>
            <w:proofErr w:type="spellEnd"/>
            <w:r w:rsidRPr="00B532CF">
              <w:rPr>
                <w:rFonts w:ascii="Arial" w:hAnsi="Arial" w:cs="Arial"/>
                <w:bCs/>
              </w:rPr>
              <w:t xml:space="preserve"> file for the board as the -</w:t>
            </w:r>
            <w:proofErr w:type="spellStart"/>
            <w:r w:rsidRPr="00B532CF">
              <w:rPr>
                <w:rFonts w:ascii="Arial" w:hAnsi="Arial" w:cs="Arial"/>
                <w:bCs/>
              </w:rPr>
              <w:t>i</w:t>
            </w:r>
            <w:proofErr w:type="spellEnd"/>
            <w:r w:rsidRPr="00B532CF">
              <w:rPr>
                <w:rFonts w:ascii="Arial" w:hAnsi="Arial" w:cs="Arial"/>
                <w:bCs/>
              </w:rPr>
              <w:t> argument value.</w:t>
            </w:r>
          </w:p>
          <w:p w14:paraId="2BB91B3D" w14:textId="77777777" w:rsidR="00F375C3" w:rsidRPr="00B532CF" w:rsidRDefault="00F375C3" w:rsidP="00F9731D">
            <w:pPr>
              <w:numPr>
                <w:ilvl w:val="0"/>
                <w:numId w:val="42"/>
              </w:numPr>
              <w:shd w:val="clear" w:color="auto" w:fill="FFFFFF"/>
              <w:spacing w:before="100" w:beforeAutospacing="1" w:after="100" w:afterAutospacing="1"/>
              <w:ind w:left="1080"/>
              <w:rPr>
                <w:rFonts w:ascii="Arial" w:hAnsi="Arial" w:cs="Arial"/>
                <w:bCs/>
              </w:rPr>
            </w:pPr>
            <w:r w:rsidRPr="00B532CF">
              <w:rPr>
                <w:rFonts w:ascii="Arial" w:hAnsi="Arial" w:cs="Arial"/>
                <w:bCs/>
              </w:rPr>
              <w:t>This setup can also be used to restore the Boot Files and U-Boot environment on QSPI Flash of the board. To do this, execute the following commands, instead of the step 7 above:</w:t>
            </w:r>
          </w:p>
          <w:p w14:paraId="7756CDBF" w14:textId="77777777" w:rsidR="00F375C3" w:rsidRPr="00B532CF" w:rsidRDefault="00F375C3" w:rsidP="00F9731D">
            <w:pPr>
              <w:numPr>
                <w:ilvl w:val="1"/>
                <w:numId w:val="42"/>
              </w:numPr>
              <w:shd w:val="clear" w:color="auto" w:fill="FFFFFF"/>
              <w:ind w:left="1800"/>
              <w:rPr>
                <w:rFonts w:ascii="Arial" w:hAnsi="Arial" w:cs="Arial"/>
                <w:bCs/>
              </w:rPr>
            </w:pPr>
            <w:r w:rsidRPr="00B532CF">
              <w:rPr>
                <w:rFonts w:ascii="Arial" w:hAnsi="Arial" w:cs="Arial"/>
                <w:bCs/>
              </w:rPr>
              <w:t>To reinstall/restore Boot Files, execute the following command:</w:t>
            </w:r>
          </w:p>
          <w:tbl>
            <w:tblPr>
              <w:tblW w:w="18435" w:type="dxa"/>
              <w:tblCellSpacing w:w="0" w:type="dxa"/>
              <w:tblInd w:w="1800" w:type="dxa"/>
              <w:tblCellMar>
                <w:left w:w="0" w:type="dxa"/>
                <w:right w:w="0" w:type="dxa"/>
              </w:tblCellMar>
              <w:tblLook w:val="04A0" w:firstRow="1" w:lastRow="0" w:firstColumn="1" w:lastColumn="0" w:noHBand="0" w:noVBand="1"/>
            </w:tblPr>
            <w:tblGrid>
              <w:gridCol w:w="18435"/>
            </w:tblGrid>
            <w:tr w:rsidR="00F375C3" w:rsidRPr="00B532CF" w14:paraId="6014A4C7" w14:textId="77777777" w:rsidTr="00B532CF">
              <w:trPr>
                <w:tblCellSpacing w:w="0" w:type="dxa"/>
              </w:trPr>
              <w:tc>
                <w:tcPr>
                  <w:tcW w:w="18435" w:type="dxa"/>
                  <w:tcBorders>
                    <w:top w:val="nil"/>
                    <w:left w:val="nil"/>
                    <w:bottom w:val="nil"/>
                    <w:right w:val="nil"/>
                  </w:tcBorders>
                  <w:tcMar>
                    <w:top w:w="0" w:type="dxa"/>
                    <w:left w:w="225" w:type="dxa"/>
                    <w:bottom w:w="0" w:type="dxa"/>
                    <w:right w:w="0" w:type="dxa"/>
                  </w:tcMar>
                  <w:vAlign w:val="bottom"/>
                  <w:hideMark/>
                </w:tcPr>
                <w:p w14:paraId="58200961" w14:textId="77777777" w:rsidR="00F375C3" w:rsidRPr="00B532CF" w:rsidRDefault="00F375C3" w:rsidP="00C83B9E">
                  <w:pPr>
                    <w:textAlignment w:val="baseline"/>
                    <w:rPr>
                      <w:rFonts w:ascii="Arial" w:hAnsi="Arial" w:cs="Arial"/>
                      <w:bCs/>
                    </w:rPr>
                  </w:pPr>
                  <w:r w:rsidRPr="00B532CF">
                    <w:rPr>
                      <w:rFonts w:ascii="Arial" w:hAnsi="Arial" w:cs="Arial"/>
                      <w:bCs/>
                    </w:rPr>
                    <w:t xml:space="preserve"># </w:t>
                  </w:r>
                  <w:proofErr w:type="spellStart"/>
                  <w:r w:rsidRPr="00B532CF">
                    <w:rPr>
                      <w:rFonts w:ascii="Arial" w:hAnsi="Arial" w:cs="Arial"/>
                      <w:bCs/>
                    </w:rPr>
                    <w:t>swupdate</w:t>
                  </w:r>
                  <w:proofErr w:type="spellEnd"/>
                  <w:r w:rsidRPr="00B532CF">
                    <w:rPr>
                      <w:rFonts w:ascii="Arial" w:hAnsi="Arial" w:cs="Arial"/>
                      <w:bCs/>
                    </w:rPr>
                    <w:t xml:space="preserve"> -</w:t>
                  </w:r>
                  <w:proofErr w:type="spellStart"/>
                  <w:r w:rsidRPr="00B532CF">
                    <w:rPr>
                      <w:rFonts w:ascii="Arial" w:hAnsi="Arial" w:cs="Arial"/>
                      <w:bCs/>
                    </w:rPr>
                    <w:t>i</w:t>
                  </w:r>
                  <w:proofErr w:type="spellEnd"/>
                  <w:r w:rsidRPr="00B532CF">
                    <w:rPr>
                      <w:rFonts w:ascii="Arial" w:hAnsi="Arial" w:cs="Arial"/>
                      <w:bCs/>
                    </w:rPr>
                    <w:t xml:space="preserve"> ./fw_main_release_release-1.0.0.swu -e </w:t>
                  </w:r>
                  <w:proofErr w:type="spellStart"/>
                  <w:r w:rsidRPr="00B532CF">
                    <w:rPr>
                      <w:rFonts w:ascii="Arial" w:hAnsi="Arial" w:cs="Arial"/>
                      <w:bCs/>
                    </w:rPr>
                    <w:t>fw_</w:t>
                  </w:r>
                  <w:proofErr w:type="gramStart"/>
                  <w:r w:rsidRPr="00B532CF">
                    <w:rPr>
                      <w:rFonts w:ascii="Arial" w:hAnsi="Arial" w:cs="Arial"/>
                      <w:bCs/>
                    </w:rPr>
                    <w:t>main,boot</w:t>
                  </w:r>
                  <w:proofErr w:type="gramEnd"/>
                  <w:r w:rsidRPr="00B532CF">
                    <w:rPr>
                      <w:rFonts w:ascii="Arial" w:hAnsi="Arial" w:cs="Arial"/>
                      <w:bCs/>
                    </w:rPr>
                    <w:t>_files</w:t>
                  </w:r>
                  <w:proofErr w:type="spellEnd"/>
                  <w:r w:rsidRPr="00B532CF">
                    <w:rPr>
                      <w:rFonts w:ascii="Arial" w:hAnsi="Arial" w:cs="Arial"/>
                      <w:bCs/>
                    </w:rPr>
                    <w:t xml:space="preserve"> -v -l 5</w:t>
                  </w:r>
                </w:p>
              </w:tc>
            </w:tr>
          </w:tbl>
          <w:p w14:paraId="13025EA2" w14:textId="77777777" w:rsidR="00F375C3" w:rsidRPr="00B532CF" w:rsidRDefault="00F375C3" w:rsidP="00F9731D">
            <w:pPr>
              <w:numPr>
                <w:ilvl w:val="1"/>
                <w:numId w:val="42"/>
              </w:numPr>
              <w:shd w:val="clear" w:color="auto" w:fill="FFFFFF"/>
              <w:ind w:left="1800"/>
              <w:rPr>
                <w:rFonts w:ascii="Arial" w:hAnsi="Arial" w:cs="Arial"/>
                <w:bCs/>
              </w:rPr>
            </w:pPr>
            <w:r w:rsidRPr="00B532CF">
              <w:rPr>
                <w:rFonts w:ascii="Arial" w:hAnsi="Arial" w:cs="Arial"/>
                <w:bCs/>
              </w:rPr>
              <w:t>To reinstall/restore U-Boot environment, execute the following command:</w:t>
            </w:r>
          </w:p>
          <w:tbl>
            <w:tblPr>
              <w:tblW w:w="18435" w:type="dxa"/>
              <w:tblCellSpacing w:w="0" w:type="dxa"/>
              <w:tblInd w:w="1800" w:type="dxa"/>
              <w:tblCellMar>
                <w:left w:w="0" w:type="dxa"/>
                <w:right w:w="0" w:type="dxa"/>
              </w:tblCellMar>
              <w:tblLook w:val="04A0" w:firstRow="1" w:lastRow="0" w:firstColumn="1" w:lastColumn="0" w:noHBand="0" w:noVBand="1"/>
            </w:tblPr>
            <w:tblGrid>
              <w:gridCol w:w="18435"/>
            </w:tblGrid>
            <w:tr w:rsidR="00F375C3" w:rsidRPr="00B532CF" w14:paraId="41425B12" w14:textId="77777777" w:rsidTr="00B532CF">
              <w:trPr>
                <w:tblCellSpacing w:w="0" w:type="dxa"/>
              </w:trPr>
              <w:tc>
                <w:tcPr>
                  <w:tcW w:w="18435" w:type="dxa"/>
                  <w:tcBorders>
                    <w:top w:val="nil"/>
                    <w:left w:val="nil"/>
                    <w:bottom w:val="nil"/>
                    <w:right w:val="nil"/>
                  </w:tcBorders>
                  <w:tcMar>
                    <w:top w:w="0" w:type="dxa"/>
                    <w:left w:w="225" w:type="dxa"/>
                    <w:bottom w:w="0" w:type="dxa"/>
                    <w:right w:w="0" w:type="dxa"/>
                  </w:tcMar>
                  <w:vAlign w:val="bottom"/>
                  <w:hideMark/>
                </w:tcPr>
                <w:p w14:paraId="5CF51563" w14:textId="77777777" w:rsidR="00F375C3" w:rsidRPr="00B532CF" w:rsidRDefault="00F375C3" w:rsidP="00C83B9E">
                  <w:pPr>
                    <w:textAlignment w:val="baseline"/>
                    <w:rPr>
                      <w:rFonts w:ascii="Arial" w:hAnsi="Arial" w:cs="Arial"/>
                      <w:bCs/>
                    </w:rPr>
                  </w:pPr>
                  <w:r w:rsidRPr="00B532CF">
                    <w:rPr>
                      <w:rFonts w:ascii="Arial" w:hAnsi="Arial" w:cs="Arial"/>
                      <w:bCs/>
                    </w:rPr>
                    <w:t xml:space="preserve"># </w:t>
                  </w:r>
                  <w:proofErr w:type="spellStart"/>
                  <w:r w:rsidRPr="00B532CF">
                    <w:rPr>
                      <w:rFonts w:ascii="Arial" w:hAnsi="Arial" w:cs="Arial"/>
                      <w:bCs/>
                    </w:rPr>
                    <w:t>swupdate</w:t>
                  </w:r>
                  <w:proofErr w:type="spellEnd"/>
                  <w:r w:rsidRPr="00B532CF">
                    <w:rPr>
                      <w:rFonts w:ascii="Arial" w:hAnsi="Arial" w:cs="Arial"/>
                      <w:bCs/>
                    </w:rPr>
                    <w:t xml:space="preserve"> -</w:t>
                  </w:r>
                  <w:proofErr w:type="spellStart"/>
                  <w:r w:rsidRPr="00B532CF">
                    <w:rPr>
                      <w:rFonts w:ascii="Arial" w:hAnsi="Arial" w:cs="Arial"/>
                      <w:bCs/>
                    </w:rPr>
                    <w:t>i</w:t>
                  </w:r>
                  <w:proofErr w:type="spellEnd"/>
                  <w:r w:rsidRPr="00B532CF">
                    <w:rPr>
                      <w:rFonts w:ascii="Arial" w:hAnsi="Arial" w:cs="Arial"/>
                      <w:bCs/>
                    </w:rPr>
                    <w:t xml:space="preserve"> ./fw_main_release_release-1.0.0.swu -e </w:t>
                  </w:r>
                  <w:proofErr w:type="spellStart"/>
                  <w:r w:rsidRPr="00B532CF">
                    <w:rPr>
                      <w:rFonts w:ascii="Arial" w:hAnsi="Arial" w:cs="Arial"/>
                      <w:bCs/>
                    </w:rPr>
                    <w:t>fw_</w:t>
                  </w:r>
                  <w:proofErr w:type="gramStart"/>
                  <w:r w:rsidRPr="00B532CF">
                    <w:rPr>
                      <w:rFonts w:ascii="Arial" w:hAnsi="Arial" w:cs="Arial"/>
                      <w:bCs/>
                    </w:rPr>
                    <w:t>main,uboot</w:t>
                  </w:r>
                  <w:proofErr w:type="gramEnd"/>
                  <w:r w:rsidRPr="00B532CF">
                    <w:rPr>
                      <w:rFonts w:ascii="Arial" w:hAnsi="Arial" w:cs="Arial"/>
                      <w:bCs/>
                    </w:rPr>
                    <w:t>_env</w:t>
                  </w:r>
                  <w:proofErr w:type="spellEnd"/>
                  <w:r w:rsidRPr="00B532CF">
                    <w:rPr>
                      <w:rFonts w:ascii="Arial" w:hAnsi="Arial" w:cs="Arial"/>
                      <w:bCs/>
                    </w:rPr>
                    <w:t xml:space="preserve"> -v -l 5</w:t>
                  </w:r>
                </w:p>
              </w:tc>
            </w:tr>
          </w:tbl>
          <w:p w14:paraId="29AC8ECB" w14:textId="77777777" w:rsidR="00F375C3" w:rsidRPr="00B532CF" w:rsidRDefault="00F375C3" w:rsidP="00F9731D">
            <w:pPr>
              <w:numPr>
                <w:ilvl w:val="1"/>
                <w:numId w:val="42"/>
              </w:numPr>
              <w:shd w:val="clear" w:color="auto" w:fill="FFFFFF"/>
              <w:spacing w:before="150"/>
              <w:ind w:left="1800"/>
              <w:rPr>
                <w:rFonts w:ascii="Arial" w:hAnsi="Arial" w:cs="Arial"/>
                <w:bCs/>
              </w:rPr>
            </w:pPr>
            <w:r w:rsidRPr="00B532CF">
              <w:rPr>
                <w:rFonts w:ascii="Arial" w:hAnsi="Arial" w:cs="Arial"/>
                <w:bCs/>
              </w:rPr>
              <w:t>Note, after this command all manual changes in U-Boot environment are going to be lost.</w:t>
            </w:r>
          </w:p>
          <w:p w14:paraId="5BEEBFA3" w14:textId="77777777" w:rsidR="00F375C3" w:rsidRPr="00B532CF" w:rsidRDefault="00F375C3" w:rsidP="00F9731D">
            <w:pPr>
              <w:numPr>
                <w:ilvl w:val="0"/>
                <w:numId w:val="42"/>
              </w:numPr>
              <w:shd w:val="clear" w:color="auto" w:fill="FFFFFF"/>
              <w:spacing w:before="100" w:beforeAutospacing="1" w:after="100" w:afterAutospacing="1"/>
              <w:ind w:left="1080"/>
              <w:rPr>
                <w:rFonts w:ascii="Arial" w:hAnsi="Arial" w:cs="Arial"/>
                <w:bCs/>
              </w:rPr>
            </w:pPr>
            <w:r w:rsidRPr="00B532CF">
              <w:rPr>
                <w:rFonts w:ascii="Arial" w:hAnsi="Arial" w:cs="Arial"/>
                <w:bCs/>
              </w:rPr>
              <w:t>Once Main firmware installation is successfully completed, power off the board.</w:t>
            </w:r>
          </w:p>
          <w:p w14:paraId="713AAB66" w14:textId="77777777" w:rsidR="00F375C3" w:rsidRPr="00B532CF" w:rsidRDefault="00F375C3" w:rsidP="00F9731D">
            <w:pPr>
              <w:numPr>
                <w:ilvl w:val="0"/>
                <w:numId w:val="42"/>
              </w:numPr>
              <w:shd w:val="clear" w:color="auto" w:fill="FFFFFF"/>
              <w:spacing w:before="100" w:beforeAutospacing="1" w:after="100" w:afterAutospacing="1"/>
              <w:ind w:left="1080"/>
              <w:rPr>
                <w:rFonts w:ascii="Arial" w:hAnsi="Arial" w:cs="Arial"/>
                <w:color w:val="172B4D"/>
              </w:rPr>
            </w:pPr>
            <w:r w:rsidRPr="00B532CF">
              <w:rPr>
                <w:rFonts w:ascii="Arial" w:hAnsi="Arial" w:cs="Arial"/>
                <w:bCs/>
              </w:rPr>
              <w:t>Power on the whole system.</w:t>
            </w:r>
          </w:p>
        </w:tc>
      </w:tr>
      <w:tr w:rsidR="00F375C3" w:rsidRPr="00B532CF" w14:paraId="6E152199" w14:textId="77777777" w:rsidTr="00C83B9E">
        <w:tc>
          <w:tcPr>
            <w:tcW w:w="9350" w:type="dxa"/>
          </w:tcPr>
          <w:p w14:paraId="73D5D9E5" w14:textId="77777777" w:rsidR="00F375C3" w:rsidRPr="00B532CF" w:rsidRDefault="00F375C3" w:rsidP="00B70B69">
            <w:pPr>
              <w:pStyle w:val="BodyText"/>
            </w:pPr>
            <w:r w:rsidRPr="00B532CF">
              <w:t>Problems, found during testing:</w:t>
            </w:r>
          </w:p>
        </w:tc>
      </w:tr>
      <w:tr w:rsidR="00F375C3" w:rsidRPr="00B532CF" w14:paraId="6E8BAA1E" w14:textId="77777777" w:rsidTr="00C83B9E">
        <w:tc>
          <w:tcPr>
            <w:tcW w:w="9350" w:type="dxa"/>
          </w:tcPr>
          <w:p w14:paraId="3BB6CAB7" w14:textId="77777777" w:rsidR="00F375C3" w:rsidRPr="00B532CF" w:rsidRDefault="00F375C3" w:rsidP="00B70B69">
            <w:pPr>
              <w:pStyle w:val="BodyText"/>
            </w:pPr>
            <w:r w:rsidRPr="00B532CF">
              <w:t>Expected outcome: Main firmware boot messages should be displayed in the serial console.</w:t>
            </w:r>
          </w:p>
        </w:tc>
      </w:tr>
      <w:tr w:rsidR="00F375C3" w:rsidRPr="00B532CF" w14:paraId="42882CC8" w14:textId="77777777" w:rsidTr="00C83B9E">
        <w:tc>
          <w:tcPr>
            <w:tcW w:w="9350" w:type="dxa"/>
          </w:tcPr>
          <w:p w14:paraId="7F0A205B" w14:textId="77777777" w:rsidR="00F375C3" w:rsidRPr="00B532CF" w:rsidRDefault="00F375C3" w:rsidP="00B70B69">
            <w:pPr>
              <w:pStyle w:val="BodyText"/>
            </w:pPr>
            <w:r w:rsidRPr="00B532CF">
              <w:t>Test protocol:</w:t>
            </w:r>
          </w:p>
        </w:tc>
      </w:tr>
    </w:tbl>
    <w:p w14:paraId="7D2AD9E2" w14:textId="77777777" w:rsidR="00F375C3" w:rsidRPr="009A4375" w:rsidRDefault="00F375C3" w:rsidP="00B70B69">
      <w:pPr>
        <w:pStyle w:val="BodyText"/>
        <w:rPr>
          <w:lang w:val="ru-RU"/>
        </w:rPr>
      </w:pPr>
    </w:p>
    <w:p w14:paraId="6FF59C26" w14:textId="4261C25B" w:rsidR="00F375C3" w:rsidRDefault="00F375C3" w:rsidP="00940479">
      <w:pPr>
        <w:pStyle w:val="Heading3"/>
        <w:rPr>
          <w:rFonts w:hint="eastAsia"/>
        </w:rPr>
      </w:pPr>
      <w:r>
        <w:lastRenderedPageBreak/>
        <w:t>Renesas 8A34002 system synchronizer bring-up</w:t>
      </w:r>
    </w:p>
    <w:p w14:paraId="3B69F852" w14:textId="77777777" w:rsidR="00332DF8" w:rsidRPr="00332DF8" w:rsidRDefault="00332DF8" w:rsidP="00332DF8"/>
    <w:tbl>
      <w:tblPr>
        <w:tblStyle w:val="TableGrid"/>
        <w:tblW w:w="0" w:type="auto"/>
        <w:tblLook w:val="04A0" w:firstRow="1" w:lastRow="0" w:firstColumn="1" w:lastColumn="0" w:noHBand="0" w:noVBand="1"/>
      </w:tblPr>
      <w:tblGrid>
        <w:gridCol w:w="9350"/>
      </w:tblGrid>
      <w:tr w:rsidR="00F375C3" w:rsidRPr="00332DF8" w14:paraId="5558DAB7" w14:textId="77777777" w:rsidTr="00C83B9E">
        <w:tc>
          <w:tcPr>
            <w:tcW w:w="9350" w:type="dxa"/>
          </w:tcPr>
          <w:p w14:paraId="3C74511F" w14:textId="77777777" w:rsidR="00F375C3" w:rsidRPr="00332DF8" w:rsidRDefault="00F375C3" w:rsidP="00B70B69">
            <w:pPr>
              <w:pStyle w:val="BodyText"/>
            </w:pPr>
            <w:r w:rsidRPr="00332DF8">
              <w:t xml:space="preserve">Test name: </w:t>
            </w:r>
            <w:proofErr w:type="spellStart"/>
            <w:r w:rsidRPr="00332DF8">
              <w:t>Ounas</w:t>
            </w:r>
            <w:proofErr w:type="spellEnd"/>
            <w:r w:rsidRPr="00332DF8">
              <w:t xml:space="preserve"> 8A34002 Bring-up</w:t>
            </w:r>
          </w:p>
        </w:tc>
      </w:tr>
      <w:tr w:rsidR="00F375C3" w:rsidRPr="00332DF8" w14:paraId="388B28A8" w14:textId="77777777" w:rsidTr="00C83B9E">
        <w:tc>
          <w:tcPr>
            <w:tcW w:w="9350" w:type="dxa"/>
          </w:tcPr>
          <w:p w14:paraId="4CCB911F" w14:textId="77777777" w:rsidR="00F375C3" w:rsidRPr="00332DF8" w:rsidRDefault="00F375C3" w:rsidP="00C83B9E">
            <w:pPr>
              <w:shd w:val="clear" w:color="auto" w:fill="FFFFFF"/>
              <w:rPr>
                <w:rFonts w:ascii="Arial" w:hAnsi="Arial" w:cs="Arial"/>
                <w:bCs/>
              </w:rPr>
            </w:pPr>
            <w:r w:rsidRPr="00332DF8">
              <w:rPr>
                <w:rFonts w:ascii="Arial" w:hAnsi="Arial" w:cs="Arial"/>
                <w:bCs/>
              </w:rPr>
              <w:t xml:space="preserve">Test objective: To validate the configuration binary for the system synchronizer </w:t>
            </w:r>
          </w:p>
        </w:tc>
      </w:tr>
      <w:tr w:rsidR="00F375C3" w:rsidRPr="00332DF8" w14:paraId="13685852" w14:textId="77777777" w:rsidTr="00C83B9E">
        <w:tc>
          <w:tcPr>
            <w:tcW w:w="9350" w:type="dxa"/>
          </w:tcPr>
          <w:p w14:paraId="4DA37911" w14:textId="77777777" w:rsidR="00F375C3" w:rsidRPr="00332DF8" w:rsidRDefault="00F375C3" w:rsidP="00C83B9E">
            <w:pPr>
              <w:shd w:val="clear" w:color="auto" w:fill="FFFFFF"/>
              <w:rPr>
                <w:rFonts w:ascii="Arial" w:hAnsi="Arial" w:cs="Arial"/>
              </w:rPr>
            </w:pPr>
            <w:r w:rsidRPr="00332DF8">
              <w:rPr>
                <w:rFonts w:ascii="Arial" w:hAnsi="Arial" w:cs="Arial"/>
                <w:bCs/>
              </w:rPr>
              <w:t xml:space="preserve">Test setup: Assembled 8T8R TRXPSU board, </w:t>
            </w:r>
            <w:r w:rsidRPr="00332DF8">
              <w:rPr>
                <w:rFonts w:ascii="Arial" w:hAnsi="Arial" w:cs="Arial"/>
              </w:rPr>
              <w:t>digital oscilloscope, power supply</w:t>
            </w:r>
          </w:p>
        </w:tc>
      </w:tr>
      <w:tr w:rsidR="00F375C3" w:rsidRPr="00332DF8" w14:paraId="180B12F4" w14:textId="77777777" w:rsidTr="00C83B9E">
        <w:tc>
          <w:tcPr>
            <w:tcW w:w="9350" w:type="dxa"/>
          </w:tcPr>
          <w:p w14:paraId="2510FEC8" w14:textId="77777777" w:rsidR="00F375C3" w:rsidRPr="00332DF8" w:rsidRDefault="00F375C3" w:rsidP="00B70B69">
            <w:pPr>
              <w:pStyle w:val="BodyText"/>
            </w:pPr>
            <w:r w:rsidRPr="00332DF8">
              <w:t>Procedure:</w:t>
            </w:r>
          </w:p>
        </w:tc>
      </w:tr>
      <w:tr w:rsidR="00F375C3" w:rsidRPr="00332DF8" w14:paraId="0C632A2A" w14:textId="77777777" w:rsidTr="00C83B9E">
        <w:tc>
          <w:tcPr>
            <w:tcW w:w="9350" w:type="dxa"/>
          </w:tcPr>
          <w:p w14:paraId="7BE2DB60" w14:textId="77777777" w:rsidR="00F375C3" w:rsidRPr="00332DF8" w:rsidRDefault="00F375C3" w:rsidP="00F9731D">
            <w:pPr>
              <w:pStyle w:val="BodyText"/>
              <w:numPr>
                <w:ilvl w:val="0"/>
                <w:numId w:val="44"/>
              </w:numPr>
            </w:pPr>
            <w:r w:rsidRPr="00332DF8">
              <w:t>Assemble the test setup</w:t>
            </w:r>
          </w:p>
          <w:p w14:paraId="4906EFAE" w14:textId="77777777" w:rsidR="00F375C3" w:rsidRPr="00332DF8" w:rsidRDefault="00F375C3" w:rsidP="00F9731D">
            <w:pPr>
              <w:pStyle w:val="BodyText"/>
              <w:numPr>
                <w:ilvl w:val="0"/>
                <w:numId w:val="44"/>
              </w:numPr>
            </w:pPr>
            <w:r w:rsidRPr="00332DF8">
              <w:t>Power up the complete system</w:t>
            </w:r>
          </w:p>
          <w:p w14:paraId="2A25BF27" w14:textId="77777777" w:rsidR="00F375C3" w:rsidRPr="00332DF8" w:rsidRDefault="00F375C3" w:rsidP="00F9731D">
            <w:pPr>
              <w:pStyle w:val="BodyText"/>
              <w:numPr>
                <w:ilvl w:val="0"/>
                <w:numId w:val="44"/>
              </w:numPr>
            </w:pPr>
            <w:r w:rsidRPr="00332DF8">
              <w:t>Wait for OS invite to enter the authentication data and login</w:t>
            </w:r>
          </w:p>
          <w:p w14:paraId="052305F3" w14:textId="77777777" w:rsidR="00F375C3" w:rsidRPr="00332DF8" w:rsidRDefault="00F375C3" w:rsidP="00F9731D">
            <w:pPr>
              <w:pStyle w:val="BodyText"/>
              <w:numPr>
                <w:ilvl w:val="0"/>
                <w:numId w:val="44"/>
              </w:numPr>
            </w:pPr>
            <w:r w:rsidRPr="00332DF8">
              <w:t xml:space="preserve">Upload 8A34002 configuration bin file and place it in: /lib/firmware with name </w:t>
            </w:r>
            <w:proofErr w:type="spellStart"/>
            <w:r w:rsidRPr="00332DF8">
              <w:t>idtcm.bim</w:t>
            </w:r>
            <w:proofErr w:type="spellEnd"/>
          </w:p>
          <w:p w14:paraId="2BA7F965" w14:textId="77777777" w:rsidR="00F375C3" w:rsidRPr="00332DF8" w:rsidRDefault="00F375C3" w:rsidP="00F9731D">
            <w:pPr>
              <w:pStyle w:val="BodyText"/>
              <w:numPr>
                <w:ilvl w:val="0"/>
                <w:numId w:val="44"/>
              </w:numPr>
            </w:pPr>
            <w:r w:rsidRPr="00332DF8">
              <w:t>Go to IDT driver directory</w:t>
            </w:r>
          </w:p>
          <w:p w14:paraId="6617616B" w14:textId="77777777" w:rsidR="00F375C3" w:rsidRPr="00332DF8" w:rsidRDefault="00F375C3" w:rsidP="00F9731D">
            <w:pPr>
              <w:pStyle w:val="BodyText"/>
              <w:numPr>
                <w:ilvl w:val="0"/>
                <w:numId w:val="44"/>
              </w:numPr>
            </w:pPr>
            <w:r w:rsidRPr="00332DF8">
              <w:t>Unbind and bind back the 8A34002 to IDT driver</w:t>
            </w:r>
          </w:p>
          <w:p w14:paraId="2A013BE3" w14:textId="77777777" w:rsidR="00F375C3" w:rsidRPr="00332DF8" w:rsidRDefault="00F375C3" w:rsidP="00F9731D">
            <w:pPr>
              <w:pStyle w:val="BodyText"/>
              <w:numPr>
                <w:ilvl w:val="0"/>
                <w:numId w:val="44"/>
              </w:numPr>
            </w:pPr>
            <w:r w:rsidRPr="00332DF8">
              <w:t>Capture the clock signal waveform on the oscilloscope and analyze its parameters</w:t>
            </w:r>
          </w:p>
        </w:tc>
      </w:tr>
      <w:tr w:rsidR="00F375C3" w:rsidRPr="00332DF8" w14:paraId="0C10D666" w14:textId="77777777" w:rsidTr="00C83B9E">
        <w:tc>
          <w:tcPr>
            <w:tcW w:w="9350" w:type="dxa"/>
          </w:tcPr>
          <w:p w14:paraId="535557A9" w14:textId="77777777" w:rsidR="00F375C3" w:rsidRPr="00332DF8" w:rsidRDefault="00F375C3" w:rsidP="00B70B69">
            <w:pPr>
              <w:pStyle w:val="BodyText"/>
            </w:pPr>
            <w:r w:rsidRPr="00332DF8">
              <w:t>Problems, found during testing:</w:t>
            </w:r>
          </w:p>
        </w:tc>
      </w:tr>
      <w:tr w:rsidR="00F375C3" w:rsidRPr="00332DF8" w14:paraId="2D963D52" w14:textId="77777777" w:rsidTr="00C83B9E">
        <w:tc>
          <w:tcPr>
            <w:tcW w:w="9350" w:type="dxa"/>
          </w:tcPr>
          <w:p w14:paraId="7CFDBF06" w14:textId="622D313D" w:rsidR="00F375C3" w:rsidRPr="00332DF8" w:rsidRDefault="00F375C3" w:rsidP="00B70B69">
            <w:pPr>
              <w:pStyle w:val="BodyText"/>
            </w:pPr>
            <w:r w:rsidRPr="00332DF8">
              <w:t>Expected outcome: The measured signal parameters should be in the allowed accuracy range (</w:t>
            </w:r>
            <w:r w:rsidR="0070004E">
              <w:t>Accuracy range need consensus with Flex</w:t>
            </w:r>
            <w:r w:rsidRPr="00332DF8">
              <w:t>).</w:t>
            </w:r>
          </w:p>
        </w:tc>
      </w:tr>
      <w:tr w:rsidR="00F375C3" w:rsidRPr="00332DF8" w14:paraId="64DCAC29" w14:textId="77777777" w:rsidTr="00C83B9E">
        <w:tc>
          <w:tcPr>
            <w:tcW w:w="9350" w:type="dxa"/>
          </w:tcPr>
          <w:p w14:paraId="77BB3B3E" w14:textId="77777777" w:rsidR="00F375C3" w:rsidRPr="00332DF8" w:rsidRDefault="00F375C3" w:rsidP="00B70B69">
            <w:pPr>
              <w:pStyle w:val="BodyText"/>
            </w:pPr>
            <w:r w:rsidRPr="00332DF8">
              <w:t>Test protocol:</w:t>
            </w:r>
          </w:p>
        </w:tc>
      </w:tr>
    </w:tbl>
    <w:p w14:paraId="00C59DCE" w14:textId="0CCD5BBC" w:rsidR="00F375C3" w:rsidRDefault="00F375C3" w:rsidP="00B70B69">
      <w:pPr>
        <w:pStyle w:val="BodyText"/>
      </w:pPr>
    </w:p>
    <w:p w14:paraId="17807F81" w14:textId="23ABCDE8" w:rsidR="00150E2B" w:rsidRDefault="00150E2B" w:rsidP="00940479">
      <w:pPr>
        <w:pStyle w:val="Heading3"/>
        <w:rPr>
          <w:rFonts w:hint="eastAsia"/>
        </w:rPr>
      </w:pPr>
      <w:r>
        <w:t>SI-8341</w:t>
      </w:r>
      <w:r>
        <w:t xml:space="preserve"> </w:t>
      </w:r>
      <w:r w:rsidR="00A31B67">
        <w:t>clock</w:t>
      </w:r>
      <w:r>
        <w:t xml:space="preserve"> bring-up</w:t>
      </w:r>
    </w:p>
    <w:p w14:paraId="37A82665" w14:textId="77777777" w:rsidR="00150E2B" w:rsidRPr="00332DF8" w:rsidRDefault="00150E2B" w:rsidP="00150E2B"/>
    <w:tbl>
      <w:tblPr>
        <w:tblStyle w:val="TableGrid"/>
        <w:tblW w:w="0" w:type="auto"/>
        <w:tblLook w:val="04A0" w:firstRow="1" w:lastRow="0" w:firstColumn="1" w:lastColumn="0" w:noHBand="0" w:noVBand="1"/>
      </w:tblPr>
      <w:tblGrid>
        <w:gridCol w:w="9350"/>
      </w:tblGrid>
      <w:tr w:rsidR="00150E2B" w:rsidRPr="00332DF8" w14:paraId="4B9F8266" w14:textId="77777777" w:rsidTr="00175D7D">
        <w:tc>
          <w:tcPr>
            <w:tcW w:w="9350" w:type="dxa"/>
          </w:tcPr>
          <w:p w14:paraId="48D5C2D0" w14:textId="03D17FD2" w:rsidR="00150E2B" w:rsidRPr="00332DF8" w:rsidRDefault="00150E2B" w:rsidP="00B70B69">
            <w:pPr>
              <w:pStyle w:val="BodyText"/>
            </w:pPr>
            <w:r w:rsidRPr="00332DF8">
              <w:t xml:space="preserve">Test name: </w:t>
            </w:r>
            <w:proofErr w:type="spellStart"/>
            <w:r w:rsidRPr="00332DF8">
              <w:t>Ounas</w:t>
            </w:r>
            <w:proofErr w:type="spellEnd"/>
            <w:r w:rsidRPr="00332DF8">
              <w:t xml:space="preserve"> </w:t>
            </w:r>
            <w:r>
              <w:t>SI-8341 ADC DAB input clock test</w:t>
            </w:r>
          </w:p>
        </w:tc>
      </w:tr>
      <w:tr w:rsidR="00150E2B" w:rsidRPr="00332DF8" w14:paraId="42F82B5F" w14:textId="77777777" w:rsidTr="00175D7D">
        <w:tc>
          <w:tcPr>
            <w:tcW w:w="9350" w:type="dxa"/>
          </w:tcPr>
          <w:p w14:paraId="415A5EEB" w14:textId="42FD11DA" w:rsidR="00150E2B" w:rsidRPr="00332DF8" w:rsidRDefault="00150E2B" w:rsidP="00175D7D">
            <w:pPr>
              <w:shd w:val="clear" w:color="auto" w:fill="FFFFFF"/>
              <w:rPr>
                <w:rFonts w:ascii="Arial" w:hAnsi="Arial" w:cs="Arial"/>
                <w:bCs/>
              </w:rPr>
            </w:pPr>
            <w:r w:rsidRPr="00332DF8">
              <w:rPr>
                <w:rFonts w:ascii="Arial" w:hAnsi="Arial" w:cs="Arial"/>
                <w:bCs/>
              </w:rPr>
              <w:t xml:space="preserve">Test objective: To validate the configuration </w:t>
            </w:r>
            <w:r>
              <w:rPr>
                <w:rFonts w:ascii="Arial" w:hAnsi="Arial" w:cs="Arial"/>
                <w:bCs/>
              </w:rPr>
              <w:t xml:space="preserve">script </w:t>
            </w:r>
            <w:r w:rsidRPr="00332DF8">
              <w:rPr>
                <w:rFonts w:ascii="Arial" w:hAnsi="Arial" w:cs="Arial"/>
                <w:bCs/>
              </w:rPr>
              <w:t xml:space="preserve">for the </w:t>
            </w:r>
            <w:r>
              <w:rPr>
                <w:rFonts w:ascii="Arial" w:hAnsi="Arial" w:cs="Arial"/>
                <w:bCs/>
              </w:rPr>
              <w:t>SI-8341</w:t>
            </w:r>
            <w:r w:rsidRPr="00332DF8">
              <w:rPr>
                <w:rFonts w:ascii="Arial" w:hAnsi="Arial" w:cs="Arial"/>
                <w:bCs/>
              </w:rPr>
              <w:t xml:space="preserve"> </w:t>
            </w:r>
          </w:p>
        </w:tc>
      </w:tr>
      <w:tr w:rsidR="00150E2B" w:rsidRPr="00332DF8" w14:paraId="5B4F698C" w14:textId="77777777" w:rsidTr="00175D7D">
        <w:tc>
          <w:tcPr>
            <w:tcW w:w="9350" w:type="dxa"/>
          </w:tcPr>
          <w:p w14:paraId="45A4B8B9" w14:textId="77777777" w:rsidR="00150E2B" w:rsidRPr="00332DF8" w:rsidRDefault="00150E2B" w:rsidP="00175D7D">
            <w:pPr>
              <w:shd w:val="clear" w:color="auto" w:fill="FFFFFF"/>
              <w:rPr>
                <w:rFonts w:ascii="Arial" w:hAnsi="Arial" w:cs="Arial"/>
              </w:rPr>
            </w:pPr>
            <w:r w:rsidRPr="00332DF8">
              <w:rPr>
                <w:rFonts w:ascii="Arial" w:hAnsi="Arial" w:cs="Arial"/>
                <w:bCs/>
              </w:rPr>
              <w:t xml:space="preserve">Test setup: Assembled 8T8R TRXPSU board, </w:t>
            </w:r>
            <w:r w:rsidRPr="00332DF8">
              <w:rPr>
                <w:rFonts w:ascii="Arial" w:hAnsi="Arial" w:cs="Arial"/>
              </w:rPr>
              <w:t>digital oscilloscope, power supply</w:t>
            </w:r>
          </w:p>
        </w:tc>
      </w:tr>
      <w:tr w:rsidR="00150E2B" w:rsidRPr="00332DF8" w14:paraId="25AB2F7C" w14:textId="77777777" w:rsidTr="00175D7D">
        <w:tc>
          <w:tcPr>
            <w:tcW w:w="9350" w:type="dxa"/>
          </w:tcPr>
          <w:p w14:paraId="1090FF9F" w14:textId="77777777" w:rsidR="00150E2B" w:rsidRPr="00332DF8" w:rsidRDefault="00150E2B" w:rsidP="00B70B69">
            <w:pPr>
              <w:pStyle w:val="BodyText"/>
            </w:pPr>
            <w:r w:rsidRPr="00332DF8">
              <w:t>Procedure:</w:t>
            </w:r>
          </w:p>
        </w:tc>
      </w:tr>
      <w:tr w:rsidR="00150E2B" w:rsidRPr="00332DF8" w14:paraId="45F28282" w14:textId="77777777" w:rsidTr="00175D7D">
        <w:tc>
          <w:tcPr>
            <w:tcW w:w="9350" w:type="dxa"/>
          </w:tcPr>
          <w:p w14:paraId="33496EC8" w14:textId="77777777" w:rsidR="00150E2B" w:rsidRPr="00332DF8" w:rsidRDefault="00150E2B" w:rsidP="00F9731D">
            <w:pPr>
              <w:pStyle w:val="BodyText"/>
              <w:numPr>
                <w:ilvl w:val="0"/>
                <w:numId w:val="68"/>
              </w:numPr>
            </w:pPr>
            <w:r w:rsidRPr="00332DF8">
              <w:t>Assemble the test setup</w:t>
            </w:r>
          </w:p>
          <w:p w14:paraId="232BB41E" w14:textId="77777777" w:rsidR="00150E2B" w:rsidRPr="00332DF8" w:rsidRDefault="00150E2B" w:rsidP="00F9731D">
            <w:pPr>
              <w:pStyle w:val="BodyText"/>
              <w:numPr>
                <w:ilvl w:val="0"/>
                <w:numId w:val="68"/>
              </w:numPr>
            </w:pPr>
            <w:r w:rsidRPr="00332DF8">
              <w:t>Power up the complete system</w:t>
            </w:r>
          </w:p>
          <w:p w14:paraId="5EA9A4FC" w14:textId="49296CFF" w:rsidR="00150E2B" w:rsidRDefault="00150E2B" w:rsidP="00F9731D">
            <w:pPr>
              <w:pStyle w:val="BodyText"/>
              <w:numPr>
                <w:ilvl w:val="0"/>
                <w:numId w:val="68"/>
              </w:numPr>
            </w:pPr>
            <w:r w:rsidRPr="00332DF8">
              <w:t>Wait for OS invite to enter the authentication data and login</w:t>
            </w:r>
          </w:p>
          <w:p w14:paraId="2B9E325F" w14:textId="2FF5D5A6" w:rsidR="009E01F2" w:rsidRPr="000731C7" w:rsidRDefault="009E01F2" w:rsidP="00F9731D">
            <w:pPr>
              <w:pStyle w:val="BodyText"/>
              <w:numPr>
                <w:ilvl w:val="0"/>
                <w:numId w:val="68"/>
              </w:numPr>
            </w:pPr>
            <w:r>
              <w:t>SI</w:t>
            </w:r>
            <w:r w:rsidR="00D07D21">
              <w:t>-</w:t>
            </w:r>
            <w:r>
              <w:t>5381 clock will be programmed as part of the Linux bootup.</w:t>
            </w:r>
          </w:p>
          <w:p w14:paraId="55474E93" w14:textId="5137CFA9" w:rsidR="009E01F2" w:rsidRDefault="009E01F2" w:rsidP="00F9731D">
            <w:pPr>
              <w:pStyle w:val="BodyText"/>
              <w:numPr>
                <w:ilvl w:val="0"/>
                <w:numId w:val="68"/>
              </w:numPr>
            </w:pPr>
            <w:r w:rsidRPr="000731C7">
              <w:t xml:space="preserve">Capture the clock signal waveform </w:t>
            </w:r>
            <w:r>
              <w:t xml:space="preserve">on the below various test points by the </w:t>
            </w:r>
            <w:r w:rsidRPr="000731C7">
              <w:t>oscilloscope and analyze its parameters</w:t>
            </w:r>
          </w:p>
          <w:p w14:paraId="652662A1" w14:textId="3A98ECC6" w:rsidR="009E01F2" w:rsidRPr="00671917" w:rsidRDefault="009E01F2" w:rsidP="00F9731D">
            <w:pPr>
              <w:pStyle w:val="BodyText"/>
              <w:numPr>
                <w:ilvl w:val="1"/>
                <w:numId w:val="68"/>
              </w:numPr>
            </w:pPr>
            <w:r w:rsidRPr="00671917">
              <w:t>Probe points</w:t>
            </w:r>
            <w:r w:rsidR="00671917">
              <w:t xml:space="preserve"> (TBD)</w:t>
            </w:r>
          </w:p>
          <w:p w14:paraId="2CCCC01A" w14:textId="77777777" w:rsidR="00150E2B" w:rsidRPr="00332DF8" w:rsidRDefault="00150E2B" w:rsidP="00F9731D">
            <w:pPr>
              <w:pStyle w:val="BodyText"/>
              <w:numPr>
                <w:ilvl w:val="0"/>
                <w:numId w:val="68"/>
              </w:numPr>
            </w:pPr>
            <w:r w:rsidRPr="00332DF8">
              <w:t>Capture the clock signal waveform on the oscilloscope and analyze its parameters</w:t>
            </w:r>
          </w:p>
        </w:tc>
      </w:tr>
      <w:tr w:rsidR="00150E2B" w:rsidRPr="00332DF8" w14:paraId="337E2B7D" w14:textId="77777777" w:rsidTr="00175D7D">
        <w:tc>
          <w:tcPr>
            <w:tcW w:w="9350" w:type="dxa"/>
          </w:tcPr>
          <w:p w14:paraId="03857FA2" w14:textId="77777777" w:rsidR="00150E2B" w:rsidRPr="00332DF8" w:rsidRDefault="00150E2B" w:rsidP="00B70B69">
            <w:pPr>
              <w:pStyle w:val="BodyText"/>
            </w:pPr>
            <w:r w:rsidRPr="00332DF8">
              <w:t>Problems, found during testing:</w:t>
            </w:r>
          </w:p>
        </w:tc>
      </w:tr>
      <w:tr w:rsidR="00150E2B" w:rsidRPr="00332DF8" w14:paraId="4F28C529" w14:textId="77777777" w:rsidTr="00175D7D">
        <w:tc>
          <w:tcPr>
            <w:tcW w:w="9350" w:type="dxa"/>
          </w:tcPr>
          <w:p w14:paraId="0A5738C0" w14:textId="77777777" w:rsidR="00150E2B" w:rsidRPr="00332DF8" w:rsidRDefault="00150E2B" w:rsidP="00B70B69">
            <w:pPr>
              <w:pStyle w:val="BodyText"/>
            </w:pPr>
            <w:r w:rsidRPr="00332DF8">
              <w:t>Expected outcome: The measured signal parameters should be in the allowed accuracy range (</w:t>
            </w:r>
            <w:r>
              <w:t>Accuracy range need consensus with Flex</w:t>
            </w:r>
            <w:r w:rsidRPr="00332DF8">
              <w:t>).</w:t>
            </w:r>
          </w:p>
        </w:tc>
      </w:tr>
      <w:tr w:rsidR="00150E2B" w:rsidRPr="00332DF8" w14:paraId="01560D05" w14:textId="77777777" w:rsidTr="00175D7D">
        <w:tc>
          <w:tcPr>
            <w:tcW w:w="9350" w:type="dxa"/>
          </w:tcPr>
          <w:p w14:paraId="6A20A490" w14:textId="77777777" w:rsidR="00150E2B" w:rsidRPr="00332DF8" w:rsidRDefault="00150E2B" w:rsidP="00B70B69">
            <w:pPr>
              <w:pStyle w:val="BodyText"/>
            </w:pPr>
            <w:r w:rsidRPr="00332DF8">
              <w:t>Test protocol:</w:t>
            </w:r>
          </w:p>
        </w:tc>
      </w:tr>
    </w:tbl>
    <w:p w14:paraId="3D44E7E1" w14:textId="77777777" w:rsidR="00150E2B" w:rsidRPr="00831940" w:rsidRDefault="00150E2B" w:rsidP="00B70B69">
      <w:pPr>
        <w:pStyle w:val="BodyText"/>
      </w:pPr>
    </w:p>
    <w:p w14:paraId="38439372" w14:textId="2A64D185" w:rsidR="00F375C3" w:rsidRPr="00C87CC6" w:rsidRDefault="00F375C3" w:rsidP="00940479">
      <w:pPr>
        <w:pStyle w:val="Heading3"/>
        <w:rPr>
          <w:rFonts w:hint="eastAsia"/>
        </w:rPr>
      </w:pPr>
      <w:r w:rsidRPr="00C87CC6">
        <w:lastRenderedPageBreak/>
        <w:t>MCU FW loading</w:t>
      </w:r>
    </w:p>
    <w:p w14:paraId="78C69921" w14:textId="77777777" w:rsidR="004E21A9" w:rsidRPr="004E21A9" w:rsidRDefault="004E21A9" w:rsidP="004E21A9">
      <w:pPr>
        <w:rPr>
          <w:highlight w:val="yellow"/>
        </w:rPr>
      </w:pPr>
    </w:p>
    <w:tbl>
      <w:tblPr>
        <w:tblStyle w:val="TableGrid"/>
        <w:tblW w:w="0" w:type="auto"/>
        <w:tblLook w:val="04A0" w:firstRow="1" w:lastRow="0" w:firstColumn="1" w:lastColumn="0" w:noHBand="0" w:noVBand="1"/>
      </w:tblPr>
      <w:tblGrid>
        <w:gridCol w:w="9350"/>
      </w:tblGrid>
      <w:tr w:rsidR="004E21A9" w:rsidRPr="00332DF8" w14:paraId="3A7285F1" w14:textId="77777777" w:rsidTr="003E4B9F">
        <w:tc>
          <w:tcPr>
            <w:tcW w:w="9350" w:type="dxa"/>
          </w:tcPr>
          <w:p w14:paraId="164043B7" w14:textId="77777777" w:rsidR="004E21A9" w:rsidRPr="00332DF8" w:rsidRDefault="004E21A9" w:rsidP="00B70B69">
            <w:pPr>
              <w:pStyle w:val="BodyText"/>
            </w:pPr>
            <w:r w:rsidRPr="00332DF8">
              <w:t xml:space="preserve">Test name: </w:t>
            </w:r>
            <w:proofErr w:type="spellStart"/>
            <w:r w:rsidRPr="00332DF8">
              <w:t>Ounas</w:t>
            </w:r>
            <w:proofErr w:type="spellEnd"/>
            <w:r w:rsidRPr="00332DF8">
              <w:t xml:space="preserve"> 8A34002 Bring-up</w:t>
            </w:r>
          </w:p>
        </w:tc>
      </w:tr>
      <w:tr w:rsidR="004E21A9" w:rsidRPr="00332DF8" w14:paraId="6C548E5E" w14:textId="77777777" w:rsidTr="003E4B9F">
        <w:tc>
          <w:tcPr>
            <w:tcW w:w="9350" w:type="dxa"/>
          </w:tcPr>
          <w:p w14:paraId="56894CCF" w14:textId="0C064C03" w:rsidR="004E21A9" w:rsidRPr="00332DF8" w:rsidRDefault="004E21A9" w:rsidP="003E4B9F">
            <w:pPr>
              <w:shd w:val="clear" w:color="auto" w:fill="FFFFFF"/>
              <w:rPr>
                <w:rFonts w:ascii="Arial" w:hAnsi="Arial" w:cs="Arial"/>
                <w:bCs/>
              </w:rPr>
            </w:pPr>
            <w:r w:rsidRPr="00332DF8">
              <w:rPr>
                <w:rFonts w:ascii="Arial" w:hAnsi="Arial" w:cs="Arial"/>
                <w:bCs/>
              </w:rPr>
              <w:t>Test objective: To</w:t>
            </w:r>
            <w:r>
              <w:rPr>
                <w:rFonts w:ascii="Arial" w:hAnsi="Arial" w:cs="Arial"/>
                <w:bCs/>
              </w:rPr>
              <w:t xml:space="preserve"> program the MCU firmware </w:t>
            </w:r>
            <w:r w:rsidR="009E6150">
              <w:rPr>
                <w:rFonts w:ascii="Arial" w:hAnsi="Arial" w:cs="Arial"/>
                <w:bCs/>
              </w:rPr>
              <w:t xml:space="preserve">on </w:t>
            </w:r>
            <w:r>
              <w:rPr>
                <w:rFonts w:ascii="Arial" w:hAnsi="Arial" w:cs="Arial"/>
                <w:bCs/>
              </w:rPr>
              <w:t>the TI base MCU controller</w:t>
            </w:r>
            <w:r w:rsidRPr="00332DF8">
              <w:rPr>
                <w:rFonts w:ascii="Arial" w:hAnsi="Arial" w:cs="Arial"/>
                <w:bCs/>
              </w:rPr>
              <w:t xml:space="preserve"> </w:t>
            </w:r>
          </w:p>
        </w:tc>
      </w:tr>
      <w:tr w:rsidR="004E21A9" w:rsidRPr="00332DF8" w14:paraId="646C4184" w14:textId="77777777" w:rsidTr="003E4B9F">
        <w:tc>
          <w:tcPr>
            <w:tcW w:w="9350" w:type="dxa"/>
          </w:tcPr>
          <w:p w14:paraId="02E69EF1" w14:textId="5DD451EB" w:rsidR="004E21A9" w:rsidRPr="00332DF8" w:rsidRDefault="004E21A9" w:rsidP="003E4B9F">
            <w:pPr>
              <w:shd w:val="clear" w:color="auto" w:fill="FFFFFF"/>
              <w:rPr>
                <w:rFonts w:ascii="Arial" w:hAnsi="Arial" w:cs="Arial"/>
              </w:rPr>
            </w:pPr>
            <w:r w:rsidRPr="00332DF8">
              <w:rPr>
                <w:rFonts w:ascii="Arial" w:hAnsi="Arial" w:cs="Arial"/>
                <w:bCs/>
              </w:rPr>
              <w:t>Test setup: Assembled 8T8R TRXPSU board</w:t>
            </w:r>
            <w:r w:rsidRPr="00332DF8">
              <w:rPr>
                <w:rFonts w:ascii="Arial" w:hAnsi="Arial" w:cs="Arial"/>
              </w:rPr>
              <w:t>, power supply</w:t>
            </w:r>
            <w:r>
              <w:rPr>
                <w:rFonts w:ascii="Arial" w:hAnsi="Arial" w:cs="Arial"/>
              </w:rPr>
              <w:t xml:space="preserve">, UART connection to program MCU, </w:t>
            </w:r>
            <w:proofErr w:type="spellStart"/>
            <w:r>
              <w:rPr>
                <w:rFonts w:ascii="Arial" w:hAnsi="Arial" w:cs="Arial"/>
              </w:rPr>
              <w:t>LMFlash</w:t>
            </w:r>
            <w:proofErr w:type="spellEnd"/>
            <w:r>
              <w:rPr>
                <w:rFonts w:ascii="Arial" w:hAnsi="Arial" w:cs="Arial"/>
              </w:rPr>
              <w:t xml:space="preserve"> programmer windows software application</w:t>
            </w:r>
          </w:p>
        </w:tc>
      </w:tr>
      <w:tr w:rsidR="004E21A9" w:rsidRPr="00332DF8" w14:paraId="1326EC12" w14:textId="77777777" w:rsidTr="003E4B9F">
        <w:tc>
          <w:tcPr>
            <w:tcW w:w="9350" w:type="dxa"/>
          </w:tcPr>
          <w:p w14:paraId="281A471D" w14:textId="77777777" w:rsidR="004E21A9" w:rsidRPr="00332DF8" w:rsidRDefault="004E21A9" w:rsidP="00B70B69">
            <w:pPr>
              <w:pStyle w:val="BodyText"/>
            </w:pPr>
            <w:r w:rsidRPr="00332DF8">
              <w:t>Procedure:</w:t>
            </w:r>
          </w:p>
        </w:tc>
      </w:tr>
      <w:tr w:rsidR="004E21A9" w:rsidRPr="00332DF8" w14:paraId="19EB823F" w14:textId="77777777" w:rsidTr="003E4B9F">
        <w:tc>
          <w:tcPr>
            <w:tcW w:w="9350" w:type="dxa"/>
          </w:tcPr>
          <w:p w14:paraId="573B1B6C" w14:textId="27EB1878" w:rsidR="004E21A9" w:rsidRDefault="004E21A9" w:rsidP="00F9731D">
            <w:pPr>
              <w:pStyle w:val="BodyText"/>
              <w:numPr>
                <w:ilvl w:val="0"/>
                <w:numId w:val="64"/>
              </w:numPr>
            </w:pPr>
            <w:r w:rsidRPr="00332DF8">
              <w:t>Assemble the test setup</w:t>
            </w:r>
          </w:p>
          <w:p w14:paraId="01166F9E" w14:textId="766A48EE" w:rsidR="004E21A9" w:rsidRPr="00332DF8" w:rsidRDefault="004E21A9" w:rsidP="00F9731D">
            <w:pPr>
              <w:pStyle w:val="BodyText"/>
              <w:numPr>
                <w:ilvl w:val="0"/>
                <w:numId w:val="64"/>
              </w:numPr>
            </w:pPr>
            <w:r>
              <w:t xml:space="preserve">Put the MCU manufacturing mode jumper on the </w:t>
            </w:r>
            <w:proofErr w:type="spellStart"/>
            <w:r>
              <w:t>Ounas</w:t>
            </w:r>
            <w:proofErr w:type="spellEnd"/>
            <w:r>
              <w:t xml:space="preserve"> board</w:t>
            </w:r>
          </w:p>
          <w:p w14:paraId="1197D082" w14:textId="4448D39C" w:rsidR="004E21A9" w:rsidRDefault="004E21A9" w:rsidP="00F9731D">
            <w:pPr>
              <w:pStyle w:val="BodyText"/>
              <w:numPr>
                <w:ilvl w:val="0"/>
                <w:numId w:val="64"/>
              </w:numPr>
            </w:pPr>
            <w:r w:rsidRPr="00332DF8">
              <w:t>Power up the complete system</w:t>
            </w:r>
          </w:p>
          <w:p w14:paraId="38EAEF4C" w14:textId="6A7646EC" w:rsidR="004E21A9" w:rsidRDefault="004E21A9" w:rsidP="00F9731D">
            <w:pPr>
              <w:pStyle w:val="BodyText"/>
              <w:numPr>
                <w:ilvl w:val="0"/>
                <w:numId w:val="64"/>
              </w:numPr>
            </w:pPr>
            <w:r>
              <w:t>Run “</w:t>
            </w:r>
            <w:proofErr w:type="spellStart"/>
            <w:r>
              <w:t>LMFlash</w:t>
            </w:r>
            <w:proofErr w:type="spellEnd"/>
            <w:r>
              <w:t xml:space="preserve"> programmer” application from Windows host machine</w:t>
            </w:r>
          </w:p>
          <w:p w14:paraId="568BC531" w14:textId="3D190062" w:rsidR="004E21A9" w:rsidRDefault="004E21A9" w:rsidP="00F9731D">
            <w:pPr>
              <w:pStyle w:val="BodyText"/>
              <w:numPr>
                <w:ilvl w:val="0"/>
                <w:numId w:val="64"/>
              </w:numPr>
            </w:pPr>
            <w:r>
              <w:t xml:space="preserve">In Application settings, keep </w:t>
            </w:r>
            <w:r w:rsidR="009E6150">
              <w:t>baud</w:t>
            </w:r>
            <w:r>
              <w:t xml:space="preserve"> rate as 115200 and chose the respective COM port</w:t>
            </w:r>
          </w:p>
          <w:p w14:paraId="7FF34B7B" w14:textId="77698067" w:rsidR="004E21A9" w:rsidRPr="00332DF8" w:rsidRDefault="004E21A9" w:rsidP="00F9731D">
            <w:pPr>
              <w:pStyle w:val="BodyText"/>
              <w:numPr>
                <w:ilvl w:val="0"/>
                <w:numId w:val="64"/>
              </w:numPr>
            </w:pPr>
            <w:proofErr w:type="spellStart"/>
            <w:r>
              <w:t>Goto</w:t>
            </w:r>
            <w:proofErr w:type="spellEnd"/>
            <w:r>
              <w:t xml:space="preserve"> Program Tab, chose the MCU firmware binary file and click the program</w:t>
            </w:r>
          </w:p>
          <w:p w14:paraId="0826CFA4" w14:textId="60DCFDD0" w:rsidR="004E21A9" w:rsidRDefault="004E21A9" w:rsidP="00F9731D">
            <w:pPr>
              <w:pStyle w:val="BodyText"/>
              <w:numPr>
                <w:ilvl w:val="0"/>
                <w:numId w:val="64"/>
              </w:numPr>
            </w:pPr>
            <w:r w:rsidRPr="00332DF8">
              <w:t xml:space="preserve">Wait for </w:t>
            </w:r>
            <w:r>
              <w:t xml:space="preserve">Program to be successful, progress bar will be bottom of the </w:t>
            </w:r>
            <w:proofErr w:type="spellStart"/>
            <w:r>
              <w:t>LMFlash</w:t>
            </w:r>
            <w:proofErr w:type="spellEnd"/>
            <w:r>
              <w:t xml:space="preserve"> programmer application.</w:t>
            </w:r>
          </w:p>
          <w:p w14:paraId="5887303D" w14:textId="152CE0E5" w:rsidR="00D63868" w:rsidRDefault="004E21A9" w:rsidP="00F9731D">
            <w:pPr>
              <w:pStyle w:val="BodyText"/>
              <w:numPr>
                <w:ilvl w:val="0"/>
                <w:numId w:val="64"/>
              </w:numPr>
            </w:pPr>
            <w:r>
              <w:t>Remove the Jumper</w:t>
            </w:r>
          </w:p>
          <w:p w14:paraId="75BC6796" w14:textId="01FF41D1" w:rsidR="006E07F0" w:rsidRDefault="006E07F0" w:rsidP="00F9731D">
            <w:pPr>
              <w:pStyle w:val="BodyText"/>
              <w:numPr>
                <w:ilvl w:val="0"/>
                <w:numId w:val="64"/>
              </w:numPr>
            </w:pPr>
            <w:r>
              <w:t xml:space="preserve">Close the </w:t>
            </w:r>
            <w:proofErr w:type="spellStart"/>
            <w:r>
              <w:t>LMFlash</w:t>
            </w:r>
            <w:proofErr w:type="spellEnd"/>
            <w:r>
              <w:t xml:space="preserve"> programmer application</w:t>
            </w:r>
          </w:p>
          <w:p w14:paraId="388C9A76" w14:textId="02C5E9BB" w:rsidR="006E07F0" w:rsidRDefault="006E07F0" w:rsidP="00F9731D">
            <w:pPr>
              <w:pStyle w:val="BodyText"/>
              <w:numPr>
                <w:ilvl w:val="0"/>
                <w:numId w:val="64"/>
              </w:numPr>
            </w:pPr>
            <w:r>
              <w:t xml:space="preserve">Open the serial port in Putty with 115200 </w:t>
            </w:r>
            <w:proofErr w:type="spellStart"/>
            <w:r>
              <w:t>baudrate</w:t>
            </w:r>
            <w:proofErr w:type="spellEnd"/>
          </w:p>
          <w:p w14:paraId="7DA4618E" w14:textId="02078884" w:rsidR="006E07F0" w:rsidRDefault="006E07F0" w:rsidP="00F9731D">
            <w:pPr>
              <w:pStyle w:val="BodyText"/>
              <w:numPr>
                <w:ilvl w:val="0"/>
                <w:numId w:val="64"/>
              </w:numPr>
            </w:pPr>
            <w:r>
              <w:t xml:space="preserve">Power down and power up the </w:t>
            </w:r>
            <w:proofErr w:type="spellStart"/>
            <w:r>
              <w:t>Ounas</w:t>
            </w:r>
            <w:proofErr w:type="spellEnd"/>
            <w:r>
              <w:t xml:space="preserve"> board</w:t>
            </w:r>
          </w:p>
          <w:p w14:paraId="492E8D32" w14:textId="7F3C9BF1" w:rsidR="004E21A9" w:rsidRPr="00332DF8" w:rsidRDefault="006E07F0" w:rsidP="00F9731D">
            <w:pPr>
              <w:pStyle w:val="BodyText"/>
              <w:numPr>
                <w:ilvl w:val="0"/>
                <w:numId w:val="64"/>
              </w:numPr>
            </w:pPr>
            <w:r>
              <w:t>The MCU firmware console will be accessible in the putty.</w:t>
            </w:r>
          </w:p>
        </w:tc>
      </w:tr>
      <w:tr w:rsidR="004E21A9" w:rsidRPr="00332DF8" w14:paraId="7266A732" w14:textId="77777777" w:rsidTr="003E4B9F">
        <w:tc>
          <w:tcPr>
            <w:tcW w:w="9350" w:type="dxa"/>
          </w:tcPr>
          <w:p w14:paraId="7AF05E82" w14:textId="77777777" w:rsidR="004E21A9" w:rsidRPr="00332DF8" w:rsidRDefault="004E21A9" w:rsidP="00B70B69">
            <w:pPr>
              <w:pStyle w:val="BodyText"/>
            </w:pPr>
            <w:r w:rsidRPr="00332DF8">
              <w:t>Problems, found during testing:</w:t>
            </w:r>
          </w:p>
        </w:tc>
      </w:tr>
      <w:tr w:rsidR="004E21A9" w:rsidRPr="00332DF8" w14:paraId="2FD75BE6" w14:textId="77777777" w:rsidTr="003E4B9F">
        <w:tc>
          <w:tcPr>
            <w:tcW w:w="9350" w:type="dxa"/>
          </w:tcPr>
          <w:p w14:paraId="672920AC" w14:textId="4F6AD811" w:rsidR="004E21A9" w:rsidRPr="00332DF8" w:rsidRDefault="004E21A9" w:rsidP="00B70B69">
            <w:pPr>
              <w:pStyle w:val="BodyText"/>
            </w:pPr>
            <w:r w:rsidRPr="00332DF8">
              <w:t xml:space="preserve">Expected outcome: </w:t>
            </w:r>
            <w:r w:rsidR="006E07F0">
              <w:t>If the MCU console is accessible, then the MCU programming is considered as PASS</w:t>
            </w:r>
          </w:p>
        </w:tc>
      </w:tr>
      <w:tr w:rsidR="004E21A9" w:rsidRPr="00332DF8" w14:paraId="72788CCE" w14:textId="77777777" w:rsidTr="003E4B9F">
        <w:tc>
          <w:tcPr>
            <w:tcW w:w="9350" w:type="dxa"/>
          </w:tcPr>
          <w:p w14:paraId="73ED523B" w14:textId="77777777" w:rsidR="004E21A9" w:rsidRPr="00332DF8" w:rsidRDefault="004E21A9" w:rsidP="00B70B69">
            <w:pPr>
              <w:pStyle w:val="BodyText"/>
            </w:pPr>
            <w:r w:rsidRPr="00332DF8">
              <w:t>Test protocol:</w:t>
            </w:r>
          </w:p>
        </w:tc>
      </w:tr>
    </w:tbl>
    <w:p w14:paraId="137C4B51" w14:textId="730EB4F0" w:rsidR="00F375C3" w:rsidRPr="00EC778B" w:rsidRDefault="00F375C3" w:rsidP="00B70B69">
      <w:pPr>
        <w:pStyle w:val="BodyText"/>
      </w:pPr>
    </w:p>
    <w:p w14:paraId="36A22A26" w14:textId="586DF0F3" w:rsidR="009E6150" w:rsidRPr="00C87CC6" w:rsidRDefault="009E6150" w:rsidP="00940479">
      <w:pPr>
        <w:pStyle w:val="Heading3"/>
        <w:rPr>
          <w:rFonts w:hint="eastAsia"/>
        </w:rPr>
      </w:pPr>
      <w:r w:rsidRPr="00C87CC6">
        <w:t>GPIO Init and Power Sequencing</w:t>
      </w:r>
    </w:p>
    <w:p w14:paraId="0637BA9E" w14:textId="77777777" w:rsidR="009E6150" w:rsidRPr="004E21A9" w:rsidRDefault="009E6150" w:rsidP="009E6150">
      <w:pPr>
        <w:rPr>
          <w:highlight w:val="yellow"/>
        </w:rPr>
      </w:pPr>
    </w:p>
    <w:tbl>
      <w:tblPr>
        <w:tblStyle w:val="TableGrid"/>
        <w:tblW w:w="0" w:type="auto"/>
        <w:tblLook w:val="04A0" w:firstRow="1" w:lastRow="0" w:firstColumn="1" w:lastColumn="0" w:noHBand="0" w:noVBand="1"/>
      </w:tblPr>
      <w:tblGrid>
        <w:gridCol w:w="9350"/>
      </w:tblGrid>
      <w:tr w:rsidR="009E6150" w:rsidRPr="00332DF8" w14:paraId="27B5C433" w14:textId="77777777" w:rsidTr="003E4B9F">
        <w:tc>
          <w:tcPr>
            <w:tcW w:w="9350" w:type="dxa"/>
          </w:tcPr>
          <w:p w14:paraId="22FEE577" w14:textId="77777777" w:rsidR="009E6150" w:rsidRPr="00332DF8" w:rsidRDefault="009E6150" w:rsidP="00B70B69">
            <w:pPr>
              <w:pStyle w:val="BodyText"/>
            </w:pPr>
            <w:r w:rsidRPr="00332DF8">
              <w:t xml:space="preserve">Test name: </w:t>
            </w:r>
            <w:proofErr w:type="spellStart"/>
            <w:r w:rsidRPr="00332DF8">
              <w:t>Ounas</w:t>
            </w:r>
            <w:proofErr w:type="spellEnd"/>
            <w:r w:rsidRPr="00332DF8">
              <w:t xml:space="preserve"> 8A34002 Bring-up</w:t>
            </w:r>
          </w:p>
        </w:tc>
      </w:tr>
      <w:tr w:rsidR="009E6150" w:rsidRPr="00332DF8" w14:paraId="132AE5AF" w14:textId="77777777" w:rsidTr="003E4B9F">
        <w:tc>
          <w:tcPr>
            <w:tcW w:w="9350" w:type="dxa"/>
          </w:tcPr>
          <w:p w14:paraId="03349453" w14:textId="1343875C" w:rsidR="009E6150" w:rsidRPr="00332DF8" w:rsidRDefault="009E6150" w:rsidP="003E4B9F">
            <w:pPr>
              <w:shd w:val="clear" w:color="auto" w:fill="FFFFFF"/>
              <w:rPr>
                <w:rFonts w:ascii="Arial" w:hAnsi="Arial" w:cs="Arial"/>
                <w:bCs/>
              </w:rPr>
            </w:pPr>
            <w:r w:rsidRPr="00332DF8">
              <w:rPr>
                <w:rFonts w:ascii="Arial" w:hAnsi="Arial" w:cs="Arial"/>
                <w:bCs/>
              </w:rPr>
              <w:t>Test objective: To</w:t>
            </w:r>
            <w:r>
              <w:rPr>
                <w:rFonts w:ascii="Arial" w:hAnsi="Arial" w:cs="Arial"/>
                <w:bCs/>
              </w:rPr>
              <w:t xml:space="preserve"> enable the power sequencing by loading the MCU firmware on the TI base MCU controller</w:t>
            </w:r>
            <w:r w:rsidRPr="00332DF8">
              <w:rPr>
                <w:rFonts w:ascii="Arial" w:hAnsi="Arial" w:cs="Arial"/>
                <w:bCs/>
              </w:rPr>
              <w:t xml:space="preserve"> </w:t>
            </w:r>
          </w:p>
        </w:tc>
      </w:tr>
      <w:tr w:rsidR="009E6150" w:rsidRPr="00332DF8" w14:paraId="527E9D21" w14:textId="77777777" w:rsidTr="003E4B9F">
        <w:tc>
          <w:tcPr>
            <w:tcW w:w="9350" w:type="dxa"/>
          </w:tcPr>
          <w:p w14:paraId="103CB77E" w14:textId="77777777" w:rsidR="009E6150" w:rsidRDefault="009E6150" w:rsidP="003E4B9F">
            <w:pPr>
              <w:shd w:val="clear" w:color="auto" w:fill="FFFFFF"/>
              <w:rPr>
                <w:rFonts w:ascii="Arial" w:hAnsi="Arial" w:cs="Arial"/>
              </w:rPr>
            </w:pPr>
            <w:r w:rsidRPr="00332DF8">
              <w:rPr>
                <w:rFonts w:ascii="Arial" w:hAnsi="Arial" w:cs="Arial"/>
                <w:bCs/>
              </w:rPr>
              <w:t>Test setup: Assembled 8T8R TRXPSU board</w:t>
            </w:r>
            <w:r w:rsidRPr="00332DF8">
              <w:rPr>
                <w:rFonts w:ascii="Arial" w:hAnsi="Arial" w:cs="Arial"/>
              </w:rPr>
              <w:t>, power supply</w:t>
            </w:r>
            <w:r>
              <w:rPr>
                <w:rFonts w:ascii="Arial" w:hAnsi="Arial" w:cs="Arial"/>
              </w:rPr>
              <w:t>, UART connection to see the MCU debug console.</w:t>
            </w:r>
          </w:p>
          <w:p w14:paraId="6FBA2086" w14:textId="6D786BD2" w:rsidR="009E6150" w:rsidRPr="00332DF8" w:rsidRDefault="009E6150" w:rsidP="003E4B9F">
            <w:pPr>
              <w:shd w:val="clear" w:color="auto" w:fill="FFFFFF"/>
              <w:rPr>
                <w:rFonts w:ascii="Arial" w:hAnsi="Arial" w:cs="Arial"/>
              </w:rPr>
            </w:pPr>
            <w:r>
              <w:rPr>
                <w:rFonts w:ascii="Arial" w:hAnsi="Arial" w:cs="Arial"/>
              </w:rPr>
              <w:t xml:space="preserve">Pre-requisite: MCU </w:t>
            </w:r>
            <w:proofErr w:type="gramStart"/>
            <w:r>
              <w:rPr>
                <w:rFonts w:ascii="Arial" w:hAnsi="Arial" w:cs="Arial"/>
              </w:rPr>
              <w:t>has to</w:t>
            </w:r>
            <w:proofErr w:type="gramEnd"/>
            <w:r>
              <w:rPr>
                <w:rFonts w:ascii="Arial" w:hAnsi="Arial" w:cs="Arial"/>
              </w:rPr>
              <w:t xml:space="preserve"> be programmed before performing this test case</w:t>
            </w:r>
          </w:p>
        </w:tc>
      </w:tr>
      <w:tr w:rsidR="009E6150" w:rsidRPr="00332DF8" w14:paraId="784E0CB8" w14:textId="77777777" w:rsidTr="003E4B9F">
        <w:tc>
          <w:tcPr>
            <w:tcW w:w="9350" w:type="dxa"/>
          </w:tcPr>
          <w:p w14:paraId="5E5EDCEB" w14:textId="77777777" w:rsidR="009E6150" w:rsidRPr="00332DF8" w:rsidRDefault="009E6150" w:rsidP="00B70B69">
            <w:pPr>
              <w:pStyle w:val="BodyText"/>
            </w:pPr>
            <w:r w:rsidRPr="00332DF8">
              <w:t>Procedure:</w:t>
            </w:r>
          </w:p>
        </w:tc>
      </w:tr>
      <w:tr w:rsidR="009E6150" w:rsidRPr="00332DF8" w14:paraId="334F3D43" w14:textId="77777777" w:rsidTr="003E4B9F">
        <w:tc>
          <w:tcPr>
            <w:tcW w:w="9350" w:type="dxa"/>
          </w:tcPr>
          <w:p w14:paraId="654AD784" w14:textId="0E2B4B99" w:rsidR="009E6150" w:rsidRDefault="009E6150" w:rsidP="00F9731D">
            <w:pPr>
              <w:pStyle w:val="BodyText"/>
              <w:numPr>
                <w:ilvl w:val="0"/>
                <w:numId w:val="65"/>
              </w:numPr>
            </w:pPr>
            <w:r w:rsidRPr="00332DF8">
              <w:t>Assemble the test setup</w:t>
            </w:r>
          </w:p>
          <w:p w14:paraId="2DFFDB44" w14:textId="1B61B27D" w:rsidR="009E6150" w:rsidRDefault="009E6150" w:rsidP="00F9731D">
            <w:pPr>
              <w:pStyle w:val="BodyText"/>
              <w:numPr>
                <w:ilvl w:val="0"/>
                <w:numId w:val="65"/>
              </w:numPr>
            </w:pPr>
            <w:r>
              <w:t>Connect the MCU debug console to the host machine</w:t>
            </w:r>
          </w:p>
          <w:p w14:paraId="03BF1781" w14:textId="0E0917B1" w:rsidR="009E6150" w:rsidRDefault="009E6150" w:rsidP="00F9731D">
            <w:pPr>
              <w:pStyle w:val="BodyText"/>
              <w:numPr>
                <w:ilvl w:val="0"/>
                <w:numId w:val="65"/>
              </w:numPr>
            </w:pPr>
            <w:r w:rsidRPr="00332DF8">
              <w:t>Power up the complete system</w:t>
            </w:r>
          </w:p>
          <w:p w14:paraId="0DDE9036" w14:textId="52268F79" w:rsidR="009E6150" w:rsidRDefault="009E6150" w:rsidP="00F9731D">
            <w:pPr>
              <w:pStyle w:val="BodyText"/>
              <w:numPr>
                <w:ilvl w:val="0"/>
                <w:numId w:val="65"/>
              </w:numPr>
            </w:pPr>
            <w:r>
              <w:t>MCU firmware will do the power sequencing of the power chips</w:t>
            </w:r>
          </w:p>
          <w:p w14:paraId="64C9F880" w14:textId="5AC5C09E" w:rsidR="009E6150" w:rsidRPr="00332DF8" w:rsidRDefault="009E6150" w:rsidP="00F9731D">
            <w:pPr>
              <w:pStyle w:val="BodyText"/>
              <w:numPr>
                <w:ilvl w:val="0"/>
                <w:numId w:val="65"/>
              </w:numPr>
            </w:pPr>
            <w:r>
              <w:lastRenderedPageBreak/>
              <w:t xml:space="preserve">Read the </w:t>
            </w:r>
            <w:r w:rsidR="006263CD">
              <w:t>status</w:t>
            </w:r>
            <w:r>
              <w:t xml:space="preserve"> of the different </w:t>
            </w:r>
            <w:r w:rsidR="006263CD">
              <w:t>power groups by using ‘</w:t>
            </w:r>
            <w:proofErr w:type="spellStart"/>
            <w:r w:rsidR="006263CD">
              <w:t>pmon</w:t>
            </w:r>
            <w:proofErr w:type="spellEnd"/>
            <w:r w:rsidR="006263CD">
              <w:t>’ command in the MCU console</w:t>
            </w:r>
          </w:p>
        </w:tc>
      </w:tr>
      <w:tr w:rsidR="009E6150" w:rsidRPr="00332DF8" w14:paraId="23E9D5FB" w14:textId="77777777" w:rsidTr="003E4B9F">
        <w:tc>
          <w:tcPr>
            <w:tcW w:w="9350" w:type="dxa"/>
          </w:tcPr>
          <w:p w14:paraId="01EE095D" w14:textId="77777777" w:rsidR="009E6150" w:rsidRPr="00332DF8" w:rsidRDefault="009E6150" w:rsidP="00B70B69">
            <w:pPr>
              <w:pStyle w:val="BodyText"/>
            </w:pPr>
            <w:r w:rsidRPr="00332DF8">
              <w:lastRenderedPageBreak/>
              <w:t>Problems, found during testing:</w:t>
            </w:r>
          </w:p>
        </w:tc>
      </w:tr>
      <w:tr w:rsidR="009E6150" w:rsidRPr="00332DF8" w14:paraId="36D58A29" w14:textId="77777777" w:rsidTr="003E4B9F">
        <w:tc>
          <w:tcPr>
            <w:tcW w:w="9350" w:type="dxa"/>
          </w:tcPr>
          <w:p w14:paraId="5CC2C391" w14:textId="5785E1AB" w:rsidR="009E6150" w:rsidRPr="00332DF8" w:rsidRDefault="009E6150" w:rsidP="00B70B69">
            <w:pPr>
              <w:pStyle w:val="BodyText"/>
            </w:pPr>
            <w:r w:rsidRPr="00332DF8">
              <w:t xml:space="preserve">Expected outcome: </w:t>
            </w:r>
            <w:r w:rsidR="006263CD">
              <w:t>Check the PRGROUP status in the ‘</w:t>
            </w:r>
            <w:proofErr w:type="spellStart"/>
            <w:r w:rsidR="006263CD">
              <w:t>pmon</w:t>
            </w:r>
            <w:proofErr w:type="spellEnd"/>
            <w:r w:rsidR="006263CD">
              <w:t>’ command</w:t>
            </w:r>
          </w:p>
        </w:tc>
      </w:tr>
      <w:tr w:rsidR="009E6150" w:rsidRPr="00332DF8" w14:paraId="6DC198CB" w14:textId="77777777" w:rsidTr="003E4B9F">
        <w:tc>
          <w:tcPr>
            <w:tcW w:w="9350" w:type="dxa"/>
          </w:tcPr>
          <w:p w14:paraId="392223BB" w14:textId="77777777" w:rsidR="009E6150" w:rsidRPr="00332DF8" w:rsidRDefault="009E6150" w:rsidP="00B70B69">
            <w:pPr>
              <w:pStyle w:val="BodyText"/>
            </w:pPr>
            <w:r w:rsidRPr="00332DF8">
              <w:t>Test protocol:</w:t>
            </w:r>
          </w:p>
        </w:tc>
      </w:tr>
    </w:tbl>
    <w:p w14:paraId="370F981C" w14:textId="77777777" w:rsidR="009E6150" w:rsidRPr="00EC778B" w:rsidRDefault="009E6150" w:rsidP="00B70B69">
      <w:pPr>
        <w:pStyle w:val="BodyText"/>
      </w:pPr>
    </w:p>
    <w:p w14:paraId="3FA8DC72" w14:textId="2F2F7B63" w:rsidR="00532437" w:rsidRPr="003A7A3B" w:rsidRDefault="00532437" w:rsidP="00940479">
      <w:pPr>
        <w:pStyle w:val="Heading3"/>
        <w:rPr>
          <w:rFonts w:hint="eastAsia"/>
        </w:rPr>
      </w:pPr>
      <w:r w:rsidRPr="003A7A3B">
        <w:t xml:space="preserve">Quad Core APU bootup </w:t>
      </w:r>
      <w:r w:rsidR="003A7A3B" w:rsidRPr="003A7A3B">
        <w:t>in Linux</w:t>
      </w:r>
    </w:p>
    <w:p w14:paraId="4C1DCC58" w14:textId="77777777" w:rsidR="00532437" w:rsidRPr="004E21A9" w:rsidRDefault="00532437" w:rsidP="00532437">
      <w:pPr>
        <w:rPr>
          <w:highlight w:val="yellow"/>
        </w:rPr>
      </w:pPr>
    </w:p>
    <w:tbl>
      <w:tblPr>
        <w:tblStyle w:val="TableGrid"/>
        <w:tblW w:w="0" w:type="auto"/>
        <w:tblLook w:val="04A0" w:firstRow="1" w:lastRow="0" w:firstColumn="1" w:lastColumn="0" w:noHBand="0" w:noVBand="1"/>
      </w:tblPr>
      <w:tblGrid>
        <w:gridCol w:w="9350"/>
      </w:tblGrid>
      <w:tr w:rsidR="00532437" w:rsidRPr="00332DF8" w14:paraId="45E75FAB" w14:textId="77777777" w:rsidTr="003E4B9F">
        <w:tc>
          <w:tcPr>
            <w:tcW w:w="9350" w:type="dxa"/>
          </w:tcPr>
          <w:p w14:paraId="2E351806" w14:textId="77777777" w:rsidR="00532437" w:rsidRPr="00332DF8" w:rsidRDefault="00532437" w:rsidP="00B70B69">
            <w:pPr>
              <w:pStyle w:val="BodyText"/>
            </w:pPr>
            <w:r w:rsidRPr="00332DF8">
              <w:t xml:space="preserve">Test name: </w:t>
            </w:r>
            <w:proofErr w:type="spellStart"/>
            <w:r w:rsidRPr="00332DF8">
              <w:t>Ounas</w:t>
            </w:r>
            <w:proofErr w:type="spellEnd"/>
            <w:r w:rsidRPr="00332DF8">
              <w:t xml:space="preserve"> 8A34002 Bring-up</w:t>
            </w:r>
          </w:p>
        </w:tc>
      </w:tr>
      <w:tr w:rsidR="00532437" w:rsidRPr="00332DF8" w14:paraId="41840B56" w14:textId="77777777" w:rsidTr="003E4B9F">
        <w:tc>
          <w:tcPr>
            <w:tcW w:w="9350" w:type="dxa"/>
          </w:tcPr>
          <w:p w14:paraId="584DF385" w14:textId="0F39E7E2" w:rsidR="00532437" w:rsidRPr="00332DF8" w:rsidRDefault="00532437" w:rsidP="003E4B9F">
            <w:pPr>
              <w:shd w:val="clear" w:color="auto" w:fill="FFFFFF"/>
              <w:rPr>
                <w:rFonts w:ascii="Arial" w:hAnsi="Arial" w:cs="Arial"/>
                <w:bCs/>
              </w:rPr>
            </w:pPr>
            <w:r w:rsidRPr="00332DF8">
              <w:rPr>
                <w:rFonts w:ascii="Arial" w:hAnsi="Arial" w:cs="Arial"/>
                <w:bCs/>
              </w:rPr>
              <w:t>Test objective: To</w:t>
            </w:r>
            <w:r>
              <w:rPr>
                <w:rFonts w:ascii="Arial" w:hAnsi="Arial" w:cs="Arial"/>
                <w:bCs/>
              </w:rPr>
              <w:t xml:space="preserve"> </w:t>
            </w:r>
            <w:r w:rsidR="003A7A3B">
              <w:rPr>
                <w:rFonts w:ascii="Arial" w:hAnsi="Arial" w:cs="Arial"/>
                <w:bCs/>
              </w:rPr>
              <w:t>check the Quad core APU bring up in Linux console</w:t>
            </w:r>
            <w:r w:rsidRPr="00332DF8">
              <w:rPr>
                <w:rFonts w:ascii="Arial" w:hAnsi="Arial" w:cs="Arial"/>
                <w:bCs/>
              </w:rPr>
              <w:t xml:space="preserve"> </w:t>
            </w:r>
          </w:p>
        </w:tc>
      </w:tr>
      <w:tr w:rsidR="00532437" w:rsidRPr="00332DF8" w14:paraId="7F5CCD0A" w14:textId="77777777" w:rsidTr="003E4B9F">
        <w:tc>
          <w:tcPr>
            <w:tcW w:w="9350" w:type="dxa"/>
          </w:tcPr>
          <w:p w14:paraId="6485E2DB" w14:textId="50F4A752" w:rsidR="00532437" w:rsidRPr="00332DF8" w:rsidRDefault="00532437" w:rsidP="003E4B9F">
            <w:pPr>
              <w:shd w:val="clear" w:color="auto" w:fill="FFFFFF"/>
              <w:rPr>
                <w:rFonts w:ascii="Arial" w:hAnsi="Arial" w:cs="Arial"/>
              </w:rPr>
            </w:pPr>
            <w:r w:rsidRPr="00332DF8">
              <w:rPr>
                <w:rFonts w:ascii="Arial" w:hAnsi="Arial" w:cs="Arial"/>
                <w:bCs/>
              </w:rPr>
              <w:t>Test setup: Assembled 8T8R TRXPSU board</w:t>
            </w:r>
            <w:r w:rsidRPr="00332DF8">
              <w:rPr>
                <w:rFonts w:ascii="Arial" w:hAnsi="Arial" w:cs="Arial"/>
              </w:rPr>
              <w:t>, power supply</w:t>
            </w:r>
            <w:r>
              <w:rPr>
                <w:rFonts w:ascii="Arial" w:hAnsi="Arial" w:cs="Arial"/>
              </w:rPr>
              <w:t xml:space="preserve">, UART connection to see the </w:t>
            </w:r>
            <w:r w:rsidR="00EA569D">
              <w:rPr>
                <w:rFonts w:ascii="Arial" w:hAnsi="Arial" w:cs="Arial"/>
              </w:rPr>
              <w:t>console</w:t>
            </w:r>
            <w:r>
              <w:rPr>
                <w:rFonts w:ascii="Arial" w:hAnsi="Arial" w:cs="Arial"/>
              </w:rPr>
              <w:t>.</w:t>
            </w:r>
          </w:p>
        </w:tc>
      </w:tr>
      <w:tr w:rsidR="00532437" w:rsidRPr="00332DF8" w14:paraId="0C02812F" w14:textId="77777777" w:rsidTr="003E4B9F">
        <w:tc>
          <w:tcPr>
            <w:tcW w:w="9350" w:type="dxa"/>
          </w:tcPr>
          <w:p w14:paraId="2632F58A" w14:textId="77777777" w:rsidR="00532437" w:rsidRPr="00332DF8" w:rsidRDefault="00532437" w:rsidP="00B70B69">
            <w:pPr>
              <w:pStyle w:val="BodyText"/>
            </w:pPr>
            <w:r w:rsidRPr="00332DF8">
              <w:t>Procedure:</w:t>
            </w:r>
          </w:p>
        </w:tc>
      </w:tr>
      <w:tr w:rsidR="00532437" w:rsidRPr="00332DF8" w14:paraId="7C4BA87F" w14:textId="77777777" w:rsidTr="003E4B9F">
        <w:tc>
          <w:tcPr>
            <w:tcW w:w="9350" w:type="dxa"/>
          </w:tcPr>
          <w:p w14:paraId="57229794" w14:textId="77777777" w:rsidR="00532437" w:rsidRDefault="00532437" w:rsidP="00F9731D">
            <w:pPr>
              <w:pStyle w:val="BodyText"/>
              <w:numPr>
                <w:ilvl w:val="0"/>
                <w:numId w:val="66"/>
              </w:numPr>
            </w:pPr>
            <w:r w:rsidRPr="00332DF8">
              <w:t>Assemble the test setup</w:t>
            </w:r>
          </w:p>
          <w:p w14:paraId="651DE8BF" w14:textId="336D8576" w:rsidR="00532437" w:rsidRDefault="00532437" w:rsidP="00F9731D">
            <w:pPr>
              <w:pStyle w:val="BodyText"/>
              <w:numPr>
                <w:ilvl w:val="0"/>
                <w:numId w:val="66"/>
              </w:numPr>
            </w:pPr>
            <w:r>
              <w:t xml:space="preserve">Connect the </w:t>
            </w:r>
            <w:proofErr w:type="spellStart"/>
            <w:r w:rsidR="00DD74A8">
              <w:t>RFSoC</w:t>
            </w:r>
            <w:proofErr w:type="spellEnd"/>
            <w:r>
              <w:t xml:space="preserve"> debug console to the host machine</w:t>
            </w:r>
          </w:p>
          <w:p w14:paraId="4776DB60" w14:textId="77777777" w:rsidR="00532437" w:rsidRDefault="00532437" w:rsidP="00F9731D">
            <w:pPr>
              <w:pStyle w:val="BodyText"/>
              <w:numPr>
                <w:ilvl w:val="0"/>
                <w:numId w:val="66"/>
              </w:numPr>
            </w:pPr>
            <w:r w:rsidRPr="00332DF8">
              <w:t>Power up the complete system</w:t>
            </w:r>
          </w:p>
          <w:p w14:paraId="35CAD29C" w14:textId="2409CE5F" w:rsidR="00532437" w:rsidRDefault="00DD74A8" w:rsidP="00F9731D">
            <w:pPr>
              <w:pStyle w:val="BodyText"/>
              <w:numPr>
                <w:ilvl w:val="0"/>
                <w:numId w:val="66"/>
              </w:numPr>
            </w:pPr>
            <w:r>
              <w:t>Wait for Linux console login prompt, Login to the Linux (username and password: root)</w:t>
            </w:r>
          </w:p>
          <w:p w14:paraId="68CD28C2" w14:textId="47C8E70D" w:rsidR="00DD74A8" w:rsidRDefault="00DD74A8" w:rsidP="00F9731D">
            <w:pPr>
              <w:pStyle w:val="BodyText"/>
              <w:numPr>
                <w:ilvl w:val="0"/>
                <w:numId w:val="66"/>
              </w:numPr>
            </w:pPr>
            <w:r>
              <w:t>Execute “cat /proc/</w:t>
            </w:r>
            <w:proofErr w:type="spellStart"/>
            <w:r>
              <w:t>cpuinfo</w:t>
            </w:r>
            <w:proofErr w:type="spellEnd"/>
            <w:r>
              <w:t>”</w:t>
            </w:r>
          </w:p>
          <w:p w14:paraId="40FE7141" w14:textId="35276EC3" w:rsidR="00532437" w:rsidRPr="00332DF8" w:rsidRDefault="00DD74A8" w:rsidP="00F9731D">
            <w:pPr>
              <w:pStyle w:val="BodyText"/>
              <w:numPr>
                <w:ilvl w:val="0"/>
                <w:numId w:val="66"/>
              </w:numPr>
            </w:pPr>
            <w:r>
              <w:t>The output of the ‘cat /proc/</w:t>
            </w:r>
            <w:proofErr w:type="spellStart"/>
            <w:r>
              <w:t>cpuinfo</w:t>
            </w:r>
            <w:proofErr w:type="spellEnd"/>
            <w:r>
              <w:t>’ should display the Quad core CPUs</w:t>
            </w:r>
          </w:p>
        </w:tc>
      </w:tr>
      <w:tr w:rsidR="00532437" w:rsidRPr="00332DF8" w14:paraId="7F08A60B" w14:textId="77777777" w:rsidTr="003E4B9F">
        <w:tc>
          <w:tcPr>
            <w:tcW w:w="9350" w:type="dxa"/>
          </w:tcPr>
          <w:p w14:paraId="7D8C00D3" w14:textId="77777777" w:rsidR="00532437" w:rsidRPr="00332DF8" w:rsidRDefault="00532437" w:rsidP="00B70B69">
            <w:pPr>
              <w:pStyle w:val="BodyText"/>
            </w:pPr>
            <w:r w:rsidRPr="00332DF8">
              <w:t>Problems, found during testing:</w:t>
            </w:r>
          </w:p>
        </w:tc>
      </w:tr>
      <w:tr w:rsidR="00532437" w:rsidRPr="00332DF8" w14:paraId="17B08B46" w14:textId="77777777" w:rsidTr="003E4B9F">
        <w:tc>
          <w:tcPr>
            <w:tcW w:w="9350" w:type="dxa"/>
          </w:tcPr>
          <w:p w14:paraId="09D6FCE5" w14:textId="63B5D2AF" w:rsidR="00532437" w:rsidRPr="00332DF8" w:rsidRDefault="00532437" w:rsidP="00B70B69">
            <w:pPr>
              <w:pStyle w:val="BodyText"/>
            </w:pPr>
            <w:r w:rsidRPr="00332DF8">
              <w:t xml:space="preserve">Expected outcome: </w:t>
            </w:r>
            <w:r>
              <w:t>Check the</w:t>
            </w:r>
            <w:r w:rsidR="00507511">
              <w:t xml:space="preserve"> CPU core numbers in the output</w:t>
            </w:r>
          </w:p>
        </w:tc>
      </w:tr>
      <w:tr w:rsidR="00532437" w:rsidRPr="00332DF8" w14:paraId="0D0B9A03" w14:textId="77777777" w:rsidTr="003E4B9F">
        <w:tc>
          <w:tcPr>
            <w:tcW w:w="9350" w:type="dxa"/>
          </w:tcPr>
          <w:p w14:paraId="6ADBCB1A" w14:textId="77777777" w:rsidR="00532437" w:rsidRPr="00332DF8" w:rsidRDefault="00532437" w:rsidP="00B70B69">
            <w:pPr>
              <w:pStyle w:val="BodyText"/>
            </w:pPr>
            <w:r w:rsidRPr="00332DF8">
              <w:t>Test protocol:</w:t>
            </w:r>
          </w:p>
        </w:tc>
      </w:tr>
    </w:tbl>
    <w:p w14:paraId="36B5714F" w14:textId="04C0576D" w:rsidR="00F375C3" w:rsidRDefault="00F375C3" w:rsidP="00F375C3"/>
    <w:p w14:paraId="691CF3F8" w14:textId="7B10C850" w:rsidR="005B7C8D" w:rsidRPr="003A7A3B" w:rsidRDefault="005B7C8D" w:rsidP="00940479">
      <w:pPr>
        <w:pStyle w:val="Heading3"/>
        <w:rPr>
          <w:rFonts w:hint="eastAsia"/>
        </w:rPr>
      </w:pPr>
      <w:r>
        <w:t>USB Initialization</w:t>
      </w:r>
    </w:p>
    <w:p w14:paraId="16C851D4" w14:textId="77777777" w:rsidR="005B7C8D" w:rsidRPr="004E21A9" w:rsidRDefault="005B7C8D" w:rsidP="005B7C8D">
      <w:pPr>
        <w:rPr>
          <w:highlight w:val="yellow"/>
        </w:rPr>
      </w:pPr>
    </w:p>
    <w:tbl>
      <w:tblPr>
        <w:tblStyle w:val="TableGrid"/>
        <w:tblW w:w="0" w:type="auto"/>
        <w:tblLook w:val="04A0" w:firstRow="1" w:lastRow="0" w:firstColumn="1" w:lastColumn="0" w:noHBand="0" w:noVBand="1"/>
      </w:tblPr>
      <w:tblGrid>
        <w:gridCol w:w="9350"/>
      </w:tblGrid>
      <w:tr w:rsidR="005B7C8D" w:rsidRPr="00332DF8" w14:paraId="4D08E377" w14:textId="77777777" w:rsidTr="003E4B9F">
        <w:tc>
          <w:tcPr>
            <w:tcW w:w="9350" w:type="dxa"/>
          </w:tcPr>
          <w:p w14:paraId="1DF7F89A" w14:textId="77777777" w:rsidR="005B7C8D" w:rsidRPr="00332DF8" w:rsidRDefault="005B7C8D" w:rsidP="00B70B69">
            <w:pPr>
              <w:pStyle w:val="BodyText"/>
            </w:pPr>
            <w:r w:rsidRPr="00332DF8">
              <w:t xml:space="preserve">Test name: </w:t>
            </w:r>
            <w:proofErr w:type="spellStart"/>
            <w:r w:rsidRPr="00332DF8">
              <w:t>Ounas</w:t>
            </w:r>
            <w:proofErr w:type="spellEnd"/>
            <w:r w:rsidRPr="00332DF8">
              <w:t xml:space="preserve"> 8A34002 Bring-up</w:t>
            </w:r>
          </w:p>
        </w:tc>
      </w:tr>
      <w:tr w:rsidR="005B7C8D" w:rsidRPr="00332DF8" w14:paraId="6F2D0AC4" w14:textId="77777777" w:rsidTr="003E4B9F">
        <w:tc>
          <w:tcPr>
            <w:tcW w:w="9350" w:type="dxa"/>
          </w:tcPr>
          <w:p w14:paraId="690B3CEC" w14:textId="6A00A53A" w:rsidR="005B7C8D" w:rsidRPr="00332DF8" w:rsidRDefault="005B7C8D" w:rsidP="003E4B9F">
            <w:pPr>
              <w:shd w:val="clear" w:color="auto" w:fill="FFFFFF"/>
              <w:rPr>
                <w:rFonts w:ascii="Arial" w:hAnsi="Arial" w:cs="Arial"/>
                <w:bCs/>
              </w:rPr>
            </w:pPr>
            <w:r w:rsidRPr="00332DF8">
              <w:rPr>
                <w:rFonts w:ascii="Arial" w:hAnsi="Arial" w:cs="Arial"/>
                <w:bCs/>
              </w:rPr>
              <w:t>Test objective: To</w:t>
            </w:r>
            <w:r>
              <w:rPr>
                <w:rFonts w:ascii="Arial" w:hAnsi="Arial" w:cs="Arial"/>
                <w:bCs/>
              </w:rPr>
              <w:t xml:space="preserve"> check the USB Initialization in Linux</w:t>
            </w:r>
            <w:r w:rsidRPr="00332DF8">
              <w:rPr>
                <w:rFonts w:ascii="Arial" w:hAnsi="Arial" w:cs="Arial"/>
                <w:bCs/>
              </w:rPr>
              <w:t xml:space="preserve"> </w:t>
            </w:r>
          </w:p>
        </w:tc>
      </w:tr>
      <w:tr w:rsidR="005B7C8D" w:rsidRPr="00332DF8" w14:paraId="3FE497F2" w14:textId="77777777" w:rsidTr="003E4B9F">
        <w:tc>
          <w:tcPr>
            <w:tcW w:w="9350" w:type="dxa"/>
          </w:tcPr>
          <w:p w14:paraId="2E02E3A9" w14:textId="77777777" w:rsidR="005B7C8D" w:rsidRPr="00332DF8" w:rsidRDefault="005B7C8D" w:rsidP="003E4B9F">
            <w:pPr>
              <w:shd w:val="clear" w:color="auto" w:fill="FFFFFF"/>
              <w:rPr>
                <w:rFonts w:ascii="Arial" w:hAnsi="Arial" w:cs="Arial"/>
              </w:rPr>
            </w:pPr>
            <w:r w:rsidRPr="00332DF8">
              <w:rPr>
                <w:rFonts w:ascii="Arial" w:hAnsi="Arial" w:cs="Arial"/>
                <w:bCs/>
              </w:rPr>
              <w:t>Test setup: Assembled 8T8R TRXPSU board</w:t>
            </w:r>
            <w:r w:rsidRPr="00332DF8">
              <w:rPr>
                <w:rFonts w:ascii="Arial" w:hAnsi="Arial" w:cs="Arial"/>
              </w:rPr>
              <w:t>, power supply</w:t>
            </w:r>
            <w:r>
              <w:rPr>
                <w:rFonts w:ascii="Arial" w:hAnsi="Arial" w:cs="Arial"/>
              </w:rPr>
              <w:t>, UART connection to see the console.</w:t>
            </w:r>
          </w:p>
        </w:tc>
      </w:tr>
      <w:tr w:rsidR="005B7C8D" w:rsidRPr="00332DF8" w14:paraId="5D41F5EA" w14:textId="77777777" w:rsidTr="003E4B9F">
        <w:tc>
          <w:tcPr>
            <w:tcW w:w="9350" w:type="dxa"/>
          </w:tcPr>
          <w:p w14:paraId="3FA5F8AE" w14:textId="77777777" w:rsidR="005B7C8D" w:rsidRPr="00332DF8" w:rsidRDefault="005B7C8D" w:rsidP="00B70B69">
            <w:pPr>
              <w:pStyle w:val="BodyText"/>
            </w:pPr>
            <w:r w:rsidRPr="00332DF8">
              <w:t>Procedure:</w:t>
            </w:r>
          </w:p>
        </w:tc>
      </w:tr>
      <w:tr w:rsidR="005B7C8D" w:rsidRPr="00332DF8" w14:paraId="410B2801" w14:textId="77777777" w:rsidTr="003E4B9F">
        <w:tc>
          <w:tcPr>
            <w:tcW w:w="9350" w:type="dxa"/>
          </w:tcPr>
          <w:p w14:paraId="4683EF85" w14:textId="77777777" w:rsidR="005B7C8D" w:rsidRDefault="005B7C8D" w:rsidP="00F9731D">
            <w:pPr>
              <w:pStyle w:val="BodyText"/>
              <w:numPr>
                <w:ilvl w:val="0"/>
                <w:numId w:val="67"/>
              </w:numPr>
            </w:pPr>
            <w:r w:rsidRPr="00332DF8">
              <w:t>Assemble the test setup</w:t>
            </w:r>
          </w:p>
          <w:p w14:paraId="4E888F2B" w14:textId="77777777" w:rsidR="005B7C8D" w:rsidRDefault="005B7C8D" w:rsidP="00F9731D">
            <w:pPr>
              <w:pStyle w:val="BodyText"/>
              <w:numPr>
                <w:ilvl w:val="0"/>
                <w:numId w:val="67"/>
              </w:numPr>
            </w:pPr>
            <w:r>
              <w:t xml:space="preserve">Connect the </w:t>
            </w:r>
            <w:proofErr w:type="spellStart"/>
            <w:r>
              <w:t>RFSoC</w:t>
            </w:r>
            <w:proofErr w:type="spellEnd"/>
            <w:r>
              <w:t xml:space="preserve"> debug console to the host machine</w:t>
            </w:r>
          </w:p>
          <w:p w14:paraId="67E933E5" w14:textId="77777777" w:rsidR="005B7C8D" w:rsidRDefault="005B7C8D" w:rsidP="00F9731D">
            <w:pPr>
              <w:pStyle w:val="BodyText"/>
              <w:numPr>
                <w:ilvl w:val="0"/>
                <w:numId w:val="67"/>
              </w:numPr>
            </w:pPr>
            <w:r w:rsidRPr="00332DF8">
              <w:t>Power up the complete system</w:t>
            </w:r>
          </w:p>
          <w:p w14:paraId="7878B8C5" w14:textId="77777777" w:rsidR="005B7C8D" w:rsidRDefault="005B7C8D" w:rsidP="00F9731D">
            <w:pPr>
              <w:pStyle w:val="BodyText"/>
              <w:numPr>
                <w:ilvl w:val="0"/>
                <w:numId w:val="67"/>
              </w:numPr>
            </w:pPr>
            <w:r>
              <w:t>Wait for Linux console login prompt, Login to the Linux (username and password: root)</w:t>
            </w:r>
          </w:p>
          <w:p w14:paraId="4A5562F0" w14:textId="26CAD2AF" w:rsidR="005B7C8D" w:rsidRDefault="005B7C8D" w:rsidP="00F9731D">
            <w:pPr>
              <w:pStyle w:val="BodyText"/>
              <w:numPr>
                <w:ilvl w:val="0"/>
                <w:numId w:val="67"/>
              </w:numPr>
            </w:pPr>
            <w:r>
              <w:t>Plug-In the USB mass storage device into USB port</w:t>
            </w:r>
          </w:p>
          <w:p w14:paraId="4E0152FF" w14:textId="77C5105A" w:rsidR="005B7C8D" w:rsidRDefault="005B7C8D" w:rsidP="00F9731D">
            <w:pPr>
              <w:pStyle w:val="BodyText"/>
              <w:numPr>
                <w:ilvl w:val="0"/>
                <w:numId w:val="67"/>
              </w:numPr>
            </w:pPr>
            <w:r>
              <w:t xml:space="preserve">Check for USB device name using </w:t>
            </w:r>
            <w:proofErr w:type="spellStart"/>
            <w:r>
              <w:t>dmesg</w:t>
            </w:r>
            <w:proofErr w:type="spellEnd"/>
            <w:r>
              <w:t xml:space="preserve"> command</w:t>
            </w:r>
          </w:p>
          <w:p w14:paraId="6918BC9D" w14:textId="574B2E55" w:rsidR="005B7C8D" w:rsidRDefault="005B7C8D" w:rsidP="00F9731D">
            <w:pPr>
              <w:pStyle w:val="BodyText"/>
              <w:numPr>
                <w:ilvl w:val="0"/>
                <w:numId w:val="67"/>
              </w:numPr>
            </w:pPr>
            <w:r>
              <w:t>Mount the USB device into a mount path. Example command “mount /dev/sdb1 /</w:t>
            </w:r>
            <w:proofErr w:type="spellStart"/>
            <w:r>
              <w:t>mnt</w:t>
            </w:r>
            <w:proofErr w:type="spellEnd"/>
            <w:r>
              <w:t>”</w:t>
            </w:r>
          </w:p>
          <w:p w14:paraId="1E8EB636" w14:textId="05C29C43" w:rsidR="005B7C8D" w:rsidRDefault="005B7C8D" w:rsidP="00F9731D">
            <w:pPr>
              <w:pStyle w:val="BodyText"/>
              <w:numPr>
                <w:ilvl w:val="0"/>
                <w:numId w:val="67"/>
              </w:numPr>
            </w:pPr>
            <w:r>
              <w:t>Create a sample text file into mount path touch /</w:t>
            </w:r>
            <w:proofErr w:type="spellStart"/>
            <w:r>
              <w:t>mnt</w:t>
            </w:r>
            <w:proofErr w:type="spellEnd"/>
            <w:r>
              <w:t>/sample.txt</w:t>
            </w:r>
          </w:p>
          <w:p w14:paraId="15F1791B" w14:textId="246E74AA" w:rsidR="005B7C8D" w:rsidRDefault="005B7C8D" w:rsidP="00F9731D">
            <w:pPr>
              <w:pStyle w:val="BodyText"/>
              <w:numPr>
                <w:ilvl w:val="0"/>
                <w:numId w:val="67"/>
              </w:numPr>
            </w:pPr>
            <w:r>
              <w:lastRenderedPageBreak/>
              <w:t>Un mount the USB device file using the command ‘</w:t>
            </w:r>
            <w:proofErr w:type="spellStart"/>
            <w:r>
              <w:t>umount</w:t>
            </w:r>
            <w:proofErr w:type="spellEnd"/>
            <w:r>
              <w:t xml:space="preserve"> /</w:t>
            </w:r>
            <w:proofErr w:type="spellStart"/>
            <w:r>
              <w:t>mnt</w:t>
            </w:r>
            <w:proofErr w:type="spellEnd"/>
            <w:r>
              <w:t>’</w:t>
            </w:r>
          </w:p>
          <w:p w14:paraId="3C7E50DC" w14:textId="05A78C17" w:rsidR="005B7C8D" w:rsidRDefault="005B7C8D" w:rsidP="00F9731D">
            <w:pPr>
              <w:pStyle w:val="BodyText"/>
              <w:numPr>
                <w:ilvl w:val="0"/>
                <w:numId w:val="67"/>
              </w:numPr>
            </w:pPr>
            <w:r>
              <w:t>Plug-in the same USB in another host machine</w:t>
            </w:r>
          </w:p>
          <w:p w14:paraId="48C17751" w14:textId="722E2F51" w:rsidR="005B7C8D" w:rsidRPr="00332DF8" w:rsidRDefault="005B7C8D" w:rsidP="00F9731D">
            <w:pPr>
              <w:pStyle w:val="BodyText"/>
              <w:numPr>
                <w:ilvl w:val="0"/>
                <w:numId w:val="67"/>
              </w:numPr>
            </w:pPr>
            <w:r>
              <w:t>Verify the sample.txt file is present in the USB device storage</w:t>
            </w:r>
          </w:p>
        </w:tc>
      </w:tr>
      <w:tr w:rsidR="005B7C8D" w:rsidRPr="00332DF8" w14:paraId="053A2BFF" w14:textId="77777777" w:rsidTr="003E4B9F">
        <w:tc>
          <w:tcPr>
            <w:tcW w:w="9350" w:type="dxa"/>
          </w:tcPr>
          <w:p w14:paraId="640A9670" w14:textId="77777777" w:rsidR="005B7C8D" w:rsidRPr="00332DF8" w:rsidRDefault="005B7C8D" w:rsidP="00B70B69">
            <w:pPr>
              <w:pStyle w:val="BodyText"/>
            </w:pPr>
            <w:r w:rsidRPr="00332DF8">
              <w:lastRenderedPageBreak/>
              <w:t>Problems, found during testing:</w:t>
            </w:r>
          </w:p>
        </w:tc>
      </w:tr>
      <w:tr w:rsidR="005B7C8D" w:rsidRPr="00332DF8" w14:paraId="2A4A0B25" w14:textId="77777777" w:rsidTr="003E4B9F">
        <w:tc>
          <w:tcPr>
            <w:tcW w:w="9350" w:type="dxa"/>
          </w:tcPr>
          <w:p w14:paraId="23B678EE" w14:textId="77480C6A" w:rsidR="005B7C8D" w:rsidRPr="00332DF8" w:rsidRDefault="005B7C8D" w:rsidP="00B70B69">
            <w:pPr>
              <w:pStyle w:val="BodyText"/>
            </w:pPr>
            <w:r w:rsidRPr="00332DF8">
              <w:t xml:space="preserve">Expected outcome: </w:t>
            </w:r>
            <w:r>
              <w:t xml:space="preserve">Check </w:t>
            </w:r>
            <w:r w:rsidR="00A37499">
              <w:t>the operations of the file copy into USB device</w:t>
            </w:r>
          </w:p>
        </w:tc>
      </w:tr>
      <w:tr w:rsidR="005B7C8D" w:rsidRPr="00332DF8" w14:paraId="3A5FE55F" w14:textId="77777777" w:rsidTr="003E4B9F">
        <w:tc>
          <w:tcPr>
            <w:tcW w:w="9350" w:type="dxa"/>
          </w:tcPr>
          <w:p w14:paraId="759A4542" w14:textId="77777777" w:rsidR="005B7C8D" w:rsidRPr="00332DF8" w:rsidRDefault="005B7C8D" w:rsidP="00B70B69">
            <w:pPr>
              <w:pStyle w:val="BodyText"/>
            </w:pPr>
            <w:r w:rsidRPr="00332DF8">
              <w:t>Test protocol:</w:t>
            </w:r>
          </w:p>
        </w:tc>
      </w:tr>
    </w:tbl>
    <w:p w14:paraId="1CBBCD70" w14:textId="4629A85A" w:rsidR="008D1B06" w:rsidRPr="003A7A3B" w:rsidRDefault="0013414D" w:rsidP="00940479">
      <w:pPr>
        <w:pStyle w:val="Heading3"/>
        <w:rPr>
          <w:rFonts w:hint="eastAsia"/>
        </w:rPr>
      </w:pPr>
      <w:r>
        <w:t xml:space="preserve"> </w:t>
      </w:r>
      <w:r w:rsidR="008D1B06">
        <w:t>GPIO operations</w:t>
      </w:r>
    </w:p>
    <w:p w14:paraId="6BC4F922" w14:textId="77777777" w:rsidR="008D1B06" w:rsidRPr="004E21A9" w:rsidRDefault="008D1B06" w:rsidP="008D1B06">
      <w:pPr>
        <w:rPr>
          <w:highlight w:val="yellow"/>
        </w:rPr>
      </w:pPr>
    </w:p>
    <w:tbl>
      <w:tblPr>
        <w:tblStyle w:val="TableGrid"/>
        <w:tblW w:w="0" w:type="auto"/>
        <w:tblLook w:val="04A0" w:firstRow="1" w:lastRow="0" w:firstColumn="1" w:lastColumn="0" w:noHBand="0" w:noVBand="1"/>
      </w:tblPr>
      <w:tblGrid>
        <w:gridCol w:w="9350"/>
      </w:tblGrid>
      <w:tr w:rsidR="008D1B06" w:rsidRPr="00332DF8" w14:paraId="6D62F921" w14:textId="77777777" w:rsidTr="003E4B9F">
        <w:tc>
          <w:tcPr>
            <w:tcW w:w="9350" w:type="dxa"/>
          </w:tcPr>
          <w:p w14:paraId="7E967712" w14:textId="77777777" w:rsidR="008D1B06" w:rsidRPr="00332DF8" w:rsidRDefault="008D1B06" w:rsidP="00B70B69">
            <w:pPr>
              <w:pStyle w:val="BodyText"/>
            </w:pPr>
            <w:r w:rsidRPr="00332DF8">
              <w:t xml:space="preserve">Test name: </w:t>
            </w:r>
            <w:proofErr w:type="spellStart"/>
            <w:r w:rsidRPr="00332DF8">
              <w:t>Ounas</w:t>
            </w:r>
            <w:proofErr w:type="spellEnd"/>
            <w:r w:rsidRPr="00332DF8">
              <w:t xml:space="preserve"> 8A34002 Bring-up</w:t>
            </w:r>
          </w:p>
        </w:tc>
      </w:tr>
      <w:tr w:rsidR="008D1B06" w:rsidRPr="00332DF8" w14:paraId="529A3C61" w14:textId="77777777" w:rsidTr="003E4B9F">
        <w:tc>
          <w:tcPr>
            <w:tcW w:w="9350" w:type="dxa"/>
          </w:tcPr>
          <w:p w14:paraId="08FC501E" w14:textId="77777777" w:rsidR="008D1B06" w:rsidRPr="00332DF8" w:rsidRDefault="008D1B06" w:rsidP="003E4B9F">
            <w:pPr>
              <w:shd w:val="clear" w:color="auto" w:fill="FFFFFF"/>
              <w:rPr>
                <w:rFonts w:ascii="Arial" w:hAnsi="Arial" w:cs="Arial"/>
                <w:bCs/>
              </w:rPr>
            </w:pPr>
            <w:r w:rsidRPr="00332DF8">
              <w:rPr>
                <w:rFonts w:ascii="Arial" w:hAnsi="Arial" w:cs="Arial"/>
                <w:bCs/>
              </w:rPr>
              <w:t>Test objective: To</w:t>
            </w:r>
            <w:r>
              <w:rPr>
                <w:rFonts w:ascii="Arial" w:hAnsi="Arial" w:cs="Arial"/>
                <w:bCs/>
              </w:rPr>
              <w:t xml:space="preserve"> check the USB Initialization in Linux</w:t>
            </w:r>
            <w:r w:rsidRPr="00332DF8">
              <w:rPr>
                <w:rFonts w:ascii="Arial" w:hAnsi="Arial" w:cs="Arial"/>
                <w:bCs/>
              </w:rPr>
              <w:t xml:space="preserve"> </w:t>
            </w:r>
          </w:p>
        </w:tc>
      </w:tr>
      <w:tr w:rsidR="008D1B06" w:rsidRPr="00332DF8" w14:paraId="03927300" w14:textId="77777777" w:rsidTr="003E4B9F">
        <w:tc>
          <w:tcPr>
            <w:tcW w:w="9350" w:type="dxa"/>
          </w:tcPr>
          <w:p w14:paraId="020B38E6" w14:textId="77777777" w:rsidR="008D1B06" w:rsidRPr="00332DF8" w:rsidRDefault="008D1B06" w:rsidP="003E4B9F">
            <w:pPr>
              <w:shd w:val="clear" w:color="auto" w:fill="FFFFFF"/>
              <w:rPr>
                <w:rFonts w:ascii="Arial" w:hAnsi="Arial" w:cs="Arial"/>
              </w:rPr>
            </w:pPr>
            <w:r w:rsidRPr="00332DF8">
              <w:rPr>
                <w:rFonts w:ascii="Arial" w:hAnsi="Arial" w:cs="Arial"/>
                <w:bCs/>
              </w:rPr>
              <w:t>Test setup: Assembled 8T8R TRXPSU board</w:t>
            </w:r>
            <w:r w:rsidRPr="00332DF8">
              <w:rPr>
                <w:rFonts w:ascii="Arial" w:hAnsi="Arial" w:cs="Arial"/>
              </w:rPr>
              <w:t>, power supply</w:t>
            </w:r>
            <w:r>
              <w:rPr>
                <w:rFonts w:ascii="Arial" w:hAnsi="Arial" w:cs="Arial"/>
              </w:rPr>
              <w:t>, UART connection to see the console.</w:t>
            </w:r>
          </w:p>
        </w:tc>
      </w:tr>
      <w:tr w:rsidR="008D1B06" w:rsidRPr="00332DF8" w14:paraId="0AB5E88D" w14:textId="77777777" w:rsidTr="003E4B9F">
        <w:tc>
          <w:tcPr>
            <w:tcW w:w="9350" w:type="dxa"/>
          </w:tcPr>
          <w:p w14:paraId="24527742" w14:textId="77777777" w:rsidR="008D1B06" w:rsidRPr="00332DF8" w:rsidRDefault="008D1B06" w:rsidP="00B70B69">
            <w:pPr>
              <w:pStyle w:val="BodyText"/>
            </w:pPr>
            <w:r w:rsidRPr="00332DF8">
              <w:t>Procedure:</w:t>
            </w:r>
          </w:p>
        </w:tc>
      </w:tr>
      <w:tr w:rsidR="008D1B06" w:rsidRPr="00332DF8" w14:paraId="512AD76E" w14:textId="77777777" w:rsidTr="003E4B9F">
        <w:tc>
          <w:tcPr>
            <w:tcW w:w="9350" w:type="dxa"/>
          </w:tcPr>
          <w:p w14:paraId="7FA71BAF" w14:textId="77777777" w:rsidR="008D1B06" w:rsidRDefault="008D1B06" w:rsidP="00F9731D">
            <w:pPr>
              <w:pStyle w:val="BodyText"/>
              <w:numPr>
                <w:ilvl w:val="0"/>
                <w:numId w:val="69"/>
              </w:numPr>
            </w:pPr>
            <w:r w:rsidRPr="00332DF8">
              <w:t>Assemble the test setup</w:t>
            </w:r>
          </w:p>
          <w:p w14:paraId="48DE0272" w14:textId="77777777" w:rsidR="008D1B06" w:rsidRDefault="008D1B06" w:rsidP="00F9731D">
            <w:pPr>
              <w:pStyle w:val="BodyText"/>
              <w:numPr>
                <w:ilvl w:val="0"/>
                <w:numId w:val="69"/>
              </w:numPr>
            </w:pPr>
            <w:r>
              <w:t xml:space="preserve">Connect the </w:t>
            </w:r>
            <w:proofErr w:type="spellStart"/>
            <w:r>
              <w:t>RFSoC</w:t>
            </w:r>
            <w:proofErr w:type="spellEnd"/>
            <w:r>
              <w:t xml:space="preserve"> debug console to the host machine</w:t>
            </w:r>
          </w:p>
          <w:p w14:paraId="0810A702" w14:textId="77777777" w:rsidR="008D1B06" w:rsidRDefault="008D1B06" w:rsidP="00F9731D">
            <w:pPr>
              <w:pStyle w:val="BodyText"/>
              <w:numPr>
                <w:ilvl w:val="0"/>
                <w:numId w:val="69"/>
              </w:numPr>
            </w:pPr>
            <w:r w:rsidRPr="00332DF8">
              <w:t>Power up the complete system</w:t>
            </w:r>
          </w:p>
          <w:p w14:paraId="01E3B82B" w14:textId="77777777" w:rsidR="008D1B06" w:rsidRDefault="008D1B06" w:rsidP="00F9731D">
            <w:pPr>
              <w:pStyle w:val="BodyText"/>
              <w:numPr>
                <w:ilvl w:val="0"/>
                <w:numId w:val="69"/>
              </w:numPr>
            </w:pPr>
            <w:r>
              <w:t>Wait for Linux console login prompt, Login to the Linux (username and password: root)</w:t>
            </w:r>
          </w:p>
          <w:p w14:paraId="181D0531" w14:textId="77777777" w:rsidR="008D1B06" w:rsidRDefault="008D1B06" w:rsidP="00F9731D">
            <w:pPr>
              <w:pStyle w:val="BodyText"/>
              <w:numPr>
                <w:ilvl w:val="0"/>
                <w:numId w:val="69"/>
              </w:numPr>
            </w:pPr>
            <w:r>
              <w:t>Plug-In the USB mass storage device into USB port</w:t>
            </w:r>
          </w:p>
          <w:p w14:paraId="2C5CEBCA" w14:textId="77777777" w:rsidR="008D1B06" w:rsidRDefault="008D1B06" w:rsidP="00F9731D">
            <w:pPr>
              <w:pStyle w:val="BodyText"/>
              <w:numPr>
                <w:ilvl w:val="0"/>
                <w:numId w:val="69"/>
              </w:numPr>
            </w:pPr>
            <w:r>
              <w:t xml:space="preserve">Check for USB device name using </w:t>
            </w:r>
            <w:proofErr w:type="spellStart"/>
            <w:r>
              <w:t>dmesg</w:t>
            </w:r>
            <w:proofErr w:type="spellEnd"/>
            <w:r>
              <w:t xml:space="preserve"> command</w:t>
            </w:r>
          </w:p>
          <w:p w14:paraId="03CE7DB4" w14:textId="77777777" w:rsidR="008D1B06" w:rsidRDefault="008D1B06" w:rsidP="00F9731D">
            <w:pPr>
              <w:pStyle w:val="BodyText"/>
              <w:numPr>
                <w:ilvl w:val="0"/>
                <w:numId w:val="69"/>
              </w:numPr>
            </w:pPr>
            <w:r>
              <w:t>Mount the USB device into a mount path. Example command “mount /dev/sdb1 /</w:t>
            </w:r>
            <w:proofErr w:type="spellStart"/>
            <w:r>
              <w:t>mnt</w:t>
            </w:r>
            <w:proofErr w:type="spellEnd"/>
            <w:r>
              <w:t>”</w:t>
            </w:r>
          </w:p>
          <w:p w14:paraId="23B90349" w14:textId="77777777" w:rsidR="008D1B06" w:rsidRDefault="008D1B06" w:rsidP="00F9731D">
            <w:pPr>
              <w:pStyle w:val="BodyText"/>
              <w:numPr>
                <w:ilvl w:val="0"/>
                <w:numId w:val="69"/>
              </w:numPr>
            </w:pPr>
            <w:r>
              <w:t>Create a sample text file into mount path touch /</w:t>
            </w:r>
            <w:proofErr w:type="spellStart"/>
            <w:r>
              <w:t>mnt</w:t>
            </w:r>
            <w:proofErr w:type="spellEnd"/>
            <w:r>
              <w:t>/sample.txt</w:t>
            </w:r>
          </w:p>
          <w:p w14:paraId="0BBFD766" w14:textId="77777777" w:rsidR="008D1B06" w:rsidRDefault="008D1B06" w:rsidP="00F9731D">
            <w:pPr>
              <w:pStyle w:val="BodyText"/>
              <w:numPr>
                <w:ilvl w:val="0"/>
                <w:numId w:val="69"/>
              </w:numPr>
            </w:pPr>
            <w:r>
              <w:t>Un mount the USB device file using the command ‘</w:t>
            </w:r>
            <w:proofErr w:type="spellStart"/>
            <w:r>
              <w:t>umount</w:t>
            </w:r>
            <w:proofErr w:type="spellEnd"/>
            <w:r>
              <w:t xml:space="preserve"> /</w:t>
            </w:r>
            <w:proofErr w:type="spellStart"/>
            <w:r>
              <w:t>mnt</w:t>
            </w:r>
            <w:proofErr w:type="spellEnd"/>
            <w:r>
              <w:t>’</w:t>
            </w:r>
          </w:p>
          <w:p w14:paraId="59B7094B" w14:textId="77777777" w:rsidR="008D1B06" w:rsidRDefault="008D1B06" w:rsidP="00F9731D">
            <w:pPr>
              <w:pStyle w:val="BodyText"/>
              <w:numPr>
                <w:ilvl w:val="0"/>
                <w:numId w:val="69"/>
              </w:numPr>
            </w:pPr>
            <w:r>
              <w:t>Plug-in the same USB in another host machine</w:t>
            </w:r>
          </w:p>
          <w:p w14:paraId="5DEC66A6" w14:textId="77777777" w:rsidR="008D1B06" w:rsidRPr="00332DF8" w:rsidRDefault="008D1B06" w:rsidP="00F9731D">
            <w:pPr>
              <w:pStyle w:val="BodyText"/>
              <w:numPr>
                <w:ilvl w:val="0"/>
                <w:numId w:val="69"/>
              </w:numPr>
            </w:pPr>
            <w:r>
              <w:t>Verify the sample.txt file is present in the USB device storage</w:t>
            </w:r>
          </w:p>
        </w:tc>
      </w:tr>
      <w:tr w:rsidR="008D1B06" w:rsidRPr="00332DF8" w14:paraId="12E6649F" w14:textId="77777777" w:rsidTr="003E4B9F">
        <w:tc>
          <w:tcPr>
            <w:tcW w:w="9350" w:type="dxa"/>
          </w:tcPr>
          <w:p w14:paraId="73976ABA" w14:textId="77777777" w:rsidR="008D1B06" w:rsidRPr="00332DF8" w:rsidRDefault="008D1B06" w:rsidP="00B70B69">
            <w:pPr>
              <w:pStyle w:val="BodyText"/>
            </w:pPr>
            <w:r w:rsidRPr="00332DF8">
              <w:t>Problems, found during testing:</w:t>
            </w:r>
          </w:p>
        </w:tc>
      </w:tr>
      <w:tr w:rsidR="008D1B06" w:rsidRPr="00332DF8" w14:paraId="7217170C" w14:textId="77777777" w:rsidTr="003E4B9F">
        <w:tc>
          <w:tcPr>
            <w:tcW w:w="9350" w:type="dxa"/>
          </w:tcPr>
          <w:p w14:paraId="2BAEF5C3" w14:textId="77777777" w:rsidR="008D1B06" w:rsidRPr="00332DF8" w:rsidRDefault="008D1B06" w:rsidP="00B70B69">
            <w:pPr>
              <w:pStyle w:val="BodyText"/>
            </w:pPr>
            <w:r w:rsidRPr="00332DF8">
              <w:t xml:space="preserve">Expected outcome: </w:t>
            </w:r>
            <w:r>
              <w:t>Check the operations of the file copy into USB device</w:t>
            </w:r>
          </w:p>
        </w:tc>
      </w:tr>
      <w:tr w:rsidR="008D1B06" w:rsidRPr="00332DF8" w14:paraId="6AAD13A5" w14:textId="77777777" w:rsidTr="003E4B9F">
        <w:tc>
          <w:tcPr>
            <w:tcW w:w="9350" w:type="dxa"/>
          </w:tcPr>
          <w:p w14:paraId="7ADC260F" w14:textId="77777777" w:rsidR="008D1B06" w:rsidRPr="00332DF8" w:rsidRDefault="008D1B06" w:rsidP="00B70B69">
            <w:pPr>
              <w:pStyle w:val="BodyText"/>
            </w:pPr>
            <w:r w:rsidRPr="00332DF8">
              <w:t>Test protocol:</w:t>
            </w:r>
          </w:p>
        </w:tc>
      </w:tr>
    </w:tbl>
    <w:p w14:paraId="0CD78712" w14:textId="77777777" w:rsidR="008D1B06" w:rsidRPr="00F375C3" w:rsidRDefault="008D1B06" w:rsidP="008D1B06"/>
    <w:p w14:paraId="61E6AA37" w14:textId="77777777" w:rsidR="005B7C8D" w:rsidRPr="00F375C3" w:rsidRDefault="005B7C8D" w:rsidP="00F375C3"/>
    <w:p w14:paraId="54AAB3CA" w14:textId="36C0FDDA" w:rsidR="00D0143B" w:rsidRDefault="00A34B94" w:rsidP="006A134E">
      <w:pPr>
        <w:pStyle w:val="Heading2"/>
        <w:numPr>
          <w:ilvl w:val="1"/>
          <w:numId w:val="28"/>
        </w:numPr>
        <w:rPr>
          <w:rFonts w:hint="eastAsia"/>
        </w:rPr>
      </w:pPr>
      <w:bookmarkStart w:id="65" w:name="_Toc98784065"/>
      <w:bookmarkStart w:id="66" w:name="_Toc114507853"/>
      <w:r>
        <w:t>Serial interface testing</w:t>
      </w:r>
      <w:bookmarkEnd w:id="65"/>
      <w:bookmarkEnd w:id="66"/>
    </w:p>
    <w:p w14:paraId="55C9BB04" w14:textId="72EF023B" w:rsidR="007E594F" w:rsidRPr="00C87CC6" w:rsidRDefault="007E594F" w:rsidP="00940479">
      <w:pPr>
        <w:pStyle w:val="Heading3"/>
        <w:rPr>
          <w:rFonts w:hint="eastAsia"/>
        </w:rPr>
      </w:pPr>
      <w:proofErr w:type="spellStart"/>
      <w:r w:rsidRPr="00C87CC6">
        <w:t>RFSoC</w:t>
      </w:r>
      <w:proofErr w:type="spellEnd"/>
      <w:r w:rsidRPr="00C87CC6">
        <w:t xml:space="preserve"> UART testing</w:t>
      </w:r>
    </w:p>
    <w:p w14:paraId="3718593A" w14:textId="77777777" w:rsidR="007E594F" w:rsidRPr="00824B0F" w:rsidRDefault="007E594F" w:rsidP="007E594F"/>
    <w:tbl>
      <w:tblPr>
        <w:tblStyle w:val="TableGrid"/>
        <w:tblW w:w="0" w:type="auto"/>
        <w:tblInd w:w="562" w:type="dxa"/>
        <w:tblLook w:val="04A0" w:firstRow="1" w:lastRow="0" w:firstColumn="1" w:lastColumn="0" w:noHBand="0" w:noVBand="1"/>
      </w:tblPr>
      <w:tblGrid>
        <w:gridCol w:w="8788"/>
      </w:tblGrid>
      <w:tr w:rsidR="007E594F" w14:paraId="46380BFE" w14:textId="77777777" w:rsidTr="003E4B9F">
        <w:tc>
          <w:tcPr>
            <w:tcW w:w="8788" w:type="dxa"/>
          </w:tcPr>
          <w:p w14:paraId="3C23D891" w14:textId="77777777" w:rsidR="007E594F" w:rsidRPr="001D2255" w:rsidRDefault="007E594F" w:rsidP="00B70B69">
            <w:pPr>
              <w:pStyle w:val="BodyText"/>
            </w:pPr>
            <w:r w:rsidRPr="001D2255">
              <w:t xml:space="preserve">Test name: </w:t>
            </w:r>
            <w:proofErr w:type="spellStart"/>
            <w:r w:rsidRPr="001D2255">
              <w:t>Ounas</w:t>
            </w:r>
            <w:proofErr w:type="spellEnd"/>
            <w:r w:rsidRPr="001D2255">
              <w:t xml:space="preserve"> UART test</w:t>
            </w:r>
          </w:p>
        </w:tc>
      </w:tr>
      <w:tr w:rsidR="007E594F" w14:paraId="3FA2EF48" w14:textId="77777777" w:rsidTr="003E4B9F">
        <w:tc>
          <w:tcPr>
            <w:tcW w:w="8788" w:type="dxa"/>
          </w:tcPr>
          <w:p w14:paraId="6F30D687" w14:textId="311E7B89" w:rsidR="007E594F" w:rsidRPr="001D2255" w:rsidRDefault="007E594F" w:rsidP="003E4B9F">
            <w:pPr>
              <w:shd w:val="clear" w:color="auto" w:fill="FFFFFF"/>
              <w:rPr>
                <w:rFonts w:ascii="Arial" w:hAnsi="Arial" w:cs="Arial"/>
                <w:bCs/>
              </w:rPr>
            </w:pPr>
            <w:r w:rsidRPr="001D2255">
              <w:rPr>
                <w:rFonts w:ascii="Arial" w:hAnsi="Arial" w:cs="Arial"/>
                <w:bCs/>
              </w:rPr>
              <w:t xml:space="preserve">Test objective: Confirmation of </w:t>
            </w:r>
            <w:proofErr w:type="spellStart"/>
            <w:r w:rsidRPr="001D2255">
              <w:rPr>
                <w:rFonts w:ascii="Arial" w:hAnsi="Arial" w:cs="Arial"/>
                <w:bCs/>
              </w:rPr>
              <w:t>RFSoC</w:t>
            </w:r>
            <w:proofErr w:type="spellEnd"/>
            <w:r w:rsidRPr="001D2255">
              <w:rPr>
                <w:rFonts w:ascii="Arial" w:hAnsi="Arial" w:cs="Arial"/>
                <w:bCs/>
              </w:rPr>
              <w:t xml:space="preserve"> UART interface</w:t>
            </w:r>
            <w:r>
              <w:rPr>
                <w:rFonts w:ascii="Arial" w:hAnsi="Arial" w:cs="Arial"/>
                <w:bCs/>
              </w:rPr>
              <w:t xml:space="preserve"> </w:t>
            </w:r>
            <w:proofErr w:type="spellStart"/>
            <w:r>
              <w:rPr>
                <w:rFonts w:ascii="Arial" w:hAnsi="Arial" w:cs="Arial"/>
                <w:bCs/>
              </w:rPr>
              <w:t>init</w:t>
            </w:r>
            <w:proofErr w:type="spellEnd"/>
            <w:r>
              <w:rPr>
                <w:rFonts w:ascii="Arial" w:hAnsi="Arial" w:cs="Arial"/>
                <w:bCs/>
              </w:rPr>
              <w:t xml:space="preserve"> status</w:t>
            </w:r>
          </w:p>
        </w:tc>
      </w:tr>
      <w:tr w:rsidR="007E594F" w14:paraId="053F7EA0" w14:textId="77777777" w:rsidTr="003E4B9F">
        <w:tc>
          <w:tcPr>
            <w:tcW w:w="8788" w:type="dxa"/>
          </w:tcPr>
          <w:p w14:paraId="68C268E8" w14:textId="690F94F1" w:rsidR="007E594F" w:rsidRPr="001D2255" w:rsidRDefault="007E594F" w:rsidP="003E4B9F">
            <w:pPr>
              <w:shd w:val="clear" w:color="auto" w:fill="FFFFFF"/>
              <w:rPr>
                <w:rFonts w:ascii="Arial" w:hAnsi="Arial" w:cs="Arial"/>
              </w:rPr>
            </w:pPr>
            <w:r w:rsidRPr="001D2255">
              <w:rPr>
                <w:rFonts w:ascii="Arial" w:hAnsi="Arial" w:cs="Arial"/>
                <w:bCs/>
              </w:rPr>
              <w:t>Test setup: Assembled 8T8R TRXPSU board with installed BSP and MCU SW/FW</w:t>
            </w:r>
            <w:r>
              <w:rPr>
                <w:rFonts w:ascii="Arial" w:hAnsi="Arial" w:cs="Arial"/>
                <w:bCs/>
              </w:rPr>
              <w:t>, USB to UART cable to host PC</w:t>
            </w:r>
          </w:p>
        </w:tc>
      </w:tr>
      <w:tr w:rsidR="007E594F" w14:paraId="6B12E075" w14:textId="77777777" w:rsidTr="003E4B9F">
        <w:tc>
          <w:tcPr>
            <w:tcW w:w="8788" w:type="dxa"/>
          </w:tcPr>
          <w:p w14:paraId="6FE97AA4" w14:textId="77777777" w:rsidR="007E594F" w:rsidRDefault="007E594F" w:rsidP="00B70B69">
            <w:pPr>
              <w:pStyle w:val="BodyText"/>
            </w:pPr>
            <w:r>
              <w:lastRenderedPageBreak/>
              <w:t>Procedure:</w:t>
            </w:r>
          </w:p>
        </w:tc>
      </w:tr>
      <w:tr w:rsidR="007E594F" w14:paraId="43795102" w14:textId="77777777" w:rsidTr="003E4B9F">
        <w:tc>
          <w:tcPr>
            <w:tcW w:w="8788" w:type="dxa"/>
          </w:tcPr>
          <w:p w14:paraId="4E39E482" w14:textId="045C2776" w:rsidR="007E594F" w:rsidRDefault="007E594F" w:rsidP="00F9731D">
            <w:pPr>
              <w:pStyle w:val="BodyText"/>
              <w:numPr>
                <w:ilvl w:val="0"/>
                <w:numId w:val="46"/>
              </w:numPr>
            </w:pPr>
            <w:r>
              <w:t>Assemble the test setup</w:t>
            </w:r>
          </w:p>
          <w:p w14:paraId="5E628C5E" w14:textId="46F2A6F6" w:rsidR="00C9607E" w:rsidRDefault="00C9607E" w:rsidP="00F9731D">
            <w:pPr>
              <w:pStyle w:val="BodyText"/>
              <w:numPr>
                <w:ilvl w:val="0"/>
                <w:numId w:val="46"/>
              </w:numPr>
            </w:pPr>
            <w:r>
              <w:t xml:space="preserve">Connect the USB-UART cable between </w:t>
            </w:r>
            <w:proofErr w:type="spellStart"/>
            <w:r>
              <w:t>Ounas</w:t>
            </w:r>
            <w:proofErr w:type="spellEnd"/>
            <w:r>
              <w:t xml:space="preserve"> board and Host PC</w:t>
            </w:r>
          </w:p>
          <w:p w14:paraId="65FBF8D7" w14:textId="5DA25AAB" w:rsidR="00C9607E" w:rsidRDefault="00C9607E" w:rsidP="00F9731D">
            <w:pPr>
              <w:pStyle w:val="BodyText"/>
              <w:numPr>
                <w:ilvl w:val="0"/>
                <w:numId w:val="46"/>
              </w:numPr>
            </w:pPr>
            <w:r>
              <w:t>Open the Console application (Putty) with desired baud rate (115200)</w:t>
            </w:r>
          </w:p>
          <w:p w14:paraId="1E0040BF" w14:textId="6AEFAE58" w:rsidR="007E594F" w:rsidRDefault="007E594F" w:rsidP="00F9731D">
            <w:pPr>
              <w:pStyle w:val="BodyText"/>
              <w:numPr>
                <w:ilvl w:val="0"/>
                <w:numId w:val="46"/>
              </w:numPr>
            </w:pPr>
            <w:r>
              <w:t>Power up the complete system</w:t>
            </w:r>
          </w:p>
          <w:p w14:paraId="080053F8" w14:textId="6583962E" w:rsidR="00C9607E" w:rsidRDefault="00C9607E" w:rsidP="00F9731D">
            <w:pPr>
              <w:pStyle w:val="BodyText"/>
              <w:numPr>
                <w:ilvl w:val="0"/>
                <w:numId w:val="46"/>
              </w:numPr>
            </w:pPr>
            <w:r>
              <w:t>Check the Console logs on the console application on the host machine</w:t>
            </w:r>
          </w:p>
          <w:p w14:paraId="19E00DAC" w14:textId="77117CF1" w:rsidR="007E594F" w:rsidRPr="00003521" w:rsidRDefault="00C9607E" w:rsidP="00F9731D">
            <w:pPr>
              <w:pStyle w:val="BodyText"/>
              <w:numPr>
                <w:ilvl w:val="0"/>
                <w:numId w:val="46"/>
              </w:numPr>
            </w:pPr>
            <w:r>
              <w:t>If the debug prints are visible and user can see the bootup logs, then this test case can be considered as pass</w:t>
            </w:r>
            <w:r w:rsidR="007E594F" w:rsidRPr="003A2FEF">
              <w:t xml:space="preserve"> </w:t>
            </w:r>
          </w:p>
        </w:tc>
      </w:tr>
      <w:tr w:rsidR="007E594F" w14:paraId="5A730C2D" w14:textId="77777777" w:rsidTr="003E4B9F">
        <w:tc>
          <w:tcPr>
            <w:tcW w:w="8788" w:type="dxa"/>
          </w:tcPr>
          <w:p w14:paraId="2025852E" w14:textId="77777777" w:rsidR="007E594F" w:rsidRDefault="007E594F" w:rsidP="00B70B69">
            <w:pPr>
              <w:pStyle w:val="BodyText"/>
            </w:pPr>
            <w:r>
              <w:t>Problems, found during testing:</w:t>
            </w:r>
          </w:p>
        </w:tc>
      </w:tr>
      <w:tr w:rsidR="007E594F" w14:paraId="45793E80" w14:textId="77777777" w:rsidTr="003E4B9F">
        <w:tc>
          <w:tcPr>
            <w:tcW w:w="8788" w:type="dxa"/>
          </w:tcPr>
          <w:p w14:paraId="0AA70BB8" w14:textId="25ED6A1B" w:rsidR="007E594F" w:rsidRDefault="007E594F" w:rsidP="00B70B69">
            <w:pPr>
              <w:pStyle w:val="BodyText"/>
            </w:pPr>
            <w:r>
              <w:t>Expected outcome:</w:t>
            </w:r>
            <w:r w:rsidRPr="006B0714">
              <w:t xml:space="preserve"> </w:t>
            </w:r>
            <w:proofErr w:type="spellStart"/>
            <w:r w:rsidR="00C9607E">
              <w:t>RFSoC</w:t>
            </w:r>
            <w:proofErr w:type="spellEnd"/>
            <w:r w:rsidR="00C9607E">
              <w:t xml:space="preserve"> bootup prints on the console</w:t>
            </w:r>
          </w:p>
        </w:tc>
      </w:tr>
      <w:tr w:rsidR="007E594F" w14:paraId="095FE036" w14:textId="77777777" w:rsidTr="003E4B9F">
        <w:tc>
          <w:tcPr>
            <w:tcW w:w="8788" w:type="dxa"/>
          </w:tcPr>
          <w:p w14:paraId="575F983A" w14:textId="77777777" w:rsidR="007E594F" w:rsidRDefault="007E594F" w:rsidP="00B70B69">
            <w:pPr>
              <w:pStyle w:val="BodyText"/>
            </w:pPr>
            <w:r>
              <w:t>Test protocol:</w:t>
            </w:r>
          </w:p>
        </w:tc>
      </w:tr>
    </w:tbl>
    <w:p w14:paraId="12B4B530" w14:textId="65224C8A" w:rsidR="00740F9D" w:rsidRPr="00C87CC6" w:rsidRDefault="00C44202" w:rsidP="00940479">
      <w:pPr>
        <w:pStyle w:val="Heading3"/>
        <w:rPr>
          <w:rFonts w:hint="eastAsia"/>
        </w:rPr>
      </w:pPr>
      <w:proofErr w:type="spellStart"/>
      <w:r w:rsidRPr="00C87CC6">
        <w:t>RFSoC</w:t>
      </w:r>
      <w:proofErr w:type="spellEnd"/>
      <w:r w:rsidRPr="00C87CC6">
        <w:t xml:space="preserve">-MCU </w:t>
      </w:r>
      <w:r w:rsidR="00740F9D" w:rsidRPr="00C87CC6">
        <w:t>UART testing</w:t>
      </w:r>
    </w:p>
    <w:p w14:paraId="0AA1F92B" w14:textId="77777777" w:rsidR="00824B0F" w:rsidRPr="00824B0F" w:rsidRDefault="00824B0F" w:rsidP="00824B0F"/>
    <w:tbl>
      <w:tblPr>
        <w:tblStyle w:val="TableGrid"/>
        <w:tblW w:w="0" w:type="auto"/>
        <w:tblInd w:w="562" w:type="dxa"/>
        <w:tblLook w:val="04A0" w:firstRow="1" w:lastRow="0" w:firstColumn="1" w:lastColumn="0" w:noHBand="0" w:noVBand="1"/>
      </w:tblPr>
      <w:tblGrid>
        <w:gridCol w:w="8788"/>
      </w:tblGrid>
      <w:tr w:rsidR="00740F9D" w14:paraId="0D066E2E" w14:textId="77777777" w:rsidTr="00824B0F">
        <w:tc>
          <w:tcPr>
            <w:tcW w:w="8788" w:type="dxa"/>
          </w:tcPr>
          <w:p w14:paraId="3997BBA5" w14:textId="77777777" w:rsidR="00740F9D" w:rsidRPr="001D2255" w:rsidRDefault="00740F9D" w:rsidP="00B70B69">
            <w:pPr>
              <w:pStyle w:val="BodyText"/>
            </w:pPr>
            <w:r w:rsidRPr="001D2255">
              <w:t xml:space="preserve">Test name: </w:t>
            </w:r>
            <w:proofErr w:type="spellStart"/>
            <w:r w:rsidRPr="001D2255">
              <w:t>Ounas</w:t>
            </w:r>
            <w:proofErr w:type="spellEnd"/>
            <w:r w:rsidRPr="001D2255">
              <w:t xml:space="preserve"> UART test</w:t>
            </w:r>
          </w:p>
        </w:tc>
      </w:tr>
      <w:tr w:rsidR="00740F9D" w14:paraId="641323F9" w14:textId="77777777" w:rsidTr="00824B0F">
        <w:tc>
          <w:tcPr>
            <w:tcW w:w="8788" w:type="dxa"/>
          </w:tcPr>
          <w:p w14:paraId="4ABD87E4" w14:textId="77777777" w:rsidR="00740F9D" w:rsidRPr="001D2255" w:rsidRDefault="00740F9D" w:rsidP="00C83B9E">
            <w:pPr>
              <w:shd w:val="clear" w:color="auto" w:fill="FFFFFF"/>
              <w:rPr>
                <w:rFonts w:ascii="Arial" w:hAnsi="Arial" w:cs="Arial"/>
                <w:bCs/>
              </w:rPr>
            </w:pPr>
            <w:r w:rsidRPr="001D2255">
              <w:rPr>
                <w:rFonts w:ascii="Arial" w:hAnsi="Arial" w:cs="Arial"/>
                <w:bCs/>
              </w:rPr>
              <w:t xml:space="preserve">Test objective: Confirmation of RFSoC UART interface operation </w:t>
            </w:r>
          </w:p>
        </w:tc>
      </w:tr>
      <w:tr w:rsidR="00740F9D" w14:paraId="3F7C3181" w14:textId="77777777" w:rsidTr="00824B0F">
        <w:tc>
          <w:tcPr>
            <w:tcW w:w="8788" w:type="dxa"/>
          </w:tcPr>
          <w:p w14:paraId="4D57E1BF" w14:textId="77777777" w:rsidR="00740F9D" w:rsidRPr="001D2255" w:rsidRDefault="00740F9D" w:rsidP="00C83B9E">
            <w:pPr>
              <w:shd w:val="clear" w:color="auto" w:fill="FFFFFF"/>
              <w:rPr>
                <w:rFonts w:ascii="Arial" w:hAnsi="Arial" w:cs="Arial"/>
              </w:rPr>
            </w:pPr>
            <w:r w:rsidRPr="001D2255">
              <w:rPr>
                <w:rFonts w:ascii="Arial" w:hAnsi="Arial" w:cs="Arial"/>
                <w:bCs/>
              </w:rPr>
              <w:t>Test setup: Assembled 8T8R TRXPSU board with installed BSP and MCU SW/FW</w:t>
            </w:r>
          </w:p>
        </w:tc>
      </w:tr>
      <w:tr w:rsidR="00740F9D" w14:paraId="5655E34D" w14:textId="77777777" w:rsidTr="00824B0F">
        <w:tc>
          <w:tcPr>
            <w:tcW w:w="8788" w:type="dxa"/>
          </w:tcPr>
          <w:p w14:paraId="1A8408E4" w14:textId="77777777" w:rsidR="00740F9D" w:rsidRDefault="00740F9D" w:rsidP="00B70B69">
            <w:pPr>
              <w:pStyle w:val="BodyText"/>
            </w:pPr>
            <w:r>
              <w:t>Procedure:</w:t>
            </w:r>
          </w:p>
        </w:tc>
      </w:tr>
      <w:tr w:rsidR="00740F9D" w14:paraId="5200F802" w14:textId="77777777" w:rsidTr="00824B0F">
        <w:tc>
          <w:tcPr>
            <w:tcW w:w="8788" w:type="dxa"/>
          </w:tcPr>
          <w:p w14:paraId="37FDDDF6" w14:textId="77777777" w:rsidR="00740F9D" w:rsidRDefault="00740F9D" w:rsidP="00F9731D">
            <w:pPr>
              <w:pStyle w:val="BodyText"/>
              <w:numPr>
                <w:ilvl w:val="0"/>
                <w:numId w:val="46"/>
              </w:numPr>
            </w:pPr>
            <w:r>
              <w:t>Assemble the test setup</w:t>
            </w:r>
          </w:p>
          <w:p w14:paraId="2138E9CE" w14:textId="77777777" w:rsidR="00740F9D" w:rsidRDefault="00740F9D" w:rsidP="00F9731D">
            <w:pPr>
              <w:pStyle w:val="BodyText"/>
              <w:numPr>
                <w:ilvl w:val="0"/>
                <w:numId w:val="46"/>
              </w:numPr>
            </w:pPr>
            <w:r>
              <w:t>Power up the complete system</w:t>
            </w:r>
          </w:p>
          <w:p w14:paraId="1F6E4999" w14:textId="77777777" w:rsidR="00740F9D" w:rsidRDefault="00740F9D" w:rsidP="00F9731D">
            <w:pPr>
              <w:pStyle w:val="BodyText"/>
              <w:numPr>
                <w:ilvl w:val="0"/>
                <w:numId w:val="46"/>
              </w:numPr>
            </w:pPr>
            <w:r>
              <w:t>Wait for OS invite to enter the authentication data and login</w:t>
            </w:r>
          </w:p>
          <w:p w14:paraId="650A2A2D" w14:textId="77777777" w:rsidR="00740F9D" w:rsidRPr="00003521" w:rsidRDefault="00740F9D" w:rsidP="00F9731D">
            <w:pPr>
              <w:pStyle w:val="BodyText"/>
              <w:numPr>
                <w:ilvl w:val="0"/>
                <w:numId w:val="46"/>
              </w:numPr>
            </w:pPr>
            <w:r w:rsidRPr="003A2FEF">
              <w:t xml:space="preserve">Connect from </w:t>
            </w:r>
            <w:r>
              <w:t>RFSoC</w:t>
            </w:r>
            <w:r w:rsidRPr="003A2FEF">
              <w:t xml:space="preserve"> to MCU using UART and read MCU FW version:</w:t>
            </w:r>
            <w:r>
              <w:t xml:space="preserve"> </w:t>
            </w:r>
            <w:r w:rsidRPr="003A2FEF">
              <w:t xml:space="preserve">uart-client /dev/ttyPS1 </w:t>
            </w:r>
            <w:r>
              <w:t>–</w:t>
            </w:r>
            <w:r w:rsidRPr="003A2FEF">
              <w:t>getversion</w:t>
            </w:r>
            <w:r>
              <w:t xml:space="preserve">. </w:t>
            </w:r>
            <w:r w:rsidRPr="003A2FEF">
              <w:t xml:space="preserve">Result: command is successfully finished. </w:t>
            </w:r>
          </w:p>
        </w:tc>
      </w:tr>
      <w:tr w:rsidR="00740F9D" w14:paraId="04DDED0D" w14:textId="77777777" w:rsidTr="00824B0F">
        <w:tc>
          <w:tcPr>
            <w:tcW w:w="8788" w:type="dxa"/>
          </w:tcPr>
          <w:p w14:paraId="0A3741A4" w14:textId="77777777" w:rsidR="00740F9D" w:rsidRDefault="00740F9D" w:rsidP="00B70B69">
            <w:pPr>
              <w:pStyle w:val="BodyText"/>
            </w:pPr>
            <w:r>
              <w:t>Problems, found during testing:</w:t>
            </w:r>
          </w:p>
        </w:tc>
      </w:tr>
      <w:tr w:rsidR="00740F9D" w14:paraId="16DE94C0" w14:textId="77777777" w:rsidTr="00824B0F">
        <w:tc>
          <w:tcPr>
            <w:tcW w:w="8788" w:type="dxa"/>
          </w:tcPr>
          <w:p w14:paraId="50DBAF3D" w14:textId="77777777" w:rsidR="00740F9D" w:rsidRDefault="00740F9D" w:rsidP="00B70B69">
            <w:pPr>
              <w:pStyle w:val="BodyText"/>
            </w:pPr>
            <w:r>
              <w:t>Expected outcome:</w:t>
            </w:r>
            <w:r w:rsidRPr="006B0714">
              <w:t xml:space="preserve"> </w:t>
            </w:r>
            <w:r>
              <w:t xml:space="preserve">MCU </w:t>
            </w:r>
            <w:r w:rsidRPr="003A2FEF">
              <w:t>FW version is read</w:t>
            </w:r>
            <w:r>
              <w:t xml:space="preserve"> back successfully</w:t>
            </w:r>
          </w:p>
        </w:tc>
      </w:tr>
      <w:tr w:rsidR="00740F9D" w14:paraId="54621468" w14:textId="77777777" w:rsidTr="00824B0F">
        <w:tc>
          <w:tcPr>
            <w:tcW w:w="8788" w:type="dxa"/>
          </w:tcPr>
          <w:p w14:paraId="73FD3834" w14:textId="77777777" w:rsidR="00740F9D" w:rsidRDefault="00740F9D" w:rsidP="00B70B69">
            <w:pPr>
              <w:pStyle w:val="BodyText"/>
            </w:pPr>
            <w:r>
              <w:t>Test protocol:</w:t>
            </w:r>
          </w:p>
        </w:tc>
      </w:tr>
    </w:tbl>
    <w:p w14:paraId="51B5BAD0" w14:textId="77777777" w:rsidR="00740F9D" w:rsidRPr="00831940" w:rsidRDefault="00740F9D" w:rsidP="00B70B69">
      <w:pPr>
        <w:pStyle w:val="BodyText"/>
        <w:rPr>
          <w:lang w:val="ru-RU"/>
        </w:rPr>
      </w:pPr>
    </w:p>
    <w:p w14:paraId="43CCA005" w14:textId="2F167AB9" w:rsidR="00740F9D" w:rsidRDefault="00740F9D" w:rsidP="00940479">
      <w:pPr>
        <w:pStyle w:val="Heading3"/>
        <w:rPr>
          <w:rFonts w:hint="eastAsia"/>
        </w:rPr>
      </w:pPr>
      <w:r>
        <w:t>SPI and I2C testing</w:t>
      </w:r>
    </w:p>
    <w:p w14:paraId="0C6ED6BD" w14:textId="77777777" w:rsidR="00824B0F" w:rsidRPr="00824B0F" w:rsidRDefault="00824B0F" w:rsidP="00824B0F"/>
    <w:tbl>
      <w:tblPr>
        <w:tblStyle w:val="TableGrid"/>
        <w:tblW w:w="0" w:type="auto"/>
        <w:tblInd w:w="562" w:type="dxa"/>
        <w:tblLook w:val="04A0" w:firstRow="1" w:lastRow="0" w:firstColumn="1" w:lastColumn="0" w:noHBand="0" w:noVBand="1"/>
      </w:tblPr>
      <w:tblGrid>
        <w:gridCol w:w="8788"/>
      </w:tblGrid>
      <w:tr w:rsidR="00740F9D" w14:paraId="1FB9092C" w14:textId="77777777" w:rsidTr="003D3A83">
        <w:tc>
          <w:tcPr>
            <w:tcW w:w="8788" w:type="dxa"/>
          </w:tcPr>
          <w:p w14:paraId="1C23AD38" w14:textId="77777777" w:rsidR="00740F9D" w:rsidRDefault="00740F9D" w:rsidP="00B70B69">
            <w:pPr>
              <w:pStyle w:val="BodyText"/>
            </w:pPr>
            <w:r>
              <w:t>Test name: Ounas I2C/SPI interface validation</w:t>
            </w:r>
          </w:p>
        </w:tc>
      </w:tr>
      <w:tr w:rsidR="00740F9D" w14:paraId="0DE71A3A" w14:textId="77777777" w:rsidTr="003D3A83">
        <w:tc>
          <w:tcPr>
            <w:tcW w:w="8788" w:type="dxa"/>
          </w:tcPr>
          <w:p w14:paraId="18A1AFEF" w14:textId="77777777" w:rsidR="00740F9D" w:rsidRPr="00BE7C6B" w:rsidRDefault="00740F9D" w:rsidP="00B70B69">
            <w:pPr>
              <w:pStyle w:val="BodyText"/>
              <w:rPr>
                <w:bCs/>
              </w:rPr>
            </w:pPr>
            <w:r w:rsidRPr="009D5403">
              <w:t>Test objective: To validate the serial interface communication with each I2C and SPI slave IC Ounas board</w:t>
            </w:r>
          </w:p>
        </w:tc>
      </w:tr>
      <w:tr w:rsidR="00740F9D" w14:paraId="0CA6D312" w14:textId="77777777" w:rsidTr="003D3A83">
        <w:tc>
          <w:tcPr>
            <w:tcW w:w="8788" w:type="dxa"/>
          </w:tcPr>
          <w:p w14:paraId="75E5D199" w14:textId="77777777" w:rsidR="00740F9D" w:rsidRPr="00ED5EF2" w:rsidRDefault="00740F9D" w:rsidP="00C83B9E">
            <w:pPr>
              <w:shd w:val="clear" w:color="auto" w:fill="FFFFFF"/>
            </w:pPr>
            <w:r w:rsidRPr="00743D06">
              <w:rPr>
                <w:bCs/>
                <w:sz w:val="22"/>
              </w:rPr>
              <w:t>Test setup: Assembled 8T8R TRXPSU board</w:t>
            </w:r>
            <w:r>
              <w:rPr>
                <w:bCs/>
                <w:sz w:val="22"/>
              </w:rPr>
              <w:t xml:space="preserve"> with installed BSP and MCU SW/FW, PC with terminal debug print</w:t>
            </w:r>
          </w:p>
        </w:tc>
      </w:tr>
      <w:tr w:rsidR="00740F9D" w14:paraId="3EFF1EF4" w14:textId="77777777" w:rsidTr="003D3A83">
        <w:tc>
          <w:tcPr>
            <w:tcW w:w="8788" w:type="dxa"/>
          </w:tcPr>
          <w:p w14:paraId="76FC1002" w14:textId="77777777" w:rsidR="00740F9D" w:rsidRDefault="00740F9D" w:rsidP="00B70B69">
            <w:pPr>
              <w:pStyle w:val="BodyText"/>
            </w:pPr>
            <w:r>
              <w:t>Procedure:</w:t>
            </w:r>
          </w:p>
        </w:tc>
      </w:tr>
      <w:tr w:rsidR="00740F9D" w14:paraId="579A41A8" w14:textId="77777777" w:rsidTr="003D3A83">
        <w:tc>
          <w:tcPr>
            <w:tcW w:w="8788" w:type="dxa"/>
          </w:tcPr>
          <w:p w14:paraId="5C5344CA" w14:textId="77777777" w:rsidR="00740F9D" w:rsidRDefault="00740F9D" w:rsidP="00F9731D">
            <w:pPr>
              <w:pStyle w:val="BodyText"/>
              <w:numPr>
                <w:ilvl w:val="0"/>
                <w:numId w:val="47"/>
              </w:numPr>
            </w:pPr>
            <w:r>
              <w:t>Assemble the test setup</w:t>
            </w:r>
          </w:p>
          <w:p w14:paraId="0182E489" w14:textId="77777777" w:rsidR="00740F9D" w:rsidRDefault="00740F9D" w:rsidP="00F9731D">
            <w:pPr>
              <w:pStyle w:val="BodyText"/>
              <w:numPr>
                <w:ilvl w:val="0"/>
                <w:numId w:val="47"/>
              </w:numPr>
            </w:pPr>
            <w:r>
              <w:t>Power up the complete system</w:t>
            </w:r>
          </w:p>
          <w:p w14:paraId="15860582" w14:textId="77777777" w:rsidR="00740F9D" w:rsidRDefault="00740F9D" w:rsidP="00F9731D">
            <w:pPr>
              <w:pStyle w:val="BodyText"/>
              <w:numPr>
                <w:ilvl w:val="0"/>
                <w:numId w:val="47"/>
              </w:numPr>
            </w:pPr>
            <w:r>
              <w:lastRenderedPageBreak/>
              <w:t>Wait for OS invite to enter the authentication data and login</w:t>
            </w:r>
          </w:p>
          <w:p w14:paraId="518E065F" w14:textId="77777777" w:rsidR="00740F9D" w:rsidRPr="00C87CC6" w:rsidRDefault="00740F9D" w:rsidP="00F9731D">
            <w:pPr>
              <w:pStyle w:val="ListParagraph"/>
              <w:numPr>
                <w:ilvl w:val="0"/>
                <w:numId w:val="47"/>
              </w:numPr>
              <w:spacing w:before="60" w:after="60" w:line="360" w:lineRule="auto"/>
              <w:contextualSpacing w:val="0"/>
              <w:rPr>
                <w:rFonts w:ascii="Arial" w:hAnsi="Arial" w:cs="Arial"/>
                <w:bCs/>
              </w:rPr>
            </w:pPr>
            <w:r w:rsidRPr="00C87CC6">
              <w:rPr>
                <w:rFonts w:ascii="Arial" w:hAnsi="Arial" w:cs="Arial"/>
                <w:bCs/>
              </w:rPr>
              <w:t>Enter to RFSoC console and run bash script “i2c_driver_tests.sh” with no arguments.</w:t>
            </w:r>
          </w:p>
          <w:p w14:paraId="50974E0E" w14:textId="313B6F3F" w:rsidR="00740F9D" w:rsidRPr="00003521" w:rsidRDefault="00740F9D" w:rsidP="00F9731D">
            <w:pPr>
              <w:pStyle w:val="BodyText"/>
              <w:numPr>
                <w:ilvl w:val="0"/>
                <w:numId w:val="47"/>
              </w:numPr>
            </w:pPr>
            <w:r w:rsidRPr="009D5403">
              <w:t>RFSoC (Master) will sequentially write/read registers for each I2C (</w:t>
            </w:r>
            <w:r w:rsidRPr="003D3A83">
              <w:t>I2C devices list to be provided</w:t>
            </w:r>
            <w:r w:rsidR="003D3A83" w:rsidRPr="003D3A83">
              <w:t xml:space="preserve"> by Flex</w:t>
            </w:r>
            <w:r w:rsidRPr="009D5403">
              <w:t>) and SPI slave IC. Corresponding response will be displayed in debug print on PC</w:t>
            </w:r>
            <w:r w:rsidRPr="003A2FEF">
              <w:t xml:space="preserve">. </w:t>
            </w:r>
          </w:p>
        </w:tc>
      </w:tr>
      <w:tr w:rsidR="00740F9D" w14:paraId="46F3A890" w14:textId="77777777" w:rsidTr="003D3A83">
        <w:tc>
          <w:tcPr>
            <w:tcW w:w="8788" w:type="dxa"/>
          </w:tcPr>
          <w:p w14:paraId="53D5AA50" w14:textId="77777777" w:rsidR="00740F9D" w:rsidRDefault="00740F9D" w:rsidP="00B70B69">
            <w:pPr>
              <w:pStyle w:val="BodyText"/>
            </w:pPr>
            <w:r>
              <w:lastRenderedPageBreak/>
              <w:t>Problems, found during testing:</w:t>
            </w:r>
          </w:p>
        </w:tc>
      </w:tr>
      <w:tr w:rsidR="00740F9D" w14:paraId="01CF9866" w14:textId="77777777" w:rsidTr="003D3A83">
        <w:tc>
          <w:tcPr>
            <w:tcW w:w="8788" w:type="dxa"/>
          </w:tcPr>
          <w:p w14:paraId="0C966C90" w14:textId="77777777" w:rsidR="00740F9D" w:rsidRDefault="00740F9D" w:rsidP="00B70B69">
            <w:pPr>
              <w:pStyle w:val="BodyText"/>
            </w:pPr>
            <w:r>
              <w:t>Expected outcome:</w:t>
            </w:r>
            <w:r w:rsidRPr="006B0714">
              <w:t xml:space="preserve"> </w:t>
            </w:r>
            <w:r w:rsidRPr="009D5403">
              <w:t>The test script successfully run tests for I2C devices. All tests finished with green “PASSED” status. No test finished with red “FAILED” status</w:t>
            </w:r>
          </w:p>
        </w:tc>
      </w:tr>
      <w:tr w:rsidR="00740F9D" w14:paraId="3168E869" w14:textId="77777777" w:rsidTr="003D3A83">
        <w:tc>
          <w:tcPr>
            <w:tcW w:w="8788" w:type="dxa"/>
          </w:tcPr>
          <w:p w14:paraId="14162A7E" w14:textId="77777777" w:rsidR="00740F9D" w:rsidRDefault="00740F9D" w:rsidP="00B70B69">
            <w:pPr>
              <w:pStyle w:val="BodyText"/>
            </w:pPr>
            <w:r>
              <w:t>Test protocol:</w:t>
            </w:r>
          </w:p>
        </w:tc>
      </w:tr>
    </w:tbl>
    <w:p w14:paraId="20A8DD50" w14:textId="77777777" w:rsidR="00740F9D" w:rsidRPr="00073E6E" w:rsidRDefault="00740F9D" w:rsidP="00B70B69">
      <w:pPr>
        <w:pStyle w:val="BodyText"/>
        <w:rPr>
          <w:lang w:val="ru-RU"/>
        </w:rPr>
      </w:pPr>
    </w:p>
    <w:p w14:paraId="093EFF63" w14:textId="5027975B" w:rsidR="00740F9D" w:rsidRDefault="00740F9D" w:rsidP="00940479">
      <w:pPr>
        <w:pStyle w:val="Heading3"/>
        <w:rPr>
          <w:rFonts w:hint="eastAsia"/>
        </w:rPr>
      </w:pPr>
      <w:r>
        <w:t>GPIO</w:t>
      </w:r>
    </w:p>
    <w:p w14:paraId="19E6653D" w14:textId="77777777" w:rsidR="003D3A83" w:rsidRPr="003D3A83" w:rsidRDefault="003D3A83" w:rsidP="003D3A83"/>
    <w:tbl>
      <w:tblPr>
        <w:tblStyle w:val="TableGrid"/>
        <w:tblW w:w="0" w:type="auto"/>
        <w:tblInd w:w="562" w:type="dxa"/>
        <w:tblLook w:val="04A0" w:firstRow="1" w:lastRow="0" w:firstColumn="1" w:lastColumn="0" w:noHBand="0" w:noVBand="1"/>
      </w:tblPr>
      <w:tblGrid>
        <w:gridCol w:w="8788"/>
      </w:tblGrid>
      <w:tr w:rsidR="00740F9D" w14:paraId="0FEB9FB3" w14:textId="77777777" w:rsidTr="003D3A83">
        <w:tc>
          <w:tcPr>
            <w:tcW w:w="8788" w:type="dxa"/>
          </w:tcPr>
          <w:p w14:paraId="50D82AB7" w14:textId="77777777" w:rsidR="00740F9D" w:rsidRDefault="00740F9D" w:rsidP="00B70B69">
            <w:pPr>
              <w:pStyle w:val="BodyText"/>
            </w:pPr>
            <w:r>
              <w:t>Test name: Ounas GPIO interface validation</w:t>
            </w:r>
          </w:p>
        </w:tc>
      </w:tr>
      <w:tr w:rsidR="00740F9D" w14:paraId="6E662D24" w14:textId="77777777" w:rsidTr="003D3A83">
        <w:tc>
          <w:tcPr>
            <w:tcW w:w="8788" w:type="dxa"/>
          </w:tcPr>
          <w:p w14:paraId="5D5A5B1C" w14:textId="77777777" w:rsidR="00740F9D" w:rsidRPr="00BE7C6B" w:rsidRDefault="00740F9D" w:rsidP="00B70B69">
            <w:pPr>
              <w:pStyle w:val="BodyText"/>
              <w:rPr>
                <w:bCs/>
              </w:rPr>
            </w:pPr>
            <w:r w:rsidRPr="009D5403">
              <w:t xml:space="preserve">Test objective: To validate the serial interface communication </w:t>
            </w:r>
            <w:r>
              <w:t>through the</w:t>
            </w:r>
            <w:r w:rsidRPr="009D5403">
              <w:t xml:space="preserve"> Ounas board</w:t>
            </w:r>
            <w:r>
              <w:t xml:space="preserve"> GPIOs</w:t>
            </w:r>
          </w:p>
        </w:tc>
      </w:tr>
      <w:tr w:rsidR="00740F9D" w14:paraId="5ABE12C5" w14:textId="77777777" w:rsidTr="003D3A83">
        <w:tc>
          <w:tcPr>
            <w:tcW w:w="8788" w:type="dxa"/>
          </w:tcPr>
          <w:p w14:paraId="60DEB477" w14:textId="77777777" w:rsidR="00740F9D" w:rsidRPr="00ED5EF2" w:rsidRDefault="00740F9D" w:rsidP="00C83B9E">
            <w:pPr>
              <w:shd w:val="clear" w:color="auto" w:fill="FFFFFF"/>
            </w:pPr>
            <w:r w:rsidRPr="00743D06">
              <w:rPr>
                <w:bCs/>
                <w:sz w:val="22"/>
              </w:rPr>
              <w:t>Test setup: Assembled 8T8R TRXPSU board</w:t>
            </w:r>
            <w:r>
              <w:rPr>
                <w:bCs/>
                <w:sz w:val="22"/>
              </w:rPr>
              <w:t xml:space="preserve"> with installed BSP and MCU SW/FW, </w:t>
            </w:r>
            <w:r>
              <w:t>8T8R PA board, digital oscilloscope, power supply</w:t>
            </w:r>
            <w:r>
              <w:rPr>
                <w:bCs/>
                <w:sz w:val="22"/>
              </w:rPr>
              <w:t>, PC with terminal debug print</w:t>
            </w:r>
          </w:p>
        </w:tc>
      </w:tr>
      <w:tr w:rsidR="00740F9D" w14:paraId="447A2872" w14:textId="77777777" w:rsidTr="003D3A83">
        <w:tc>
          <w:tcPr>
            <w:tcW w:w="8788" w:type="dxa"/>
          </w:tcPr>
          <w:p w14:paraId="48E2EBBA" w14:textId="77777777" w:rsidR="00740F9D" w:rsidRDefault="00740F9D" w:rsidP="00B70B69">
            <w:pPr>
              <w:pStyle w:val="BodyText"/>
            </w:pPr>
            <w:r>
              <w:t>Procedure:</w:t>
            </w:r>
          </w:p>
        </w:tc>
      </w:tr>
      <w:tr w:rsidR="00740F9D" w14:paraId="4D7A5B8E" w14:textId="77777777" w:rsidTr="003D3A83">
        <w:tc>
          <w:tcPr>
            <w:tcW w:w="8788" w:type="dxa"/>
          </w:tcPr>
          <w:p w14:paraId="1D6E6A25" w14:textId="77777777" w:rsidR="00740F9D" w:rsidRDefault="00740F9D" w:rsidP="00F9731D">
            <w:pPr>
              <w:pStyle w:val="BodyText"/>
              <w:numPr>
                <w:ilvl w:val="0"/>
                <w:numId w:val="48"/>
              </w:numPr>
            </w:pPr>
            <w:r>
              <w:t>Assemble the test setup</w:t>
            </w:r>
          </w:p>
          <w:p w14:paraId="2FEAC0EB" w14:textId="77777777" w:rsidR="00740F9D" w:rsidRDefault="00740F9D" w:rsidP="00F9731D">
            <w:pPr>
              <w:pStyle w:val="BodyText"/>
              <w:numPr>
                <w:ilvl w:val="0"/>
                <w:numId w:val="48"/>
              </w:numPr>
            </w:pPr>
            <w:r>
              <w:t>Power up the complete system</w:t>
            </w:r>
          </w:p>
          <w:p w14:paraId="5BF7C90B" w14:textId="77777777" w:rsidR="00740F9D" w:rsidRDefault="00740F9D" w:rsidP="00F9731D">
            <w:pPr>
              <w:pStyle w:val="BodyText"/>
              <w:numPr>
                <w:ilvl w:val="0"/>
                <w:numId w:val="48"/>
              </w:numPr>
            </w:pPr>
            <w:r>
              <w:t>Wait for OS invite to enter the authentication data and login</w:t>
            </w:r>
          </w:p>
          <w:p w14:paraId="4BE88463" w14:textId="77777777" w:rsidR="00740F9D" w:rsidRPr="00C87CC6" w:rsidRDefault="00740F9D" w:rsidP="00F9731D">
            <w:pPr>
              <w:pStyle w:val="BodyText"/>
              <w:numPr>
                <w:ilvl w:val="0"/>
                <w:numId w:val="48"/>
              </w:numPr>
            </w:pPr>
            <w:r w:rsidRPr="00C87CC6">
              <w:t>Connect oscilloscope probes to I2C SCL/SDA pins routed to the board test points. Setup trigger to catch I2C SDA/SCL signals.  Run command (TBD) to generate I2C transaction and catch the signals.</w:t>
            </w:r>
          </w:p>
          <w:p w14:paraId="322B9831" w14:textId="77777777" w:rsidR="00740F9D" w:rsidRPr="00003521" w:rsidRDefault="00740F9D" w:rsidP="00F9731D">
            <w:pPr>
              <w:pStyle w:val="BodyText"/>
              <w:numPr>
                <w:ilvl w:val="0"/>
                <w:numId w:val="48"/>
              </w:numPr>
            </w:pPr>
            <w:r w:rsidRPr="00196D23">
              <w:t>Connect oscilloscope probe to specified test points to detect GPIO signals. Run command (</w:t>
            </w:r>
            <w:r w:rsidRPr="00067186">
              <w:t>TBD</w:t>
            </w:r>
            <w:r w:rsidRPr="00196D23">
              <w:t xml:space="preserve">) to change </w:t>
            </w:r>
            <w:r>
              <w:t xml:space="preserve">the </w:t>
            </w:r>
            <w:r w:rsidRPr="00196D23">
              <w:t>state of tested GPIO line</w:t>
            </w:r>
            <w:r w:rsidRPr="003A2FEF">
              <w:t xml:space="preserve"> </w:t>
            </w:r>
          </w:p>
        </w:tc>
      </w:tr>
      <w:tr w:rsidR="00740F9D" w14:paraId="1495CF33" w14:textId="77777777" w:rsidTr="003D3A83">
        <w:tc>
          <w:tcPr>
            <w:tcW w:w="8788" w:type="dxa"/>
          </w:tcPr>
          <w:p w14:paraId="6A172290" w14:textId="77777777" w:rsidR="00740F9D" w:rsidRDefault="00740F9D" w:rsidP="00B70B69">
            <w:pPr>
              <w:pStyle w:val="BodyText"/>
            </w:pPr>
            <w:r>
              <w:t>Problems, found during testing:</w:t>
            </w:r>
          </w:p>
        </w:tc>
      </w:tr>
      <w:tr w:rsidR="00740F9D" w14:paraId="2A276038" w14:textId="77777777" w:rsidTr="003D3A83">
        <w:tc>
          <w:tcPr>
            <w:tcW w:w="8788" w:type="dxa"/>
          </w:tcPr>
          <w:p w14:paraId="523A85AF" w14:textId="77777777" w:rsidR="00740F9D" w:rsidRDefault="00740F9D" w:rsidP="00B70B69">
            <w:pPr>
              <w:pStyle w:val="BodyText"/>
            </w:pPr>
            <w:r>
              <w:t>Expected outcome:</w:t>
            </w:r>
            <w:r w:rsidRPr="006B0714">
              <w:t xml:space="preserve"> </w:t>
            </w:r>
            <w:r w:rsidRPr="00196D23">
              <w:t xml:space="preserve">I2C and GPIO signals are detected </w:t>
            </w:r>
            <w:r>
              <w:t>at test points</w:t>
            </w:r>
          </w:p>
        </w:tc>
      </w:tr>
      <w:tr w:rsidR="00740F9D" w14:paraId="61937C39" w14:textId="77777777" w:rsidTr="003D3A83">
        <w:tc>
          <w:tcPr>
            <w:tcW w:w="8788" w:type="dxa"/>
          </w:tcPr>
          <w:p w14:paraId="43A30F6C" w14:textId="77777777" w:rsidR="00740F9D" w:rsidRDefault="00740F9D" w:rsidP="00B70B69">
            <w:pPr>
              <w:pStyle w:val="BodyText"/>
            </w:pPr>
            <w:r>
              <w:t>Test protocol:</w:t>
            </w:r>
          </w:p>
        </w:tc>
      </w:tr>
    </w:tbl>
    <w:p w14:paraId="72117650" w14:textId="77777777" w:rsidR="00740F9D" w:rsidRPr="00196D23" w:rsidRDefault="00740F9D" w:rsidP="00B70B69">
      <w:pPr>
        <w:pStyle w:val="BodyText"/>
        <w:rPr>
          <w:lang w:val="ru-RU"/>
        </w:rPr>
      </w:pPr>
    </w:p>
    <w:p w14:paraId="3F08D70C" w14:textId="32AF2B90" w:rsidR="00740F9D" w:rsidRDefault="00740F9D" w:rsidP="00E03E14"/>
    <w:p w14:paraId="0526FCD2" w14:textId="43BDBF08" w:rsidR="00974138" w:rsidRDefault="00974138" w:rsidP="00E03E14"/>
    <w:p w14:paraId="61567F54" w14:textId="0098CC83" w:rsidR="00974138" w:rsidRDefault="00974138" w:rsidP="00E03E14"/>
    <w:p w14:paraId="00EA5F63" w14:textId="7778EE42" w:rsidR="00974138" w:rsidRDefault="00974138" w:rsidP="00E03E14"/>
    <w:p w14:paraId="75595F59" w14:textId="4EDE6C5C" w:rsidR="00974138" w:rsidRDefault="00974138" w:rsidP="00E03E14"/>
    <w:p w14:paraId="45EFF211" w14:textId="7E5492CD" w:rsidR="00974138" w:rsidRDefault="00974138" w:rsidP="00E03E14"/>
    <w:p w14:paraId="0D90B305" w14:textId="6DEE8A62" w:rsidR="00974138" w:rsidRDefault="00974138" w:rsidP="00E03E14"/>
    <w:p w14:paraId="733FBC39" w14:textId="3F8E5410" w:rsidR="00974138" w:rsidRDefault="00974138" w:rsidP="00E03E14"/>
    <w:p w14:paraId="523BC9A5" w14:textId="77777777" w:rsidR="00974138" w:rsidRPr="00E03E14" w:rsidRDefault="00974138" w:rsidP="00E03E14"/>
    <w:p w14:paraId="22E772BC" w14:textId="69027F03" w:rsidR="00A34B94" w:rsidRDefault="00BC3E33" w:rsidP="006A134E">
      <w:pPr>
        <w:pStyle w:val="Heading2"/>
        <w:numPr>
          <w:ilvl w:val="1"/>
          <w:numId w:val="28"/>
        </w:numPr>
        <w:rPr>
          <w:rFonts w:hint="eastAsia"/>
        </w:rPr>
      </w:pPr>
      <w:bookmarkStart w:id="67" w:name="_Toc98784066"/>
      <w:bookmarkStart w:id="68" w:name="_Toc114507854"/>
      <w:r>
        <w:lastRenderedPageBreak/>
        <w:t>BSP functional testing</w:t>
      </w:r>
      <w:bookmarkEnd w:id="67"/>
      <w:bookmarkEnd w:id="68"/>
    </w:p>
    <w:p w14:paraId="52D6C3EF" w14:textId="5AFF7117" w:rsidR="00974138" w:rsidRPr="00C87CC6" w:rsidRDefault="00974138" w:rsidP="00940479">
      <w:pPr>
        <w:pStyle w:val="Heading3"/>
        <w:rPr>
          <w:rFonts w:hint="eastAsia"/>
        </w:rPr>
      </w:pPr>
      <w:r w:rsidRPr="00C87CC6">
        <w:t>DAC and ADC functional testing</w:t>
      </w:r>
    </w:p>
    <w:p w14:paraId="14A2554D" w14:textId="77777777" w:rsidR="00974138" w:rsidRPr="00974138" w:rsidRDefault="00974138" w:rsidP="00974138"/>
    <w:tbl>
      <w:tblPr>
        <w:tblStyle w:val="TableGrid"/>
        <w:tblW w:w="0" w:type="auto"/>
        <w:tblInd w:w="562" w:type="dxa"/>
        <w:tblLook w:val="04A0" w:firstRow="1" w:lastRow="0" w:firstColumn="1" w:lastColumn="0" w:noHBand="0" w:noVBand="1"/>
      </w:tblPr>
      <w:tblGrid>
        <w:gridCol w:w="8788"/>
      </w:tblGrid>
      <w:tr w:rsidR="00974138" w14:paraId="4CDC6EF4" w14:textId="77777777" w:rsidTr="00974138">
        <w:tc>
          <w:tcPr>
            <w:tcW w:w="8788" w:type="dxa"/>
          </w:tcPr>
          <w:p w14:paraId="1427906D" w14:textId="77777777" w:rsidR="00974138" w:rsidRDefault="00974138" w:rsidP="00B70B69">
            <w:pPr>
              <w:pStyle w:val="BodyText"/>
            </w:pPr>
            <w:r>
              <w:t>Test name: Ounas DAC interface validation</w:t>
            </w:r>
          </w:p>
        </w:tc>
      </w:tr>
      <w:tr w:rsidR="00974138" w14:paraId="79174BDD" w14:textId="77777777" w:rsidTr="00974138">
        <w:tc>
          <w:tcPr>
            <w:tcW w:w="8788" w:type="dxa"/>
          </w:tcPr>
          <w:p w14:paraId="3F9959D0" w14:textId="77777777" w:rsidR="00974138" w:rsidRPr="00BE7C6B" w:rsidRDefault="00974138" w:rsidP="00B70B69">
            <w:pPr>
              <w:pStyle w:val="BodyText"/>
              <w:rPr>
                <w:bCs/>
              </w:rPr>
            </w:pPr>
            <w:r w:rsidRPr="009D5403">
              <w:t xml:space="preserve">Test objective: To validate the </w:t>
            </w:r>
            <w:r>
              <w:t>RF DAC operation</w:t>
            </w:r>
          </w:p>
        </w:tc>
      </w:tr>
      <w:tr w:rsidR="00974138" w14:paraId="0B6553F6" w14:textId="77777777" w:rsidTr="00974138">
        <w:tc>
          <w:tcPr>
            <w:tcW w:w="8788" w:type="dxa"/>
          </w:tcPr>
          <w:p w14:paraId="0DC64C2F" w14:textId="77777777" w:rsidR="00974138" w:rsidRPr="00ED5EF2" w:rsidRDefault="00974138" w:rsidP="00C83B9E">
            <w:pPr>
              <w:shd w:val="clear" w:color="auto" w:fill="FFFFFF"/>
            </w:pPr>
            <w:r w:rsidRPr="00743D06">
              <w:rPr>
                <w:bCs/>
                <w:sz w:val="22"/>
              </w:rPr>
              <w:t>Test setup: Assembled 8T8R TRXPSU board</w:t>
            </w:r>
            <w:r>
              <w:rPr>
                <w:bCs/>
                <w:sz w:val="22"/>
              </w:rPr>
              <w:t xml:space="preserve"> with installed BSP and MCU SW/FW, </w:t>
            </w:r>
            <w:r>
              <w:t>power supply</w:t>
            </w:r>
            <w:r>
              <w:rPr>
                <w:bCs/>
                <w:sz w:val="22"/>
              </w:rPr>
              <w:t xml:space="preserve">, PC with terminal debug print, </w:t>
            </w:r>
            <w:r w:rsidRPr="00A23445">
              <w:rPr>
                <w:bCs/>
                <w:sz w:val="22"/>
              </w:rPr>
              <w:t>Spectrum Analyzer (up to 3.8 GHz at least)</w:t>
            </w:r>
          </w:p>
        </w:tc>
      </w:tr>
      <w:tr w:rsidR="00974138" w14:paraId="04415835" w14:textId="77777777" w:rsidTr="00974138">
        <w:tc>
          <w:tcPr>
            <w:tcW w:w="8788" w:type="dxa"/>
          </w:tcPr>
          <w:p w14:paraId="4952B046" w14:textId="77777777" w:rsidR="00974138" w:rsidRDefault="00974138" w:rsidP="00B70B69">
            <w:pPr>
              <w:pStyle w:val="BodyText"/>
            </w:pPr>
            <w:r>
              <w:t>Procedure:</w:t>
            </w:r>
          </w:p>
        </w:tc>
      </w:tr>
      <w:tr w:rsidR="00974138" w14:paraId="4B9FF9B0" w14:textId="77777777" w:rsidTr="00974138">
        <w:tc>
          <w:tcPr>
            <w:tcW w:w="8788" w:type="dxa"/>
          </w:tcPr>
          <w:p w14:paraId="59E19682" w14:textId="77777777" w:rsidR="00974138" w:rsidRDefault="00974138" w:rsidP="00F9731D">
            <w:pPr>
              <w:pStyle w:val="BodyText"/>
              <w:numPr>
                <w:ilvl w:val="0"/>
                <w:numId w:val="49"/>
              </w:numPr>
            </w:pPr>
            <w:r>
              <w:t>Assemble the test setup</w:t>
            </w:r>
          </w:p>
          <w:p w14:paraId="3E57EE57" w14:textId="77777777" w:rsidR="00974138" w:rsidRDefault="00974138" w:rsidP="00F9731D">
            <w:pPr>
              <w:pStyle w:val="BodyText"/>
              <w:numPr>
                <w:ilvl w:val="0"/>
                <w:numId w:val="49"/>
              </w:numPr>
            </w:pPr>
            <w:r>
              <w:t>Power up the complete system</w:t>
            </w:r>
          </w:p>
          <w:p w14:paraId="4E5F55C6" w14:textId="77777777" w:rsidR="00974138" w:rsidRDefault="00974138" w:rsidP="00F9731D">
            <w:pPr>
              <w:pStyle w:val="BodyText"/>
              <w:numPr>
                <w:ilvl w:val="0"/>
                <w:numId w:val="49"/>
              </w:numPr>
            </w:pPr>
            <w:r>
              <w:t>Wait for OS invite to enter the authentication data and login</w:t>
            </w:r>
          </w:p>
          <w:p w14:paraId="3A6A626C" w14:textId="77777777" w:rsidR="00974138" w:rsidRDefault="00974138" w:rsidP="00F9731D">
            <w:pPr>
              <w:pStyle w:val="BodyText"/>
              <w:numPr>
                <w:ilvl w:val="0"/>
                <w:numId w:val="49"/>
              </w:numPr>
            </w:pPr>
            <w:r w:rsidRPr="00A23445">
              <w:t>Enable test signal (single-tone) generation at the maximum power in the range 3.3 – 3.6 GHz for RF channel #0</w:t>
            </w:r>
          </w:p>
          <w:p w14:paraId="1E4EACBE" w14:textId="77777777" w:rsidR="00974138" w:rsidRPr="00196D23" w:rsidRDefault="00974138" w:rsidP="00F9731D">
            <w:pPr>
              <w:pStyle w:val="BodyText"/>
              <w:numPr>
                <w:ilvl w:val="0"/>
                <w:numId w:val="49"/>
              </w:numPr>
            </w:pPr>
            <w:r w:rsidRPr="00A23445">
              <w:t>Connect Spectrum Analy</w:t>
            </w:r>
            <w:r>
              <w:t>z</w:t>
            </w:r>
            <w:r w:rsidRPr="00A23445">
              <w:t xml:space="preserve">er to Channel#0 RF connector </w:t>
            </w:r>
            <w:r>
              <w:t xml:space="preserve">of </w:t>
            </w:r>
            <w:r w:rsidRPr="00A23445">
              <w:t>Ounas board. Check presence of desired signal</w:t>
            </w:r>
            <w:r>
              <w:t>.</w:t>
            </w:r>
          </w:p>
          <w:p w14:paraId="4B45B0E4" w14:textId="77777777" w:rsidR="00974138" w:rsidRPr="00003521" w:rsidRDefault="00974138" w:rsidP="00F9731D">
            <w:pPr>
              <w:pStyle w:val="BodyText"/>
              <w:numPr>
                <w:ilvl w:val="0"/>
                <w:numId w:val="49"/>
              </w:numPr>
            </w:pPr>
            <w:r w:rsidRPr="00C31AE6">
              <w:t>Perform steps 4-5 for other channels #1</w:t>
            </w:r>
            <w:r>
              <w:t>…7</w:t>
            </w:r>
            <w:r w:rsidRPr="00C31AE6">
              <w:t xml:space="preserve"> (respect RF connectors </w:t>
            </w:r>
            <w:r>
              <w:t xml:space="preserve">of </w:t>
            </w:r>
            <w:r w:rsidRPr="00A23445">
              <w:t>Ounas board</w:t>
            </w:r>
            <w:r w:rsidRPr="00C31AE6">
              <w:t>)</w:t>
            </w:r>
            <w:r w:rsidRPr="003A2FEF">
              <w:t xml:space="preserve"> </w:t>
            </w:r>
          </w:p>
        </w:tc>
      </w:tr>
      <w:tr w:rsidR="00974138" w14:paraId="0D109CD0" w14:textId="77777777" w:rsidTr="00974138">
        <w:tc>
          <w:tcPr>
            <w:tcW w:w="8788" w:type="dxa"/>
          </w:tcPr>
          <w:p w14:paraId="533AAD21" w14:textId="77777777" w:rsidR="00974138" w:rsidRDefault="00974138" w:rsidP="00B70B69">
            <w:pPr>
              <w:pStyle w:val="BodyText"/>
            </w:pPr>
            <w:r>
              <w:t>Problems, found during testing:</w:t>
            </w:r>
          </w:p>
        </w:tc>
      </w:tr>
      <w:tr w:rsidR="00974138" w14:paraId="68543906" w14:textId="77777777" w:rsidTr="00974138">
        <w:tc>
          <w:tcPr>
            <w:tcW w:w="8788" w:type="dxa"/>
          </w:tcPr>
          <w:p w14:paraId="515C9886" w14:textId="77777777" w:rsidR="00974138" w:rsidRDefault="00974138" w:rsidP="00B70B69">
            <w:pPr>
              <w:pStyle w:val="BodyText"/>
            </w:pPr>
            <w:r>
              <w:t>Expected outcome:</w:t>
            </w:r>
            <w:r w:rsidRPr="006B0714">
              <w:t xml:space="preserve"> </w:t>
            </w:r>
            <w:r w:rsidRPr="00C31AE6">
              <w:t>Desired signals are observed for all RF channels</w:t>
            </w:r>
          </w:p>
        </w:tc>
      </w:tr>
      <w:tr w:rsidR="00974138" w14:paraId="1C82274C" w14:textId="77777777" w:rsidTr="00974138">
        <w:tc>
          <w:tcPr>
            <w:tcW w:w="8788" w:type="dxa"/>
          </w:tcPr>
          <w:p w14:paraId="021C8E0D" w14:textId="77777777" w:rsidR="00974138" w:rsidRDefault="00974138" w:rsidP="00B70B69">
            <w:pPr>
              <w:pStyle w:val="BodyText"/>
            </w:pPr>
            <w:r>
              <w:t>Test protocol:</w:t>
            </w:r>
          </w:p>
        </w:tc>
      </w:tr>
    </w:tbl>
    <w:p w14:paraId="482A4649" w14:textId="77777777" w:rsidR="00974138" w:rsidRDefault="00974138" w:rsidP="00B70B69">
      <w:pPr>
        <w:pStyle w:val="BodyText"/>
        <w:rPr>
          <w:lang w:val="ru-RU"/>
        </w:rPr>
      </w:pPr>
    </w:p>
    <w:p w14:paraId="18D7276D" w14:textId="57ABAFA7" w:rsidR="00974138" w:rsidRDefault="00974138" w:rsidP="00974138">
      <w:pPr>
        <w:rPr>
          <w:bCs/>
          <w:sz w:val="22"/>
          <w:lang w:val="ru-RU"/>
        </w:rPr>
      </w:pPr>
    </w:p>
    <w:tbl>
      <w:tblPr>
        <w:tblStyle w:val="TableGrid"/>
        <w:tblW w:w="0" w:type="auto"/>
        <w:tblInd w:w="562" w:type="dxa"/>
        <w:tblLook w:val="04A0" w:firstRow="1" w:lastRow="0" w:firstColumn="1" w:lastColumn="0" w:noHBand="0" w:noVBand="1"/>
      </w:tblPr>
      <w:tblGrid>
        <w:gridCol w:w="8788"/>
      </w:tblGrid>
      <w:tr w:rsidR="00974138" w14:paraId="39E63DD2" w14:textId="77777777" w:rsidTr="00F4192D">
        <w:tc>
          <w:tcPr>
            <w:tcW w:w="8788" w:type="dxa"/>
          </w:tcPr>
          <w:p w14:paraId="11105053" w14:textId="77777777" w:rsidR="00974138" w:rsidRDefault="00974138" w:rsidP="00B70B69">
            <w:pPr>
              <w:pStyle w:val="BodyText"/>
            </w:pPr>
            <w:r>
              <w:t>Test name: Ounas ADC interface validation</w:t>
            </w:r>
          </w:p>
        </w:tc>
      </w:tr>
      <w:tr w:rsidR="00974138" w14:paraId="7F383469" w14:textId="77777777" w:rsidTr="00F4192D">
        <w:tc>
          <w:tcPr>
            <w:tcW w:w="8788" w:type="dxa"/>
          </w:tcPr>
          <w:p w14:paraId="50DE6792" w14:textId="77777777" w:rsidR="00974138" w:rsidRPr="00BE7C6B" w:rsidRDefault="00974138" w:rsidP="00B70B69">
            <w:pPr>
              <w:pStyle w:val="BodyText"/>
              <w:rPr>
                <w:bCs/>
              </w:rPr>
            </w:pPr>
            <w:r w:rsidRPr="009D5403">
              <w:t xml:space="preserve">Test objective: To validate the </w:t>
            </w:r>
            <w:r>
              <w:t>RF ADC operation</w:t>
            </w:r>
          </w:p>
        </w:tc>
      </w:tr>
      <w:tr w:rsidR="00974138" w14:paraId="661CA652" w14:textId="77777777" w:rsidTr="00F4192D">
        <w:tc>
          <w:tcPr>
            <w:tcW w:w="8788" w:type="dxa"/>
          </w:tcPr>
          <w:p w14:paraId="2A3FA153" w14:textId="77777777" w:rsidR="00974138" w:rsidRPr="00ED5EF2" w:rsidRDefault="00974138" w:rsidP="00C83B9E">
            <w:pPr>
              <w:shd w:val="clear" w:color="auto" w:fill="FFFFFF"/>
            </w:pPr>
            <w:r w:rsidRPr="00743D06">
              <w:rPr>
                <w:bCs/>
                <w:sz w:val="22"/>
              </w:rPr>
              <w:t>Test setup: Assembled 8T8R TRXPSU board</w:t>
            </w:r>
            <w:r>
              <w:rPr>
                <w:bCs/>
                <w:sz w:val="22"/>
              </w:rPr>
              <w:t xml:space="preserve"> with installed BSP and MCU SW/FW, </w:t>
            </w:r>
            <w:r>
              <w:t>power supply</w:t>
            </w:r>
            <w:r>
              <w:rPr>
                <w:bCs/>
                <w:sz w:val="22"/>
              </w:rPr>
              <w:t xml:space="preserve">, PC with terminal debug print and </w:t>
            </w:r>
            <w:r>
              <w:t>installed Xilinx Vivado 2021.2.1</w:t>
            </w:r>
            <w:r>
              <w:rPr>
                <w:bCs/>
                <w:sz w:val="22"/>
              </w:rPr>
              <w:t xml:space="preserve">, </w:t>
            </w:r>
            <w:r w:rsidRPr="006F7FC9">
              <w:rPr>
                <w:bCs/>
                <w:sz w:val="22"/>
              </w:rPr>
              <w:t xml:space="preserve">RF generator </w:t>
            </w:r>
            <w:r w:rsidRPr="00A23445">
              <w:rPr>
                <w:bCs/>
                <w:sz w:val="22"/>
              </w:rPr>
              <w:t>(up to 3.8 GHz at least)</w:t>
            </w:r>
          </w:p>
        </w:tc>
      </w:tr>
      <w:tr w:rsidR="00974138" w14:paraId="5EEBF7F9" w14:textId="77777777" w:rsidTr="00F4192D">
        <w:tc>
          <w:tcPr>
            <w:tcW w:w="8788" w:type="dxa"/>
          </w:tcPr>
          <w:p w14:paraId="74258854" w14:textId="77777777" w:rsidR="00974138" w:rsidRDefault="00974138" w:rsidP="00B70B69">
            <w:pPr>
              <w:pStyle w:val="BodyText"/>
            </w:pPr>
            <w:r>
              <w:t>Procedure:</w:t>
            </w:r>
          </w:p>
        </w:tc>
      </w:tr>
      <w:tr w:rsidR="00974138" w14:paraId="65C51FDA" w14:textId="77777777" w:rsidTr="00F4192D">
        <w:tc>
          <w:tcPr>
            <w:tcW w:w="8788" w:type="dxa"/>
          </w:tcPr>
          <w:p w14:paraId="1D94F63B" w14:textId="77777777" w:rsidR="00974138" w:rsidRDefault="00974138" w:rsidP="00F9731D">
            <w:pPr>
              <w:pStyle w:val="BodyText"/>
              <w:numPr>
                <w:ilvl w:val="0"/>
                <w:numId w:val="50"/>
              </w:numPr>
            </w:pPr>
            <w:r>
              <w:t>Assemble the test setup</w:t>
            </w:r>
          </w:p>
          <w:p w14:paraId="76B7090D" w14:textId="77777777" w:rsidR="00974138" w:rsidRDefault="00974138" w:rsidP="00F9731D">
            <w:pPr>
              <w:pStyle w:val="BodyText"/>
              <w:numPr>
                <w:ilvl w:val="0"/>
                <w:numId w:val="50"/>
              </w:numPr>
            </w:pPr>
            <w:r>
              <w:t>Power up the complete system</w:t>
            </w:r>
          </w:p>
          <w:p w14:paraId="66E32CD5" w14:textId="77777777" w:rsidR="00974138" w:rsidRDefault="00974138" w:rsidP="00F9731D">
            <w:pPr>
              <w:pStyle w:val="BodyText"/>
              <w:numPr>
                <w:ilvl w:val="0"/>
                <w:numId w:val="50"/>
              </w:numPr>
            </w:pPr>
            <w:r>
              <w:t>Wait for OS invite to enter the authentication data and login</w:t>
            </w:r>
          </w:p>
          <w:p w14:paraId="343BE3FC" w14:textId="77777777" w:rsidR="00974138" w:rsidRDefault="00974138" w:rsidP="00F9731D">
            <w:pPr>
              <w:pStyle w:val="BodyText"/>
              <w:numPr>
                <w:ilvl w:val="0"/>
                <w:numId w:val="50"/>
              </w:numPr>
            </w:pPr>
            <w:r w:rsidRPr="006F7FC9">
              <w:t xml:space="preserve">Connect RF Generator to the </w:t>
            </w:r>
            <w:r w:rsidRPr="00A23445">
              <w:t xml:space="preserve">RF connector </w:t>
            </w:r>
            <w:r>
              <w:t xml:space="preserve">of </w:t>
            </w:r>
            <w:r w:rsidRPr="00A23445">
              <w:t>Ounas board</w:t>
            </w:r>
            <w:r w:rsidRPr="006F7FC9">
              <w:t xml:space="preserve"> (channel #0). Enable RF test signal generation (single-tone in the range 3.3 – 3.6 GHz, input power should be not higher than -12 dBm).</w:t>
            </w:r>
          </w:p>
          <w:p w14:paraId="78A61701" w14:textId="77777777" w:rsidR="00974138" w:rsidRPr="00196D23" w:rsidRDefault="00974138" w:rsidP="00F9731D">
            <w:pPr>
              <w:pStyle w:val="BodyText"/>
              <w:numPr>
                <w:ilvl w:val="0"/>
                <w:numId w:val="50"/>
              </w:numPr>
            </w:pPr>
            <w:r w:rsidRPr="006F7FC9">
              <w:t xml:space="preserve">Use RFSoC application (Vivado with </w:t>
            </w:r>
            <w:r>
              <w:t xml:space="preserve">design </w:t>
            </w:r>
            <w:r w:rsidRPr="006F7FC9">
              <w:t>debug probes) to catch ADC output waveforms</w:t>
            </w:r>
            <w:r>
              <w:t>.</w:t>
            </w:r>
          </w:p>
          <w:p w14:paraId="16CD871D" w14:textId="77777777" w:rsidR="00974138" w:rsidRPr="00003521" w:rsidRDefault="00974138" w:rsidP="00F9731D">
            <w:pPr>
              <w:pStyle w:val="BodyText"/>
              <w:numPr>
                <w:ilvl w:val="0"/>
                <w:numId w:val="50"/>
              </w:numPr>
            </w:pPr>
            <w:r w:rsidRPr="00C31AE6">
              <w:t>Perform steps 4-5 for other channels #1</w:t>
            </w:r>
            <w:r>
              <w:t>…7</w:t>
            </w:r>
            <w:r w:rsidRPr="00C31AE6">
              <w:t xml:space="preserve"> (</w:t>
            </w:r>
            <w:r>
              <w:t>corresponded</w:t>
            </w:r>
            <w:r w:rsidRPr="00C31AE6">
              <w:t xml:space="preserve"> RF connectors </w:t>
            </w:r>
            <w:r>
              <w:t xml:space="preserve">of </w:t>
            </w:r>
            <w:r w:rsidRPr="00A23445">
              <w:t>Ounas board</w:t>
            </w:r>
            <w:r w:rsidRPr="00C31AE6">
              <w:t>)</w:t>
            </w:r>
            <w:r w:rsidRPr="003A2FEF">
              <w:t xml:space="preserve"> </w:t>
            </w:r>
          </w:p>
        </w:tc>
      </w:tr>
      <w:tr w:rsidR="00974138" w14:paraId="4E42A454" w14:textId="77777777" w:rsidTr="00F4192D">
        <w:tc>
          <w:tcPr>
            <w:tcW w:w="8788" w:type="dxa"/>
          </w:tcPr>
          <w:p w14:paraId="5663D080" w14:textId="77777777" w:rsidR="00974138" w:rsidRDefault="00974138" w:rsidP="00B70B69">
            <w:pPr>
              <w:pStyle w:val="BodyText"/>
            </w:pPr>
            <w:r>
              <w:t>Problems, found during testing:</w:t>
            </w:r>
          </w:p>
        </w:tc>
      </w:tr>
      <w:tr w:rsidR="00974138" w14:paraId="3A8192B0" w14:textId="77777777" w:rsidTr="00F4192D">
        <w:tc>
          <w:tcPr>
            <w:tcW w:w="8788" w:type="dxa"/>
          </w:tcPr>
          <w:p w14:paraId="6DA6FE95" w14:textId="77777777" w:rsidR="00974138" w:rsidRDefault="00974138" w:rsidP="00B70B69">
            <w:pPr>
              <w:pStyle w:val="BodyText"/>
            </w:pPr>
            <w:r>
              <w:lastRenderedPageBreak/>
              <w:t>Expected outcome:</w:t>
            </w:r>
            <w:r w:rsidRPr="006B0714">
              <w:t xml:space="preserve"> </w:t>
            </w:r>
            <w:r w:rsidRPr="00C31AE6">
              <w:t>Desired signals are observed for all RF channels</w:t>
            </w:r>
          </w:p>
        </w:tc>
      </w:tr>
      <w:tr w:rsidR="00974138" w14:paraId="52E729A2" w14:textId="77777777" w:rsidTr="00F4192D">
        <w:tc>
          <w:tcPr>
            <w:tcW w:w="8788" w:type="dxa"/>
          </w:tcPr>
          <w:p w14:paraId="17E54DD2" w14:textId="77777777" w:rsidR="00974138" w:rsidRDefault="00974138" w:rsidP="00B70B69">
            <w:pPr>
              <w:pStyle w:val="BodyText"/>
            </w:pPr>
            <w:r>
              <w:t>Test protocol:</w:t>
            </w:r>
          </w:p>
        </w:tc>
      </w:tr>
    </w:tbl>
    <w:p w14:paraId="09351C79" w14:textId="77777777" w:rsidR="00974138" w:rsidRPr="00A23445" w:rsidRDefault="00974138" w:rsidP="00B70B69">
      <w:pPr>
        <w:pStyle w:val="BodyText"/>
        <w:rPr>
          <w:lang w:val="ru-RU"/>
        </w:rPr>
      </w:pPr>
    </w:p>
    <w:p w14:paraId="559201A8" w14:textId="7BBE4B00" w:rsidR="00974138" w:rsidRPr="00C87CC6" w:rsidRDefault="00974138" w:rsidP="00940479">
      <w:pPr>
        <w:pStyle w:val="Heading3"/>
        <w:rPr>
          <w:rFonts w:hint="eastAsia"/>
        </w:rPr>
      </w:pPr>
      <w:r w:rsidRPr="00C87CC6">
        <w:t>Heartbeat testing</w:t>
      </w:r>
    </w:p>
    <w:p w14:paraId="4E502E6B" w14:textId="77777777" w:rsidR="00F4192D" w:rsidRPr="00F4192D" w:rsidRDefault="00F4192D" w:rsidP="00F4192D"/>
    <w:tbl>
      <w:tblPr>
        <w:tblStyle w:val="TableGrid"/>
        <w:tblW w:w="0" w:type="auto"/>
        <w:tblInd w:w="562" w:type="dxa"/>
        <w:tblLook w:val="04A0" w:firstRow="1" w:lastRow="0" w:firstColumn="1" w:lastColumn="0" w:noHBand="0" w:noVBand="1"/>
      </w:tblPr>
      <w:tblGrid>
        <w:gridCol w:w="8788"/>
      </w:tblGrid>
      <w:tr w:rsidR="00974138" w14:paraId="582ADDB2" w14:textId="77777777" w:rsidTr="00F4192D">
        <w:tc>
          <w:tcPr>
            <w:tcW w:w="8788" w:type="dxa"/>
          </w:tcPr>
          <w:p w14:paraId="5D56709B" w14:textId="77777777" w:rsidR="00974138" w:rsidRDefault="00974138" w:rsidP="00B70B69">
            <w:pPr>
              <w:pStyle w:val="BodyText"/>
            </w:pPr>
            <w:r>
              <w:t>Test name: Ounas heart-beat test</w:t>
            </w:r>
          </w:p>
        </w:tc>
      </w:tr>
      <w:tr w:rsidR="00974138" w14:paraId="1C5DA96E" w14:textId="77777777" w:rsidTr="00F4192D">
        <w:tc>
          <w:tcPr>
            <w:tcW w:w="8788" w:type="dxa"/>
          </w:tcPr>
          <w:p w14:paraId="7F87EB5F" w14:textId="77777777" w:rsidR="00974138" w:rsidRPr="00BE7C6B" w:rsidRDefault="00974138" w:rsidP="00B70B69">
            <w:pPr>
              <w:pStyle w:val="BodyText"/>
              <w:rPr>
                <w:bCs/>
              </w:rPr>
            </w:pPr>
            <w:r w:rsidRPr="009D5403">
              <w:t xml:space="preserve">Test objective: To validate the </w:t>
            </w:r>
            <w:r>
              <w:t>MCU POR pulse generation in case of heart-beat absence from RFSoC</w:t>
            </w:r>
          </w:p>
        </w:tc>
      </w:tr>
      <w:tr w:rsidR="00974138" w14:paraId="4C2E5C4A" w14:textId="77777777" w:rsidTr="00F4192D">
        <w:tc>
          <w:tcPr>
            <w:tcW w:w="8788" w:type="dxa"/>
          </w:tcPr>
          <w:p w14:paraId="503995A3" w14:textId="77777777" w:rsidR="00974138" w:rsidRPr="00ED5EF2" w:rsidRDefault="00974138" w:rsidP="00C83B9E">
            <w:pPr>
              <w:shd w:val="clear" w:color="auto" w:fill="FFFFFF"/>
            </w:pPr>
            <w:r w:rsidRPr="00743D06">
              <w:rPr>
                <w:bCs/>
                <w:sz w:val="22"/>
              </w:rPr>
              <w:t>Test setup: Assembled 8T8R TRXPSU board</w:t>
            </w:r>
            <w:r>
              <w:rPr>
                <w:bCs/>
                <w:sz w:val="22"/>
              </w:rPr>
              <w:t xml:space="preserve"> with installed BSP and MCU SW/FW, </w:t>
            </w:r>
            <w:r>
              <w:t>power supply</w:t>
            </w:r>
            <w:r>
              <w:rPr>
                <w:bCs/>
                <w:sz w:val="22"/>
              </w:rPr>
              <w:t xml:space="preserve">, PC with terminal debug print, </w:t>
            </w:r>
            <w:r>
              <w:t>digital oscilloscope</w:t>
            </w:r>
          </w:p>
        </w:tc>
      </w:tr>
      <w:tr w:rsidR="00974138" w14:paraId="3059A508" w14:textId="77777777" w:rsidTr="00F4192D">
        <w:tc>
          <w:tcPr>
            <w:tcW w:w="8788" w:type="dxa"/>
          </w:tcPr>
          <w:p w14:paraId="29976710" w14:textId="77777777" w:rsidR="00974138" w:rsidRDefault="00974138" w:rsidP="00B70B69">
            <w:pPr>
              <w:pStyle w:val="BodyText"/>
            </w:pPr>
            <w:r>
              <w:t>Procedure:</w:t>
            </w:r>
          </w:p>
        </w:tc>
      </w:tr>
      <w:tr w:rsidR="00974138" w14:paraId="1F1EBB9D" w14:textId="77777777" w:rsidTr="00F4192D">
        <w:tc>
          <w:tcPr>
            <w:tcW w:w="8788" w:type="dxa"/>
          </w:tcPr>
          <w:p w14:paraId="7A1D0409" w14:textId="77777777" w:rsidR="00974138" w:rsidRDefault="00974138" w:rsidP="00F9731D">
            <w:pPr>
              <w:pStyle w:val="BodyText"/>
              <w:numPr>
                <w:ilvl w:val="0"/>
                <w:numId w:val="51"/>
              </w:numPr>
            </w:pPr>
            <w:r>
              <w:t>Assemble the test setup</w:t>
            </w:r>
          </w:p>
          <w:p w14:paraId="4630CF32" w14:textId="77777777" w:rsidR="00974138" w:rsidRDefault="00974138" w:rsidP="00F9731D">
            <w:pPr>
              <w:pStyle w:val="BodyText"/>
              <w:numPr>
                <w:ilvl w:val="0"/>
                <w:numId w:val="51"/>
              </w:numPr>
            </w:pPr>
            <w:r>
              <w:t>Power up the complete system</w:t>
            </w:r>
          </w:p>
          <w:p w14:paraId="598989CE" w14:textId="77777777" w:rsidR="00974138" w:rsidRDefault="00974138" w:rsidP="00F9731D">
            <w:pPr>
              <w:pStyle w:val="BodyText"/>
              <w:numPr>
                <w:ilvl w:val="0"/>
                <w:numId w:val="51"/>
              </w:numPr>
            </w:pPr>
            <w:r>
              <w:t>Wait for OS invite to enter the authentication data and login</w:t>
            </w:r>
          </w:p>
          <w:p w14:paraId="0C78791C" w14:textId="77777777" w:rsidR="00974138" w:rsidRDefault="00974138" w:rsidP="00F9731D">
            <w:pPr>
              <w:pStyle w:val="BodyText"/>
              <w:numPr>
                <w:ilvl w:val="0"/>
                <w:numId w:val="51"/>
              </w:numPr>
            </w:pPr>
            <w:r w:rsidRPr="00196D23">
              <w:t xml:space="preserve">Connect </w:t>
            </w:r>
            <w:r>
              <w:t xml:space="preserve">the </w:t>
            </w:r>
            <w:r w:rsidRPr="00196D23">
              <w:t>oscilloscope probes to</w:t>
            </w:r>
            <w:r>
              <w:t xml:space="preserve"> RFSoC POR test point of the Ounas board</w:t>
            </w:r>
            <w:r w:rsidRPr="006F7FC9">
              <w:t>.</w:t>
            </w:r>
          </w:p>
          <w:p w14:paraId="04CACF6A" w14:textId="77777777" w:rsidR="00974138" w:rsidRPr="00C87CC6" w:rsidRDefault="00974138" w:rsidP="00F9731D">
            <w:pPr>
              <w:pStyle w:val="BodyText"/>
              <w:numPr>
                <w:ilvl w:val="0"/>
                <w:numId w:val="51"/>
              </w:numPr>
            </w:pPr>
            <w:r w:rsidRPr="00C87CC6">
              <w:t xml:space="preserve">Enter to RFSoC console and run bash script “heart_beat.sh” with ‘disable’ argument </w:t>
            </w:r>
          </w:p>
          <w:p w14:paraId="7383B75F" w14:textId="77777777" w:rsidR="00974138" w:rsidRPr="00003521" w:rsidRDefault="00974138" w:rsidP="00F9731D">
            <w:pPr>
              <w:pStyle w:val="BodyText"/>
              <w:numPr>
                <w:ilvl w:val="0"/>
                <w:numId w:val="51"/>
              </w:numPr>
            </w:pPr>
            <w:r>
              <w:t>Capture the POR pulse on the test point during the time interval of 5 sec after disabling the heart-beat messaging.</w:t>
            </w:r>
          </w:p>
        </w:tc>
      </w:tr>
      <w:tr w:rsidR="00974138" w14:paraId="7D6E48BD" w14:textId="77777777" w:rsidTr="00F4192D">
        <w:tc>
          <w:tcPr>
            <w:tcW w:w="8788" w:type="dxa"/>
          </w:tcPr>
          <w:p w14:paraId="79103280" w14:textId="77777777" w:rsidR="00974138" w:rsidRDefault="00974138" w:rsidP="00B70B69">
            <w:pPr>
              <w:pStyle w:val="BodyText"/>
            </w:pPr>
            <w:r>
              <w:t>Problems, found during testing:</w:t>
            </w:r>
          </w:p>
        </w:tc>
      </w:tr>
      <w:tr w:rsidR="00974138" w14:paraId="3AB0BB4F" w14:textId="77777777" w:rsidTr="00F4192D">
        <w:tc>
          <w:tcPr>
            <w:tcW w:w="8788" w:type="dxa"/>
          </w:tcPr>
          <w:p w14:paraId="0AE97EC3" w14:textId="77777777" w:rsidR="00974138" w:rsidRDefault="00974138" w:rsidP="00B70B69">
            <w:pPr>
              <w:pStyle w:val="BodyText"/>
            </w:pPr>
            <w:r>
              <w:t>Expected outcome:</w:t>
            </w:r>
            <w:r w:rsidRPr="006B0714">
              <w:t xml:space="preserve"> </w:t>
            </w:r>
            <w:r>
              <w:t>RFSoC POR successfully generated after heart-beat messaging deactivation</w:t>
            </w:r>
          </w:p>
        </w:tc>
      </w:tr>
      <w:tr w:rsidR="00974138" w14:paraId="2EA6FE5A" w14:textId="77777777" w:rsidTr="00F4192D">
        <w:tc>
          <w:tcPr>
            <w:tcW w:w="8788" w:type="dxa"/>
          </w:tcPr>
          <w:p w14:paraId="290E8F95" w14:textId="77777777" w:rsidR="00974138" w:rsidRDefault="00974138" w:rsidP="00B70B69">
            <w:pPr>
              <w:pStyle w:val="BodyText"/>
            </w:pPr>
            <w:r>
              <w:t>Test protocol:</w:t>
            </w:r>
          </w:p>
        </w:tc>
      </w:tr>
    </w:tbl>
    <w:p w14:paraId="57789783" w14:textId="77777777" w:rsidR="00974138" w:rsidRPr="00542537" w:rsidRDefault="00974138" w:rsidP="00B70B69">
      <w:pPr>
        <w:pStyle w:val="BodyText"/>
        <w:rPr>
          <w:lang w:val="ru-RU"/>
        </w:rPr>
      </w:pPr>
    </w:p>
    <w:p w14:paraId="48596E1B" w14:textId="339007EC" w:rsidR="00974138" w:rsidRDefault="00974138" w:rsidP="00940479">
      <w:pPr>
        <w:pStyle w:val="Heading3"/>
        <w:rPr>
          <w:rFonts w:hint="eastAsia"/>
        </w:rPr>
      </w:pPr>
      <w:r>
        <w:t>SFP interface testing</w:t>
      </w:r>
    </w:p>
    <w:p w14:paraId="378CB071" w14:textId="77777777" w:rsidR="00F4192D" w:rsidRPr="00F4192D" w:rsidRDefault="00F4192D" w:rsidP="00F4192D"/>
    <w:tbl>
      <w:tblPr>
        <w:tblStyle w:val="TableGrid"/>
        <w:tblW w:w="0" w:type="auto"/>
        <w:tblInd w:w="562" w:type="dxa"/>
        <w:tblLook w:val="04A0" w:firstRow="1" w:lastRow="0" w:firstColumn="1" w:lastColumn="0" w:noHBand="0" w:noVBand="1"/>
      </w:tblPr>
      <w:tblGrid>
        <w:gridCol w:w="8788"/>
      </w:tblGrid>
      <w:tr w:rsidR="00974138" w14:paraId="59C554B0" w14:textId="77777777" w:rsidTr="00F4192D">
        <w:tc>
          <w:tcPr>
            <w:tcW w:w="8788" w:type="dxa"/>
          </w:tcPr>
          <w:p w14:paraId="29E1E2C4" w14:textId="77777777" w:rsidR="00974138" w:rsidRDefault="00974138" w:rsidP="00B70B69">
            <w:pPr>
              <w:pStyle w:val="BodyText"/>
            </w:pPr>
            <w:r>
              <w:t>Test name: Ounas SFP interface Test</w:t>
            </w:r>
          </w:p>
        </w:tc>
      </w:tr>
      <w:tr w:rsidR="00974138" w14:paraId="2653F91B" w14:textId="77777777" w:rsidTr="00F4192D">
        <w:tc>
          <w:tcPr>
            <w:tcW w:w="8788" w:type="dxa"/>
          </w:tcPr>
          <w:p w14:paraId="024EDBD4" w14:textId="77777777" w:rsidR="00974138" w:rsidRDefault="00974138" w:rsidP="00C83B9E">
            <w:pPr>
              <w:shd w:val="clear" w:color="auto" w:fill="FFFFFF"/>
            </w:pPr>
            <w:r w:rsidRPr="00C725EE">
              <w:rPr>
                <w:bCs/>
                <w:sz w:val="22"/>
              </w:rPr>
              <w:t xml:space="preserve">Test objective: </w:t>
            </w:r>
            <w:r>
              <w:rPr>
                <w:bCs/>
                <w:sz w:val="22"/>
              </w:rPr>
              <w:t xml:space="preserve">Confirmation of </w:t>
            </w:r>
            <w:r w:rsidRPr="00C725EE">
              <w:rPr>
                <w:bCs/>
                <w:sz w:val="22"/>
              </w:rPr>
              <w:t>RFSoC</w:t>
            </w:r>
            <w:r>
              <w:rPr>
                <w:bCs/>
                <w:sz w:val="22"/>
              </w:rPr>
              <w:t xml:space="preserve"> 10/25GbE interface operation</w:t>
            </w:r>
          </w:p>
        </w:tc>
      </w:tr>
      <w:tr w:rsidR="00974138" w14:paraId="4F8920CC" w14:textId="77777777" w:rsidTr="00F4192D">
        <w:tc>
          <w:tcPr>
            <w:tcW w:w="8788" w:type="dxa"/>
          </w:tcPr>
          <w:p w14:paraId="7E885746" w14:textId="77777777" w:rsidR="00974138" w:rsidRPr="00705BF3" w:rsidRDefault="00974138" w:rsidP="00B70B69">
            <w:pPr>
              <w:pStyle w:val="BodyText"/>
            </w:pPr>
            <w:r>
              <w:t>Test setup: Assembled 8T8R TRXPSU board with installed main BSP FW, power supply, PC with 25GbE network card and installed Xilinx Vivado 2021.2.1, USB cable, optical ethernet cable, SFP media-convertors, BSP FW debug project</w:t>
            </w:r>
            <w:r w:rsidRPr="00705BF3">
              <w:t xml:space="preserve"> </w:t>
            </w:r>
            <w:r>
              <w:t xml:space="preserve">in Vitis with </w:t>
            </w:r>
            <w:r w:rsidRPr="00E07B89">
              <w:rPr>
                <w:b/>
              </w:rPr>
              <w:t>AXI Performance monitor and Traffic generator</w:t>
            </w:r>
            <w:r>
              <w:rPr>
                <w:b/>
              </w:rPr>
              <w:t xml:space="preserve"> for 25GbE throughput measurements</w:t>
            </w:r>
          </w:p>
        </w:tc>
      </w:tr>
      <w:tr w:rsidR="00974138" w14:paraId="7E819426" w14:textId="77777777" w:rsidTr="00F4192D">
        <w:tc>
          <w:tcPr>
            <w:tcW w:w="8788" w:type="dxa"/>
          </w:tcPr>
          <w:p w14:paraId="5ABC226D" w14:textId="77777777" w:rsidR="00974138" w:rsidRDefault="00974138" w:rsidP="00B70B69">
            <w:pPr>
              <w:pStyle w:val="BodyText"/>
            </w:pPr>
            <w:r>
              <w:t>Procedure:</w:t>
            </w:r>
          </w:p>
        </w:tc>
      </w:tr>
      <w:tr w:rsidR="00974138" w14:paraId="1C2B754E" w14:textId="77777777" w:rsidTr="00F4192D">
        <w:tc>
          <w:tcPr>
            <w:tcW w:w="8788" w:type="dxa"/>
          </w:tcPr>
          <w:p w14:paraId="4C1D6CDE" w14:textId="77777777" w:rsidR="00974138" w:rsidRDefault="00974138" w:rsidP="00F9731D">
            <w:pPr>
              <w:pStyle w:val="BodyText"/>
              <w:numPr>
                <w:ilvl w:val="0"/>
                <w:numId w:val="52"/>
              </w:numPr>
            </w:pPr>
            <w:r>
              <w:t>Assemble the test setup</w:t>
            </w:r>
          </w:p>
          <w:p w14:paraId="1FE64C41" w14:textId="77777777" w:rsidR="00974138" w:rsidRDefault="00974138" w:rsidP="00F9731D">
            <w:pPr>
              <w:pStyle w:val="BodyText"/>
              <w:numPr>
                <w:ilvl w:val="0"/>
                <w:numId w:val="52"/>
              </w:numPr>
            </w:pPr>
            <w:r>
              <w:t>Power up the complete system</w:t>
            </w:r>
          </w:p>
          <w:p w14:paraId="610817A7" w14:textId="77777777" w:rsidR="00974138" w:rsidRDefault="00974138" w:rsidP="00F9731D">
            <w:pPr>
              <w:pStyle w:val="BodyText"/>
              <w:numPr>
                <w:ilvl w:val="0"/>
                <w:numId w:val="52"/>
              </w:numPr>
            </w:pPr>
            <w:r>
              <w:t>Wait for OS invite to enter the authentication data and login</w:t>
            </w:r>
          </w:p>
          <w:p w14:paraId="0E804ACC" w14:textId="77777777" w:rsidR="00974138" w:rsidRDefault="00974138" w:rsidP="00B70B69">
            <w:pPr>
              <w:pStyle w:val="BodyText"/>
            </w:pPr>
            <w:r>
              <w:t>During system boot-up the required configurations will be made automatically: 8A34002 and re-timer IC will be initiated.</w:t>
            </w:r>
          </w:p>
          <w:p w14:paraId="6AC22183" w14:textId="77777777" w:rsidR="00974138" w:rsidRPr="00697FFB" w:rsidRDefault="00974138" w:rsidP="00F9731D">
            <w:pPr>
              <w:pStyle w:val="BodyText"/>
              <w:numPr>
                <w:ilvl w:val="0"/>
                <w:numId w:val="52"/>
              </w:numPr>
            </w:pPr>
            <w:r w:rsidRPr="00697FFB">
              <w:t>Launch Vitis and create platform project</w:t>
            </w:r>
          </w:p>
          <w:p w14:paraId="348CA1A4" w14:textId="77777777" w:rsidR="00974138" w:rsidRPr="00697FFB" w:rsidRDefault="00974138" w:rsidP="00B70B69">
            <w:pPr>
              <w:pStyle w:val="BodyText"/>
            </w:pPr>
            <w:r w:rsidRPr="00697FFB">
              <w:rPr>
                <w:noProof/>
                <w:lang w:val="en-IN" w:eastAsia="en-IN"/>
              </w:rPr>
              <w:lastRenderedPageBreak/>
              <w:drawing>
                <wp:inline distT="0" distB="0" distL="0" distR="0" wp14:anchorId="06397426" wp14:editId="652995F1">
                  <wp:extent cx="2221117" cy="941868"/>
                  <wp:effectExtent l="0" t="0" r="825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42650" cy="950999"/>
                          </a:xfrm>
                          <a:prstGeom prst="rect">
                            <a:avLst/>
                          </a:prstGeom>
                        </pic:spPr>
                      </pic:pic>
                    </a:graphicData>
                  </a:graphic>
                </wp:inline>
              </w:drawing>
            </w:r>
          </w:p>
          <w:p w14:paraId="1221DE82" w14:textId="77777777" w:rsidR="00974138" w:rsidRDefault="00974138" w:rsidP="00F9731D">
            <w:pPr>
              <w:pStyle w:val="BodyText"/>
              <w:numPr>
                <w:ilvl w:val="0"/>
                <w:numId w:val="52"/>
              </w:numPr>
            </w:pPr>
            <w:r w:rsidRPr="00697FFB">
              <w:t>Select XSA file and click “Finish” button</w:t>
            </w:r>
          </w:p>
          <w:p w14:paraId="3861D11B" w14:textId="77777777" w:rsidR="00974138" w:rsidRPr="00697FFB" w:rsidRDefault="00974138" w:rsidP="00B70B69">
            <w:pPr>
              <w:pStyle w:val="BodyText"/>
              <w:rPr>
                <w:szCs w:val="22"/>
              </w:rPr>
            </w:pPr>
            <w:r>
              <w:rPr>
                <w:noProof/>
                <w:lang w:val="en-IN" w:eastAsia="en-IN"/>
              </w:rPr>
              <w:drawing>
                <wp:inline distT="0" distB="0" distL="0" distR="0" wp14:anchorId="076A2AFA" wp14:editId="0EFF65EE">
                  <wp:extent cx="3118688" cy="1003447"/>
                  <wp:effectExtent l="0" t="0" r="5715" b="6350"/>
                  <wp:docPr id="39" name="Рисунок 39"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descr="Изображение выглядит как текст&#10;&#10;Автоматически созданное описание"/>
                          <pic:cNvPicPr/>
                        </pic:nvPicPr>
                        <pic:blipFill>
                          <a:blip r:embed="rId28"/>
                          <a:stretch>
                            <a:fillRect/>
                          </a:stretch>
                        </pic:blipFill>
                        <pic:spPr>
                          <a:xfrm>
                            <a:off x="0" y="0"/>
                            <a:ext cx="3144721" cy="1011823"/>
                          </a:xfrm>
                          <a:prstGeom prst="rect">
                            <a:avLst/>
                          </a:prstGeom>
                        </pic:spPr>
                      </pic:pic>
                    </a:graphicData>
                  </a:graphic>
                </wp:inline>
              </w:drawing>
            </w:r>
          </w:p>
          <w:p w14:paraId="1B9FD546" w14:textId="77777777" w:rsidR="00974138" w:rsidRPr="00697FFB" w:rsidRDefault="00974138" w:rsidP="00F9731D">
            <w:pPr>
              <w:pStyle w:val="BodyText"/>
              <w:numPr>
                <w:ilvl w:val="0"/>
                <w:numId w:val="52"/>
              </w:numPr>
            </w:pPr>
            <w:r w:rsidRPr="00697FFB">
              <w:t>Create Empty C++ Application project</w:t>
            </w:r>
          </w:p>
          <w:p w14:paraId="5DC59773" w14:textId="77777777" w:rsidR="00974138" w:rsidRDefault="00974138" w:rsidP="00B70B69">
            <w:pPr>
              <w:pStyle w:val="BodyText"/>
            </w:pPr>
            <w:r>
              <w:rPr>
                <w:noProof/>
                <w:lang w:val="en-IN" w:eastAsia="en-IN"/>
              </w:rPr>
              <w:drawing>
                <wp:inline distT="0" distB="0" distL="0" distR="0" wp14:anchorId="76F61C45" wp14:editId="5AA787D7">
                  <wp:extent cx="2664293" cy="1442506"/>
                  <wp:effectExtent l="0" t="0" r="3175" b="5715"/>
                  <wp:docPr id="40" name="Рисунок 40"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0" descr="Изображение выглядит как текст&#10;&#10;Автоматически созданное описание"/>
                          <pic:cNvPicPr/>
                        </pic:nvPicPr>
                        <pic:blipFill>
                          <a:blip r:embed="rId29"/>
                          <a:stretch>
                            <a:fillRect/>
                          </a:stretch>
                        </pic:blipFill>
                        <pic:spPr>
                          <a:xfrm>
                            <a:off x="0" y="0"/>
                            <a:ext cx="2683110" cy="1452694"/>
                          </a:xfrm>
                          <a:prstGeom prst="rect">
                            <a:avLst/>
                          </a:prstGeom>
                        </pic:spPr>
                      </pic:pic>
                    </a:graphicData>
                  </a:graphic>
                </wp:inline>
              </w:drawing>
            </w:r>
          </w:p>
          <w:p w14:paraId="004FF963" w14:textId="77777777" w:rsidR="00974138" w:rsidRPr="00697FFB" w:rsidRDefault="00974138" w:rsidP="00F9731D">
            <w:pPr>
              <w:pStyle w:val="BodyText"/>
              <w:numPr>
                <w:ilvl w:val="0"/>
                <w:numId w:val="52"/>
              </w:numPr>
            </w:pPr>
            <w:r w:rsidRPr="00697FFB">
              <w:t xml:space="preserve">In the opened Windows click </w:t>
            </w:r>
            <w:r w:rsidRPr="00697FFB">
              <w:rPr>
                <w:b/>
              </w:rPr>
              <w:t>Next</w:t>
            </w:r>
            <w:r w:rsidRPr="00697FFB">
              <w:t xml:space="preserve">, </w:t>
            </w:r>
            <w:r w:rsidRPr="00697FFB">
              <w:rPr>
                <w:b/>
              </w:rPr>
              <w:t>Next</w:t>
            </w:r>
            <w:r w:rsidRPr="00697FFB">
              <w:t xml:space="preserve">, then </w:t>
            </w:r>
            <w:r w:rsidRPr="00697FFB">
              <w:rPr>
                <w:b/>
              </w:rPr>
              <w:t>set the name</w:t>
            </w:r>
            <w:r w:rsidRPr="00697FFB">
              <w:t xml:space="preserve"> of the project, </w:t>
            </w:r>
            <w:r w:rsidRPr="00697FFB">
              <w:rPr>
                <w:b/>
              </w:rPr>
              <w:t>Next</w:t>
            </w:r>
            <w:r w:rsidRPr="00697FFB">
              <w:t>.</w:t>
            </w:r>
            <w:r w:rsidRPr="00697FFB">
              <w:br/>
            </w:r>
            <w:r w:rsidRPr="00697FFB">
              <w:rPr>
                <w:b/>
              </w:rPr>
              <w:t>Choose</w:t>
            </w:r>
            <w:r w:rsidRPr="00697FFB">
              <w:t xml:space="preserve"> Empty Application (C++) and click </w:t>
            </w:r>
            <w:r w:rsidRPr="00697FFB">
              <w:rPr>
                <w:b/>
              </w:rPr>
              <w:t>Finish</w:t>
            </w:r>
          </w:p>
          <w:p w14:paraId="171EFFF1" w14:textId="77777777" w:rsidR="00974138" w:rsidRPr="00697FFB" w:rsidRDefault="00974138" w:rsidP="00B70B69">
            <w:pPr>
              <w:pStyle w:val="BodyText"/>
              <w:rPr>
                <w:szCs w:val="22"/>
              </w:rPr>
            </w:pPr>
            <w:r>
              <w:rPr>
                <w:noProof/>
                <w:lang w:val="en-IN" w:eastAsia="en-IN"/>
              </w:rPr>
              <w:drawing>
                <wp:inline distT="0" distB="0" distL="0" distR="0" wp14:anchorId="681317D9" wp14:editId="3F86CA61">
                  <wp:extent cx="2602585" cy="1074418"/>
                  <wp:effectExtent l="0" t="0" r="7620" b="0"/>
                  <wp:docPr id="41" name="Рисунок 41"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descr="Изображение выглядит как стол&#10;&#10;Автоматически созданное описание"/>
                          <pic:cNvPicPr/>
                        </pic:nvPicPr>
                        <pic:blipFill>
                          <a:blip r:embed="rId30"/>
                          <a:stretch>
                            <a:fillRect/>
                          </a:stretch>
                        </pic:blipFill>
                        <pic:spPr>
                          <a:xfrm>
                            <a:off x="0" y="0"/>
                            <a:ext cx="2618257" cy="1080888"/>
                          </a:xfrm>
                          <a:prstGeom prst="rect">
                            <a:avLst/>
                          </a:prstGeom>
                        </pic:spPr>
                      </pic:pic>
                    </a:graphicData>
                  </a:graphic>
                </wp:inline>
              </w:drawing>
            </w:r>
          </w:p>
          <w:p w14:paraId="1B4D8424" w14:textId="77777777" w:rsidR="00974138" w:rsidRDefault="00974138" w:rsidP="00F9731D">
            <w:pPr>
              <w:pStyle w:val="BodyText"/>
              <w:numPr>
                <w:ilvl w:val="0"/>
                <w:numId w:val="52"/>
              </w:numPr>
            </w:pPr>
            <w:r w:rsidRPr="00697FFB">
              <w:t>Add Standalone application source files</w:t>
            </w:r>
          </w:p>
          <w:p w14:paraId="07D314C8" w14:textId="77777777" w:rsidR="00974138" w:rsidRPr="00697FFB" w:rsidRDefault="00974138" w:rsidP="00B70B69">
            <w:pPr>
              <w:pStyle w:val="BodyText"/>
              <w:rPr>
                <w:szCs w:val="22"/>
              </w:rPr>
            </w:pPr>
            <w:r>
              <w:rPr>
                <w:noProof/>
                <w:lang w:val="en-IN" w:eastAsia="en-IN"/>
              </w:rPr>
              <w:drawing>
                <wp:inline distT="0" distB="0" distL="0" distR="0" wp14:anchorId="310ED051" wp14:editId="205A8E8A">
                  <wp:extent cx="3258933" cy="1641137"/>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79734" cy="1651612"/>
                          </a:xfrm>
                          <a:prstGeom prst="rect">
                            <a:avLst/>
                          </a:prstGeom>
                        </pic:spPr>
                      </pic:pic>
                    </a:graphicData>
                  </a:graphic>
                </wp:inline>
              </w:drawing>
            </w:r>
          </w:p>
          <w:p w14:paraId="47D0EF15" w14:textId="77777777" w:rsidR="00974138" w:rsidRPr="00697FFB" w:rsidRDefault="00974138" w:rsidP="00F9731D">
            <w:pPr>
              <w:pStyle w:val="BodyText"/>
              <w:numPr>
                <w:ilvl w:val="0"/>
                <w:numId w:val="52"/>
              </w:numPr>
            </w:pPr>
            <w:r w:rsidRPr="00697FFB">
              <w:t>Choose sources: (</w:t>
            </w:r>
            <w:r w:rsidRPr="00697FFB">
              <w:rPr>
                <w:highlight w:val="yellow"/>
              </w:rPr>
              <w:t>TBD</w:t>
            </w:r>
            <w:r w:rsidRPr="00697FFB">
              <w:t>)</w:t>
            </w:r>
          </w:p>
          <w:p w14:paraId="3570DBD6" w14:textId="77777777" w:rsidR="00974138" w:rsidRDefault="00974138" w:rsidP="00F9731D">
            <w:pPr>
              <w:pStyle w:val="BodyText"/>
              <w:numPr>
                <w:ilvl w:val="0"/>
                <w:numId w:val="52"/>
              </w:numPr>
            </w:pPr>
            <w:r w:rsidRPr="00697FFB">
              <w:t>Configure debug session</w:t>
            </w:r>
          </w:p>
          <w:p w14:paraId="45AE671A" w14:textId="1192D4A6" w:rsidR="00974138" w:rsidRDefault="00974138" w:rsidP="00801192">
            <w:pPr>
              <w:ind w:left="1080"/>
            </w:pPr>
            <w:r>
              <w:rPr>
                <w:noProof/>
                <w:lang w:val="en-IN" w:eastAsia="en-IN"/>
              </w:rPr>
              <w:lastRenderedPageBreak/>
              <w:drawing>
                <wp:inline distT="0" distB="0" distL="0" distR="0" wp14:anchorId="4D1B192D" wp14:editId="23A1B368">
                  <wp:extent cx="2661297" cy="1083579"/>
                  <wp:effectExtent l="0" t="0" r="5715" b="2540"/>
                  <wp:docPr id="46" name="Рисунок 46"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descr="Изображение выглядит как текст&#10;&#10;Автоматически созданное описание"/>
                          <pic:cNvPicPr/>
                        </pic:nvPicPr>
                        <pic:blipFill>
                          <a:blip r:embed="rId32"/>
                          <a:stretch>
                            <a:fillRect/>
                          </a:stretch>
                        </pic:blipFill>
                        <pic:spPr>
                          <a:xfrm>
                            <a:off x="0" y="0"/>
                            <a:ext cx="2671558" cy="1087757"/>
                          </a:xfrm>
                          <a:prstGeom prst="rect">
                            <a:avLst/>
                          </a:prstGeom>
                        </pic:spPr>
                      </pic:pic>
                    </a:graphicData>
                  </a:graphic>
                </wp:inline>
              </w:drawing>
            </w:r>
          </w:p>
          <w:p w14:paraId="48F495D5" w14:textId="77777777" w:rsidR="00801192" w:rsidRDefault="00801192" w:rsidP="00801192">
            <w:pPr>
              <w:ind w:left="1080"/>
            </w:pPr>
          </w:p>
          <w:p w14:paraId="4EB6196D" w14:textId="6A24E8B0" w:rsidR="00974138" w:rsidRDefault="00974138" w:rsidP="00801192">
            <w:pPr>
              <w:ind w:left="720"/>
              <w:rPr>
                <w:sz w:val="22"/>
                <w:szCs w:val="22"/>
              </w:rPr>
            </w:pPr>
            <w:r w:rsidRPr="002B58B8">
              <w:rPr>
                <w:b/>
                <w:bCs/>
                <w:sz w:val="22"/>
                <w:szCs w:val="22"/>
              </w:rPr>
              <w:t>Configure</w:t>
            </w:r>
            <w:r w:rsidRPr="002B58B8">
              <w:rPr>
                <w:sz w:val="22"/>
                <w:szCs w:val="22"/>
              </w:rPr>
              <w:t xml:space="preserve"> connection settings and click </w:t>
            </w:r>
            <w:r w:rsidRPr="002B58B8">
              <w:rPr>
                <w:b/>
                <w:bCs/>
                <w:sz w:val="22"/>
                <w:szCs w:val="22"/>
              </w:rPr>
              <w:t>Apply</w:t>
            </w:r>
            <w:r w:rsidRPr="002B58B8">
              <w:rPr>
                <w:sz w:val="22"/>
                <w:szCs w:val="22"/>
              </w:rPr>
              <w:t>.</w:t>
            </w:r>
          </w:p>
          <w:p w14:paraId="24FF9FC0" w14:textId="77777777" w:rsidR="00801192" w:rsidRPr="002B58B8" w:rsidRDefault="00801192" w:rsidP="00801192">
            <w:pPr>
              <w:ind w:left="720"/>
              <w:rPr>
                <w:sz w:val="22"/>
                <w:szCs w:val="22"/>
              </w:rPr>
            </w:pPr>
          </w:p>
          <w:p w14:paraId="3AFA414A" w14:textId="2E40192A" w:rsidR="00974138" w:rsidRDefault="00974138" w:rsidP="00801192">
            <w:pPr>
              <w:ind w:left="1440"/>
            </w:pPr>
            <w:r>
              <w:rPr>
                <w:noProof/>
                <w:lang w:val="en-IN" w:eastAsia="en-IN"/>
              </w:rPr>
              <w:drawing>
                <wp:inline distT="0" distB="0" distL="0" distR="0" wp14:anchorId="0D6C7161" wp14:editId="14464C7D">
                  <wp:extent cx="2294342" cy="1408488"/>
                  <wp:effectExtent l="0" t="0" r="0" b="1270"/>
                  <wp:docPr id="45" name="Рисунок 45"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descr="Изображение выглядит как текст&#10;&#10;Автоматически созданное описание"/>
                          <pic:cNvPicPr/>
                        </pic:nvPicPr>
                        <pic:blipFill>
                          <a:blip r:embed="rId33"/>
                          <a:stretch>
                            <a:fillRect/>
                          </a:stretch>
                        </pic:blipFill>
                        <pic:spPr>
                          <a:xfrm>
                            <a:off x="0" y="0"/>
                            <a:ext cx="2302751" cy="1413650"/>
                          </a:xfrm>
                          <a:prstGeom prst="rect">
                            <a:avLst/>
                          </a:prstGeom>
                        </pic:spPr>
                      </pic:pic>
                    </a:graphicData>
                  </a:graphic>
                </wp:inline>
              </w:drawing>
            </w:r>
          </w:p>
          <w:p w14:paraId="6C1229D6" w14:textId="77777777" w:rsidR="00801192" w:rsidRDefault="00801192" w:rsidP="00801192">
            <w:pPr>
              <w:ind w:left="1080"/>
            </w:pPr>
          </w:p>
          <w:p w14:paraId="2DA793CB" w14:textId="0FDBDED2" w:rsidR="00974138" w:rsidRDefault="00974138" w:rsidP="00801192">
            <w:pPr>
              <w:ind w:left="720"/>
              <w:rPr>
                <w:sz w:val="22"/>
                <w:szCs w:val="22"/>
              </w:rPr>
            </w:pPr>
            <w:r w:rsidRPr="002B58B8">
              <w:rPr>
                <w:b/>
                <w:bCs/>
                <w:sz w:val="22"/>
                <w:szCs w:val="22"/>
              </w:rPr>
              <w:t>Configure</w:t>
            </w:r>
            <w:r w:rsidRPr="002B58B8">
              <w:rPr>
                <w:sz w:val="22"/>
                <w:szCs w:val="22"/>
              </w:rPr>
              <w:t xml:space="preserve"> Target Setup</w:t>
            </w:r>
          </w:p>
          <w:p w14:paraId="00FFDD4F" w14:textId="77777777" w:rsidR="00801192" w:rsidRPr="002B58B8" w:rsidRDefault="00801192" w:rsidP="00801192">
            <w:pPr>
              <w:ind w:left="720"/>
              <w:rPr>
                <w:sz w:val="22"/>
                <w:szCs w:val="22"/>
              </w:rPr>
            </w:pPr>
          </w:p>
          <w:p w14:paraId="10DD9968" w14:textId="4F9224D1" w:rsidR="00974138" w:rsidRDefault="00974138" w:rsidP="00801192">
            <w:pPr>
              <w:ind w:left="1440"/>
            </w:pPr>
            <w:r>
              <w:rPr>
                <w:noProof/>
                <w:lang w:val="en-IN" w:eastAsia="en-IN"/>
              </w:rPr>
              <w:drawing>
                <wp:inline distT="0" distB="0" distL="0" distR="0" wp14:anchorId="67F11E5D" wp14:editId="2826D684">
                  <wp:extent cx="2428680" cy="1966569"/>
                  <wp:effectExtent l="0" t="0" r="0" b="0"/>
                  <wp:docPr id="47" name="Рисунок 47"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7" descr="Изображение выглядит как текст&#10;&#10;Автоматически созданное описание"/>
                          <pic:cNvPicPr/>
                        </pic:nvPicPr>
                        <pic:blipFill>
                          <a:blip r:embed="rId34"/>
                          <a:stretch>
                            <a:fillRect/>
                          </a:stretch>
                        </pic:blipFill>
                        <pic:spPr>
                          <a:xfrm>
                            <a:off x="0" y="0"/>
                            <a:ext cx="2434961" cy="1971655"/>
                          </a:xfrm>
                          <a:prstGeom prst="rect">
                            <a:avLst/>
                          </a:prstGeom>
                        </pic:spPr>
                      </pic:pic>
                    </a:graphicData>
                  </a:graphic>
                </wp:inline>
              </w:drawing>
            </w:r>
          </w:p>
          <w:p w14:paraId="349B5100" w14:textId="77777777" w:rsidR="00801192" w:rsidRDefault="00801192" w:rsidP="003D597D">
            <w:pPr>
              <w:ind w:left="2160"/>
            </w:pPr>
          </w:p>
          <w:p w14:paraId="2052E946" w14:textId="77777777" w:rsidR="00974138" w:rsidRPr="002B58B8" w:rsidRDefault="00974138" w:rsidP="003D597D">
            <w:pPr>
              <w:ind w:left="720"/>
              <w:rPr>
                <w:sz w:val="22"/>
                <w:szCs w:val="22"/>
              </w:rPr>
            </w:pPr>
            <w:r w:rsidRPr="002B58B8">
              <w:rPr>
                <w:sz w:val="22"/>
                <w:szCs w:val="22"/>
              </w:rPr>
              <w:t xml:space="preserve">Click </w:t>
            </w:r>
            <w:r w:rsidRPr="002B58B8">
              <w:rPr>
                <w:b/>
                <w:bCs/>
                <w:sz w:val="22"/>
                <w:szCs w:val="22"/>
              </w:rPr>
              <w:t xml:space="preserve">Apply </w:t>
            </w:r>
            <w:r w:rsidRPr="002B58B8">
              <w:rPr>
                <w:sz w:val="22"/>
                <w:szCs w:val="22"/>
              </w:rPr>
              <w:t>button.</w:t>
            </w:r>
          </w:p>
          <w:p w14:paraId="27CBE8A4" w14:textId="77777777" w:rsidR="00974138" w:rsidRPr="002B58B8" w:rsidRDefault="00974138" w:rsidP="003D597D">
            <w:pPr>
              <w:pStyle w:val="ListParagraph"/>
              <w:spacing w:after="160" w:line="259" w:lineRule="auto"/>
              <w:ind w:left="1800"/>
              <w:rPr>
                <w:sz w:val="22"/>
                <w:szCs w:val="22"/>
              </w:rPr>
            </w:pPr>
            <w:r w:rsidRPr="002B58B8">
              <w:rPr>
                <w:sz w:val="22"/>
                <w:szCs w:val="22"/>
              </w:rPr>
              <w:t xml:space="preserve">Build </w:t>
            </w:r>
            <w:r>
              <w:rPr>
                <w:sz w:val="22"/>
                <w:szCs w:val="22"/>
              </w:rPr>
              <w:t>the</w:t>
            </w:r>
            <w:r w:rsidRPr="002B58B8">
              <w:rPr>
                <w:sz w:val="22"/>
                <w:szCs w:val="22"/>
              </w:rPr>
              <w:t xml:space="preserve"> Standalone application.</w:t>
            </w:r>
          </w:p>
          <w:p w14:paraId="54A8969F" w14:textId="0F20A3DB" w:rsidR="00974138" w:rsidRDefault="00974138" w:rsidP="003D597D">
            <w:pPr>
              <w:ind w:left="1080"/>
            </w:pPr>
            <w:r>
              <w:rPr>
                <w:noProof/>
                <w:lang w:val="en-IN" w:eastAsia="en-IN"/>
              </w:rPr>
              <w:drawing>
                <wp:inline distT="0" distB="0" distL="0" distR="0" wp14:anchorId="75003BAC" wp14:editId="24FE3EC1">
                  <wp:extent cx="3079789" cy="943854"/>
                  <wp:effectExtent l="0" t="0" r="6350" b="889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96010" cy="948825"/>
                          </a:xfrm>
                          <a:prstGeom prst="rect">
                            <a:avLst/>
                          </a:prstGeom>
                        </pic:spPr>
                      </pic:pic>
                    </a:graphicData>
                  </a:graphic>
                </wp:inline>
              </w:drawing>
            </w:r>
          </w:p>
          <w:p w14:paraId="723AB417" w14:textId="77777777" w:rsidR="003D597D" w:rsidRDefault="003D597D" w:rsidP="003D597D">
            <w:pPr>
              <w:ind w:left="1080"/>
            </w:pPr>
          </w:p>
          <w:p w14:paraId="62A730B2" w14:textId="77777777" w:rsidR="00974138" w:rsidRDefault="00974138" w:rsidP="003D597D">
            <w:pPr>
              <w:ind w:left="1080"/>
            </w:pPr>
            <w:r>
              <w:rPr>
                <w:noProof/>
                <w:lang w:val="en-IN" w:eastAsia="en-IN"/>
              </w:rPr>
              <w:drawing>
                <wp:inline distT="0" distB="0" distL="0" distR="0" wp14:anchorId="48BA42F6" wp14:editId="2CA7B0D5">
                  <wp:extent cx="3135887" cy="797464"/>
                  <wp:effectExtent l="0" t="0" r="7620" b="3175"/>
                  <wp:docPr id="51" name="Рисунок 5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Рисунок 51" descr="Изображение выглядит как текст&#10;&#10;Автоматически созданное описание"/>
                          <pic:cNvPicPr/>
                        </pic:nvPicPr>
                        <pic:blipFill>
                          <a:blip r:embed="rId36"/>
                          <a:stretch>
                            <a:fillRect/>
                          </a:stretch>
                        </pic:blipFill>
                        <pic:spPr>
                          <a:xfrm>
                            <a:off x="0" y="0"/>
                            <a:ext cx="3166147" cy="805159"/>
                          </a:xfrm>
                          <a:prstGeom prst="rect">
                            <a:avLst/>
                          </a:prstGeom>
                        </pic:spPr>
                      </pic:pic>
                    </a:graphicData>
                  </a:graphic>
                </wp:inline>
              </w:drawing>
            </w:r>
          </w:p>
          <w:p w14:paraId="4303FBD3" w14:textId="77777777" w:rsidR="00974138" w:rsidRPr="002B58B8" w:rsidRDefault="00974138" w:rsidP="003D597D">
            <w:pPr>
              <w:ind w:left="1080"/>
              <w:rPr>
                <w:sz w:val="22"/>
                <w:szCs w:val="22"/>
              </w:rPr>
            </w:pPr>
            <w:r w:rsidRPr="002B58B8">
              <w:rPr>
                <w:b/>
                <w:bCs/>
                <w:sz w:val="22"/>
                <w:szCs w:val="22"/>
              </w:rPr>
              <w:lastRenderedPageBreak/>
              <w:t>Result:</w:t>
            </w:r>
            <w:r w:rsidRPr="002B58B8">
              <w:rPr>
                <w:sz w:val="22"/>
                <w:szCs w:val="22"/>
              </w:rPr>
              <w:t xml:space="preserve"> Application was built. </w:t>
            </w:r>
            <w:r>
              <w:rPr>
                <w:sz w:val="22"/>
                <w:szCs w:val="22"/>
              </w:rPr>
              <w:t xml:space="preserve">The </w:t>
            </w:r>
            <w:r w:rsidRPr="002B58B8">
              <w:rPr>
                <w:sz w:val="22"/>
                <w:szCs w:val="22"/>
              </w:rPr>
              <w:t xml:space="preserve">bin file </w:t>
            </w:r>
            <w:r>
              <w:rPr>
                <w:sz w:val="22"/>
                <w:szCs w:val="22"/>
              </w:rPr>
              <w:t xml:space="preserve">is available and one can </w:t>
            </w:r>
            <w:r w:rsidRPr="002B58B8">
              <w:rPr>
                <w:sz w:val="22"/>
                <w:szCs w:val="22"/>
              </w:rPr>
              <w:t xml:space="preserve">start </w:t>
            </w:r>
            <w:r>
              <w:rPr>
                <w:sz w:val="22"/>
                <w:szCs w:val="22"/>
              </w:rPr>
              <w:t xml:space="preserve">the </w:t>
            </w:r>
            <w:r w:rsidRPr="002B58B8">
              <w:rPr>
                <w:sz w:val="22"/>
                <w:szCs w:val="22"/>
              </w:rPr>
              <w:t>debugging.</w:t>
            </w:r>
          </w:p>
          <w:p w14:paraId="0AE09B5B" w14:textId="77777777" w:rsidR="00974138" w:rsidRPr="002B58B8" w:rsidRDefault="00974138" w:rsidP="003D597D">
            <w:pPr>
              <w:pStyle w:val="ListParagraph"/>
              <w:spacing w:after="160" w:line="259" w:lineRule="auto"/>
              <w:ind w:left="1800"/>
              <w:rPr>
                <w:sz w:val="22"/>
                <w:szCs w:val="22"/>
              </w:rPr>
            </w:pPr>
            <w:r w:rsidRPr="002B58B8">
              <w:rPr>
                <w:sz w:val="22"/>
                <w:szCs w:val="22"/>
              </w:rPr>
              <w:t xml:space="preserve">Run </w:t>
            </w:r>
            <w:r w:rsidRPr="002B58B8">
              <w:rPr>
                <w:b/>
                <w:bCs/>
                <w:sz w:val="22"/>
                <w:szCs w:val="22"/>
              </w:rPr>
              <w:t>debug</w:t>
            </w:r>
            <w:r w:rsidRPr="002B58B8">
              <w:rPr>
                <w:sz w:val="22"/>
                <w:szCs w:val="22"/>
              </w:rPr>
              <w:t xml:space="preserve"> session.</w:t>
            </w:r>
          </w:p>
          <w:p w14:paraId="65B4B365" w14:textId="77777777" w:rsidR="00974138" w:rsidRPr="002B58B8" w:rsidRDefault="00974138" w:rsidP="003D597D">
            <w:pPr>
              <w:ind w:left="1080"/>
              <w:rPr>
                <w:sz w:val="22"/>
                <w:szCs w:val="22"/>
              </w:rPr>
            </w:pPr>
            <w:r w:rsidRPr="002B58B8">
              <w:rPr>
                <w:sz w:val="22"/>
                <w:szCs w:val="22"/>
              </w:rPr>
              <w:t xml:space="preserve">Create </w:t>
            </w:r>
            <w:r w:rsidRPr="002B58B8">
              <w:rPr>
                <w:b/>
                <w:bCs/>
                <w:sz w:val="22"/>
                <w:szCs w:val="22"/>
              </w:rPr>
              <w:t>break-points:</w:t>
            </w:r>
            <w:r w:rsidRPr="002B58B8">
              <w:rPr>
                <w:b/>
                <w:bCs/>
                <w:sz w:val="22"/>
                <w:szCs w:val="22"/>
              </w:rPr>
              <w:br/>
            </w:r>
            <w:r w:rsidRPr="002B58B8">
              <w:rPr>
                <w:sz w:val="22"/>
                <w:szCs w:val="22"/>
              </w:rPr>
              <w:t xml:space="preserve">- On </w:t>
            </w:r>
            <w:r w:rsidRPr="002B58B8">
              <w:rPr>
                <w:b/>
                <w:bCs/>
                <w:sz w:val="22"/>
                <w:szCs w:val="22"/>
              </w:rPr>
              <w:t>46 line</w:t>
            </w:r>
            <w:r w:rsidRPr="002B58B8">
              <w:rPr>
                <w:sz w:val="22"/>
                <w:szCs w:val="22"/>
              </w:rPr>
              <w:t xml:space="preserve"> of </w:t>
            </w:r>
            <w:r w:rsidRPr="002B58B8">
              <w:rPr>
                <w:b/>
                <w:bCs/>
                <w:sz w:val="22"/>
                <w:szCs w:val="22"/>
              </w:rPr>
              <w:t>main.cpp</w:t>
            </w:r>
            <w:r w:rsidRPr="002B58B8">
              <w:rPr>
                <w:sz w:val="22"/>
                <w:szCs w:val="22"/>
              </w:rPr>
              <w:t>.</w:t>
            </w:r>
            <w:r w:rsidRPr="002B58B8">
              <w:rPr>
                <w:sz w:val="22"/>
                <w:szCs w:val="22"/>
              </w:rPr>
              <w:br/>
              <w:t xml:space="preserve">- On </w:t>
            </w:r>
            <w:r w:rsidRPr="002B58B8">
              <w:rPr>
                <w:b/>
                <w:bCs/>
                <w:sz w:val="22"/>
                <w:szCs w:val="22"/>
              </w:rPr>
              <w:t>55 line</w:t>
            </w:r>
            <w:r w:rsidRPr="002B58B8">
              <w:rPr>
                <w:sz w:val="22"/>
                <w:szCs w:val="22"/>
              </w:rPr>
              <w:t xml:space="preserve"> of </w:t>
            </w:r>
            <w:r w:rsidRPr="002B58B8">
              <w:rPr>
                <w:b/>
                <w:bCs/>
                <w:sz w:val="22"/>
                <w:szCs w:val="22"/>
              </w:rPr>
              <w:t>main.cpp</w:t>
            </w:r>
            <w:r w:rsidRPr="002B58B8">
              <w:rPr>
                <w:b/>
                <w:bCs/>
                <w:sz w:val="22"/>
                <w:szCs w:val="22"/>
              </w:rPr>
              <w:br/>
            </w:r>
            <w:r w:rsidRPr="002B58B8">
              <w:rPr>
                <w:sz w:val="22"/>
                <w:szCs w:val="22"/>
              </w:rPr>
              <w:t xml:space="preserve">Click </w:t>
            </w:r>
            <w:r w:rsidRPr="002B58B8">
              <w:rPr>
                <w:b/>
                <w:bCs/>
                <w:sz w:val="22"/>
                <w:szCs w:val="22"/>
              </w:rPr>
              <w:t>play</w:t>
            </w:r>
            <w:r w:rsidRPr="002B58B8">
              <w:rPr>
                <w:sz w:val="22"/>
                <w:szCs w:val="22"/>
              </w:rPr>
              <w:t xml:space="preserve"> button.</w:t>
            </w:r>
          </w:p>
          <w:p w14:paraId="60531284" w14:textId="03D9C8A6" w:rsidR="00974138" w:rsidRDefault="00974138" w:rsidP="00F9731D">
            <w:pPr>
              <w:pStyle w:val="ListParagraph"/>
              <w:numPr>
                <w:ilvl w:val="0"/>
                <w:numId w:val="52"/>
              </w:numPr>
              <w:spacing w:before="120" w:after="120"/>
              <w:ind w:left="1080"/>
              <w:jc w:val="both"/>
              <w:rPr>
                <w:sz w:val="22"/>
                <w:szCs w:val="22"/>
              </w:rPr>
            </w:pPr>
            <w:r w:rsidRPr="002B58B8">
              <w:rPr>
                <w:sz w:val="22"/>
                <w:szCs w:val="22"/>
              </w:rPr>
              <w:t>Launch Vivado 2021.2.1 and Open Hardware Manager and open new targets</w:t>
            </w:r>
          </w:p>
          <w:p w14:paraId="54F3462D" w14:textId="77777777" w:rsidR="003D597D" w:rsidRPr="002B58B8" w:rsidRDefault="003D597D" w:rsidP="003D597D">
            <w:pPr>
              <w:pStyle w:val="ListParagraph"/>
              <w:spacing w:before="120" w:after="120"/>
              <w:ind w:left="1080"/>
              <w:jc w:val="both"/>
              <w:rPr>
                <w:sz w:val="22"/>
                <w:szCs w:val="22"/>
              </w:rPr>
            </w:pPr>
          </w:p>
          <w:p w14:paraId="6DFA3036" w14:textId="0621237A" w:rsidR="00974138" w:rsidRDefault="00974138" w:rsidP="00801192">
            <w:pPr>
              <w:pStyle w:val="ListParagraph"/>
              <w:ind w:left="1080"/>
              <w:rPr>
                <w:sz w:val="22"/>
                <w:szCs w:val="22"/>
              </w:rPr>
            </w:pPr>
            <w:r>
              <w:rPr>
                <w:noProof/>
                <w:lang w:val="en-IN" w:eastAsia="en-IN"/>
              </w:rPr>
              <w:drawing>
                <wp:inline distT="0" distB="0" distL="0" distR="0" wp14:anchorId="3837B093" wp14:editId="4B7DBF09">
                  <wp:extent cx="3629181" cy="848037"/>
                  <wp:effectExtent l="0" t="0" r="0" b="952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52950" cy="853591"/>
                          </a:xfrm>
                          <a:prstGeom prst="rect">
                            <a:avLst/>
                          </a:prstGeom>
                        </pic:spPr>
                      </pic:pic>
                    </a:graphicData>
                  </a:graphic>
                </wp:inline>
              </w:drawing>
            </w:r>
          </w:p>
          <w:p w14:paraId="405AA8AE" w14:textId="77777777" w:rsidR="003D597D" w:rsidRPr="002B58B8" w:rsidRDefault="003D597D" w:rsidP="00801192">
            <w:pPr>
              <w:pStyle w:val="ListParagraph"/>
              <w:ind w:left="1080"/>
              <w:rPr>
                <w:sz w:val="22"/>
                <w:szCs w:val="22"/>
              </w:rPr>
            </w:pPr>
          </w:p>
          <w:p w14:paraId="321874CA" w14:textId="77777777" w:rsidR="00974138" w:rsidRPr="00C73B1F" w:rsidRDefault="00974138" w:rsidP="00F9731D">
            <w:pPr>
              <w:pStyle w:val="ListParagraph"/>
              <w:numPr>
                <w:ilvl w:val="0"/>
                <w:numId w:val="52"/>
              </w:numPr>
              <w:spacing w:before="120" w:after="120"/>
              <w:ind w:left="1080"/>
              <w:jc w:val="both"/>
              <w:rPr>
                <w:sz w:val="22"/>
                <w:szCs w:val="22"/>
              </w:rPr>
            </w:pPr>
            <w:r w:rsidRPr="00C73B1F">
              <w:rPr>
                <w:sz w:val="22"/>
                <w:szCs w:val="22"/>
              </w:rPr>
              <w:t>Choose ILA file</w:t>
            </w:r>
          </w:p>
          <w:p w14:paraId="6F4535E2" w14:textId="77777777" w:rsidR="00974138" w:rsidRDefault="00974138" w:rsidP="00801192">
            <w:pPr>
              <w:pStyle w:val="ListParagraph"/>
              <w:ind w:left="1080"/>
            </w:pPr>
            <w:r>
              <w:rPr>
                <w:noProof/>
                <w:lang w:val="en-IN" w:eastAsia="en-IN"/>
              </w:rPr>
              <w:drawing>
                <wp:inline distT="0" distB="0" distL="0" distR="0" wp14:anchorId="3216889F" wp14:editId="25841920">
                  <wp:extent cx="2883076" cy="1278662"/>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97279" cy="1284961"/>
                          </a:xfrm>
                          <a:prstGeom prst="rect">
                            <a:avLst/>
                          </a:prstGeom>
                        </pic:spPr>
                      </pic:pic>
                    </a:graphicData>
                  </a:graphic>
                </wp:inline>
              </w:drawing>
            </w:r>
          </w:p>
          <w:p w14:paraId="4D310A66" w14:textId="77777777" w:rsidR="00974138" w:rsidRPr="00C73B1F" w:rsidRDefault="00974138" w:rsidP="00F9731D">
            <w:pPr>
              <w:pStyle w:val="ListParagraph"/>
              <w:numPr>
                <w:ilvl w:val="0"/>
                <w:numId w:val="52"/>
              </w:numPr>
              <w:spacing w:before="120" w:after="120"/>
              <w:ind w:left="1080"/>
              <w:jc w:val="both"/>
              <w:rPr>
                <w:sz w:val="22"/>
                <w:szCs w:val="22"/>
              </w:rPr>
            </w:pPr>
            <w:r w:rsidRPr="00C73B1F">
              <w:rPr>
                <w:sz w:val="22"/>
                <w:szCs w:val="22"/>
              </w:rPr>
              <w:t xml:space="preserve">In Vivado go to </w:t>
            </w:r>
            <w:r w:rsidRPr="00C73B1F">
              <w:rPr>
                <w:b/>
                <w:bCs/>
                <w:sz w:val="22"/>
                <w:szCs w:val="22"/>
              </w:rPr>
              <w:t>hw_vios</w:t>
            </w:r>
            <w:r w:rsidRPr="00C73B1F">
              <w:rPr>
                <w:sz w:val="22"/>
                <w:szCs w:val="22"/>
              </w:rPr>
              <w:t xml:space="preserve"> and add all signals</w:t>
            </w:r>
          </w:p>
          <w:p w14:paraId="6D68C916" w14:textId="77777777" w:rsidR="00974138" w:rsidRDefault="00974138" w:rsidP="00801192">
            <w:pPr>
              <w:pStyle w:val="ListParagraph"/>
              <w:ind w:left="1080"/>
            </w:pPr>
            <w:r>
              <w:rPr>
                <w:noProof/>
                <w:lang w:val="en-IN" w:eastAsia="en-IN"/>
              </w:rPr>
              <w:drawing>
                <wp:inline distT="0" distB="0" distL="0" distR="0" wp14:anchorId="57C4A08A" wp14:editId="2D4FA5A7">
                  <wp:extent cx="3455277" cy="1266504"/>
                  <wp:effectExtent l="0" t="0" r="0" b="0"/>
                  <wp:docPr id="57" name="Рисунок 57"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Рисунок 57" descr="Изображение выглядит как текст&#10;&#10;Автоматически созданное описание"/>
                          <pic:cNvPicPr/>
                        </pic:nvPicPr>
                        <pic:blipFill>
                          <a:blip r:embed="rId39"/>
                          <a:stretch>
                            <a:fillRect/>
                          </a:stretch>
                        </pic:blipFill>
                        <pic:spPr>
                          <a:xfrm>
                            <a:off x="0" y="0"/>
                            <a:ext cx="3483805" cy="1276961"/>
                          </a:xfrm>
                          <a:prstGeom prst="rect">
                            <a:avLst/>
                          </a:prstGeom>
                        </pic:spPr>
                      </pic:pic>
                    </a:graphicData>
                  </a:graphic>
                </wp:inline>
              </w:drawing>
            </w:r>
          </w:p>
          <w:p w14:paraId="67F74F9E" w14:textId="77777777" w:rsidR="00974138" w:rsidRDefault="00974138" w:rsidP="00801192">
            <w:pPr>
              <w:pStyle w:val="ListParagraph"/>
              <w:ind w:left="1080"/>
            </w:pPr>
          </w:p>
          <w:p w14:paraId="15B65FB4" w14:textId="77777777" w:rsidR="00974138" w:rsidRPr="00C73B1F" w:rsidRDefault="00974138" w:rsidP="003D597D">
            <w:pPr>
              <w:ind w:left="720"/>
              <w:rPr>
                <w:sz w:val="22"/>
                <w:szCs w:val="22"/>
              </w:rPr>
            </w:pPr>
            <w:r w:rsidRPr="00C73B1F">
              <w:rPr>
                <w:b/>
                <w:bCs/>
                <w:sz w:val="22"/>
                <w:szCs w:val="22"/>
              </w:rPr>
              <w:t>Vio_0_probe_out0</w:t>
            </w:r>
            <w:r w:rsidRPr="00C73B1F">
              <w:rPr>
                <w:sz w:val="22"/>
                <w:szCs w:val="22"/>
              </w:rPr>
              <w:t xml:space="preserve"> – start signal for traffic generator</w:t>
            </w:r>
            <w:r>
              <w:rPr>
                <w:sz w:val="22"/>
                <w:szCs w:val="22"/>
              </w:rPr>
              <w:t>,</w:t>
            </w:r>
          </w:p>
          <w:p w14:paraId="1082472C" w14:textId="35956E6A" w:rsidR="00974138" w:rsidRDefault="00974138" w:rsidP="003D597D">
            <w:pPr>
              <w:ind w:left="720"/>
              <w:rPr>
                <w:sz w:val="22"/>
                <w:szCs w:val="22"/>
              </w:rPr>
            </w:pPr>
            <w:r w:rsidRPr="00C73B1F">
              <w:rPr>
                <w:b/>
                <w:bCs/>
                <w:sz w:val="22"/>
                <w:szCs w:val="22"/>
              </w:rPr>
              <w:t>Vio_0_probe_out1</w:t>
            </w:r>
            <w:r w:rsidRPr="00C73B1F">
              <w:rPr>
                <w:sz w:val="22"/>
                <w:szCs w:val="22"/>
              </w:rPr>
              <w:t xml:space="preserve"> – stop signal for traffic generator</w:t>
            </w:r>
          </w:p>
          <w:p w14:paraId="40B9AE87" w14:textId="77777777" w:rsidR="003D597D" w:rsidRPr="00C73B1F" w:rsidRDefault="003D597D" w:rsidP="003D597D">
            <w:pPr>
              <w:ind w:left="720"/>
              <w:rPr>
                <w:sz w:val="22"/>
                <w:szCs w:val="22"/>
              </w:rPr>
            </w:pPr>
          </w:p>
          <w:p w14:paraId="70F12119" w14:textId="77777777" w:rsidR="00974138" w:rsidRPr="00C73B1F" w:rsidRDefault="00974138" w:rsidP="00F9731D">
            <w:pPr>
              <w:pStyle w:val="ListParagraph"/>
              <w:numPr>
                <w:ilvl w:val="0"/>
                <w:numId w:val="52"/>
              </w:numPr>
              <w:spacing w:after="160" w:line="259" w:lineRule="auto"/>
              <w:ind w:left="1080"/>
              <w:rPr>
                <w:sz w:val="22"/>
                <w:szCs w:val="22"/>
              </w:rPr>
            </w:pPr>
            <w:r w:rsidRPr="00C73B1F">
              <w:rPr>
                <w:sz w:val="22"/>
                <w:szCs w:val="22"/>
              </w:rPr>
              <w:t>Turn on Traffic generator.</w:t>
            </w:r>
          </w:p>
          <w:p w14:paraId="6D8FAC2C" w14:textId="77777777" w:rsidR="00974138" w:rsidRDefault="00974138" w:rsidP="00F9731D">
            <w:pPr>
              <w:pStyle w:val="ListParagraph"/>
              <w:numPr>
                <w:ilvl w:val="0"/>
                <w:numId w:val="52"/>
              </w:numPr>
              <w:spacing w:before="120" w:after="120"/>
              <w:ind w:left="1080"/>
              <w:jc w:val="both"/>
              <w:rPr>
                <w:sz w:val="22"/>
                <w:szCs w:val="22"/>
              </w:rPr>
            </w:pPr>
            <w:r w:rsidRPr="00C73B1F">
              <w:rPr>
                <w:sz w:val="22"/>
                <w:szCs w:val="22"/>
              </w:rPr>
              <w:t>Click play button several times</w:t>
            </w:r>
            <w:r>
              <w:rPr>
                <w:sz w:val="22"/>
                <w:szCs w:val="22"/>
              </w:rPr>
              <w:t>.</w:t>
            </w:r>
          </w:p>
          <w:p w14:paraId="3BCD09FF" w14:textId="77777777" w:rsidR="00974138" w:rsidRDefault="00974138" w:rsidP="00F9731D">
            <w:pPr>
              <w:pStyle w:val="ListParagraph"/>
              <w:numPr>
                <w:ilvl w:val="0"/>
                <w:numId w:val="52"/>
              </w:numPr>
              <w:spacing w:before="120" w:after="120"/>
              <w:ind w:left="1080"/>
              <w:jc w:val="both"/>
              <w:rPr>
                <w:sz w:val="22"/>
                <w:szCs w:val="22"/>
              </w:rPr>
            </w:pPr>
            <w:r w:rsidRPr="00C73B1F">
              <w:rPr>
                <w:sz w:val="22"/>
                <w:szCs w:val="22"/>
              </w:rPr>
              <w:t xml:space="preserve">Throughput will be calculated in </w:t>
            </w:r>
            <w:r w:rsidRPr="00C73B1F">
              <w:rPr>
                <w:b/>
                <w:bCs/>
                <w:sz w:val="22"/>
                <w:szCs w:val="22"/>
              </w:rPr>
              <w:t>CalcSpeedGbps_0</w:t>
            </w:r>
            <w:r w:rsidRPr="00C73B1F">
              <w:rPr>
                <w:sz w:val="22"/>
                <w:szCs w:val="22"/>
              </w:rPr>
              <w:t xml:space="preserve"> variable. The value in Gbps</w:t>
            </w:r>
          </w:p>
          <w:p w14:paraId="440558C6" w14:textId="77777777" w:rsidR="00974138" w:rsidRPr="00C73B1F" w:rsidRDefault="00974138" w:rsidP="00801192">
            <w:pPr>
              <w:pStyle w:val="ListParagraph"/>
              <w:ind w:left="1080"/>
              <w:rPr>
                <w:sz w:val="22"/>
                <w:szCs w:val="22"/>
              </w:rPr>
            </w:pPr>
            <w:r>
              <w:rPr>
                <w:noProof/>
                <w:lang w:val="en-IN" w:eastAsia="en-IN"/>
              </w:rPr>
              <w:drawing>
                <wp:inline distT="0" distB="0" distL="0" distR="0" wp14:anchorId="6392B123" wp14:editId="0DA271C5">
                  <wp:extent cx="2995272" cy="1070998"/>
                  <wp:effectExtent l="0" t="0" r="0" b="0"/>
                  <wp:docPr id="58" name="Рисунок 58"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Рисунок 58" descr="Изображение выглядит как текст&#10;&#10;Автоматически созданное описание"/>
                          <pic:cNvPicPr/>
                        </pic:nvPicPr>
                        <pic:blipFill>
                          <a:blip r:embed="rId40"/>
                          <a:stretch>
                            <a:fillRect/>
                          </a:stretch>
                        </pic:blipFill>
                        <pic:spPr>
                          <a:xfrm>
                            <a:off x="0" y="0"/>
                            <a:ext cx="3007990" cy="1075546"/>
                          </a:xfrm>
                          <a:prstGeom prst="rect">
                            <a:avLst/>
                          </a:prstGeom>
                        </pic:spPr>
                      </pic:pic>
                    </a:graphicData>
                  </a:graphic>
                </wp:inline>
              </w:drawing>
            </w:r>
          </w:p>
        </w:tc>
      </w:tr>
      <w:tr w:rsidR="00974138" w14:paraId="11BAFFE8" w14:textId="77777777" w:rsidTr="00F4192D">
        <w:tc>
          <w:tcPr>
            <w:tcW w:w="8788" w:type="dxa"/>
          </w:tcPr>
          <w:p w14:paraId="4A3FEEDA" w14:textId="77777777" w:rsidR="00974138" w:rsidRDefault="00974138" w:rsidP="00B70B69">
            <w:pPr>
              <w:pStyle w:val="BodyText"/>
            </w:pPr>
            <w:r>
              <w:lastRenderedPageBreak/>
              <w:t>Problems, found during testing:</w:t>
            </w:r>
          </w:p>
        </w:tc>
      </w:tr>
      <w:tr w:rsidR="00974138" w14:paraId="45912ED5" w14:textId="77777777" w:rsidTr="00F4192D">
        <w:tc>
          <w:tcPr>
            <w:tcW w:w="8788" w:type="dxa"/>
          </w:tcPr>
          <w:p w14:paraId="4DF83189" w14:textId="77777777" w:rsidR="00974138" w:rsidRDefault="00974138" w:rsidP="00B70B69">
            <w:pPr>
              <w:pStyle w:val="BodyText"/>
            </w:pPr>
            <w:r>
              <w:lastRenderedPageBreak/>
              <w:t>Expected outcome: The value of throughput on AXI Ethernet IP is reflected in the performance monitor window and close to the expected value of 25Gbps.</w:t>
            </w:r>
          </w:p>
        </w:tc>
      </w:tr>
      <w:tr w:rsidR="00974138" w14:paraId="41728F08" w14:textId="77777777" w:rsidTr="00F4192D">
        <w:tc>
          <w:tcPr>
            <w:tcW w:w="8788" w:type="dxa"/>
          </w:tcPr>
          <w:p w14:paraId="6DBE87F4" w14:textId="77777777" w:rsidR="00974138" w:rsidRDefault="00974138" w:rsidP="00B70B69">
            <w:pPr>
              <w:pStyle w:val="BodyText"/>
            </w:pPr>
            <w:r>
              <w:t>Test protocol:</w:t>
            </w:r>
          </w:p>
        </w:tc>
      </w:tr>
    </w:tbl>
    <w:p w14:paraId="62E5F541" w14:textId="77777777" w:rsidR="00974138" w:rsidRDefault="00974138" w:rsidP="00B70B69">
      <w:pPr>
        <w:pStyle w:val="BodyText"/>
        <w:rPr>
          <w:lang w:val="ru-RU"/>
        </w:rPr>
      </w:pPr>
    </w:p>
    <w:p w14:paraId="79FBA31C" w14:textId="14E17AAD" w:rsidR="00BC3E33" w:rsidRDefault="00852D95" w:rsidP="006A134E">
      <w:pPr>
        <w:pStyle w:val="Heading2"/>
        <w:numPr>
          <w:ilvl w:val="1"/>
          <w:numId w:val="28"/>
        </w:numPr>
        <w:rPr>
          <w:rFonts w:hint="eastAsia"/>
        </w:rPr>
      </w:pPr>
      <w:bookmarkStart w:id="69" w:name="_Toc98784067"/>
      <w:bookmarkStart w:id="70" w:name="_Toc114507855"/>
      <w:r>
        <w:t>Modem functional testing</w:t>
      </w:r>
      <w:bookmarkEnd w:id="69"/>
      <w:bookmarkEnd w:id="70"/>
    </w:p>
    <w:p w14:paraId="51EFCFCB" w14:textId="0C4E525C" w:rsidR="001303EE" w:rsidRPr="00C87CC6" w:rsidRDefault="001303EE" w:rsidP="00940479">
      <w:pPr>
        <w:pStyle w:val="Heading3"/>
        <w:rPr>
          <w:rFonts w:hint="eastAsia"/>
        </w:rPr>
      </w:pPr>
      <w:r w:rsidRPr="00C87CC6">
        <w:t>O-RAN packet delay test</w:t>
      </w:r>
    </w:p>
    <w:p w14:paraId="33BA483F" w14:textId="77777777" w:rsidR="001303EE" w:rsidRPr="001303EE" w:rsidRDefault="001303EE" w:rsidP="001303EE"/>
    <w:tbl>
      <w:tblPr>
        <w:tblStyle w:val="TableGrid"/>
        <w:tblW w:w="0" w:type="auto"/>
        <w:tblInd w:w="562" w:type="dxa"/>
        <w:tblLook w:val="04A0" w:firstRow="1" w:lastRow="0" w:firstColumn="1" w:lastColumn="0" w:noHBand="0" w:noVBand="1"/>
      </w:tblPr>
      <w:tblGrid>
        <w:gridCol w:w="8788"/>
      </w:tblGrid>
      <w:tr w:rsidR="001303EE" w:rsidRPr="001303EE" w14:paraId="371F10B6" w14:textId="77777777" w:rsidTr="007F1DE4">
        <w:tc>
          <w:tcPr>
            <w:tcW w:w="8788" w:type="dxa"/>
          </w:tcPr>
          <w:p w14:paraId="78037150" w14:textId="77777777" w:rsidR="001303EE" w:rsidRPr="001303EE" w:rsidRDefault="001303EE" w:rsidP="00B70B69">
            <w:pPr>
              <w:pStyle w:val="BodyText"/>
            </w:pPr>
            <w:r w:rsidRPr="001303EE">
              <w:t>Test name: Ounas O-RAN delay test</w:t>
            </w:r>
          </w:p>
        </w:tc>
      </w:tr>
      <w:tr w:rsidR="001303EE" w:rsidRPr="001303EE" w14:paraId="102E42BC" w14:textId="77777777" w:rsidTr="007F1DE4">
        <w:tc>
          <w:tcPr>
            <w:tcW w:w="8788" w:type="dxa"/>
          </w:tcPr>
          <w:p w14:paraId="3DD0D954" w14:textId="77777777" w:rsidR="001303EE" w:rsidRPr="001303EE" w:rsidRDefault="001303EE" w:rsidP="00B70B69">
            <w:pPr>
              <w:pStyle w:val="BodyText"/>
              <w:rPr>
                <w:bCs/>
              </w:rPr>
            </w:pPr>
            <w:r w:rsidRPr="001303EE">
              <w:t>Test objective: To validate the time synchronization between O-RU and O-DU and capability to operate within predefined intervals of RxWindow and C-Plane advance time.</w:t>
            </w:r>
          </w:p>
        </w:tc>
      </w:tr>
      <w:tr w:rsidR="001303EE" w:rsidRPr="001303EE" w14:paraId="25A1B627" w14:textId="77777777" w:rsidTr="007F1DE4">
        <w:tc>
          <w:tcPr>
            <w:tcW w:w="8788" w:type="dxa"/>
          </w:tcPr>
          <w:p w14:paraId="59C2EA41" w14:textId="77777777" w:rsidR="001303EE" w:rsidRPr="001303EE" w:rsidRDefault="001303EE" w:rsidP="00C83B9E">
            <w:pPr>
              <w:shd w:val="clear" w:color="auto" w:fill="FFFFFF"/>
              <w:rPr>
                <w:rFonts w:ascii="Arial" w:hAnsi="Arial" w:cs="Arial"/>
              </w:rPr>
            </w:pPr>
            <w:r w:rsidRPr="001303EE">
              <w:rPr>
                <w:rFonts w:ascii="Arial" w:hAnsi="Arial" w:cs="Arial"/>
                <w:bCs/>
              </w:rPr>
              <w:t xml:space="preserve">Test setup: Assembled 8T8R TRXPSU board with installed BSP, Modem and MCU SW/FW, </w:t>
            </w:r>
            <w:r w:rsidRPr="001303EE">
              <w:rPr>
                <w:rFonts w:ascii="Arial" w:hAnsi="Arial" w:cs="Arial"/>
              </w:rPr>
              <w:t>power supply</w:t>
            </w:r>
            <w:r w:rsidRPr="001303EE">
              <w:rPr>
                <w:rFonts w:ascii="Arial" w:hAnsi="Arial" w:cs="Arial"/>
                <w:bCs/>
              </w:rPr>
              <w:t>, Keysight O-RAN studio server.</w:t>
            </w:r>
          </w:p>
        </w:tc>
      </w:tr>
      <w:tr w:rsidR="001303EE" w:rsidRPr="001303EE" w14:paraId="6CE51913" w14:textId="77777777" w:rsidTr="007F1DE4">
        <w:tc>
          <w:tcPr>
            <w:tcW w:w="8788" w:type="dxa"/>
          </w:tcPr>
          <w:p w14:paraId="47D5B748" w14:textId="77777777" w:rsidR="001303EE" w:rsidRPr="001303EE" w:rsidRDefault="001303EE" w:rsidP="00B70B69">
            <w:pPr>
              <w:pStyle w:val="BodyText"/>
            </w:pPr>
            <w:r w:rsidRPr="001303EE">
              <w:t>Procedure:</w:t>
            </w:r>
          </w:p>
        </w:tc>
      </w:tr>
      <w:tr w:rsidR="001303EE" w:rsidRPr="001303EE" w14:paraId="007749ED" w14:textId="77777777" w:rsidTr="007F1DE4">
        <w:tc>
          <w:tcPr>
            <w:tcW w:w="8788" w:type="dxa"/>
          </w:tcPr>
          <w:p w14:paraId="2BFFD887" w14:textId="77777777" w:rsidR="001303EE" w:rsidRPr="001303EE" w:rsidRDefault="001303EE" w:rsidP="00F9731D">
            <w:pPr>
              <w:pStyle w:val="BodyText"/>
              <w:numPr>
                <w:ilvl w:val="0"/>
                <w:numId w:val="53"/>
              </w:numPr>
            </w:pPr>
            <w:r w:rsidRPr="001303EE">
              <w:t>Assemble the test setup</w:t>
            </w:r>
          </w:p>
          <w:p w14:paraId="112278CE" w14:textId="77777777" w:rsidR="001303EE" w:rsidRPr="001303EE" w:rsidRDefault="001303EE" w:rsidP="00F9731D">
            <w:pPr>
              <w:pStyle w:val="BodyText"/>
              <w:numPr>
                <w:ilvl w:val="0"/>
                <w:numId w:val="53"/>
              </w:numPr>
            </w:pPr>
            <w:r w:rsidRPr="001303EE">
              <w:t>Connect SFP interfaces of Keysight O-RAN Studio server and Ounas digital board.</w:t>
            </w:r>
          </w:p>
          <w:p w14:paraId="72812E6E" w14:textId="77777777" w:rsidR="001303EE" w:rsidRPr="001303EE" w:rsidRDefault="001303EE" w:rsidP="00F9731D">
            <w:pPr>
              <w:pStyle w:val="BodyText"/>
              <w:numPr>
                <w:ilvl w:val="0"/>
                <w:numId w:val="53"/>
              </w:numPr>
            </w:pPr>
            <w:r w:rsidRPr="001303EE">
              <w:t>Power up the complete system</w:t>
            </w:r>
          </w:p>
          <w:p w14:paraId="60DF299F" w14:textId="77777777" w:rsidR="001303EE" w:rsidRPr="001303EE" w:rsidRDefault="001303EE" w:rsidP="00F9731D">
            <w:pPr>
              <w:pStyle w:val="BodyText"/>
              <w:numPr>
                <w:ilvl w:val="0"/>
                <w:numId w:val="53"/>
              </w:numPr>
            </w:pPr>
            <w:r w:rsidRPr="001303EE">
              <w:t>Wait for OS invite to enter the authentication data and login</w:t>
            </w:r>
          </w:p>
          <w:p w14:paraId="6C4C95BF" w14:textId="77777777" w:rsidR="001303EE" w:rsidRPr="00C87CC6" w:rsidRDefault="001303EE" w:rsidP="00F9731D">
            <w:pPr>
              <w:pStyle w:val="BodyText"/>
              <w:numPr>
                <w:ilvl w:val="0"/>
                <w:numId w:val="53"/>
              </w:numPr>
            </w:pPr>
            <w:r w:rsidRPr="00C87CC6">
              <w:t xml:space="preserve">Enter to RFSoC console and run bash script “modem_init.sh” with ‘packet_delay’ argument </w:t>
            </w:r>
          </w:p>
          <w:p w14:paraId="5119AA2F" w14:textId="77777777" w:rsidR="001303EE" w:rsidRPr="001303EE" w:rsidRDefault="001303EE" w:rsidP="00F9731D">
            <w:pPr>
              <w:pStyle w:val="BodyText"/>
              <w:numPr>
                <w:ilvl w:val="0"/>
                <w:numId w:val="53"/>
              </w:numPr>
            </w:pPr>
            <w:r w:rsidRPr="001303EE">
              <w:t>In Keysight O-RAN Studio GUI allow PTP synchronization and wait until time sync reaches the sufficient synchronization level (green button will indicate sync accuracy, PTP status tab will reflect the PTP information). Normally this should take around 30 seconds or less.</w:t>
            </w:r>
          </w:p>
          <w:p w14:paraId="60A2B932" w14:textId="77777777" w:rsidR="001303EE" w:rsidRPr="001303EE" w:rsidRDefault="001303EE" w:rsidP="00F9731D">
            <w:pPr>
              <w:pStyle w:val="BodyText"/>
              <w:numPr>
                <w:ilvl w:val="0"/>
                <w:numId w:val="53"/>
              </w:numPr>
            </w:pPr>
            <w:r w:rsidRPr="001303EE">
              <w:t>In Keysight O-RAN Studio GUI from the File menu select and launch the DL scenario: ‘dl_delay_test’</w:t>
            </w:r>
          </w:p>
          <w:p w14:paraId="5DA7911F" w14:textId="77777777" w:rsidR="001303EE" w:rsidRPr="001303EE" w:rsidRDefault="001303EE" w:rsidP="00F9731D">
            <w:pPr>
              <w:pStyle w:val="BodyText"/>
              <w:numPr>
                <w:ilvl w:val="0"/>
                <w:numId w:val="53"/>
              </w:numPr>
            </w:pPr>
            <w:r w:rsidRPr="001303EE">
              <w:t>Capture the eCPRI packets statistics in the Ounas digital board terminal window.</w:t>
            </w:r>
          </w:p>
        </w:tc>
      </w:tr>
      <w:tr w:rsidR="001303EE" w:rsidRPr="001303EE" w14:paraId="09D3FFC7" w14:textId="77777777" w:rsidTr="007F1DE4">
        <w:tc>
          <w:tcPr>
            <w:tcW w:w="8788" w:type="dxa"/>
          </w:tcPr>
          <w:p w14:paraId="7B5BBFA4" w14:textId="77777777" w:rsidR="001303EE" w:rsidRPr="001303EE" w:rsidRDefault="001303EE" w:rsidP="00B70B69">
            <w:pPr>
              <w:pStyle w:val="BodyText"/>
            </w:pPr>
            <w:r w:rsidRPr="001303EE">
              <w:t>Problems, found during testing:</w:t>
            </w:r>
          </w:p>
        </w:tc>
      </w:tr>
      <w:tr w:rsidR="001303EE" w:rsidRPr="001303EE" w14:paraId="446A26BD" w14:textId="77777777" w:rsidTr="007F1DE4">
        <w:tc>
          <w:tcPr>
            <w:tcW w:w="8788" w:type="dxa"/>
          </w:tcPr>
          <w:p w14:paraId="24FDDF1D" w14:textId="77777777" w:rsidR="001303EE" w:rsidRDefault="001303EE" w:rsidP="00B70B69">
            <w:pPr>
              <w:pStyle w:val="BodyText"/>
            </w:pPr>
            <w:r w:rsidRPr="001303EE">
              <w:t xml:space="preserve">Expected outcome: </w:t>
            </w:r>
          </w:p>
          <w:p w14:paraId="2508246D" w14:textId="28E019A8" w:rsidR="001303EE" w:rsidRPr="001303EE" w:rsidRDefault="004A1216" w:rsidP="00B70B69">
            <w:pPr>
              <w:pStyle w:val="BodyText"/>
            </w:pPr>
            <w:r>
              <w:t>T</w:t>
            </w:r>
            <w:r w:rsidR="001303EE" w:rsidRPr="001303EE">
              <w:t>he captured eCPRI packets statistics in the Ounas digital board terminal window should reflect the number of ‘late_packets’ and ’early_packets’ as zero percent, while the number of ‘packets on time’ should be 100%.</w:t>
            </w:r>
          </w:p>
        </w:tc>
      </w:tr>
      <w:tr w:rsidR="001303EE" w:rsidRPr="001303EE" w14:paraId="0644C3B1" w14:textId="77777777" w:rsidTr="007F1DE4">
        <w:tc>
          <w:tcPr>
            <w:tcW w:w="8788" w:type="dxa"/>
          </w:tcPr>
          <w:p w14:paraId="375D02E4" w14:textId="77777777" w:rsidR="001303EE" w:rsidRPr="001303EE" w:rsidRDefault="001303EE" w:rsidP="00B70B69">
            <w:pPr>
              <w:pStyle w:val="BodyText"/>
            </w:pPr>
            <w:r w:rsidRPr="001303EE">
              <w:t>Test protocol:</w:t>
            </w:r>
          </w:p>
        </w:tc>
      </w:tr>
    </w:tbl>
    <w:p w14:paraId="17140F22" w14:textId="77777777" w:rsidR="001303EE" w:rsidRPr="000472F2" w:rsidRDefault="001303EE" w:rsidP="00B70B69">
      <w:pPr>
        <w:pStyle w:val="BodyText"/>
        <w:rPr>
          <w:lang w:val="ru-RU"/>
        </w:rPr>
      </w:pPr>
    </w:p>
    <w:p w14:paraId="779536CF" w14:textId="0C7274E7" w:rsidR="001303EE" w:rsidRDefault="001303EE" w:rsidP="00940479">
      <w:pPr>
        <w:pStyle w:val="Heading3"/>
        <w:rPr>
          <w:rFonts w:hint="eastAsia"/>
        </w:rPr>
      </w:pPr>
      <w:r>
        <w:t>O-RAN packets statistics test</w:t>
      </w:r>
    </w:p>
    <w:p w14:paraId="1DFB777E" w14:textId="77777777" w:rsidR="001303EE" w:rsidRPr="001303EE" w:rsidRDefault="001303EE" w:rsidP="001303EE"/>
    <w:tbl>
      <w:tblPr>
        <w:tblStyle w:val="TableGrid"/>
        <w:tblW w:w="0" w:type="auto"/>
        <w:tblInd w:w="562" w:type="dxa"/>
        <w:tblLook w:val="04A0" w:firstRow="1" w:lastRow="0" w:firstColumn="1" w:lastColumn="0" w:noHBand="0" w:noVBand="1"/>
      </w:tblPr>
      <w:tblGrid>
        <w:gridCol w:w="8788"/>
      </w:tblGrid>
      <w:tr w:rsidR="001303EE" w:rsidRPr="00E07127" w14:paraId="5623231A" w14:textId="77777777" w:rsidTr="007F1DE4">
        <w:tc>
          <w:tcPr>
            <w:tcW w:w="8788" w:type="dxa"/>
          </w:tcPr>
          <w:p w14:paraId="32648A87" w14:textId="77777777" w:rsidR="001303EE" w:rsidRPr="00E07127" w:rsidRDefault="001303EE" w:rsidP="00B70B69">
            <w:pPr>
              <w:pStyle w:val="BodyText"/>
            </w:pPr>
            <w:r w:rsidRPr="00E07127">
              <w:t>Test name: Ounas O-RAN statistics test</w:t>
            </w:r>
          </w:p>
        </w:tc>
      </w:tr>
      <w:tr w:rsidR="001303EE" w:rsidRPr="00E07127" w14:paraId="1B004B30" w14:textId="77777777" w:rsidTr="007F1DE4">
        <w:tc>
          <w:tcPr>
            <w:tcW w:w="8788" w:type="dxa"/>
          </w:tcPr>
          <w:p w14:paraId="1D066FEB" w14:textId="77777777" w:rsidR="001303EE" w:rsidRPr="00E07127" w:rsidRDefault="001303EE" w:rsidP="00B70B69">
            <w:pPr>
              <w:pStyle w:val="BodyText"/>
              <w:rPr>
                <w:bCs/>
              </w:rPr>
            </w:pPr>
            <w:r w:rsidRPr="00E07127">
              <w:lastRenderedPageBreak/>
              <w:t>Test objective: To validate the time synchronization between O-RU and O-DU and capability to acknowledge the received and transmitted eCPRI packets as ‘good’.</w:t>
            </w:r>
          </w:p>
        </w:tc>
      </w:tr>
      <w:tr w:rsidR="001303EE" w:rsidRPr="00E07127" w14:paraId="458AF1CA" w14:textId="77777777" w:rsidTr="007F1DE4">
        <w:tc>
          <w:tcPr>
            <w:tcW w:w="8788" w:type="dxa"/>
          </w:tcPr>
          <w:p w14:paraId="7551287B" w14:textId="77777777" w:rsidR="001303EE" w:rsidRPr="00E07127" w:rsidRDefault="001303EE" w:rsidP="00C83B9E">
            <w:pPr>
              <w:shd w:val="clear" w:color="auto" w:fill="FFFFFF"/>
              <w:rPr>
                <w:rFonts w:ascii="Arial" w:hAnsi="Arial" w:cs="Arial"/>
              </w:rPr>
            </w:pPr>
            <w:r w:rsidRPr="00E07127">
              <w:rPr>
                <w:rFonts w:ascii="Arial" w:hAnsi="Arial" w:cs="Arial"/>
                <w:bCs/>
              </w:rPr>
              <w:t xml:space="preserve">Test setup: Assembled 8T8R TRXPSU board with installed BSP, Modem and MCU SW/FW, </w:t>
            </w:r>
            <w:r w:rsidRPr="00E07127">
              <w:rPr>
                <w:rFonts w:ascii="Arial" w:hAnsi="Arial" w:cs="Arial"/>
              </w:rPr>
              <w:t>power supply</w:t>
            </w:r>
            <w:r w:rsidRPr="00E07127">
              <w:rPr>
                <w:rFonts w:ascii="Arial" w:hAnsi="Arial" w:cs="Arial"/>
                <w:bCs/>
              </w:rPr>
              <w:t>, Keysight O-RAN studio server.</w:t>
            </w:r>
          </w:p>
        </w:tc>
      </w:tr>
      <w:tr w:rsidR="001303EE" w:rsidRPr="00E07127" w14:paraId="5FE1BB69" w14:textId="77777777" w:rsidTr="007F1DE4">
        <w:tc>
          <w:tcPr>
            <w:tcW w:w="8788" w:type="dxa"/>
          </w:tcPr>
          <w:p w14:paraId="7E6ABD01" w14:textId="77777777" w:rsidR="001303EE" w:rsidRPr="00E07127" w:rsidRDefault="001303EE" w:rsidP="00B70B69">
            <w:pPr>
              <w:pStyle w:val="BodyText"/>
            </w:pPr>
            <w:r w:rsidRPr="00E07127">
              <w:t>Procedure:</w:t>
            </w:r>
          </w:p>
        </w:tc>
      </w:tr>
      <w:tr w:rsidR="001303EE" w:rsidRPr="00E07127" w14:paraId="6C87367E" w14:textId="77777777" w:rsidTr="007F1DE4">
        <w:tc>
          <w:tcPr>
            <w:tcW w:w="8788" w:type="dxa"/>
          </w:tcPr>
          <w:p w14:paraId="71DF8249" w14:textId="77777777" w:rsidR="001303EE" w:rsidRPr="00E07127" w:rsidRDefault="001303EE" w:rsidP="00F9731D">
            <w:pPr>
              <w:pStyle w:val="BodyText"/>
              <w:numPr>
                <w:ilvl w:val="0"/>
                <w:numId w:val="54"/>
              </w:numPr>
            </w:pPr>
            <w:r w:rsidRPr="00E07127">
              <w:t>Assemble the test setup</w:t>
            </w:r>
          </w:p>
          <w:p w14:paraId="26960DE0" w14:textId="77777777" w:rsidR="001303EE" w:rsidRPr="00E07127" w:rsidRDefault="001303EE" w:rsidP="00F9731D">
            <w:pPr>
              <w:pStyle w:val="BodyText"/>
              <w:numPr>
                <w:ilvl w:val="0"/>
                <w:numId w:val="54"/>
              </w:numPr>
            </w:pPr>
            <w:r w:rsidRPr="00E07127">
              <w:t>Connect SFP interfaces of Keysight O-RAN Studio server and Ounas digital board.</w:t>
            </w:r>
          </w:p>
          <w:p w14:paraId="659F1ED1" w14:textId="77777777" w:rsidR="001303EE" w:rsidRPr="00E07127" w:rsidRDefault="001303EE" w:rsidP="00F9731D">
            <w:pPr>
              <w:pStyle w:val="BodyText"/>
              <w:numPr>
                <w:ilvl w:val="0"/>
                <w:numId w:val="54"/>
              </w:numPr>
            </w:pPr>
            <w:r w:rsidRPr="00E07127">
              <w:t>Power up the complete system</w:t>
            </w:r>
          </w:p>
          <w:p w14:paraId="246E2CF7" w14:textId="77777777" w:rsidR="001303EE" w:rsidRPr="00E07127" w:rsidRDefault="001303EE" w:rsidP="00F9731D">
            <w:pPr>
              <w:pStyle w:val="BodyText"/>
              <w:numPr>
                <w:ilvl w:val="0"/>
                <w:numId w:val="54"/>
              </w:numPr>
            </w:pPr>
            <w:r w:rsidRPr="00E07127">
              <w:t>Wait for OS invite to enter the authentication data and login</w:t>
            </w:r>
          </w:p>
          <w:p w14:paraId="31BFCEEE" w14:textId="77777777" w:rsidR="001303EE" w:rsidRPr="00E07127" w:rsidRDefault="001303EE" w:rsidP="00F9731D">
            <w:pPr>
              <w:pStyle w:val="BodyText"/>
              <w:numPr>
                <w:ilvl w:val="0"/>
                <w:numId w:val="54"/>
              </w:numPr>
            </w:pPr>
            <w:r w:rsidRPr="00E07127">
              <w:t xml:space="preserve">Enter to RFSoC console and run bash script “modem_init.sh” with ‘packet_stats’ argument </w:t>
            </w:r>
          </w:p>
          <w:p w14:paraId="26725A14" w14:textId="77777777" w:rsidR="001303EE" w:rsidRPr="00E07127" w:rsidRDefault="001303EE" w:rsidP="00F9731D">
            <w:pPr>
              <w:pStyle w:val="BodyText"/>
              <w:numPr>
                <w:ilvl w:val="0"/>
                <w:numId w:val="54"/>
              </w:numPr>
            </w:pPr>
            <w:r w:rsidRPr="00E07127">
              <w:t>In Keysight O-RAN Studio GUI allow PTP synchronization and wait until time sync reaches the sufficient synchronization level (green button will indicate sync accuracy, PTP status tab will reflect the PTP information). Normally this should take around 30 seconds or less.</w:t>
            </w:r>
          </w:p>
          <w:p w14:paraId="0BF66E09" w14:textId="77777777" w:rsidR="001303EE" w:rsidRPr="00C87CC6" w:rsidRDefault="001303EE" w:rsidP="00F9731D">
            <w:pPr>
              <w:pStyle w:val="BodyText"/>
              <w:numPr>
                <w:ilvl w:val="0"/>
                <w:numId w:val="54"/>
              </w:numPr>
            </w:pPr>
            <w:r w:rsidRPr="00C87CC6">
              <w:t>In Keysight O-RAN Studio GUI from the File menu select and launch the DL scenario: ‘dl_stats_test’</w:t>
            </w:r>
          </w:p>
          <w:p w14:paraId="07E80EAA" w14:textId="77777777" w:rsidR="001303EE" w:rsidRPr="00E07127" w:rsidRDefault="001303EE" w:rsidP="00F9731D">
            <w:pPr>
              <w:pStyle w:val="BodyText"/>
              <w:numPr>
                <w:ilvl w:val="0"/>
                <w:numId w:val="54"/>
              </w:numPr>
            </w:pPr>
            <w:r w:rsidRPr="00E07127">
              <w:t>Capture the eCPRI packets statistics in the Ounas digital board terminal window and capture the packets statistics in the ‘Counters and KPIs’ tab of O-RAN Studio GUI window.</w:t>
            </w:r>
          </w:p>
        </w:tc>
      </w:tr>
      <w:tr w:rsidR="001303EE" w:rsidRPr="00E07127" w14:paraId="03AD5193" w14:textId="77777777" w:rsidTr="007F1DE4">
        <w:tc>
          <w:tcPr>
            <w:tcW w:w="8788" w:type="dxa"/>
          </w:tcPr>
          <w:p w14:paraId="1A427C75" w14:textId="77777777" w:rsidR="001303EE" w:rsidRPr="00E07127" w:rsidRDefault="001303EE" w:rsidP="00B70B69">
            <w:pPr>
              <w:pStyle w:val="BodyText"/>
            </w:pPr>
            <w:r w:rsidRPr="00E07127">
              <w:t>Problems, found during testing:</w:t>
            </w:r>
          </w:p>
        </w:tc>
      </w:tr>
      <w:tr w:rsidR="001303EE" w:rsidRPr="00E07127" w14:paraId="658051F3" w14:textId="77777777" w:rsidTr="007F1DE4">
        <w:tc>
          <w:tcPr>
            <w:tcW w:w="8788" w:type="dxa"/>
          </w:tcPr>
          <w:p w14:paraId="3A713063" w14:textId="77777777" w:rsidR="00643E76" w:rsidRPr="00E07127" w:rsidRDefault="001303EE" w:rsidP="00B70B69">
            <w:pPr>
              <w:pStyle w:val="BodyText"/>
            </w:pPr>
            <w:r w:rsidRPr="00E07127">
              <w:t xml:space="preserve">Expected outcome: </w:t>
            </w:r>
          </w:p>
          <w:p w14:paraId="2B1F294E" w14:textId="271A63BE" w:rsidR="001303EE" w:rsidRPr="00E07127" w:rsidRDefault="00643E76" w:rsidP="00B70B69">
            <w:pPr>
              <w:pStyle w:val="BodyText"/>
            </w:pPr>
            <w:r w:rsidRPr="00E07127">
              <w:t>T</w:t>
            </w:r>
            <w:r w:rsidR="001303EE" w:rsidRPr="00E07127">
              <w:t>he captured eCPRI packets statistics in the Ounas digital board terminal window should reflect the number of ‘good’ packets, different from zero, while the number of ‘bad’ packets should be 0. The captured eCPRI packets statistics in the O-RAN Studio GUI window should reflect the number of RxPackets and RxBytes as well as TxPackets and TxBytes, different from zero, while the number of ‘Rx Packets Bad FCS’ and ‘Tx Packets Bad FCS’ should be 0.</w:t>
            </w:r>
          </w:p>
        </w:tc>
      </w:tr>
      <w:tr w:rsidR="001303EE" w:rsidRPr="00E07127" w14:paraId="2E0DBED9" w14:textId="77777777" w:rsidTr="007F1DE4">
        <w:tc>
          <w:tcPr>
            <w:tcW w:w="8788" w:type="dxa"/>
          </w:tcPr>
          <w:p w14:paraId="06D4D576" w14:textId="77777777" w:rsidR="001303EE" w:rsidRPr="00E07127" w:rsidRDefault="001303EE" w:rsidP="00B70B69">
            <w:pPr>
              <w:pStyle w:val="BodyText"/>
            </w:pPr>
            <w:r w:rsidRPr="00E07127">
              <w:t>Test protocol:</w:t>
            </w:r>
          </w:p>
        </w:tc>
      </w:tr>
    </w:tbl>
    <w:p w14:paraId="605F6066" w14:textId="77777777" w:rsidR="001303EE" w:rsidRPr="009221BA" w:rsidRDefault="001303EE" w:rsidP="00B70B69">
      <w:pPr>
        <w:pStyle w:val="BodyText"/>
        <w:rPr>
          <w:lang w:val="ru-RU"/>
        </w:rPr>
      </w:pPr>
    </w:p>
    <w:p w14:paraId="46021387" w14:textId="3DB4D351" w:rsidR="001303EE" w:rsidRDefault="001303EE" w:rsidP="00940479">
      <w:pPr>
        <w:pStyle w:val="Heading3"/>
        <w:rPr>
          <w:rFonts w:hint="eastAsia"/>
        </w:rPr>
      </w:pPr>
      <w:r>
        <w:t>O-RAN synchronization test</w:t>
      </w:r>
    </w:p>
    <w:p w14:paraId="5D1BA5C3" w14:textId="77777777" w:rsidR="00E07127" w:rsidRPr="00E07127" w:rsidRDefault="00E07127" w:rsidP="00E07127"/>
    <w:tbl>
      <w:tblPr>
        <w:tblStyle w:val="TableGrid"/>
        <w:tblW w:w="0" w:type="auto"/>
        <w:tblInd w:w="562" w:type="dxa"/>
        <w:tblLook w:val="04A0" w:firstRow="1" w:lastRow="0" w:firstColumn="1" w:lastColumn="0" w:noHBand="0" w:noVBand="1"/>
      </w:tblPr>
      <w:tblGrid>
        <w:gridCol w:w="8788"/>
      </w:tblGrid>
      <w:tr w:rsidR="001303EE" w:rsidRPr="00E07127" w14:paraId="0C76B768" w14:textId="77777777" w:rsidTr="007F1DE4">
        <w:tc>
          <w:tcPr>
            <w:tcW w:w="8788" w:type="dxa"/>
          </w:tcPr>
          <w:p w14:paraId="58B40027" w14:textId="77777777" w:rsidR="001303EE" w:rsidRPr="00E07127" w:rsidRDefault="001303EE" w:rsidP="00B70B69">
            <w:pPr>
              <w:pStyle w:val="BodyText"/>
            </w:pPr>
            <w:r w:rsidRPr="00E07127">
              <w:t>Test name: Ounas O-RAN PTP test</w:t>
            </w:r>
          </w:p>
        </w:tc>
      </w:tr>
      <w:tr w:rsidR="001303EE" w:rsidRPr="00E07127" w14:paraId="1DBD9293" w14:textId="77777777" w:rsidTr="007F1DE4">
        <w:tc>
          <w:tcPr>
            <w:tcW w:w="8788" w:type="dxa"/>
          </w:tcPr>
          <w:p w14:paraId="4166BF16" w14:textId="77777777" w:rsidR="001303EE" w:rsidRPr="00E07127" w:rsidRDefault="001303EE" w:rsidP="00B70B69">
            <w:pPr>
              <w:pStyle w:val="BodyText"/>
              <w:rPr>
                <w:bCs/>
              </w:rPr>
            </w:pPr>
            <w:r w:rsidRPr="00E07127">
              <w:t>Test objective: To validate the time synchronization between O-RU and O-DU.</w:t>
            </w:r>
          </w:p>
        </w:tc>
      </w:tr>
      <w:tr w:rsidR="001303EE" w:rsidRPr="00E07127" w14:paraId="5D5702E6" w14:textId="77777777" w:rsidTr="007F1DE4">
        <w:tc>
          <w:tcPr>
            <w:tcW w:w="8788" w:type="dxa"/>
          </w:tcPr>
          <w:p w14:paraId="0CACD43E" w14:textId="77777777" w:rsidR="001303EE" w:rsidRPr="00E07127" w:rsidRDefault="001303EE" w:rsidP="00C83B9E">
            <w:pPr>
              <w:shd w:val="clear" w:color="auto" w:fill="FFFFFF"/>
              <w:rPr>
                <w:rFonts w:ascii="Arial" w:hAnsi="Arial" w:cs="Arial"/>
              </w:rPr>
            </w:pPr>
            <w:r w:rsidRPr="00E07127">
              <w:rPr>
                <w:rFonts w:ascii="Arial" w:hAnsi="Arial" w:cs="Arial"/>
                <w:bCs/>
              </w:rPr>
              <w:t xml:space="preserve">Test setup: Assembled 8T8R TRXPSU board with installed BSP, Modem and MCU SW/FW, </w:t>
            </w:r>
            <w:r w:rsidRPr="00E07127">
              <w:rPr>
                <w:rFonts w:ascii="Arial" w:hAnsi="Arial" w:cs="Arial"/>
              </w:rPr>
              <w:t>power supply</w:t>
            </w:r>
            <w:r w:rsidRPr="00E07127">
              <w:rPr>
                <w:rFonts w:ascii="Arial" w:hAnsi="Arial" w:cs="Arial"/>
                <w:bCs/>
              </w:rPr>
              <w:t>, Keysight O-RAN studio server.</w:t>
            </w:r>
          </w:p>
        </w:tc>
      </w:tr>
      <w:tr w:rsidR="001303EE" w:rsidRPr="00E07127" w14:paraId="04EC1591" w14:textId="77777777" w:rsidTr="007F1DE4">
        <w:tc>
          <w:tcPr>
            <w:tcW w:w="8788" w:type="dxa"/>
          </w:tcPr>
          <w:p w14:paraId="6E170A1E" w14:textId="77777777" w:rsidR="001303EE" w:rsidRPr="00E07127" w:rsidRDefault="001303EE" w:rsidP="00B70B69">
            <w:pPr>
              <w:pStyle w:val="BodyText"/>
            </w:pPr>
            <w:r w:rsidRPr="00E07127">
              <w:t>Procedure:</w:t>
            </w:r>
          </w:p>
        </w:tc>
      </w:tr>
      <w:tr w:rsidR="001303EE" w:rsidRPr="00E07127" w14:paraId="2A2CA489" w14:textId="77777777" w:rsidTr="007F1DE4">
        <w:tc>
          <w:tcPr>
            <w:tcW w:w="8788" w:type="dxa"/>
          </w:tcPr>
          <w:p w14:paraId="7004081B" w14:textId="77777777" w:rsidR="001303EE" w:rsidRPr="00E07127" w:rsidRDefault="001303EE" w:rsidP="00F9731D">
            <w:pPr>
              <w:pStyle w:val="BodyText"/>
              <w:numPr>
                <w:ilvl w:val="0"/>
                <w:numId w:val="55"/>
              </w:numPr>
            </w:pPr>
            <w:r w:rsidRPr="00E07127">
              <w:t>Assemble the test setup</w:t>
            </w:r>
          </w:p>
          <w:p w14:paraId="65B7E8FF" w14:textId="77777777" w:rsidR="001303EE" w:rsidRPr="00E07127" w:rsidRDefault="001303EE" w:rsidP="00F9731D">
            <w:pPr>
              <w:pStyle w:val="BodyText"/>
              <w:numPr>
                <w:ilvl w:val="0"/>
                <w:numId w:val="55"/>
              </w:numPr>
            </w:pPr>
            <w:r w:rsidRPr="00E07127">
              <w:t>Connect SFP interfaces of Keysight O-RAN Studio server and Ounas digital board.</w:t>
            </w:r>
          </w:p>
          <w:p w14:paraId="5B725BC5" w14:textId="77777777" w:rsidR="001303EE" w:rsidRPr="00E07127" w:rsidRDefault="001303EE" w:rsidP="00F9731D">
            <w:pPr>
              <w:pStyle w:val="BodyText"/>
              <w:numPr>
                <w:ilvl w:val="0"/>
                <w:numId w:val="55"/>
              </w:numPr>
            </w:pPr>
            <w:r w:rsidRPr="00E07127">
              <w:t>Power up the complete system</w:t>
            </w:r>
          </w:p>
          <w:p w14:paraId="4D378C4D" w14:textId="77777777" w:rsidR="001303EE" w:rsidRPr="00E07127" w:rsidRDefault="001303EE" w:rsidP="00F9731D">
            <w:pPr>
              <w:pStyle w:val="BodyText"/>
              <w:numPr>
                <w:ilvl w:val="0"/>
                <w:numId w:val="55"/>
              </w:numPr>
            </w:pPr>
            <w:r w:rsidRPr="00E07127">
              <w:t>Wait for OS invite to enter the authentication data and login</w:t>
            </w:r>
          </w:p>
          <w:p w14:paraId="670E49DA" w14:textId="77777777" w:rsidR="001303EE" w:rsidRPr="00E07127" w:rsidRDefault="001303EE" w:rsidP="00F9731D">
            <w:pPr>
              <w:pStyle w:val="BodyText"/>
              <w:numPr>
                <w:ilvl w:val="0"/>
                <w:numId w:val="55"/>
              </w:numPr>
            </w:pPr>
            <w:r w:rsidRPr="00E07127">
              <w:lastRenderedPageBreak/>
              <w:t xml:space="preserve">Enter to RFSoC console and run bash script “modem_init.sh” with ‘ptp’ argument </w:t>
            </w:r>
          </w:p>
          <w:p w14:paraId="2A340EE8" w14:textId="77777777" w:rsidR="001303EE" w:rsidRPr="00E07127" w:rsidRDefault="001303EE" w:rsidP="00F9731D">
            <w:pPr>
              <w:pStyle w:val="BodyText"/>
              <w:numPr>
                <w:ilvl w:val="0"/>
                <w:numId w:val="55"/>
              </w:numPr>
            </w:pPr>
            <w:r w:rsidRPr="00E07127">
              <w:t>In Keysight O-RAN Studio GUI allow PTP synchronization and wait until time sync reaches the sufficient synchronization level (green button will indicate sync accuracy, PTP status tab will reflect the PTP information). Normally this should take around 30 seconds or less.</w:t>
            </w:r>
          </w:p>
        </w:tc>
      </w:tr>
      <w:tr w:rsidR="001303EE" w:rsidRPr="00E07127" w14:paraId="58D3D2F4" w14:textId="77777777" w:rsidTr="007F1DE4">
        <w:tc>
          <w:tcPr>
            <w:tcW w:w="8788" w:type="dxa"/>
          </w:tcPr>
          <w:p w14:paraId="0DB0F5D6" w14:textId="77777777" w:rsidR="001303EE" w:rsidRPr="00E07127" w:rsidRDefault="001303EE" w:rsidP="00B70B69">
            <w:pPr>
              <w:pStyle w:val="BodyText"/>
            </w:pPr>
            <w:r w:rsidRPr="00E07127">
              <w:lastRenderedPageBreak/>
              <w:t>Problems, found during testing:</w:t>
            </w:r>
          </w:p>
        </w:tc>
      </w:tr>
      <w:tr w:rsidR="001303EE" w:rsidRPr="00E07127" w14:paraId="23FCD842" w14:textId="77777777" w:rsidTr="007F1DE4">
        <w:tc>
          <w:tcPr>
            <w:tcW w:w="8788" w:type="dxa"/>
          </w:tcPr>
          <w:p w14:paraId="590B0014" w14:textId="77777777" w:rsidR="00E07127" w:rsidRPr="00E07127" w:rsidRDefault="001303EE" w:rsidP="00B70B69">
            <w:pPr>
              <w:pStyle w:val="BodyText"/>
            </w:pPr>
            <w:r w:rsidRPr="00E07127">
              <w:t xml:space="preserve">Expected outcome: </w:t>
            </w:r>
          </w:p>
          <w:p w14:paraId="5150CE08" w14:textId="08B313CB" w:rsidR="001303EE" w:rsidRPr="00E07127" w:rsidRDefault="001303EE" w:rsidP="00B70B69">
            <w:pPr>
              <w:pStyle w:val="BodyText"/>
            </w:pPr>
            <w:r w:rsidRPr="00E07127">
              <w:t>O-RAN Studio GUI window shows at the bottom the green button indicating sync accuracy at sufficient level, PTP status tab reflects the PTP information with time offset rms &lt;10ns.</w:t>
            </w:r>
          </w:p>
        </w:tc>
      </w:tr>
      <w:tr w:rsidR="001303EE" w:rsidRPr="00E07127" w14:paraId="63C8AF25" w14:textId="77777777" w:rsidTr="007F1DE4">
        <w:tc>
          <w:tcPr>
            <w:tcW w:w="8788" w:type="dxa"/>
          </w:tcPr>
          <w:p w14:paraId="36011D2A" w14:textId="77777777" w:rsidR="001303EE" w:rsidRPr="00E07127" w:rsidRDefault="001303EE" w:rsidP="00B70B69">
            <w:pPr>
              <w:pStyle w:val="BodyText"/>
            </w:pPr>
            <w:r w:rsidRPr="00E07127">
              <w:t>Test protocol:</w:t>
            </w:r>
          </w:p>
        </w:tc>
      </w:tr>
    </w:tbl>
    <w:p w14:paraId="24F404F2" w14:textId="77777777" w:rsidR="001303EE" w:rsidRPr="00B8311E" w:rsidRDefault="001303EE" w:rsidP="00B70B69">
      <w:pPr>
        <w:pStyle w:val="BodyText"/>
        <w:rPr>
          <w:lang w:val="ru-RU"/>
        </w:rPr>
      </w:pPr>
    </w:p>
    <w:p w14:paraId="406E7DF9" w14:textId="160ED4FD" w:rsidR="001303EE" w:rsidRDefault="001303EE" w:rsidP="00940479">
      <w:pPr>
        <w:pStyle w:val="Heading3"/>
        <w:rPr>
          <w:rFonts w:hint="eastAsia"/>
        </w:rPr>
      </w:pPr>
      <w:r w:rsidRPr="0086660E">
        <w:t>RFSoC_DFE radio-frequency digital convertor (RFDC) test</w:t>
      </w:r>
    </w:p>
    <w:p w14:paraId="520D9998" w14:textId="77777777" w:rsidR="00E07127" w:rsidRPr="00E07127" w:rsidRDefault="00E07127" w:rsidP="00E07127"/>
    <w:tbl>
      <w:tblPr>
        <w:tblStyle w:val="TableGrid"/>
        <w:tblW w:w="0" w:type="auto"/>
        <w:tblInd w:w="562" w:type="dxa"/>
        <w:tblLook w:val="04A0" w:firstRow="1" w:lastRow="0" w:firstColumn="1" w:lastColumn="0" w:noHBand="0" w:noVBand="1"/>
      </w:tblPr>
      <w:tblGrid>
        <w:gridCol w:w="8788"/>
      </w:tblGrid>
      <w:tr w:rsidR="001303EE" w:rsidRPr="00E07127" w14:paraId="59A24746" w14:textId="77777777" w:rsidTr="007F1DE4">
        <w:tc>
          <w:tcPr>
            <w:tcW w:w="8788" w:type="dxa"/>
          </w:tcPr>
          <w:p w14:paraId="69E38CED" w14:textId="77777777" w:rsidR="001303EE" w:rsidRPr="00E07127" w:rsidRDefault="001303EE" w:rsidP="00B70B69">
            <w:pPr>
              <w:pStyle w:val="BodyText"/>
            </w:pPr>
            <w:r w:rsidRPr="00E07127">
              <w:t>Test name: Ounas RFDC_DL interface validation</w:t>
            </w:r>
          </w:p>
        </w:tc>
      </w:tr>
      <w:tr w:rsidR="001303EE" w:rsidRPr="00E07127" w14:paraId="11FFDADA" w14:textId="77777777" w:rsidTr="007F1DE4">
        <w:tc>
          <w:tcPr>
            <w:tcW w:w="8788" w:type="dxa"/>
          </w:tcPr>
          <w:p w14:paraId="419526D7" w14:textId="77777777" w:rsidR="001303EE" w:rsidRPr="00E07127" w:rsidRDefault="001303EE" w:rsidP="00B70B69">
            <w:pPr>
              <w:pStyle w:val="BodyText"/>
              <w:rPr>
                <w:bCs/>
              </w:rPr>
            </w:pPr>
            <w:r w:rsidRPr="00E07127">
              <w:t>Test objective: To validate the RFDC DL path processing</w:t>
            </w:r>
          </w:p>
        </w:tc>
      </w:tr>
      <w:tr w:rsidR="001303EE" w:rsidRPr="00E07127" w14:paraId="64EAEB51" w14:textId="77777777" w:rsidTr="007F1DE4">
        <w:tc>
          <w:tcPr>
            <w:tcW w:w="8788" w:type="dxa"/>
          </w:tcPr>
          <w:p w14:paraId="1F7BA162" w14:textId="77777777" w:rsidR="001303EE" w:rsidRPr="00E07127" w:rsidRDefault="001303EE" w:rsidP="00C83B9E">
            <w:pPr>
              <w:shd w:val="clear" w:color="auto" w:fill="FFFFFF"/>
              <w:rPr>
                <w:rFonts w:ascii="Arial" w:hAnsi="Arial" w:cs="Arial"/>
              </w:rPr>
            </w:pPr>
            <w:r w:rsidRPr="00E07127">
              <w:rPr>
                <w:rFonts w:ascii="Arial" w:hAnsi="Arial" w:cs="Arial"/>
                <w:bCs/>
              </w:rPr>
              <w:t xml:space="preserve">Test setup: Assembled 8T8R TRXPSU board with installed BSP and MCU SW/FW, </w:t>
            </w:r>
            <w:r w:rsidRPr="00E07127">
              <w:rPr>
                <w:rFonts w:ascii="Arial" w:hAnsi="Arial" w:cs="Arial"/>
              </w:rPr>
              <w:t>power supply</w:t>
            </w:r>
            <w:r w:rsidRPr="00E07127">
              <w:rPr>
                <w:rFonts w:ascii="Arial" w:hAnsi="Arial" w:cs="Arial"/>
                <w:bCs/>
              </w:rPr>
              <w:t>, PC with terminal debug print, Spectrum Analyzer (up to 3.8 GHz at least)</w:t>
            </w:r>
          </w:p>
        </w:tc>
      </w:tr>
      <w:tr w:rsidR="001303EE" w:rsidRPr="00E07127" w14:paraId="29DB4C2E" w14:textId="77777777" w:rsidTr="007F1DE4">
        <w:tc>
          <w:tcPr>
            <w:tcW w:w="8788" w:type="dxa"/>
          </w:tcPr>
          <w:p w14:paraId="23525D8A" w14:textId="77777777" w:rsidR="001303EE" w:rsidRPr="00E07127" w:rsidRDefault="001303EE" w:rsidP="00B70B69">
            <w:pPr>
              <w:pStyle w:val="BodyText"/>
            </w:pPr>
            <w:r w:rsidRPr="00E07127">
              <w:t>Procedure:</w:t>
            </w:r>
          </w:p>
        </w:tc>
      </w:tr>
      <w:tr w:rsidR="001303EE" w:rsidRPr="00E07127" w14:paraId="05C897D6" w14:textId="77777777" w:rsidTr="007F1DE4">
        <w:tc>
          <w:tcPr>
            <w:tcW w:w="8788" w:type="dxa"/>
          </w:tcPr>
          <w:p w14:paraId="5D063A67" w14:textId="77777777" w:rsidR="001303EE" w:rsidRPr="00E07127" w:rsidRDefault="001303EE" w:rsidP="00F9731D">
            <w:pPr>
              <w:pStyle w:val="BodyText"/>
              <w:numPr>
                <w:ilvl w:val="0"/>
                <w:numId w:val="56"/>
              </w:numPr>
            </w:pPr>
            <w:r w:rsidRPr="00E07127">
              <w:t>Assemble the test setup</w:t>
            </w:r>
          </w:p>
          <w:p w14:paraId="52FB7C60" w14:textId="77777777" w:rsidR="001303EE" w:rsidRPr="00E07127" w:rsidRDefault="001303EE" w:rsidP="00F9731D">
            <w:pPr>
              <w:pStyle w:val="BodyText"/>
              <w:numPr>
                <w:ilvl w:val="0"/>
                <w:numId w:val="56"/>
              </w:numPr>
            </w:pPr>
            <w:r w:rsidRPr="00E07127">
              <w:t>Power up the complete system</w:t>
            </w:r>
          </w:p>
          <w:p w14:paraId="14DF4B7D" w14:textId="77777777" w:rsidR="001303EE" w:rsidRPr="00E07127" w:rsidRDefault="001303EE" w:rsidP="00F9731D">
            <w:pPr>
              <w:pStyle w:val="BodyText"/>
              <w:numPr>
                <w:ilvl w:val="0"/>
                <w:numId w:val="56"/>
              </w:numPr>
            </w:pPr>
            <w:r w:rsidRPr="00E07127">
              <w:t>Wait for OS invite to enter the authentication data and login</w:t>
            </w:r>
          </w:p>
          <w:p w14:paraId="555FC15E" w14:textId="77777777" w:rsidR="001303EE" w:rsidRPr="00E07127" w:rsidRDefault="001303EE" w:rsidP="00F9731D">
            <w:pPr>
              <w:pStyle w:val="BodyText"/>
              <w:numPr>
                <w:ilvl w:val="0"/>
                <w:numId w:val="56"/>
              </w:numPr>
            </w:pPr>
            <w:r w:rsidRPr="00E07127">
              <w:t>Enable test signal (single-tone) generation at the maximum power in the range 3.3 – 3.6 GHz for RF channel #0</w:t>
            </w:r>
          </w:p>
          <w:p w14:paraId="558A0D83" w14:textId="77777777" w:rsidR="001303EE" w:rsidRPr="00E07127" w:rsidRDefault="001303EE" w:rsidP="00F9731D">
            <w:pPr>
              <w:pStyle w:val="BodyText"/>
              <w:numPr>
                <w:ilvl w:val="0"/>
                <w:numId w:val="56"/>
              </w:numPr>
            </w:pPr>
            <w:r w:rsidRPr="00E07127">
              <w:t>Connect Spectrum Analyzer to Channel#0 TX RF connector of Ounas board. Check presence of desired signal.</w:t>
            </w:r>
          </w:p>
          <w:p w14:paraId="2C3536AE" w14:textId="77777777" w:rsidR="001303EE" w:rsidRPr="00E07127" w:rsidRDefault="001303EE" w:rsidP="00F9731D">
            <w:pPr>
              <w:pStyle w:val="BodyText"/>
              <w:numPr>
                <w:ilvl w:val="0"/>
                <w:numId w:val="56"/>
              </w:numPr>
            </w:pPr>
            <w:r w:rsidRPr="00E07127">
              <w:t>Connect the Channel#0 TX RF connector of Ounas board and Channel#0 RX RF connector of Ounas board (loopback)</w:t>
            </w:r>
          </w:p>
          <w:p w14:paraId="107F6DC2" w14:textId="77777777" w:rsidR="001303EE" w:rsidRPr="00E07127" w:rsidRDefault="001303EE" w:rsidP="00F9731D">
            <w:pPr>
              <w:pStyle w:val="BodyText"/>
              <w:numPr>
                <w:ilvl w:val="0"/>
                <w:numId w:val="56"/>
              </w:numPr>
            </w:pPr>
            <w:r w:rsidRPr="00E07127">
              <w:t>Use RFSoC application (Vivado with design debug probes) to catch ADC output waveforms.</w:t>
            </w:r>
          </w:p>
          <w:p w14:paraId="03A255F7" w14:textId="77777777" w:rsidR="001303EE" w:rsidRPr="00E07127" w:rsidRDefault="001303EE" w:rsidP="00F9731D">
            <w:pPr>
              <w:pStyle w:val="BodyText"/>
              <w:numPr>
                <w:ilvl w:val="0"/>
                <w:numId w:val="56"/>
              </w:numPr>
            </w:pPr>
            <w:r w:rsidRPr="00E07127">
              <w:t xml:space="preserve">Perform steps 4-7 for other channels #1…7 (respect RF connectors of Ounas board) </w:t>
            </w:r>
          </w:p>
        </w:tc>
      </w:tr>
      <w:tr w:rsidR="001303EE" w:rsidRPr="00E07127" w14:paraId="69DE1E08" w14:textId="77777777" w:rsidTr="007F1DE4">
        <w:tc>
          <w:tcPr>
            <w:tcW w:w="8788" w:type="dxa"/>
          </w:tcPr>
          <w:p w14:paraId="7B759B92" w14:textId="77777777" w:rsidR="001303EE" w:rsidRPr="00E07127" w:rsidRDefault="001303EE" w:rsidP="00B70B69">
            <w:pPr>
              <w:pStyle w:val="BodyText"/>
            </w:pPr>
            <w:r w:rsidRPr="00E07127">
              <w:t>Problems, found during testing:</w:t>
            </w:r>
          </w:p>
        </w:tc>
      </w:tr>
      <w:tr w:rsidR="001303EE" w:rsidRPr="00E07127" w14:paraId="0651B020" w14:textId="77777777" w:rsidTr="007F1DE4">
        <w:tc>
          <w:tcPr>
            <w:tcW w:w="8788" w:type="dxa"/>
          </w:tcPr>
          <w:p w14:paraId="09330BA0" w14:textId="77777777" w:rsidR="001303EE" w:rsidRPr="00E07127" w:rsidRDefault="001303EE" w:rsidP="00B70B69">
            <w:pPr>
              <w:pStyle w:val="BodyText"/>
            </w:pPr>
            <w:r w:rsidRPr="00E07127">
              <w:t>Expected outcome: Desired signals are observed for all RF channels</w:t>
            </w:r>
          </w:p>
        </w:tc>
      </w:tr>
      <w:tr w:rsidR="001303EE" w:rsidRPr="00E07127" w14:paraId="203634A7" w14:textId="77777777" w:rsidTr="007F1DE4">
        <w:tc>
          <w:tcPr>
            <w:tcW w:w="8788" w:type="dxa"/>
          </w:tcPr>
          <w:p w14:paraId="06DE7B8B" w14:textId="77777777" w:rsidR="001303EE" w:rsidRPr="00E07127" w:rsidRDefault="001303EE" w:rsidP="00B70B69">
            <w:pPr>
              <w:pStyle w:val="BodyText"/>
            </w:pPr>
            <w:r w:rsidRPr="00E07127">
              <w:t>Test protocol:</w:t>
            </w:r>
          </w:p>
        </w:tc>
      </w:tr>
    </w:tbl>
    <w:p w14:paraId="5A8EA423" w14:textId="77777777" w:rsidR="001303EE" w:rsidRPr="00FC5A69" w:rsidRDefault="001303EE" w:rsidP="00B70B69">
      <w:pPr>
        <w:pStyle w:val="BodyText"/>
      </w:pPr>
    </w:p>
    <w:p w14:paraId="2D3BB8C5" w14:textId="2F844D47" w:rsidR="001303EE" w:rsidRDefault="001303EE" w:rsidP="00940479">
      <w:pPr>
        <w:pStyle w:val="Heading3"/>
        <w:rPr>
          <w:rFonts w:hint="eastAsia"/>
        </w:rPr>
      </w:pPr>
      <w:bookmarkStart w:id="71" w:name="_Ref98783313"/>
      <w:r w:rsidRPr="0086660E">
        <w:t>DL path e2e test with one channel</w:t>
      </w:r>
      <w:bookmarkEnd w:id="71"/>
    </w:p>
    <w:p w14:paraId="01957B0F" w14:textId="77777777" w:rsidR="001E0DEF" w:rsidRPr="001E0DEF" w:rsidRDefault="001E0DEF" w:rsidP="001E0DEF"/>
    <w:tbl>
      <w:tblPr>
        <w:tblStyle w:val="TableGrid"/>
        <w:tblW w:w="0" w:type="auto"/>
        <w:tblInd w:w="562" w:type="dxa"/>
        <w:tblLook w:val="04A0" w:firstRow="1" w:lastRow="0" w:firstColumn="1" w:lastColumn="0" w:noHBand="0" w:noVBand="1"/>
      </w:tblPr>
      <w:tblGrid>
        <w:gridCol w:w="8788"/>
      </w:tblGrid>
      <w:tr w:rsidR="001303EE" w:rsidRPr="001E0DEF" w14:paraId="22DB4A8C" w14:textId="77777777" w:rsidTr="007F1DE4">
        <w:tc>
          <w:tcPr>
            <w:tcW w:w="8788" w:type="dxa"/>
          </w:tcPr>
          <w:p w14:paraId="672C202D" w14:textId="77777777" w:rsidR="001303EE" w:rsidRPr="001E0DEF" w:rsidRDefault="001303EE" w:rsidP="00B70B69">
            <w:pPr>
              <w:pStyle w:val="BodyText"/>
            </w:pPr>
            <w:r w:rsidRPr="001E0DEF">
              <w:t>Test name: Ounas DL e2e test</w:t>
            </w:r>
          </w:p>
        </w:tc>
      </w:tr>
      <w:tr w:rsidR="001303EE" w:rsidRPr="001E0DEF" w14:paraId="71A271C5" w14:textId="77777777" w:rsidTr="007F1DE4">
        <w:tc>
          <w:tcPr>
            <w:tcW w:w="8788" w:type="dxa"/>
          </w:tcPr>
          <w:p w14:paraId="51C79B6C" w14:textId="77777777" w:rsidR="001303EE" w:rsidRPr="001E0DEF" w:rsidRDefault="001303EE" w:rsidP="00B70B69">
            <w:pPr>
              <w:pStyle w:val="BodyText"/>
              <w:rPr>
                <w:bCs/>
              </w:rPr>
            </w:pPr>
            <w:r w:rsidRPr="001E0DEF">
              <w:t>Test objective: To validate the design DL path processing</w:t>
            </w:r>
          </w:p>
        </w:tc>
      </w:tr>
      <w:tr w:rsidR="001303EE" w:rsidRPr="001E0DEF" w14:paraId="3ED69B5D" w14:textId="77777777" w:rsidTr="007F1DE4">
        <w:tc>
          <w:tcPr>
            <w:tcW w:w="8788" w:type="dxa"/>
          </w:tcPr>
          <w:p w14:paraId="7FF39636" w14:textId="77777777" w:rsidR="001303EE" w:rsidRPr="001E0DEF" w:rsidRDefault="001303EE" w:rsidP="00C83B9E">
            <w:pPr>
              <w:shd w:val="clear" w:color="auto" w:fill="FFFFFF"/>
              <w:rPr>
                <w:rFonts w:ascii="Arial" w:hAnsi="Arial" w:cs="Arial"/>
              </w:rPr>
            </w:pPr>
            <w:r w:rsidRPr="001E0DEF">
              <w:rPr>
                <w:rFonts w:ascii="Arial" w:hAnsi="Arial" w:cs="Arial"/>
                <w:bCs/>
              </w:rPr>
              <w:lastRenderedPageBreak/>
              <w:t xml:space="preserve">Test setup: Assembled 8T8R TRXPSU </w:t>
            </w:r>
            <w:r w:rsidRPr="001E0DEF">
              <w:rPr>
                <w:rFonts w:ascii="Arial" w:hAnsi="Arial" w:cs="Arial"/>
                <w:lang w:eastAsia="ru-RU"/>
              </w:rPr>
              <w:t xml:space="preserve">and 8T8R_PA </w:t>
            </w:r>
            <w:r w:rsidRPr="001E0DEF">
              <w:rPr>
                <w:rFonts w:ascii="Arial" w:hAnsi="Arial" w:cs="Arial"/>
                <w:bCs/>
              </w:rPr>
              <w:t xml:space="preserve">boards with installed BSP, Modem and MCU SW/FW, </w:t>
            </w:r>
            <w:r w:rsidRPr="001E0DEF">
              <w:rPr>
                <w:rFonts w:ascii="Arial" w:hAnsi="Arial" w:cs="Arial"/>
              </w:rPr>
              <w:t>power supply</w:t>
            </w:r>
            <w:r w:rsidRPr="001E0DEF">
              <w:rPr>
                <w:rFonts w:ascii="Arial" w:hAnsi="Arial" w:cs="Arial"/>
                <w:bCs/>
              </w:rPr>
              <w:t xml:space="preserve">, PC with terminal debug print, O-RAN Studio server with installed Keysight SW and licenses, Keysight vector transceiver with installed SW and licenses. </w:t>
            </w:r>
          </w:p>
        </w:tc>
      </w:tr>
      <w:tr w:rsidR="001303EE" w:rsidRPr="001E0DEF" w14:paraId="5AF7B489" w14:textId="77777777" w:rsidTr="007F1DE4">
        <w:tc>
          <w:tcPr>
            <w:tcW w:w="8788" w:type="dxa"/>
          </w:tcPr>
          <w:p w14:paraId="4A132177" w14:textId="77777777" w:rsidR="001303EE" w:rsidRPr="001E0DEF" w:rsidRDefault="001303EE" w:rsidP="00B70B69">
            <w:pPr>
              <w:pStyle w:val="BodyText"/>
            </w:pPr>
            <w:r w:rsidRPr="001E0DEF">
              <w:t>Procedure:</w:t>
            </w:r>
          </w:p>
        </w:tc>
      </w:tr>
      <w:tr w:rsidR="001303EE" w:rsidRPr="001E0DEF" w14:paraId="0B58B846" w14:textId="77777777" w:rsidTr="007F1DE4">
        <w:tc>
          <w:tcPr>
            <w:tcW w:w="8788" w:type="dxa"/>
          </w:tcPr>
          <w:p w14:paraId="6BD5D198" w14:textId="77777777" w:rsidR="001303EE" w:rsidRPr="001E0DEF" w:rsidRDefault="001303EE" w:rsidP="00F9731D">
            <w:pPr>
              <w:pStyle w:val="BodyText"/>
              <w:numPr>
                <w:ilvl w:val="0"/>
                <w:numId w:val="57"/>
              </w:numPr>
            </w:pPr>
            <w:r w:rsidRPr="001E0DEF">
              <w:t>Assemble the test setup</w:t>
            </w:r>
          </w:p>
          <w:p w14:paraId="04D6AEA8" w14:textId="77777777" w:rsidR="001303EE" w:rsidRPr="001E0DEF" w:rsidRDefault="001303EE" w:rsidP="00F9731D">
            <w:pPr>
              <w:pStyle w:val="BodyText"/>
              <w:numPr>
                <w:ilvl w:val="0"/>
                <w:numId w:val="57"/>
              </w:numPr>
            </w:pPr>
            <w:r w:rsidRPr="001E0DEF">
              <w:t>Connect SFP interfaces of Keysight O-RAN Studio server and Ounas digital board.</w:t>
            </w:r>
          </w:p>
          <w:p w14:paraId="3AF70F04" w14:textId="77777777" w:rsidR="001303EE" w:rsidRPr="001E0DEF" w:rsidRDefault="001303EE" w:rsidP="00F9731D">
            <w:pPr>
              <w:pStyle w:val="BodyText"/>
              <w:numPr>
                <w:ilvl w:val="0"/>
                <w:numId w:val="57"/>
              </w:numPr>
            </w:pPr>
            <w:r w:rsidRPr="001E0DEF">
              <w:t>Power up the complete system</w:t>
            </w:r>
          </w:p>
          <w:p w14:paraId="3307D7D5" w14:textId="77777777" w:rsidR="001303EE" w:rsidRPr="001E0DEF" w:rsidRDefault="001303EE" w:rsidP="00F9731D">
            <w:pPr>
              <w:pStyle w:val="BodyText"/>
              <w:numPr>
                <w:ilvl w:val="0"/>
                <w:numId w:val="57"/>
              </w:numPr>
            </w:pPr>
            <w:r w:rsidRPr="001E0DEF">
              <w:t>Wait for OS invite to enter the authentication data and login</w:t>
            </w:r>
          </w:p>
          <w:p w14:paraId="4EEFD5E1" w14:textId="77777777" w:rsidR="001303EE" w:rsidRPr="001E0DEF" w:rsidRDefault="001303EE" w:rsidP="00F9731D">
            <w:pPr>
              <w:pStyle w:val="BodyText"/>
              <w:numPr>
                <w:ilvl w:val="0"/>
                <w:numId w:val="57"/>
              </w:numPr>
            </w:pPr>
            <w:r w:rsidRPr="001E0DEF">
              <w:t xml:space="preserve">Enter to RFSoC console and run bash script “modem_init.sh” with ‘dl_e2e’ argument </w:t>
            </w:r>
          </w:p>
          <w:p w14:paraId="61ECE7DC" w14:textId="77777777" w:rsidR="001303EE" w:rsidRPr="001E0DEF" w:rsidRDefault="001303EE" w:rsidP="00F9731D">
            <w:pPr>
              <w:pStyle w:val="BodyText"/>
              <w:numPr>
                <w:ilvl w:val="0"/>
                <w:numId w:val="57"/>
              </w:numPr>
            </w:pPr>
            <w:r w:rsidRPr="001E0DEF">
              <w:t xml:space="preserve">Connect Keysight transceiver RF input port and Channel#0 RF port of Ounas </w:t>
            </w:r>
            <w:r w:rsidRPr="001E0DEF">
              <w:rPr>
                <w:lang w:eastAsia="ru-RU"/>
              </w:rPr>
              <w:t xml:space="preserve">8T8R_PA </w:t>
            </w:r>
            <w:r w:rsidRPr="001E0DEF">
              <w:t xml:space="preserve">board. </w:t>
            </w:r>
          </w:p>
          <w:p w14:paraId="5887DBEE" w14:textId="77777777" w:rsidR="001303EE" w:rsidRPr="001E0DEF" w:rsidRDefault="001303EE" w:rsidP="00F9731D">
            <w:pPr>
              <w:pStyle w:val="BodyText"/>
              <w:numPr>
                <w:ilvl w:val="0"/>
                <w:numId w:val="57"/>
              </w:numPr>
            </w:pPr>
            <w:r w:rsidRPr="001E0DEF">
              <w:t>In Keysight O-RAN Studio GUI allow PTP synchronization and wait until time sync reaches the sufficient synchronization level (green button will indicate sync accuracy, PTP status tab will reflect the PTP information). Normally this should take around 30 seconds or less.</w:t>
            </w:r>
          </w:p>
          <w:p w14:paraId="6F0D20B6" w14:textId="77777777" w:rsidR="001303EE" w:rsidRPr="001E0DEF" w:rsidRDefault="001303EE" w:rsidP="00F9731D">
            <w:pPr>
              <w:pStyle w:val="BodyText"/>
              <w:numPr>
                <w:ilvl w:val="0"/>
                <w:numId w:val="57"/>
              </w:numPr>
            </w:pPr>
            <w:r w:rsidRPr="001E0DEF">
              <w:t>In Keysight O-RAN Studio GUI from the File menu select and launch the DL scenario: ‘dl_etm1.1_test’</w:t>
            </w:r>
          </w:p>
          <w:p w14:paraId="65ACCB7E" w14:textId="77777777" w:rsidR="001303EE" w:rsidRPr="001E0DEF" w:rsidRDefault="001303EE" w:rsidP="00F9731D">
            <w:pPr>
              <w:pStyle w:val="BodyText"/>
              <w:numPr>
                <w:ilvl w:val="0"/>
                <w:numId w:val="57"/>
              </w:numPr>
            </w:pPr>
            <w:r w:rsidRPr="001E0DEF">
              <w:t>Capture the signal spectrum and signal parameters in Keysight Vector Signal Analyzer SW window.</w:t>
            </w:r>
          </w:p>
          <w:p w14:paraId="310797D6" w14:textId="77777777" w:rsidR="001303EE" w:rsidRPr="001E0DEF" w:rsidRDefault="001303EE" w:rsidP="00F9731D">
            <w:pPr>
              <w:pStyle w:val="BodyText"/>
              <w:numPr>
                <w:ilvl w:val="0"/>
                <w:numId w:val="57"/>
              </w:numPr>
            </w:pPr>
            <w:r w:rsidRPr="001E0DEF">
              <w:t>Perform steps 6-9 for other channels #1…7 (corresponded RF connectors of Ounas 8T8R_PA board)</w:t>
            </w:r>
          </w:p>
        </w:tc>
      </w:tr>
      <w:tr w:rsidR="001303EE" w:rsidRPr="001E0DEF" w14:paraId="14C677C0" w14:textId="77777777" w:rsidTr="007F1DE4">
        <w:tc>
          <w:tcPr>
            <w:tcW w:w="8788" w:type="dxa"/>
          </w:tcPr>
          <w:p w14:paraId="65A20C80" w14:textId="77777777" w:rsidR="001303EE" w:rsidRPr="001E0DEF" w:rsidRDefault="001303EE" w:rsidP="00B70B69">
            <w:pPr>
              <w:pStyle w:val="BodyText"/>
            </w:pPr>
            <w:r w:rsidRPr="001E0DEF">
              <w:t>Problems, found during testing:</w:t>
            </w:r>
          </w:p>
        </w:tc>
      </w:tr>
      <w:tr w:rsidR="001303EE" w:rsidRPr="001E0DEF" w14:paraId="3ED3B1DD" w14:textId="77777777" w:rsidTr="007F1DE4">
        <w:tc>
          <w:tcPr>
            <w:tcW w:w="8788" w:type="dxa"/>
          </w:tcPr>
          <w:p w14:paraId="1CECADC9" w14:textId="738D7BD4" w:rsidR="001303EE" w:rsidRPr="001E0DEF" w:rsidRDefault="001E0DEF" w:rsidP="00B70B69">
            <w:pPr>
              <w:pStyle w:val="BodyText"/>
            </w:pPr>
            <w:r w:rsidRPr="001E0DEF">
              <w:rPr>
                <w:noProof/>
                <w:lang w:val="en-IN" w:eastAsia="en-IN"/>
              </w:rPr>
              <w:drawing>
                <wp:anchor distT="0" distB="0" distL="114300" distR="114300" simplePos="0" relativeHeight="251659264" behindDoc="0" locked="0" layoutInCell="1" allowOverlap="1" wp14:anchorId="7FE3A220" wp14:editId="5683FF10">
                  <wp:simplePos x="0" y="0"/>
                  <wp:positionH relativeFrom="column">
                    <wp:posOffset>1123950</wp:posOffset>
                  </wp:positionH>
                  <wp:positionV relativeFrom="paragraph">
                    <wp:posOffset>255905</wp:posOffset>
                  </wp:positionV>
                  <wp:extent cx="2910840" cy="1866900"/>
                  <wp:effectExtent l="0" t="0" r="3810" b="0"/>
                  <wp:wrapSquare wrapText="bothSides"/>
                  <wp:docPr id="6" name="Picture 5">
                    <a:extLst xmlns:a="http://schemas.openxmlformats.org/drawingml/2006/main">
                      <a:ext uri="{FF2B5EF4-FFF2-40B4-BE49-F238E27FC236}">
                        <a16:creationId xmlns:a16="http://schemas.microsoft.com/office/drawing/2014/main" id="{0C215DFD-23B8-49EB-8B83-20606D6DE5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C215DFD-23B8-49EB-8B83-20606D6DE523}"/>
                              </a:ext>
                            </a:extLst>
                          </pic:cNvPr>
                          <pic:cNvPicPr>
                            <a:picLocks noChangeAspect="1"/>
                          </pic:cNvPicPr>
                        </pic:nvPicPr>
                        <pic:blipFill>
                          <a:blip r:embed="rId41"/>
                          <a:stretch>
                            <a:fillRect/>
                          </a:stretch>
                        </pic:blipFill>
                        <pic:spPr>
                          <a:xfrm>
                            <a:off x="0" y="0"/>
                            <a:ext cx="2910840" cy="1866900"/>
                          </a:xfrm>
                          <a:prstGeom prst="rect">
                            <a:avLst/>
                          </a:prstGeom>
                        </pic:spPr>
                      </pic:pic>
                    </a:graphicData>
                  </a:graphic>
                  <wp14:sizeRelH relativeFrom="margin">
                    <wp14:pctWidth>0</wp14:pctWidth>
                  </wp14:sizeRelH>
                  <wp14:sizeRelV relativeFrom="margin">
                    <wp14:pctHeight>0</wp14:pctHeight>
                  </wp14:sizeRelV>
                </wp:anchor>
              </w:drawing>
            </w:r>
            <w:r w:rsidR="001303EE" w:rsidRPr="001E0DEF">
              <w:t>Expected outcome: Desired signals are observed for all RF channels, like shown in the below figure.</w:t>
            </w:r>
          </w:p>
        </w:tc>
      </w:tr>
      <w:tr w:rsidR="001303EE" w:rsidRPr="001E0DEF" w14:paraId="7BC51F4B" w14:textId="77777777" w:rsidTr="007F1DE4">
        <w:tc>
          <w:tcPr>
            <w:tcW w:w="8788" w:type="dxa"/>
          </w:tcPr>
          <w:p w14:paraId="5A5B4DD1" w14:textId="77777777" w:rsidR="001303EE" w:rsidRPr="001E0DEF" w:rsidRDefault="001303EE" w:rsidP="00B70B69">
            <w:pPr>
              <w:pStyle w:val="BodyText"/>
            </w:pPr>
            <w:r w:rsidRPr="001E0DEF">
              <w:t>Test protocol:</w:t>
            </w:r>
          </w:p>
        </w:tc>
      </w:tr>
    </w:tbl>
    <w:p w14:paraId="544E6E51" w14:textId="77777777" w:rsidR="001303EE" w:rsidRPr="005D180E" w:rsidRDefault="001303EE" w:rsidP="00B70B69">
      <w:pPr>
        <w:pStyle w:val="BodyText"/>
      </w:pPr>
    </w:p>
    <w:p w14:paraId="5FEAECD2" w14:textId="46E07B7F" w:rsidR="001303EE" w:rsidRDefault="001303EE" w:rsidP="00940479">
      <w:pPr>
        <w:pStyle w:val="Heading3"/>
        <w:rPr>
          <w:rFonts w:hint="eastAsia"/>
        </w:rPr>
      </w:pPr>
      <w:r w:rsidRPr="0086660E">
        <w:t>PRACH e2e test with format 0</w:t>
      </w:r>
    </w:p>
    <w:p w14:paraId="2CEE9BB1" w14:textId="77777777" w:rsidR="00A64E08" w:rsidRPr="00A64E08" w:rsidRDefault="00A64E08" w:rsidP="00A64E08"/>
    <w:tbl>
      <w:tblPr>
        <w:tblStyle w:val="TableGrid"/>
        <w:tblW w:w="0" w:type="auto"/>
        <w:tblInd w:w="562" w:type="dxa"/>
        <w:tblLook w:val="04A0" w:firstRow="1" w:lastRow="0" w:firstColumn="1" w:lastColumn="0" w:noHBand="0" w:noVBand="1"/>
      </w:tblPr>
      <w:tblGrid>
        <w:gridCol w:w="8788"/>
      </w:tblGrid>
      <w:tr w:rsidR="001303EE" w:rsidRPr="00A64E08" w14:paraId="62FB2EAA" w14:textId="77777777" w:rsidTr="007F1DE4">
        <w:tc>
          <w:tcPr>
            <w:tcW w:w="8788" w:type="dxa"/>
          </w:tcPr>
          <w:p w14:paraId="528C147F" w14:textId="77777777" w:rsidR="001303EE" w:rsidRPr="00A64E08" w:rsidRDefault="001303EE" w:rsidP="00B70B69">
            <w:pPr>
              <w:pStyle w:val="BodyText"/>
            </w:pPr>
            <w:r w:rsidRPr="00A64E08">
              <w:t>Test name: Ounas PRACH F0 e2e test</w:t>
            </w:r>
          </w:p>
        </w:tc>
      </w:tr>
      <w:tr w:rsidR="001303EE" w:rsidRPr="00A64E08" w14:paraId="277CEB7B" w14:textId="77777777" w:rsidTr="007F1DE4">
        <w:tc>
          <w:tcPr>
            <w:tcW w:w="8788" w:type="dxa"/>
          </w:tcPr>
          <w:p w14:paraId="593A2A7D" w14:textId="77777777" w:rsidR="001303EE" w:rsidRPr="00A64E08" w:rsidRDefault="001303EE" w:rsidP="00B70B69">
            <w:pPr>
              <w:pStyle w:val="BodyText"/>
              <w:rPr>
                <w:bCs/>
              </w:rPr>
            </w:pPr>
            <w:r w:rsidRPr="00A64E08">
              <w:t>Test objective: To validate the design PRACH path processing</w:t>
            </w:r>
          </w:p>
        </w:tc>
      </w:tr>
      <w:tr w:rsidR="001303EE" w:rsidRPr="00A64E08" w14:paraId="28C77C9B" w14:textId="77777777" w:rsidTr="007F1DE4">
        <w:tc>
          <w:tcPr>
            <w:tcW w:w="8788" w:type="dxa"/>
          </w:tcPr>
          <w:p w14:paraId="7E62A100" w14:textId="77777777" w:rsidR="001303EE" w:rsidRPr="00A64E08" w:rsidRDefault="001303EE" w:rsidP="00C83B9E">
            <w:pPr>
              <w:shd w:val="clear" w:color="auto" w:fill="FFFFFF"/>
              <w:rPr>
                <w:rFonts w:ascii="Arial" w:hAnsi="Arial" w:cs="Arial"/>
              </w:rPr>
            </w:pPr>
            <w:r w:rsidRPr="00A64E08">
              <w:rPr>
                <w:rFonts w:ascii="Arial" w:hAnsi="Arial" w:cs="Arial"/>
                <w:bCs/>
              </w:rPr>
              <w:lastRenderedPageBreak/>
              <w:t xml:space="preserve">Test setup: Assembled 8T8R TRXPSU </w:t>
            </w:r>
            <w:r w:rsidRPr="00A64E08">
              <w:rPr>
                <w:rFonts w:ascii="Arial" w:hAnsi="Arial" w:cs="Arial"/>
                <w:lang w:eastAsia="ru-RU"/>
              </w:rPr>
              <w:t xml:space="preserve">and 8T8R_PA </w:t>
            </w:r>
            <w:r w:rsidRPr="00A64E08">
              <w:rPr>
                <w:rFonts w:ascii="Arial" w:hAnsi="Arial" w:cs="Arial"/>
                <w:bCs/>
              </w:rPr>
              <w:t xml:space="preserve">boards with installed BSP, Modem and MCU SW/FW, </w:t>
            </w:r>
            <w:r w:rsidRPr="00A64E08">
              <w:rPr>
                <w:rFonts w:ascii="Arial" w:hAnsi="Arial" w:cs="Arial"/>
              </w:rPr>
              <w:t>power supply</w:t>
            </w:r>
            <w:r w:rsidRPr="00A64E08">
              <w:rPr>
                <w:rFonts w:ascii="Arial" w:hAnsi="Arial" w:cs="Arial"/>
                <w:bCs/>
              </w:rPr>
              <w:t xml:space="preserve">, PC with terminal debug print, O-RAN Studio server with installed Keysight SW and licenses, Keysight vector transceiver with installed SW and licenses. </w:t>
            </w:r>
          </w:p>
        </w:tc>
      </w:tr>
      <w:tr w:rsidR="001303EE" w:rsidRPr="00A64E08" w14:paraId="1D80CF73" w14:textId="77777777" w:rsidTr="007F1DE4">
        <w:tc>
          <w:tcPr>
            <w:tcW w:w="8788" w:type="dxa"/>
          </w:tcPr>
          <w:p w14:paraId="080406AD" w14:textId="77777777" w:rsidR="001303EE" w:rsidRPr="00A64E08" w:rsidRDefault="001303EE" w:rsidP="00B70B69">
            <w:pPr>
              <w:pStyle w:val="BodyText"/>
            </w:pPr>
            <w:r w:rsidRPr="00A64E08">
              <w:t>Procedure:</w:t>
            </w:r>
          </w:p>
        </w:tc>
      </w:tr>
      <w:tr w:rsidR="001303EE" w:rsidRPr="00A64E08" w14:paraId="62942F6A" w14:textId="77777777" w:rsidTr="007F1DE4">
        <w:tc>
          <w:tcPr>
            <w:tcW w:w="8788" w:type="dxa"/>
          </w:tcPr>
          <w:p w14:paraId="71A335E2" w14:textId="77777777" w:rsidR="001303EE" w:rsidRPr="00A64E08" w:rsidRDefault="001303EE" w:rsidP="00F9731D">
            <w:pPr>
              <w:pStyle w:val="BodyText"/>
              <w:numPr>
                <w:ilvl w:val="0"/>
                <w:numId w:val="58"/>
              </w:numPr>
            </w:pPr>
            <w:r w:rsidRPr="00A64E08">
              <w:t>Assemble the test setup</w:t>
            </w:r>
          </w:p>
          <w:p w14:paraId="1D570767" w14:textId="77777777" w:rsidR="001303EE" w:rsidRPr="00A64E08" w:rsidRDefault="001303EE" w:rsidP="00F9731D">
            <w:pPr>
              <w:pStyle w:val="BodyText"/>
              <w:numPr>
                <w:ilvl w:val="0"/>
                <w:numId w:val="58"/>
              </w:numPr>
            </w:pPr>
            <w:r w:rsidRPr="00A64E08">
              <w:t>Connect SFP interfaces of Keysight O-RAN Studio server and Ounas digital board.</w:t>
            </w:r>
          </w:p>
          <w:p w14:paraId="2EC3CE44" w14:textId="77777777" w:rsidR="001303EE" w:rsidRPr="00A64E08" w:rsidRDefault="001303EE" w:rsidP="00F9731D">
            <w:pPr>
              <w:pStyle w:val="BodyText"/>
              <w:numPr>
                <w:ilvl w:val="0"/>
                <w:numId w:val="58"/>
              </w:numPr>
            </w:pPr>
            <w:r w:rsidRPr="00A64E08">
              <w:t>Power up the complete system</w:t>
            </w:r>
          </w:p>
          <w:p w14:paraId="28CCC3FF" w14:textId="77777777" w:rsidR="001303EE" w:rsidRPr="00A64E08" w:rsidRDefault="001303EE" w:rsidP="00F9731D">
            <w:pPr>
              <w:pStyle w:val="BodyText"/>
              <w:numPr>
                <w:ilvl w:val="0"/>
                <w:numId w:val="58"/>
              </w:numPr>
            </w:pPr>
            <w:r w:rsidRPr="00A64E08">
              <w:t>Wait for OS invite to enter the authentication data and login</w:t>
            </w:r>
          </w:p>
          <w:p w14:paraId="5287D771" w14:textId="77777777" w:rsidR="001303EE" w:rsidRPr="00A64E08" w:rsidRDefault="001303EE" w:rsidP="00F9731D">
            <w:pPr>
              <w:pStyle w:val="BodyText"/>
              <w:numPr>
                <w:ilvl w:val="0"/>
                <w:numId w:val="58"/>
              </w:numPr>
            </w:pPr>
            <w:r w:rsidRPr="00A64E08">
              <w:t xml:space="preserve">Enter to RFSoC console and run bash script “modem_init.sh” with ‘ul_e2e’ argument </w:t>
            </w:r>
          </w:p>
          <w:p w14:paraId="4060E0AB" w14:textId="77777777" w:rsidR="001303EE" w:rsidRPr="00A64E08" w:rsidRDefault="001303EE" w:rsidP="00F9731D">
            <w:pPr>
              <w:pStyle w:val="BodyText"/>
              <w:numPr>
                <w:ilvl w:val="0"/>
                <w:numId w:val="58"/>
              </w:numPr>
            </w:pPr>
            <w:r w:rsidRPr="00A64E08">
              <w:t xml:space="preserve">Connect Keysight transceiver RF output port and Channel#0 RF port of Ounas </w:t>
            </w:r>
            <w:r w:rsidRPr="00A64E08">
              <w:rPr>
                <w:lang w:eastAsia="ru-RU"/>
              </w:rPr>
              <w:t xml:space="preserve">8T8R_PA </w:t>
            </w:r>
            <w:r w:rsidRPr="00A64E08">
              <w:t>board.</w:t>
            </w:r>
          </w:p>
          <w:p w14:paraId="5F97D90F" w14:textId="77777777" w:rsidR="001303EE" w:rsidRPr="00A64E08" w:rsidRDefault="001303EE" w:rsidP="00F9731D">
            <w:pPr>
              <w:pStyle w:val="BodyText"/>
              <w:numPr>
                <w:ilvl w:val="0"/>
                <w:numId w:val="58"/>
              </w:numPr>
            </w:pPr>
            <w:r w:rsidRPr="00A64E08">
              <w:t>In Keysight O-RAN Studio GUI allow PTP synchronization and wait until time sync reaches the sufficient synchronization level (green button will indicate sync accuracy, PTP status tab will reflect the PTP information). Normally this should take around 30 seconds or less.</w:t>
            </w:r>
          </w:p>
          <w:p w14:paraId="5F6F0597" w14:textId="77777777" w:rsidR="001303EE" w:rsidRPr="00A64E08" w:rsidRDefault="001303EE" w:rsidP="00F9731D">
            <w:pPr>
              <w:pStyle w:val="BodyText"/>
              <w:numPr>
                <w:ilvl w:val="0"/>
                <w:numId w:val="58"/>
              </w:numPr>
            </w:pPr>
            <w:r w:rsidRPr="00A64E08">
              <w:t>In Keysight PathWave SW select from the file menu and load into the Keysight vector transceiver the PRACH scenario: PRACH_WaveForm.</w:t>
            </w:r>
          </w:p>
          <w:p w14:paraId="41365656" w14:textId="77777777" w:rsidR="001303EE" w:rsidRPr="00A64E08" w:rsidRDefault="001303EE" w:rsidP="00F9731D">
            <w:pPr>
              <w:pStyle w:val="BodyText"/>
              <w:numPr>
                <w:ilvl w:val="0"/>
                <w:numId w:val="58"/>
              </w:numPr>
            </w:pPr>
            <w:r w:rsidRPr="00A64E08">
              <w:t>In Keysight O-RAN Studio GUI from the File menu select and launch the UL scenario: ‘ul_ PRACH_WaveForm_test’</w:t>
            </w:r>
          </w:p>
          <w:p w14:paraId="5C9AEAF8" w14:textId="77777777" w:rsidR="001303EE" w:rsidRPr="00A64E08" w:rsidRDefault="001303EE" w:rsidP="00F9731D">
            <w:pPr>
              <w:pStyle w:val="BodyText"/>
              <w:numPr>
                <w:ilvl w:val="0"/>
                <w:numId w:val="58"/>
              </w:numPr>
            </w:pPr>
            <w:r w:rsidRPr="00A64E08">
              <w:t>In Keysight O-RAN Studio GUI make a capturing of the received eCPRI packets sequence of a minimum duration of 3 seconds.</w:t>
            </w:r>
          </w:p>
          <w:p w14:paraId="3E35221B" w14:textId="77777777" w:rsidR="001303EE" w:rsidRPr="00A64E08" w:rsidRDefault="001303EE" w:rsidP="00F9731D">
            <w:pPr>
              <w:pStyle w:val="BodyText"/>
              <w:numPr>
                <w:ilvl w:val="0"/>
                <w:numId w:val="58"/>
              </w:numPr>
            </w:pPr>
            <w:r w:rsidRPr="00A64E08">
              <w:t>Open the converted dump file in Keysight Vector Signal Analyzer SW and validate the PRACH signal parameters in GUI window.</w:t>
            </w:r>
          </w:p>
          <w:p w14:paraId="176A42DF" w14:textId="77777777" w:rsidR="001303EE" w:rsidRPr="00A64E08" w:rsidRDefault="001303EE" w:rsidP="00F9731D">
            <w:pPr>
              <w:pStyle w:val="BodyText"/>
              <w:numPr>
                <w:ilvl w:val="0"/>
                <w:numId w:val="58"/>
              </w:numPr>
            </w:pPr>
            <w:r w:rsidRPr="00A64E08">
              <w:t>Perform steps 6-11 for other channels #1…7 (corresponded RF connectors of Ounas 8T8R_PA board)</w:t>
            </w:r>
          </w:p>
        </w:tc>
      </w:tr>
      <w:tr w:rsidR="001303EE" w:rsidRPr="00A64E08" w14:paraId="189DA290" w14:textId="77777777" w:rsidTr="007F1DE4">
        <w:tc>
          <w:tcPr>
            <w:tcW w:w="8788" w:type="dxa"/>
          </w:tcPr>
          <w:p w14:paraId="69EBDD82" w14:textId="77777777" w:rsidR="001303EE" w:rsidRPr="00A64E08" w:rsidRDefault="001303EE" w:rsidP="00B70B69">
            <w:pPr>
              <w:pStyle w:val="BodyText"/>
            </w:pPr>
            <w:r w:rsidRPr="00A64E08">
              <w:t>Problems, found during testing:</w:t>
            </w:r>
          </w:p>
        </w:tc>
      </w:tr>
      <w:tr w:rsidR="001303EE" w:rsidRPr="00A64E08" w14:paraId="237806AA" w14:textId="77777777" w:rsidTr="007F1DE4">
        <w:tc>
          <w:tcPr>
            <w:tcW w:w="8788" w:type="dxa"/>
          </w:tcPr>
          <w:p w14:paraId="72723C16" w14:textId="77777777" w:rsidR="001303EE" w:rsidRPr="00A64E08" w:rsidRDefault="001303EE" w:rsidP="00B70B69">
            <w:pPr>
              <w:pStyle w:val="BodyText"/>
            </w:pPr>
            <w:r w:rsidRPr="00A64E08">
              <w:t>Expected outcome: Desired signals are observed for all RF channels.</w:t>
            </w:r>
            <w:r w:rsidRPr="00A64E08">
              <w:rPr>
                <w:noProof/>
              </w:rPr>
              <w:t xml:space="preserve"> </w:t>
            </w:r>
          </w:p>
        </w:tc>
      </w:tr>
      <w:tr w:rsidR="001303EE" w:rsidRPr="00A64E08" w14:paraId="13F08B97" w14:textId="77777777" w:rsidTr="007F1DE4">
        <w:tc>
          <w:tcPr>
            <w:tcW w:w="8788" w:type="dxa"/>
          </w:tcPr>
          <w:p w14:paraId="4EA4662C" w14:textId="77777777" w:rsidR="001303EE" w:rsidRPr="00A64E08" w:rsidRDefault="001303EE" w:rsidP="00B70B69">
            <w:pPr>
              <w:pStyle w:val="BodyText"/>
            </w:pPr>
            <w:r w:rsidRPr="00A64E08">
              <w:t>Test protocol:</w:t>
            </w:r>
          </w:p>
        </w:tc>
      </w:tr>
    </w:tbl>
    <w:p w14:paraId="0E27DF06" w14:textId="77777777" w:rsidR="001303EE" w:rsidRPr="008836FB" w:rsidRDefault="001303EE" w:rsidP="00B70B69">
      <w:pPr>
        <w:pStyle w:val="BodyText"/>
      </w:pPr>
    </w:p>
    <w:p w14:paraId="2AA3A161" w14:textId="1DBB2413" w:rsidR="001303EE" w:rsidRDefault="001303EE" w:rsidP="00940479">
      <w:pPr>
        <w:pStyle w:val="Heading3"/>
        <w:rPr>
          <w:rFonts w:hint="eastAsia"/>
        </w:rPr>
      </w:pPr>
      <w:bookmarkStart w:id="72" w:name="_Ref98783373"/>
      <w:r w:rsidRPr="0086660E">
        <w:t>UL e2e test with single channel</w:t>
      </w:r>
      <w:bookmarkEnd w:id="72"/>
    </w:p>
    <w:p w14:paraId="2F63A6C0" w14:textId="77777777" w:rsidR="00C70B85" w:rsidRPr="00C70B85" w:rsidRDefault="00C70B85" w:rsidP="00C70B85"/>
    <w:tbl>
      <w:tblPr>
        <w:tblStyle w:val="TableGrid"/>
        <w:tblW w:w="0" w:type="auto"/>
        <w:tblInd w:w="562" w:type="dxa"/>
        <w:tblLook w:val="04A0" w:firstRow="1" w:lastRow="0" w:firstColumn="1" w:lastColumn="0" w:noHBand="0" w:noVBand="1"/>
      </w:tblPr>
      <w:tblGrid>
        <w:gridCol w:w="8788"/>
      </w:tblGrid>
      <w:tr w:rsidR="001303EE" w:rsidRPr="00C70B85" w14:paraId="679EA3E4" w14:textId="77777777" w:rsidTr="007F1DE4">
        <w:tc>
          <w:tcPr>
            <w:tcW w:w="8788" w:type="dxa"/>
          </w:tcPr>
          <w:p w14:paraId="6272C28E" w14:textId="77777777" w:rsidR="001303EE" w:rsidRPr="00C70B85" w:rsidRDefault="001303EE" w:rsidP="00B70B69">
            <w:pPr>
              <w:pStyle w:val="BodyText"/>
            </w:pPr>
            <w:r w:rsidRPr="00C70B85">
              <w:t>Test name: Ounas UL e2e test</w:t>
            </w:r>
          </w:p>
        </w:tc>
      </w:tr>
      <w:tr w:rsidR="001303EE" w:rsidRPr="00C70B85" w14:paraId="0E83CC1B" w14:textId="77777777" w:rsidTr="007F1DE4">
        <w:tc>
          <w:tcPr>
            <w:tcW w:w="8788" w:type="dxa"/>
          </w:tcPr>
          <w:p w14:paraId="4C0247A8" w14:textId="77777777" w:rsidR="001303EE" w:rsidRPr="00C70B85" w:rsidRDefault="001303EE" w:rsidP="00B70B69">
            <w:pPr>
              <w:pStyle w:val="BodyText"/>
              <w:rPr>
                <w:bCs/>
              </w:rPr>
            </w:pPr>
            <w:r w:rsidRPr="00C70B85">
              <w:t>Test objective: To validate the design UL path processing</w:t>
            </w:r>
          </w:p>
        </w:tc>
      </w:tr>
      <w:tr w:rsidR="001303EE" w:rsidRPr="00C70B85" w14:paraId="52791E62" w14:textId="77777777" w:rsidTr="007F1DE4">
        <w:tc>
          <w:tcPr>
            <w:tcW w:w="8788" w:type="dxa"/>
          </w:tcPr>
          <w:p w14:paraId="7139D3A4" w14:textId="77777777" w:rsidR="001303EE" w:rsidRPr="00C70B85" w:rsidRDefault="001303EE" w:rsidP="00C83B9E">
            <w:pPr>
              <w:shd w:val="clear" w:color="auto" w:fill="FFFFFF"/>
              <w:rPr>
                <w:rFonts w:ascii="Arial" w:hAnsi="Arial" w:cs="Arial"/>
              </w:rPr>
            </w:pPr>
            <w:r w:rsidRPr="00C70B85">
              <w:rPr>
                <w:rFonts w:ascii="Arial" w:hAnsi="Arial" w:cs="Arial"/>
                <w:bCs/>
              </w:rPr>
              <w:t xml:space="preserve">Test setup: Assembled 8T8R TRXPSU </w:t>
            </w:r>
            <w:r w:rsidRPr="00C70B85">
              <w:rPr>
                <w:rFonts w:ascii="Arial" w:hAnsi="Arial" w:cs="Arial"/>
                <w:lang w:eastAsia="ru-RU"/>
              </w:rPr>
              <w:t xml:space="preserve">and 8T8R_PA </w:t>
            </w:r>
            <w:r w:rsidRPr="00C70B85">
              <w:rPr>
                <w:rFonts w:ascii="Arial" w:hAnsi="Arial" w:cs="Arial"/>
                <w:bCs/>
              </w:rPr>
              <w:t xml:space="preserve">boards with installed BSP, Modem and MCU SW/FW, </w:t>
            </w:r>
            <w:r w:rsidRPr="00C70B85">
              <w:rPr>
                <w:rFonts w:ascii="Arial" w:hAnsi="Arial" w:cs="Arial"/>
              </w:rPr>
              <w:t>power supply</w:t>
            </w:r>
            <w:r w:rsidRPr="00C70B85">
              <w:rPr>
                <w:rFonts w:ascii="Arial" w:hAnsi="Arial" w:cs="Arial"/>
                <w:bCs/>
              </w:rPr>
              <w:t xml:space="preserve">, PC with terminal debug print, O-RAN Studio server with installed Keysight SW and licenses, Keysight vector transceiver with installed SW and licenses. </w:t>
            </w:r>
          </w:p>
        </w:tc>
      </w:tr>
      <w:tr w:rsidR="001303EE" w:rsidRPr="00C70B85" w14:paraId="18629759" w14:textId="77777777" w:rsidTr="007F1DE4">
        <w:tc>
          <w:tcPr>
            <w:tcW w:w="8788" w:type="dxa"/>
          </w:tcPr>
          <w:p w14:paraId="0B8F6D59" w14:textId="77777777" w:rsidR="001303EE" w:rsidRPr="00C70B85" w:rsidRDefault="001303EE" w:rsidP="00B70B69">
            <w:pPr>
              <w:pStyle w:val="BodyText"/>
            </w:pPr>
            <w:r w:rsidRPr="00C70B85">
              <w:t>Procedure:</w:t>
            </w:r>
          </w:p>
        </w:tc>
      </w:tr>
      <w:tr w:rsidR="001303EE" w:rsidRPr="00C70B85" w14:paraId="13EA9881" w14:textId="77777777" w:rsidTr="007F1DE4">
        <w:tc>
          <w:tcPr>
            <w:tcW w:w="8788" w:type="dxa"/>
          </w:tcPr>
          <w:p w14:paraId="1954E4A9" w14:textId="77777777" w:rsidR="001303EE" w:rsidRPr="00C70B85" w:rsidRDefault="001303EE" w:rsidP="00F9731D">
            <w:pPr>
              <w:pStyle w:val="BodyText"/>
              <w:numPr>
                <w:ilvl w:val="0"/>
                <w:numId w:val="63"/>
              </w:numPr>
            </w:pPr>
            <w:r w:rsidRPr="00C70B85">
              <w:t>Assemble the test setup</w:t>
            </w:r>
          </w:p>
          <w:p w14:paraId="68D4EB21" w14:textId="77777777" w:rsidR="001303EE" w:rsidRPr="00C70B85" w:rsidRDefault="001303EE" w:rsidP="00F9731D">
            <w:pPr>
              <w:pStyle w:val="BodyText"/>
              <w:numPr>
                <w:ilvl w:val="0"/>
                <w:numId w:val="63"/>
              </w:numPr>
            </w:pPr>
            <w:r w:rsidRPr="00C70B85">
              <w:t>Connect SFP interfaces of Keysight O-RAN Studio server and Ounas digital board.</w:t>
            </w:r>
          </w:p>
          <w:p w14:paraId="4B4D329F" w14:textId="77777777" w:rsidR="001303EE" w:rsidRPr="00C70B85" w:rsidRDefault="001303EE" w:rsidP="00F9731D">
            <w:pPr>
              <w:pStyle w:val="BodyText"/>
              <w:numPr>
                <w:ilvl w:val="0"/>
                <w:numId w:val="63"/>
              </w:numPr>
            </w:pPr>
            <w:r w:rsidRPr="00C70B85">
              <w:t>Power up the complete system</w:t>
            </w:r>
          </w:p>
          <w:p w14:paraId="6B9BCB3C" w14:textId="77777777" w:rsidR="001303EE" w:rsidRPr="00C70B85" w:rsidRDefault="001303EE" w:rsidP="00F9731D">
            <w:pPr>
              <w:pStyle w:val="BodyText"/>
              <w:numPr>
                <w:ilvl w:val="0"/>
                <w:numId w:val="63"/>
              </w:numPr>
            </w:pPr>
            <w:r w:rsidRPr="00C70B85">
              <w:lastRenderedPageBreak/>
              <w:t>Wait for OS invite to enter the authentication data and login</w:t>
            </w:r>
          </w:p>
          <w:p w14:paraId="52D0B5F5" w14:textId="77777777" w:rsidR="001303EE" w:rsidRPr="00C70B85" w:rsidRDefault="001303EE" w:rsidP="00F9731D">
            <w:pPr>
              <w:pStyle w:val="BodyText"/>
              <w:numPr>
                <w:ilvl w:val="0"/>
                <w:numId w:val="63"/>
              </w:numPr>
            </w:pPr>
            <w:r w:rsidRPr="00C70B85">
              <w:t xml:space="preserve">Enter to RFSoC console and run bash script “modem_init.sh” with ‘ul_e2e’ argument </w:t>
            </w:r>
          </w:p>
          <w:p w14:paraId="2BE146E8" w14:textId="77777777" w:rsidR="001303EE" w:rsidRPr="00C70B85" w:rsidRDefault="001303EE" w:rsidP="00F9731D">
            <w:pPr>
              <w:pStyle w:val="BodyText"/>
              <w:numPr>
                <w:ilvl w:val="0"/>
                <w:numId w:val="63"/>
              </w:numPr>
            </w:pPr>
            <w:r w:rsidRPr="00C70B85">
              <w:t xml:space="preserve">Connect Keysight transceiver RF output port and Channel#0 RF port of Ounas </w:t>
            </w:r>
            <w:r w:rsidRPr="00C70B85">
              <w:rPr>
                <w:lang w:eastAsia="ru-RU"/>
              </w:rPr>
              <w:t xml:space="preserve">8T8R_PA </w:t>
            </w:r>
            <w:r w:rsidRPr="00C70B85">
              <w:t>board.</w:t>
            </w:r>
          </w:p>
          <w:p w14:paraId="7C69F005" w14:textId="77777777" w:rsidR="001303EE" w:rsidRPr="00C70B85" w:rsidRDefault="001303EE" w:rsidP="00F9731D">
            <w:pPr>
              <w:pStyle w:val="BodyText"/>
              <w:numPr>
                <w:ilvl w:val="0"/>
                <w:numId w:val="63"/>
              </w:numPr>
            </w:pPr>
            <w:r w:rsidRPr="00C70B85">
              <w:t>In Keysight O-RAN Studio GUI allow PTP synchronization and wait until time sync reaches the sufficient synchronization level (green button will indicate sync accuracy, PTP status tab will reflect the PTP information). Normally this should take around 30 seconds or less.</w:t>
            </w:r>
          </w:p>
          <w:p w14:paraId="0729E36F" w14:textId="77777777" w:rsidR="001303EE" w:rsidRPr="00C70B85" w:rsidRDefault="001303EE" w:rsidP="00F9731D">
            <w:pPr>
              <w:pStyle w:val="BodyText"/>
              <w:numPr>
                <w:ilvl w:val="0"/>
                <w:numId w:val="63"/>
              </w:numPr>
            </w:pPr>
            <w:r w:rsidRPr="00C70B85">
              <w:t>In Keysight PathWave SW select from the file menu and load into the Keysight vector transceiver the UL scenario: G-FR1-A5-11.</w:t>
            </w:r>
          </w:p>
          <w:p w14:paraId="6D06D74A" w14:textId="77777777" w:rsidR="001303EE" w:rsidRPr="00C70B85" w:rsidRDefault="001303EE" w:rsidP="00F9731D">
            <w:pPr>
              <w:pStyle w:val="BodyText"/>
              <w:numPr>
                <w:ilvl w:val="0"/>
                <w:numId w:val="63"/>
              </w:numPr>
            </w:pPr>
            <w:r w:rsidRPr="00C70B85">
              <w:t>In Keysight O-RAN Studio GUI from the File menu select and launch the UL scenario: ‘ul_G-FR1-A5-11_test’</w:t>
            </w:r>
          </w:p>
          <w:p w14:paraId="3A7E140A" w14:textId="77777777" w:rsidR="001303EE" w:rsidRPr="00C70B85" w:rsidRDefault="001303EE" w:rsidP="00F9731D">
            <w:pPr>
              <w:pStyle w:val="BodyText"/>
              <w:numPr>
                <w:ilvl w:val="0"/>
                <w:numId w:val="63"/>
              </w:numPr>
            </w:pPr>
            <w:r w:rsidRPr="00C70B85">
              <w:t>In Keysight O-RAN Studio GUI make a capturing of the received eCPRI packets sequence of a minimum duration of 3 seconds.</w:t>
            </w:r>
          </w:p>
          <w:p w14:paraId="11D39BAD" w14:textId="77777777" w:rsidR="001303EE" w:rsidRPr="00C70B85" w:rsidRDefault="001303EE" w:rsidP="00F9731D">
            <w:pPr>
              <w:pStyle w:val="BodyText"/>
              <w:numPr>
                <w:ilvl w:val="0"/>
                <w:numId w:val="63"/>
              </w:numPr>
            </w:pPr>
            <w:r w:rsidRPr="00C70B85">
              <w:t>Open the converted dump file in Keysight Vector Signal Analyzer SW and validate the UL signal parameters in GUI window.</w:t>
            </w:r>
          </w:p>
          <w:p w14:paraId="7E07FFBB" w14:textId="77777777" w:rsidR="001303EE" w:rsidRPr="00C70B85" w:rsidRDefault="001303EE" w:rsidP="00F9731D">
            <w:pPr>
              <w:pStyle w:val="BodyText"/>
              <w:numPr>
                <w:ilvl w:val="0"/>
                <w:numId w:val="63"/>
              </w:numPr>
            </w:pPr>
            <w:r w:rsidRPr="00C70B85">
              <w:t>Perform steps 6-11 for other channels #1…7 (corresponded RF connectors of Ounas 8T8R_PA board)</w:t>
            </w:r>
          </w:p>
        </w:tc>
      </w:tr>
      <w:tr w:rsidR="001303EE" w:rsidRPr="00C70B85" w14:paraId="77023C7F" w14:textId="77777777" w:rsidTr="007F1DE4">
        <w:tc>
          <w:tcPr>
            <w:tcW w:w="8788" w:type="dxa"/>
          </w:tcPr>
          <w:p w14:paraId="29E9522C" w14:textId="77777777" w:rsidR="001303EE" w:rsidRPr="00C70B85" w:rsidRDefault="001303EE" w:rsidP="00B70B69">
            <w:pPr>
              <w:pStyle w:val="BodyText"/>
            </w:pPr>
            <w:r w:rsidRPr="00C70B85">
              <w:lastRenderedPageBreak/>
              <w:t>Problems, found during testing:</w:t>
            </w:r>
          </w:p>
        </w:tc>
      </w:tr>
      <w:tr w:rsidR="001303EE" w:rsidRPr="00C70B85" w14:paraId="0EA705A3" w14:textId="77777777" w:rsidTr="007F1DE4">
        <w:tc>
          <w:tcPr>
            <w:tcW w:w="8788" w:type="dxa"/>
          </w:tcPr>
          <w:p w14:paraId="678CD950" w14:textId="77777777" w:rsidR="00E70274" w:rsidRDefault="001303EE" w:rsidP="00B70B69">
            <w:pPr>
              <w:pStyle w:val="BodyText"/>
            </w:pPr>
            <w:r w:rsidRPr="00C70B85">
              <w:t>Expected outcome: Desired signals are observed for all RF channels, like shown in the below</w:t>
            </w:r>
            <w:r w:rsidR="00E70274">
              <w:t xml:space="preserve"> figure</w:t>
            </w:r>
          </w:p>
          <w:p w14:paraId="2BD7BE29" w14:textId="69EFC46D" w:rsidR="001303EE" w:rsidRPr="00C70B85" w:rsidRDefault="00C70B85" w:rsidP="00B70B69">
            <w:pPr>
              <w:pStyle w:val="BodyText"/>
            </w:pPr>
            <w:r>
              <w:t xml:space="preserve"> </w:t>
            </w:r>
            <w:r w:rsidR="00E70274" w:rsidRPr="00C70B85">
              <w:rPr>
                <w:noProof/>
                <w:lang w:val="en-IN" w:eastAsia="en-IN"/>
              </w:rPr>
              <w:drawing>
                <wp:inline distT="0" distB="0" distL="0" distR="0" wp14:anchorId="002CCD85" wp14:editId="51D52A4D">
                  <wp:extent cx="3606394" cy="28646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09047" cy="2866801"/>
                          </a:xfrm>
                          <a:prstGeom prst="rect">
                            <a:avLst/>
                          </a:prstGeom>
                        </pic:spPr>
                      </pic:pic>
                    </a:graphicData>
                  </a:graphic>
                </wp:inline>
              </w:drawing>
            </w:r>
          </w:p>
        </w:tc>
      </w:tr>
      <w:tr w:rsidR="001303EE" w:rsidRPr="00C70B85" w14:paraId="0507072D" w14:textId="77777777" w:rsidTr="007F1DE4">
        <w:tc>
          <w:tcPr>
            <w:tcW w:w="8788" w:type="dxa"/>
          </w:tcPr>
          <w:p w14:paraId="388FF06B" w14:textId="77777777" w:rsidR="001303EE" w:rsidRPr="00C70B85" w:rsidRDefault="001303EE" w:rsidP="00B70B69">
            <w:pPr>
              <w:pStyle w:val="BodyText"/>
            </w:pPr>
            <w:r w:rsidRPr="00C70B85">
              <w:t>Test protocol:</w:t>
            </w:r>
          </w:p>
        </w:tc>
      </w:tr>
    </w:tbl>
    <w:p w14:paraId="79AAF5B4" w14:textId="77777777" w:rsidR="001303EE" w:rsidRPr="008836FB" w:rsidRDefault="001303EE" w:rsidP="00B70B69">
      <w:pPr>
        <w:pStyle w:val="BodyText"/>
      </w:pPr>
    </w:p>
    <w:p w14:paraId="2EA0E89D" w14:textId="5DEDD7A7" w:rsidR="001303EE" w:rsidRDefault="001303EE" w:rsidP="00940479">
      <w:pPr>
        <w:pStyle w:val="Heading3"/>
        <w:rPr>
          <w:rFonts w:hint="eastAsia"/>
        </w:rPr>
      </w:pPr>
      <w:r w:rsidRPr="0086660E">
        <w:t>RFSoC_DFE multi-tile synchronization (MTS) test</w:t>
      </w:r>
    </w:p>
    <w:p w14:paraId="087717C3" w14:textId="77777777" w:rsidR="00E70274" w:rsidRPr="00E70274" w:rsidRDefault="00E70274" w:rsidP="00E70274"/>
    <w:tbl>
      <w:tblPr>
        <w:tblStyle w:val="TableGrid"/>
        <w:tblW w:w="0" w:type="auto"/>
        <w:tblInd w:w="562" w:type="dxa"/>
        <w:tblLook w:val="04A0" w:firstRow="1" w:lastRow="0" w:firstColumn="1" w:lastColumn="0" w:noHBand="0" w:noVBand="1"/>
      </w:tblPr>
      <w:tblGrid>
        <w:gridCol w:w="8788"/>
      </w:tblGrid>
      <w:tr w:rsidR="001303EE" w:rsidRPr="00F5014A" w14:paraId="58A32054" w14:textId="77777777" w:rsidTr="007F1DE4">
        <w:tc>
          <w:tcPr>
            <w:tcW w:w="8788" w:type="dxa"/>
          </w:tcPr>
          <w:p w14:paraId="6E088A00" w14:textId="77777777" w:rsidR="001303EE" w:rsidRPr="00F5014A" w:rsidRDefault="001303EE" w:rsidP="00B70B69">
            <w:pPr>
              <w:pStyle w:val="BodyText"/>
            </w:pPr>
            <w:r w:rsidRPr="00F5014A">
              <w:lastRenderedPageBreak/>
              <w:t>Test name: Ounas MTS validation</w:t>
            </w:r>
          </w:p>
        </w:tc>
      </w:tr>
      <w:tr w:rsidR="001303EE" w:rsidRPr="00F5014A" w14:paraId="221C342E" w14:textId="77777777" w:rsidTr="007F1DE4">
        <w:tc>
          <w:tcPr>
            <w:tcW w:w="8788" w:type="dxa"/>
          </w:tcPr>
          <w:p w14:paraId="051C19F3" w14:textId="77777777" w:rsidR="001303EE" w:rsidRPr="00F5014A" w:rsidRDefault="001303EE" w:rsidP="00B70B69">
            <w:pPr>
              <w:pStyle w:val="BodyText"/>
              <w:rPr>
                <w:bCs/>
              </w:rPr>
            </w:pPr>
            <w:r w:rsidRPr="00F5014A">
              <w:t>Test objective: To validate the RFDC DL path processing</w:t>
            </w:r>
          </w:p>
        </w:tc>
      </w:tr>
      <w:tr w:rsidR="001303EE" w:rsidRPr="00F5014A" w14:paraId="41A9BF55" w14:textId="77777777" w:rsidTr="007F1DE4">
        <w:tc>
          <w:tcPr>
            <w:tcW w:w="8788" w:type="dxa"/>
          </w:tcPr>
          <w:p w14:paraId="2F0A8554" w14:textId="77777777" w:rsidR="001303EE" w:rsidRPr="00F5014A" w:rsidRDefault="001303EE" w:rsidP="00C83B9E">
            <w:pPr>
              <w:shd w:val="clear" w:color="auto" w:fill="FFFFFF"/>
              <w:rPr>
                <w:rFonts w:ascii="Arial" w:hAnsi="Arial" w:cs="Arial"/>
              </w:rPr>
            </w:pPr>
            <w:r w:rsidRPr="00F5014A">
              <w:rPr>
                <w:rFonts w:ascii="Arial" w:hAnsi="Arial" w:cs="Arial"/>
                <w:bCs/>
              </w:rPr>
              <w:t xml:space="preserve">Test setup: Assembled 8T8R TRXPSU board with installed BSP and MCU SW/FW, </w:t>
            </w:r>
            <w:r w:rsidRPr="00F5014A">
              <w:rPr>
                <w:rFonts w:ascii="Arial" w:hAnsi="Arial" w:cs="Arial"/>
              </w:rPr>
              <w:t>power supply</w:t>
            </w:r>
            <w:r w:rsidRPr="00F5014A">
              <w:rPr>
                <w:rFonts w:ascii="Arial" w:hAnsi="Arial" w:cs="Arial"/>
                <w:bCs/>
              </w:rPr>
              <w:t>, PC with terminal debug print, Spectrum Analyzer (up to 3.8 GHz at least)</w:t>
            </w:r>
          </w:p>
        </w:tc>
      </w:tr>
      <w:tr w:rsidR="001303EE" w:rsidRPr="00F5014A" w14:paraId="20556147" w14:textId="77777777" w:rsidTr="007F1DE4">
        <w:tc>
          <w:tcPr>
            <w:tcW w:w="8788" w:type="dxa"/>
          </w:tcPr>
          <w:p w14:paraId="281DF539" w14:textId="77777777" w:rsidR="001303EE" w:rsidRPr="00F5014A" w:rsidRDefault="001303EE" w:rsidP="00B70B69">
            <w:pPr>
              <w:pStyle w:val="BodyText"/>
            </w:pPr>
            <w:r w:rsidRPr="00F5014A">
              <w:t>Procedure:</w:t>
            </w:r>
          </w:p>
        </w:tc>
      </w:tr>
      <w:tr w:rsidR="001303EE" w:rsidRPr="00F5014A" w14:paraId="5DAC2B7B" w14:textId="77777777" w:rsidTr="007F1DE4">
        <w:tc>
          <w:tcPr>
            <w:tcW w:w="8788" w:type="dxa"/>
          </w:tcPr>
          <w:p w14:paraId="0681A4E8" w14:textId="77777777" w:rsidR="001303EE" w:rsidRPr="00F5014A" w:rsidRDefault="001303EE" w:rsidP="00F9731D">
            <w:pPr>
              <w:pStyle w:val="BodyText"/>
              <w:numPr>
                <w:ilvl w:val="0"/>
                <w:numId w:val="59"/>
              </w:numPr>
            </w:pPr>
            <w:r w:rsidRPr="00F5014A">
              <w:t>Assemble the test setup</w:t>
            </w:r>
          </w:p>
          <w:p w14:paraId="36A01007" w14:textId="77777777" w:rsidR="001303EE" w:rsidRPr="00F5014A" w:rsidRDefault="001303EE" w:rsidP="00F9731D">
            <w:pPr>
              <w:pStyle w:val="BodyText"/>
              <w:numPr>
                <w:ilvl w:val="0"/>
                <w:numId w:val="59"/>
              </w:numPr>
            </w:pPr>
            <w:r w:rsidRPr="00F5014A">
              <w:t>Power up the complete system</w:t>
            </w:r>
          </w:p>
          <w:p w14:paraId="3593BBC7" w14:textId="77777777" w:rsidR="001303EE" w:rsidRPr="00F5014A" w:rsidRDefault="001303EE" w:rsidP="00F9731D">
            <w:pPr>
              <w:pStyle w:val="BodyText"/>
              <w:numPr>
                <w:ilvl w:val="0"/>
                <w:numId w:val="59"/>
              </w:numPr>
            </w:pPr>
            <w:r w:rsidRPr="00F5014A">
              <w:t>Wait for OS invite to enter the authentication data and login</w:t>
            </w:r>
          </w:p>
          <w:p w14:paraId="7F9795F5" w14:textId="77777777" w:rsidR="001303EE" w:rsidRPr="00F5014A" w:rsidRDefault="001303EE" w:rsidP="00F9731D">
            <w:pPr>
              <w:pStyle w:val="BodyText"/>
              <w:numPr>
                <w:ilvl w:val="0"/>
                <w:numId w:val="59"/>
              </w:numPr>
            </w:pPr>
            <w:r w:rsidRPr="00F5014A">
              <w:t>Enable test signal (single-tone) generation at the maximum power in the range 3.3 – 3.6 GHz for RF channel #0</w:t>
            </w:r>
          </w:p>
          <w:p w14:paraId="7560E1F2" w14:textId="77777777" w:rsidR="001303EE" w:rsidRPr="00F5014A" w:rsidRDefault="001303EE" w:rsidP="00F9731D">
            <w:pPr>
              <w:pStyle w:val="BodyText"/>
              <w:numPr>
                <w:ilvl w:val="0"/>
                <w:numId w:val="59"/>
              </w:numPr>
            </w:pPr>
            <w:r w:rsidRPr="00F5014A">
              <w:t>Connect Spectrum Analyzer to Channel#0 TX RF connector of Ounas board. Check presence of desired signal.</w:t>
            </w:r>
          </w:p>
          <w:p w14:paraId="20C8EA31" w14:textId="77777777" w:rsidR="001303EE" w:rsidRPr="00F5014A" w:rsidRDefault="001303EE" w:rsidP="00F9731D">
            <w:pPr>
              <w:pStyle w:val="BodyText"/>
              <w:numPr>
                <w:ilvl w:val="0"/>
                <w:numId w:val="59"/>
              </w:numPr>
            </w:pPr>
            <w:r w:rsidRPr="00F5014A">
              <w:t>Connect the Channel#0 to Channel#7 TX RF connector of Ounas board and Channel#0 to Channel#7 RX RF connector of Ounas board correspondingly (loopback)</w:t>
            </w:r>
          </w:p>
          <w:p w14:paraId="56CD1538" w14:textId="77777777" w:rsidR="001303EE" w:rsidRPr="00F5014A" w:rsidRDefault="001303EE" w:rsidP="00F9731D">
            <w:pPr>
              <w:pStyle w:val="BodyText"/>
              <w:numPr>
                <w:ilvl w:val="0"/>
                <w:numId w:val="59"/>
              </w:numPr>
            </w:pPr>
            <w:r w:rsidRPr="00F5014A">
              <w:t>Use RFSoC application (Vivado with design debug probes) to catch ADC output waveforms</w:t>
            </w:r>
          </w:p>
          <w:p w14:paraId="14B3E0C2" w14:textId="77777777" w:rsidR="001303EE" w:rsidRPr="00F5014A" w:rsidRDefault="001303EE" w:rsidP="00F9731D">
            <w:pPr>
              <w:pStyle w:val="BodyText"/>
              <w:numPr>
                <w:ilvl w:val="0"/>
                <w:numId w:val="59"/>
              </w:numPr>
            </w:pPr>
            <w:r w:rsidRPr="00F5014A">
              <w:t>Enter to RFSoC console and run bash script “mts.sh”</w:t>
            </w:r>
          </w:p>
          <w:p w14:paraId="53C23D08" w14:textId="77777777" w:rsidR="001303EE" w:rsidRPr="00F5014A" w:rsidRDefault="001303EE" w:rsidP="00F9731D">
            <w:pPr>
              <w:pStyle w:val="BodyText"/>
              <w:numPr>
                <w:ilvl w:val="0"/>
                <w:numId w:val="59"/>
              </w:numPr>
            </w:pPr>
            <w:r w:rsidRPr="00F5014A">
              <w:t>Use RFSoC application (Vivado with design debug probes) to catch ADC output waveforms.</w:t>
            </w:r>
          </w:p>
        </w:tc>
      </w:tr>
      <w:tr w:rsidR="001303EE" w:rsidRPr="00F5014A" w14:paraId="568B17D1" w14:textId="77777777" w:rsidTr="007F1DE4">
        <w:tc>
          <w:tcPr>
            <w:tcW w:w="8788" w:type="dxa"/>
          </w:tcPr>
          <w:p w14:paraId="310CE3C7" w14:textId="77777777" w:rsidR="001303EE" w:rsidRPr="00F5014A" w:rsidRDefault="001303EE" w:rsidP="00B70B69">
            <w:pPr>
              <w:pStyle w:val="BodyText"/>
            </w:pPr>
            <w:r w:rsidRPr="00F5014A">
              <w:t>Problems, found during testing:</w:t>
            </w:r>
          </w:p>
        </w:tc>
      </w:tr>
      <w:tr w:rsidR="001303EE" w:rsidRPr="00F5014A" w14:paraId="6B61BF51" w14:textId="77777777" w:rsidTr="007F1DE4">
        <w:tc>
          <w:tcPr>
            <w:tcW w:w="8788" w:type="dxa"/>
          </w:tcPr>
          <w:p w14:paraId="311D948E" w14:textId="77777777" w:rsidR="001303EE" w:rsidRPr="00F5014A" w:rsidRDefault="001303EE" w:rsidP="00B70B69">
            <w:pPr>
              <w:pStyle w:val="BodyText"/>
            </w:pPr>
            <w:r w:rsidRPr="00F5014A">
              <w:t>Expected outcome: Signals are observed for all RF channels to be in phase after running MTS command:</w:t>
            </w:r>
          </w:p>
          <w:p w14:paraId="56D8C714" w14:textId="77777777" w:rsidR="001303EE" w:rsidRPr="00F5014A" w:rsidRDefault="001303EE" w:rsidP="00B70B69">
            <w:pPr>
              <w:pStyle w:val="BodyText"/>
            </w:pPr>
            <w:r w:rsidRPr="00F5014A">
              <w:t>Before MTS:</w:t>
            </w:r>
          </w:p>
          <w:p w14:paraId="555A2CA5" w14:textId="77777777" w:rsidR="001303EE" w:rsidRPr="00F5014A" w:rsidRDefault="001303EE" w:rsidP="00B70B69">
            <w:pPr>
              <w:pStyle w:val="BodyText"/>
            </w:pPr>
            <w:r w:rsidRPr="00F5014A">
              <w:rPr>
                <w:noProof/>
                <w:lang w:val="en-IN" w:eastAsia="en-IN"/>
              </w:rPr>
              <w:drawing>
                <wp:inline distT="0" distB="0" distL="0" distR="0" wp14:anchorId="0045C508" wp14:editId="0FA4791C">
                  <wp:extent cx="4491533" cy="1459748"/>
                  <wp:effectExtent l="0" t="0" r="444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24052" cy="1470317"/>
                          </a:xfrm>
                          <a:prstGeom prst="rect">
                            <a:avLst/>
                          </a:prstGeom>
                        </pic:spPr>
                      </pic:pic>
                    </a:graphicData>
                  </a:graphic>
                </wp:inline>
              </w:drawing>
            </w:r>
          </w:p>
          <w:p w14:paraId="7F6FA2BC" w14:textId="77777777" w:rsidR="001303EE" w:rsidRPr="00F5014A" w:rsidRDefault="001303EE" w:rsidP="00B70B69">
            <w:pPr>
              <w:pStyle w:val="BodyText"/>
            </w:pPr>
            <w:r w:rsidRPr="00F5014A">
              <w:t>After MTS:</w:t>
            </w:r>
          </w:p>
          <w:p w14:paraId="78C2FC9B" w14:textId="77777777" w:rsidR="001303EE" w:rsidRPr="00F5014A" w:rsidRDefault="001303EE" w:rsidP="00B70B69">
            <w:pPr>
              <w:pStyle w:val="BodyText"/>
              <w:rPr>
                <w:lang w:val="ru-RU"/>
              </w:rPr>
            </w:pPr>
            <w:r w:rsidRPr="00F5014A">
              <w:rPr>
                <w:noProof/>
                <w:lang w:val="en-IN" w:eastAsia="en-IN"/>
              </w:rPr>
              <w:lastRenderedPageBreak/>
              <w:drawing>
                <wp:inline distT="0" distB="0" distL="0" distR="0" wp14:anchorId="33C6D94D" wp14:editId="6E8B34AB">
                  <wp:extent cx="4491355" cy="1572934"/>
                  <wp:effectExtent l="0" t="0" r="444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04644" cy="1577588"/>
                          </a:xfrm>
                          <a:prstGeom prst="rect">
                            <a:avLst/>
                          </a:prstGeom>
                        </pic:spPr>
                      </pic:pic>
                    </a:graphicData>
                  </a:graphic>
                </wp:inline>
              </w:drawing>
            </w:r>
          </w:p>
        </w:tc>
      </w:tr>
      <w:tr w:rsidR="001303EE" w:rsidRPr="00F5014A" w14:paraId="25804B2C" w14:textId="77777777" w:rsidTr="007F1DE4">
        <w:tc>
          <w:tcPr>
            <w:tcW w:w="8788" w:type="dxa"/>
          </w:tcPr>
          <w:p w14:paraId="1FF56DC1" w14:textId="77777777" w:rsidR="001303EE" w:rsidRPr="00F5014A" w:rsidRDefault="001303EE" w:rsidP="00B70B69">
            <w:pPr>
              <w:pStyle w:val="BodyText"/>
            </w:pPr>
            <w:r w:rsidRPr="00F5014A">
              <w:lastRenderedPageBreak/>
              <w:t>Test protocol:</w:t>
            </w:r>
          </w:p>
        </w:tc>
      </w:tr>
    </w:tbl>
    <w:p w14:paraId="45D0AA74" w14:textId="302FD0D0" w:rsidR="001303EE" w:rsidRDefault="001303EE" w:rsidP="00B70B69">
      <w:pPr>
        <w:pStyle w:val="BodyText"/>
      </w:pPr>
    </w:p>
    <w:p w14:paraId="356A8811" w14:textId="77777777" w:rsidR="007F1DE4" w:rsidRPr="001D4037" w:rsidRDefault="007F1DE4" w:rsidP="00B70B69">
      <w:pPr>
        <w:pStyle w:val="BodyText"/>
      </w:pPr>
    </w:p>
    <w:p w14:paraId="71280B50" w14:textId="1A0D1272" w:rsidR="001303EE" w:rsidRDefault="001303EE" w:rsidP="00940479">
      <w:pPr>
        <w:pStyle w:val="Heading3"/>
        <w:rPr>
          <w:rFonts w:hint="eastAsia"/>
        </w:rPr>
      </w:pPr>
      <w:r>
        <w:t>TDD controller test</w:t>
      </w:r>
    </w:p>
    <w:p w14:paraId="02894E53" w14:textId="77777777" w:rsidR="00F5014A" w:rsidRPr="00F5014A" w:rsidRDefault="00F5014A" w:rsidP="00F5014A"/>
    <w:tbl>
      <w:tblPr>
        <w:tblStyle w:val="TableGrid"/>
        <w:tblW w:w="0" w:type="auto"/>
        <w:tblInd w:w="562" w:type="dxa"/>
        <w:tblLook w:val="04A0" w:firstRow="1" w:lastRow="0" w:firstColumn="1" w:lastColumn="0" w:noHBand="0" w:noVBand="1"/>
      </w:tblPr>
      <w:tblGrid>
        <w:gridCol w:w="8788"/>
      </w:tblGrid>
      <w:tr w:rsidR="001303EE" w:rsidRPr="00F5014A" w14:paraId="46F7E67C" w14:textId="77777777" w:rsidTr="007F1DE4">
        <w:tc>
          <w:tcPr>
            <w:tcW w:w="8788" w:type="dxa"/>
          </w:tcPr>
          <w:p w14:paraId="284700D6" w14:textId="77777777" w:rsidR="001303EE" w:rsidRPr="00F5014A" w:rsidRDefault="001303EE" w:rsidP="00B70B69">
            <w:pPr>
              <w:pStyle w:val="BodyText"/>
            </w:pPr>
            <w:r w:rsidRPr="00F5014A">
              <w:t>Test name: Ounas TDD controller validation</w:t>
            </w:r>
          </w:p>
        </w:tc>
      </w:tr>
      <w:tr w:rsidR="001303EE" w:rsidRPr="00F5014A" w14:paraId="79E0654B" w14:textId="77777777" w:rsidTr="007F1DE4">
        <w:tc>
          <w:tcPr>
            <w:tcW w:w="8788" w:type="dxa"/>
          </w:tcPr>
          <w:p w14:paraId="2F520D99" w14:textId="77777777" w:rsidR="001303EE" w:rsidRPr="00F5014A" w:rsidRDefault="001303EE" w:rsidP="00B70B69">
            <w:pPr>
              <w:pStyle w:val="BodyText"/>
              <w:rPr>
                <w:bCs/>
              </w:rPr>
            </w:pPr>
            <w:r w:rsidRPr="00F5014A">
              <w:t>Test objective: To validate the GPIO TDD signals for managing analogue peripherals in various slot-format scenarios</w:t>
            </w:r>
          </w:p>
        </w:tc>
      </w:tr>
      <w:tr w:rsidR="001303EE" w:rsidRPr="00F5014A" w14:paraId="42EB6140" w14:textId="77777777" w:rsidTr="007F1DE4">
        <w:tc>
          <w:tcPr>
            <w:tcW w:w="8788" w:type="dxa"/>
          </w:tcPr>
          <w:p w14:paraId="309AEFB9" w14:textId="77777777" w:rsidR="001303EE" w:rsidRPr="00F5014A" w:rsidRDefault="001303EE" w:rsidP="00C83B9E">
            <w:pPr>
              <w:shd w:val="clear" w:color="auto" w:fill="FFFFFF"/>
              <w:rPr>
                <w:rFonts w:ascii="Arial" w:hAnsi="Arial" w:cs="Arial"/>
              </w:rPr>
            </w:pPr>
            <w:r w:rsidRPr="00F5014A">
              <w:rPr>
                <w:rFonts w:ascii="Arial" w:hAnsi="Arial" w:cs="Arial"/>
                <w:bCs/>
              </w:rPr>
              <w:t xml:space="preserve">Test setup: Assembled 8T8R TRXPSU board with installed BSP and MCU SW/FW, </w:t>
            </w:r>
            <w:r w:rsidRPr="00F5014A">
              <w:rPr>
                <w:rFonts w:ascii="Arial" w:hAnsi="Arial" w:cs="Arial"/>
              </w:rPr>
              <w:t>8T8R PA board, digital oscilloscope, power supply</w:t>
            </w:r>
            <w:r w:rsidRPr="00F5014A">
              <w:rPr>
                <w:rFonts w:ascii="Arial" w:hAnsi="Arial" w:cs="Arial"/>
                <w:bCs/>
              </w:rPr>
              <w:t>, PC with terminal debug print</w:t>
            </w:r>
          </w:p>
        </w:tc>
      </w:tr>
      <w:tr w:rsidR="001303EE" w:rsidRPr="00F5014A" w14:paraId="78580F4A" w14:textId="77777777" w:rsidTr="007F1DE4">
        <w:tc>
          <w:tcPr>
            <w:tcW w:w="8788" w:type="dxa"/>
          </w:tcPr>
          <w:p w14:paraId="5AFEB44F" w14:textId="77777777" w:rsidR="001303EE" w:rsidRPr="00F5014A" w:rsidRDefault="001303EE" w:rsidP="00B70B69">
            <w:pPr>
              <w:pStyle w:val="BodyText"/>
            </w:pPr>
            <w:r w:rsidRPr="00F5014A">
              <w:t>Procedure:</w:t>
            </w:r>
          </w:p>
        </w:tc>
      </w:tr>
      <w:tr w:rsidR="001303EE" w:rsidRPr="00F5014A" w14:paraId="79257EC7" w14:textId="77777777" w:rsidTr="007F1DE4">
        <w:tc>
          <w:tcPr>
            <w:tcW w:w="8788" w:type="dxa"/>
          </w:tcPr>
          <w:p w14:paraId="654F8CDB" w14:textId="77777777" w:rsidR="001303EE" w:rsidRPr="00F5014A" w:rsidRDefault="001303EE" w:rsidP="00F9731D">
            <w:pPr>
              <w:pStyle w:val="BodyText"/>
              <w:numPr>
                <w:ilvl w:val="0"/>
                <w:numId w:val="60"/>
              </w:numPr>
            </w:pPr>
            <w:r w:rsidRPr="00F5014A">
              <w:t>Assemble the test setup</w:t>
            </w:r>
          </w:p>
          <w:p w14:paraId="37DB9AE1" w14:textId="77777777" w:rsidR="001303EE" w:rsidRPr="00F5014A" w:rsidRDefault="001303EE" w:rsidP="00F9731D">
            <w:pPr>
              <w:pStyle w:val="BodyText"/>
              <w:numPr>
                <w:ilvl w:val="0"/>
                <w:numId w:val="60"/>
              </w:numPr>
            </w:pPr>
            <w:r w:rsidRPr="00F5014A">
              <w:t>Power up the complete system</w:t>
            </w:r>
          </w:p>
          <w:p w14:paraId="7ED18419" w14:textId="77777777" w:rsidR="001303EE" w:rsidRPr="00F5014A" w:rsidRDefault="001303EE" w:rsidP="00F9731D">
            <w:pPr>
              <w:pStyle w:val="BodyText"/>
              <w:numPr>
                <w:ilvl w:val="0"/>
                <w:numId w:val="60"/>
              </w:numPr>
            </w:pPr>
            <w:r w:rsidRPr="00F5014A">
              <w:t>Wait for OS invite to enter the authentication data and login</w:t>
            </w:r>
          </w:p>
          <w:p w14:paraId="46C5B588" w14:textId="77777777" w:rsidR="001303EE" w:rsidRPr="00F5014A" w:rsidRDefault="001303EE" w:rsidP="00F9731D">
            <w:pPr>
              <w:pStyle w:val="BodyText"/>
              <w:numPr>
                <w:ilvl w:val="0"/>
                <w:numId w:val="60"/>
              </w:numPr>
            </w:pPr>
            <w:r w:rsidRPr="00F5014A">
              <w:t xml:space="preserve">Connect oscilloscope probes to GPIO pins routed to the board test points. Setup trigger to catch GPIO signals.  </w:t>
            </w:r>
          </w:p>
          <w:p w14:paraId="29D20563" w14:textId="77777777" w:rsidR="001303EE" w:rsidRPr="00F5014A" w:rsidRDefault="001303EE" w:rsidP="00F9731D">
            <w:pPr>
              <w:pStyle w:val="BodyText"/>
              <w:numPr>
                <w:ilvl w:val="0"/>
                <w:numId w:val="60"/>
              </w:numPr>
            </w:pPr>
            <w:r w:rsidRPr="00F5014A">
              <w:t>Enter to RFSoC console and run bash script “modem_init.sh” with ‘tdd’ argument</w:t>
            </w:r>
          </w:p>
        </w:tc>
      </w:tr>
      <w:tr w:rsidR="001303EE" w:rsidRPr="00F5014A" w14:paraId="22A399A5" w14:textId="77777777" w:rsidTr="007F1DE4">
        <w:tc>
          <w:tcPr>
            <w:tcW w:w="8788" w:type="dxa"/>
          </w:tcPr>
          <w:p w14:paraId="2E7D9400" w14:textId="77777777" w:rsidR="001303EE" w:rsidRPr="00F5014A" w:rsidRDefault="001303EE" w:rsidP="00B70B69">
            <w:pPr>
              <w:pStyle w:val="BodyText"/>
            </w:pPr>
            <w:r w:rsidRPr="00F5014A">
              <w:t>Problems, found during testing:</w:t>
            </w:r>
          </w:p>
        </w:tc>
      </w:tr>
      <w:tr w:rsidR="001303EE" w:rsidRPr="00F5014A" w14:paraId="2AD50BCF" w14:textId="77777777" w:rsidTr="007F1DE4">
        <w:tc>
          <w:tcPr>
            <w:tcW w:w="8788" w:type="dxa"/>
          </w:tcPr>
          <w:p w14:paraId="794A1A04" w14:textId="77777777" w:rsidR="001303EE" w:rsidRPr="00F5014A" w:rsidRDefault="001303EE" w:rsidP="00B70B69">
            <w:pPr>
              <w:pStyle w:val="BodyText"/>
            </w:pPr>
            <w:r w:rsidRPr="00F5014A">
              <w:t>Expected outcome: GPIO signals are detected at test point.</w:t>
            </w:r>
          </w:p>
        </w:tc>
      </w:tr>
      <w:tr w:rsidR="001303EE" w:rsidRPr="00F5014A" w14:paraId="179D6F6F" w14:textId="77777777" w:rsidTr="007F1DE4">
        <w:tc>
          <w:tcPr>
            <w:tcW w:w="8788" w:type="dxa"/>
          </w:tcPr>
          <w:p w14:paraId="4A32BD85" w14:textId="77777777" w:rsidR="001303EE" w:rsidRPr="00F5014A" w:rsidRDefault="001303EE" w:rsidP="00B70B69">
            <w:pPr>
              <w:pStyle w:val="BodyText"/>
            </w:pPr>
            <w:r w:rsidRPr="00F5014A">
              <w:t>Test protocol:</w:t>
            </w:r>
          </w:p>
        </w:tc>
      </w:tr>
    </w:tbl>
    <w:p w14:paraId="0DC8C02E" w14:textId="77777777" w:rsidR="001303EE" w:rsidRPr="00510A36" w:rsidRDefault="001303EE" w:rsidP="00B70B69">
      <w:pPr>
        <w:pStyle w:val="BodyText"/>
        <w:rPr>
          <w:lang w:val="ru-RU"/>
        </w:rPr>
      </w:pPr>
    </w:p>
    <w:p w14:paraId="698169CB" w14:textId="2F1DCE76" w:rsidR="001303EE" w:rsidRDefault="00376F2A" w:rsidP="00940479">
      <w:pPr>
        <w:pStyle w:val="Heading3"/>
        <w:rPr>
          <w:rFonts w:hint="eastAsia"/>
        </w:rPr>
      </w:pPr>
      <w:r>
        <w:t xml:space="preserve"> </w:t>
      </w:r>
      <w:r w:rsidR="001303EE" w:rsidRPr="0086660E">
        <w:t>DL ID based beamforming test (DL BF)</w:t>
      </w:r>
    </w:p>
    <w:p w14:paraId="24C47CB8" w14:textId="3674908A" w:rsidR="001303EE" w:rsidRPr="002754D8" w:rsidRDefault="009F6F13" w:rsidP="00B70B69">
      <w:pPr>
        <w:pStyle w:val="BodyText"/>
      </w:pPr>
      <w:bookmarkStart w:id="73" w:name="_Hlk98784054"/>
      <w:r>
        <w:t>T</w:t>
      </w:r>
      <w:r w:rsidR="001303EE">
        <w:t xml:space="preserve">he test methodology is the same as for test </w:t>
      </w:r>
      <w:r w:rsidR="001303EE">
        <w:fldChar w:fldCharType="begin"/>
      </w:r>
      <w:r w:rsidR="001303EE">
        <w:instrText xml:space="preserve"> REF _Ref98783313 \r \h </w:instrText>
      </w:r>
      <w:r w:rsidR="001303EE">
        <w:fldChar w:fldCharType="separate"/>
      </w:r>
      <w:r w:rsidR="001303EE">
        <w:t>4.7.5</w:t>
      </w:r>
      <w:r w:rsidR="001303EE">
        <w:fldChar w:fldCharType="end"/>
      </w:r>
      <w:r w:rsidR="001303EE">
        <w:t xml:space="preserve">, but need </w:t>
      </w:r>
      <w:bookmarkEnd w:id="73"/>
      <w:r w:rsidR="001303EE">
        <w:t>at least two Vector transceivers to measure the phase difference b/w a pair of DL channels</w:t>
      </w:r>
      <w:r>
        <w:t xml:space="preserve"> (TBD)</w:t>
      </w:r>
    </w:p>
    <w:p w14:paraId="20F16EDF" w14:textId="2586618E" w:rsidR="001303EE" w:rsidRDefault="00376F2A" w:rsidP="00940479">
      <w:pPr>
        <w:pStyle w:val="Heading3"/>
        <w:rPr>
          <w:rFonts w:hint="eastAsia"/>
        </w:rPr>
      </w:pPr>
      <w:r>
        <w:t xml:space="preserve"> </w:t>
      </w:r>
      <w:r w:rsidR="001303EE" w:rsidRPr="0086660E">
        <w:t>UL ID based beamforming test (UL BF)</w:t>
      </w:r>
    </w:p>
    <w:p w14:paraId="69371430" w14:textId="3DA78276" w:rsidR="001303EE" w:rsidRPr="002754D8" w:rsidRDefault="009F6F13" w:rsidP="00B70B69">
      <w:pPr>
        <w:pStyle w:val="BodyText"/>
      </w:pPr>
      <w:r>
        <w:t>T</w:t>
      </w:r>
      <w:r w:rsidR="001303EE">
        <w:t xml:space="preserve">he test methodology is the same as for test </w:t>
      </w:r>
      <w:r w:rsidR="001303EE">
        <w:fldChar w:fldCharType="begin"/>
      </w:r>
      <w:r w:rsidR="001303EE">
        <w:instrText xml:space="preserve"> REF _Ref98783373 \r \h </w:instrText>
      </w:r>
      <w:r w:rsidR="001303EE">
        <w:fldChar w:fldCharType="separate"/>
      </w:r>
      <w:r w:rsidR="001303EE">
        <w:t>4.7.7</w:t>
      </w:r>
      <w:r w:rsidR="001303EE">
        <w:fldChar w:fldCharType="end"/>
      </w:r>
      <w:r w:rsidR="001303EE">
        <w:t>, but need at least two Vector transceivers to measure the phase difference b/w a pair of UL channels</w:t>
      </w:r>
      <w:r>
        <w:t xml:space="preserve"> (TBD</w:t>
      </w:r>
      <w:r w:rsidR="001303EE">
        <w:t>)</w:t>
      </w:r>
    </w:p>
    <w:p w14:paraId="010E519A" w14:textId="153BB866" w:rsidR="001303EE" w:rsidRDefault="00376F2A" w:rsidP="00940479">
      <w:pPr>
        <w:pStyle w:val="Heading3"/>
        <w:rPr>
          <w:rFonts w:hint="eastAsia"/>
        </w:rPr>
      </w:pPr>
      <w:r>
        <w:lastRenderedPageBreak/>
        <w:t xml:space="preserve"> </w:t>
      </w:r>
      <w:r w:rsidR="001303EE" w:rsidRPr="0086660E">
        <w:t xml:space="preserve">DL real-time </w:t>
      </w:r>
      <w:proofErr w:type="gramStart"/>
      <w:r w:rsidR="001303EE" w:rsidRPr="0086660E">
        <w:t>weights based</w:t>
      </w:r>
      <w:proofErr w:type="gramEnd"/>
      <w:r w:rsidR="001303EE" w:rsidRPr="0086660E">
        <w:t xml:space="preserve"> beamforming test (DL BF)</w:t>
      </w:r>
    </w:p>
    <w:p w14:paraId="1D5D4475" w14:textId="23A76B63" w:rsidR="001303EE" w:rsidRPr="002754D8" w:rsidRDefault="009F6F13" w:rsidP="00B70B69">
      <w:pPr>
        <w:pStyle w:val="BodyText"/>
      </w:pPr>
      <w:r>
        <w:t>T</w:t>
      </w:r>
      <w:r w:rsidR="001303EE">
        <w:t xml:space="preserve">he test methodology is the same as for test </w:t>
      </w:r>
      <w:r w:rsidR="001303EE">
        <w:fldChar w:fldCharType="begin"/>
      </w:r>
      <w:r w:rsidR="001303EE">
        <w:instrText xml:space="preserve"> REF _Ref98783313 \r \h </w:instrText>
      </w:r>
      <w:r w:rsidR="001303EE">
        <w:fldChar w:fldCharType="separate"/>
      </w:r>
      <w:r w:rsidR="001303EE">
        <w:t>4.7.5</w:t>
      </w:r>
      <w:r w:rsidR="001303EE">
        <w:fldChar w:fldCharType="end"/>
      </w:r>
      <w:r w:rsidR="001303EE">
        <w:t>, but need at least two Vector transceivers to measure the phase difference b/w a pair of DL channels</w:t>
      </w:r>
      <w:r>
        <w:t xml:space="preserve"> (TBD</w:t>
      </w:r>
      <w:r w:rsidR="001303EE">
        <w:t>)</w:t>
      </w:r>
    </w:p>
    <w:p w14:paraId="1E18093C" w14:textId="625FEE09" w:rsidR="001303EE" w:rsidRDefault="00376F2A" w:rsidP="00940479">
      <w:pPr>
        <w:pStyle w:val="Heading3"/>
        <w:rPr>
          <w:rFonts w:hint="eastAsia"/>
        </w:rPr>
      </w:pPr>
      <w:r>
        <w:t xml:space="preserve"> </w:t>
      </w:r>
      <w:r w:rsidR="001303EE" w:rsidRPr="0086660E">
        <w:t xml:space="preserve">UL real-time </w:t>
      </w:r>
      <w:proofErr w:type="gramStart"/>
      <w:r w:rsidR="001303EE" w:rsidRPr="0086660E">
        <w:t>weights based</w:t>
      </w:r>
      <w:proofErr w:type="gramEnd"/>
      <w:r w:rsidR="001303EE" w:rsidRPr="0086660E">
        <w:t xml:space="preserve"> beamforming test (UL BF)</w:t>
      </w:r>
    </w:p>
    <w:p w14:paraId="1B2701C7" w14:textId="0A67B1CA" w:rsidR="001303EE" w:rsidRDefault="009F6F13" w:rsidP="00B70B69">
      <w:pPr>
        <w:pStyle w:val="BodyText"/>
      </w:pPr>
      <w:r>
        <w:t>T</w:t>
      </w:r>
      <w:r w:rsidR="001303EE">
        <w:t xml:space="preserve">he test methodology is the same as for test </w:t>
      </w:r>
      <w:r w:rsidR="001303EE">
        <w:fldChar w:fldCharType="begin"/>
      </w:r>
      <w:r w:rsidR="001303EE">
        <w:instrText xml:space="preserve"> REF _Ref98783373 \r \h </w:instrText>
      </w:r>
      <w:r w:rsidR="001303EE">
        <w:fldChar w:fldCharType="separate"/>
      </w:r>
      <w:r w:rsidR="001303EE">
        <w:t>4.7.7</w:t>
      </w:r>
      <w:r w:rsidR="001303EE">
        <w:fldChar w:fldCharType="end"/>
      </w:r>
      <w:r w:rsidR="001303EE">
        <w:t>, but need at least two Vector transceivers to measure the phase difference b/w a pair of UL channels</w:t>
      </w:r>
      <w:r>
        <w:t xml:space="preserve"> (TBD</w:t>
      </w:r>
      <w:r w:rsidR="001303EE">
        <w:t>)</w:t>
      </w:r>
    </w:p>
    <w:p w14:paraId="471C3EF7" w14:textId="21A8667E" w:rsidR="007F1DE4" w:rsidRDefault="007F1DE4" w:rsidP="00B70B69">
      <w:pPr>
        <w:pStyle w:val="BodyText"/>
      </w:pPr>
    </w:p>
    <w:p w14:paraId="5470C4AB" w14:textId="0535A63F" w:rsidR="007F1DE4" w:rsidRDefault="007F1DE4" w:rsidP="00B70B69">
      <w:pPr>
        <w:pStyle w:val="BodyText"/>
      </w:pPr>
    </w:p>
    <w:p w14:paraId="7637755B" w14:textId="489E2649" w:rsidR="007F1DE4" w:rsidRDefault="007F1DE4" w:rsidP="00B70B69">
      <w:pPr>
        <w:pStyle w:val="BodyText"/>
      </w:pPr>
    </w:p>
    <w:p w14:paraId="762F8CAB" w14:textId="77777777" w:rsidR="007F1DE4" w:rsidRPr="002754D8" w:rsidRDefault="007F1DE4" w:rsidP="00B70B69">
      <w:pPr>
        <w:pStyle w:val="BodyText"/>
      </w:pPr>
    </w:p>
    <w:p w14:paraId="427BE940" w14:textId="1321DF67" w:rsidR="001303EE" w:rsidRDefault="001303EE" w:rsidP="00940479">
      <w:pPr>
        <w:pStyle w:val="Heading3"/>
        <w:rPr>
          <w:rFonts w:hint="eastAsia"/>
        </w:rPr>
      </w:pPr>
      <w:r w:rsidRPr="0086660E">
        <w:t>Multiple component carrier in DL test</w:t>
      </w:r>
    </w:p>
    <w:p w14:paraId="15843123" w14:textId="77777777" w:rsidR="00D66507" w:rsidRPr="00D66507" w:rsidRDefault="00D66507" w:rsidP="00D66507"/>
    <w:tbl>
      <w:tblPr>
        <w:tblStyle w:val="TableGrid"/>
        <w:tblW w:w="0" w:type="auto"/>
        <w:tblInd w:w="562" w:type="dxa"/>
        <w:tblLook w:val="04A0" w:firstRow="1" w:lastRow="0" w:firstColumn="1" w:lastColumn="0" w:noHBand="0" w:noVBand="1"/>
      </w:tblPr>
      <w:tblGrid>
        <w:gridCol w:w="8788"/>
      </w:tblGrid>
      <w:tr w:rsidR="001303EE" w:rsidRPr="00D66507" w14:paraId="4C4AD221" w14:textId="77777777" w:rsidTr="007F1DE4">
        <w:tc>
          <w:tcPr>
            <w:tcW w:w="8788" w:type="dxa"/>
          </w:tcPr>
          <w:p w14:paraId="26B0160E" w14:textId="77777777" w:rsidR="001303EE" w:rsidRPr="00D66507" w:rsidRDefault="001303EE" w:rsidP="00B70B69">
            <w:pPr>
              <w:pStyle w:val="BodyText"/>
            </w:pPr>
            <w:r w:rsidRPr="00D66507">
              <w:t>Test name: Ounas DL 2CC test</w:t>
            </w:r>
          </w:p>
        </w:tc>
      </w:tr>
      <w:tr w:rsidR="001303EE" w:rsidRPr="00D66507" w14:paraId="6751AEE4" w14:textId="77777777" w:rsidTr="007F1DE4">
        <w:tc>
          <w:tcPr>
            <w:tcW w:w="8788" w:type="dxa"/>
          </w:tcPr>
          <w:p w14:paraId="6D6C1AEC" w14:textId="77777777" w:rsidR="001303EE" w:rsidRPr="00D66507" w:rsidRDefault="001303EE" w:rsidP="00B70B69">
            <w:pPr>
              <w:pStyle w:val="BodyText"/>
              <w:rPr>
                <w:bCs/>
              </w:rPr>
            </w:pPr>
            <w:r w:rsidRPr="00D66507">
              <w:t>Test objective: To validate the design DL path processing for two component carriers scenario</w:t>
            </w:r>
          </w:p>
        </w:tc>
      </w:tr>
      <w:tr w:rsidR="001303EE" w:rsidRPr="00D66507" w14:paraId="385E5645" w14:textId="77777777" w:rsidTr="007F1DE4">
        <w:tc>
          <w:tcPr>
            <w:tcW w:w="8788" w:type="dxa"/>
          </w:tcPr>
          <w:p w14:paraId="43AF550B" w14:textId="77777777" w:rsidR="001303EE" w:rsidRPr="00D66507" w:rsidRDefault="001303EE" w:rsidP="00C83B9E">
            <w:pPr>
              <w:shd w:val="clear" w:color="auto" w:fill="FFFFFF"/>
              <w:rPr>
                <w:rFonts w:ascii="Arial" w:hAnsi="Arial" w:cs="Arial"/>
              </w:rPr>
            </w:pPr>
            <w:r w:rsidRPr="00D66507">
              <w:rPr>
                <w:rFonts w:ascii="Arial" w:hAnsi="Arial" w:cs="Arial"/>
                <w:bCs/>
              </w:rPr>
              <w:t xml:space="preserve">Test setup: Assembled 8T8R TRXPSU </w:t>
            </w:r>
            <w:r w:rsidRPr="00D66507">
              <w:rPr>
                <w:rFonts w:ascii="Arial" w:hAnsi="Arial" w:cs="Arial"/>
                <w:lang w:eastAsia="ru-RU"/>
              </w:rPr>
              <w:t xml:space="preserve">and 8T8R_PA </w:t>
            </w:r>
            <w:r w:rsidRPr="00D66507">
              <w:rPr>
                <w:rFonts w:ascii="Arial" w:hAnsi="Arial" w:cs="Arial"/>
                <w:bCs/>
              </w:rPr>
              <w:t xml:space="preserve">boards with installed BSP, Modem and MCU SW/FW, </w:t>
            </w:r>
            <w:r w:rsidRPr="00D66507">
              <w:rPr>
                <w:rFonts w:ascii="Arial" w:hAnsi="Arial" w:cs="Arial"/>
              </w:rPr>
              <w:t>power supply</w:t>
            </w:r>
            <w:r w:rsidRPr="00D66507">
              <w:rPr>
                <w:rFonts w:ascii="Arial" w:hAnsi="Arial" w:cs="Arial"/>
                <w:bCs/>
              </w:rPr>
              <w:t xml:space="preserve">, PC with terminal debug print, O-RAN Studio server with installed Keysight SW and licenses, Keysight vector transceiver with installed SW and licenses. </w:t>
            </w:r>
          </w:p>
        </w:tc>
      </w:tr>
      <w:tr w:rsidR="001303EE" w:rsidRPr="00D66507" w14:paraId="764E4050" w14:textId="77777777" w:rsidTr="007F1DE4">
        <w:tc>
          <w:tcPr>
            <w:tcW w:w="8788" w:type="dxa"/>
          </w:tcPr>
          <w:p w14:paraId="162075A7" w14:textId="77777777" w:rsidR="001303EE" w:rsidRPr="00D66507" w:rsidRDefault="001303EE" w:rsidP="00B70B69">
            <w:pPr>
              <w:pStyle w:val="BodyText"/>
            </w:pPr>
            <w:r w:rsidRPr="00D66507">
              <w:t>Procedure:</w:t>
            </w:r>
          </w:p>
        </w:tc>
      </w:tr>
      <w:tr w:rsidR="001303EE" w:rsidRPr="00D66507" w14:paraId="136C7D62" w14:textId="77777777" w:rsidTr="007F1DE4">
        <w:tc>
          <w:tcPr>
            <w:tcW w:w="8788" w:type="dxa"/>
          </w:tcPr>
          <w:p w14:paraId="33062331" w14:textId="77777777" w:rsidR="001303EE" w:rsidRPr="00D66507" w:rsidRDefault="001303EE" w:rsidP="00F9731D">
            <w:pPr>
              <w:pStyle w:val="BodyText"/>
              <w:numPr>
                <w:ilvl w:val="0"/>
                <w:numId w:val="61"/>
              </w:numPr>
            </w:pPr>
            <w:r w:rsidRPr="00D66507">
              <w:t>Assemble the test setup</w:t>
            </w:r>
          </w:p>
          <w:p w14:paraId="0D80D875" w14:textId="77777777" w:rsidR="001303EE" w:rsidRPr="00D66507" w:rsidRDefault="001303EE" w:rsidP="00F9731D">
            <w:pPr>
              <w:pStyle w:val="BodyText"/>
              <w:numPr>
                <w:ilvl w:val="0"/>
                <w:numId w:val="61"/>
              </w:numPr>
            </w:pPr>
            <w:r w:rsidRPr="00D66507">
              <w:t>Connect SFP interfaces of Keysight O-RAN Studio server and Ounas digital board.</w:t>
            </w:r>
          </w:p>
          <w:p w14:paraId="22FCC930" w14:textId="77777777" w:rsidR="001303EE" w:rsidRPr="00D66507" w:rsidRDefault="001303EE" w:rsidP="00F9731D">
            <w:pPr>
              <w:pStyle w:val="BodyText"/>
              <w:numPr>
                <w:ilvl w:val="0"/>
                <w:numId w:val="61"/>
              </w:numPr>
            </w:pPr>
            <w:r w:rsidRPr="00D66507">
              <w:t>Power up the complete system</w:t>
            </w:r>
          </w:p>
          <w:p w14:paraId="56BEF141" w14:textId="77777777" w:rsidR="001303EE" w:rsidRPr="00D66507" w:rsidRDefault="001303EE" w:rsidP="00F9731D">
            <w:pPr>
              <w:pStyle w:val="BodyText"/>
              <w:numPr>
                <w:ilvl w:val="0"/>
                <w:numId w:val="61"/>
              </w:numPr>
            </w:pPr>
            <w:r w:rsidRPr="00D66507">
              <w:t>Wait for OS invite to enter the authentication data and login</w:t>
            </w:r>
          </w:p>
          <w:p w14:paraId="763A3B01" w14:textId="77777777" w:rsidR="001303EE" w:rsidRPr="00D66507" w:rsidRDefault="001303EE" w:rsidP="00F9731D">
            <w:pPr>
              <w:pStyle w:val="BodyText"/>
              <w:numPr>
                <w:ilvl w:val="0"/>
                <w:numId w:val="61"/>
              </w:numPr>
            </w:pPr>
            <w:r w:rsidRPr="00D66507">
              <w:t xml:space="preserve">Enter to RFSoC console and run bash script “modem_init.sh” with ‘dl_e2e’ argument </w:t>
            </w:r>
          </w:p>
          <w:p w14:paraId="32F680E3" w14:textId="77777777" w:rsidR="001303EE" w:rsidRPr="00D66507" w:rsidRDefault="001303EE" w:rsidP="00F9731D">
            <w:pPr>
              <w:pStyle w:val="BodyText"/>
              <w:numPr>
                <w:ilvl w:val="0"/>
                <w:numId w:val="61"/>
              </w:numPr>
            </w:pPr>
            <w:r w:rsidRPr="00D66507">
              <w:t xml:space="preserve">Connect Keysight transceiver RF input port and Channel#0 RF port of Ounas </w:t>
            </w:r>
            <w:r w:rsidRPr="00D66507">
              <w:rPr>
                <w:lang w:eastAsia="ru-RU"/>
              </w:rPr>
              <w:t xml:space="preserve">8T8R_PA </w:t>
            </w:r>
            <w:r w:rsidRPr="00D66507">
              <w:t xml:space="preserve">board. </w:t>
            </w:r>
          </w:p>
          <w:p w14:paraId="35BB511E" w14:textId="77777777" w:rsidR="001303EE" w:rsidRPr="00D66507" w:rsidRDefault="001303EE" w:rsidP="00F9731D">
            <w:pPr>
              <w:pStyle w:val="BodyText"/>
              <w:numPr>
                <w:ilvl w:val="0"/>
                <w:numId w:val="61"/>
              </w:numPr>
            </w:pPr>
            <w:r w:rsidRPr="00D66507">
              <w:t>In Keysight O-RAN Studio GUI allow PTP synchronization and wait until time sync reaches the sufficient synchronization level (green button will indicate sync accuracy, PTP status tab will reflect the PTP information). Normally this should take around 30 seconds or less.</w:t>
            </w:r>
          </w:p>
          <w:p w14:paraId="6E23BEC4" w14:textId="77777777" w:rsidR="001303EE" w:rsidRPr="00D66507" w:rsidRDefault="001303EE" w:rsidP="00F9731D">
            <w:pPr>
              <w:pStyle w:val="BodyText"/>
              <w:numPr>
                <w:ilvl w:val="0"/>
                <w:numId w:val="61"/>
              </w:numPr>
            </w:pPr>
            <w:r w:rsidRPr="00D66507">
              <w:t>In Keysight O-RAN Studio GUI from the File menu select and launch the DL scenario: ‘dl_2cc_test’</w:t>
            </w:r>
          </w:p>
          <w:p w14:paraId="6C5A615B" w14:textId="77777777" w:rsidR="001303EE" w:rsidRPr="00D66507" w:rsidRDefault="001303EE" w:rsidP="00F9731D">
            <w:pPr>
              <w:pStyle w:val="BodyText"/>
              <w:numPr>
                <w:ilvl w:val="0"/>
                <w:numId w:val="61"/>
              </w:numPr>
            </w:pPr>
            <w:r w:rsidRPr="00D66507">
              <w:t>Capture the signal spectrum and signal parameters in Keysight Vector Signal Analyzer SW window.</w:t>
            </w:r>
          </w:p>
          <w:p w14:paraId="6255DF83" w14:textId="77777777" w:rsidR="001303EE" w:rsidRPr="00D66507" w:rsidRDefault="001303EE" w:rsidP="00F9731D">
            <w:pPr>
              <w:pStyle w:val="BodyText"/>
              <w:numPr>
                <w:ilvl w:val="0"/>
                <w:numId w:val="61"/>
              </w:numPr>
            </w:pPr>
            <w:r w:rsidRPr="00D66507">
              <w:t>Perform steps 6-9 for other channels #1…7 (corresponded RF connectors of Ounas 8T8R_PA board)</w:t>
            </w:r>
          </w:p>
        </w:tc>
      </w:tr>
      <w:tr w:rsidR="001303EE" w:rsidRPr="00D66507" w14:paraId="21933CC6" w14:textId="77777777" w:rsidTr="007F1DE4">
        <w:tc>
          <w:tcPr>
            <w:tcW w:w="8788" w:type="dxa"/>
          </w:tcPr>
          <w:p w14:paraId="4412D572" w14:textId="77777777" w:rsidR="001303EE" w:rsidRPr="00D66507" w:rsidRDefault="001303EE" w:rsidP="00B70B69">
            <w:pPr>
              <w:pStyle w:val="BodyText"/>
            </w:pPr>
            <w:r w:rsidRPr="00D66507">
              <w:t>Problems, found during testing:</w:t>
            </w:r>
          </w:p>
        </w:tc>
      </w:tr>
      <w:tr w:rsidR="001303EE" w:rsidRPr="00D66507" w14:paraId="1ABA0157" w14:textId="77777777" w:rsidTr="007F1DE4">
        <w:tc>
          <w:tcPr>
            <w:tcW w:w="8788" w:type="dxa"/>
          </w:tcPr>
          <w:p w14:paraId="288F40E9" w14:textId="77777777" w:rsidR="001303EE" w:rsidRPr="00D66507" w:rsidRDefault="001303EE" w:rsidP="00B70B69">
            <w:pPr>
              <w:pStyle w:val="BodyText"/>
            </w:pPr>
            <w:r w:rsidRPr="00D66507">
              <w:t>Expected outcome: Desired signals are observed for all RF channels.</w:t>
            </w:r>
          </w:p>
        </w:tc>
      </w:tr>
      <w:tr w:rsidR="001303EE" w:rsidRPr="00D66507" w14:paraId="54283ED3" w14:textId="77777777" w:rsidTr="007F1DE4">
        <w:tc>
          <w:tcPr>
            <w:tcW w:w="8788" w:type="dxa"/>
          </w:tcPr>
          <w:p w14:paraId="6CD22026" w14:textId="77777777" w:rsidR="001303EE" w:rsidRPr="00D66507" w:rsidRDefault="001303EE" w:rsidP="00B70B69">
            <w:pPr>
              <w:pStyle w:val="BodyText"/>
            </w:pPr>
            <w:r w:rsidRPr="00D66507">
              <w:t>Test protocol:</w:t>
            </w:r>
          </w:p>
        </w:tc>
      </w:tr>
    </w:tbl>
    <w:p w14:paraId="26FF0995" w14:textId="77777777" w:rsidR="001303EE" w:rsidRPr="006F41DF" w:rsidRDefault="001303EE" w:rsidP="00B70B69">
      <w:pPr>
        <w:pStyle w:val="BodyText"/>
      </w:pPr>
    </w:p>
    <w:p w14:paraId="211F664F" w14:textId="242B7745" w:rsidR="001303EE" w:rsidRDefault="001303EE" w:rsidP="00940479">
      <w:pPr>
        <w:pStyle w:val="Heading3"/>
        <w:rPr>
          <w:rFonts w:hint="eastAsia"/>
        </w:rPr>
      </w:pPr>
      <w:r w:rsidRPr="0086660E">
        <w:t>Multiple component carrier in UL test</w:t>
      </w:r>
    </w:p>
    <w:p w14:paraId="328B5C8C" w14:textId="77777777" w:rsidR="00D66507" w:rsidRPr="00D66507" w:rsidRDefault="00D66507" w:rsidP="00D66507"/>
    <w:tbl>
      <w:tblPr>
        <w:tblStyle w:val="TableGrid"/>
        <w:tblW w:w="0" w:type="auto"/>
        <w:tblInd w:w="562" w:type="dxa"/>
        <w:tblLook w:val="04A0" w:firstRow="1" w:lastRow="0" w:firstColumn="1" w:lastColumn="0" w:noHBand="0" w:noVBand="1"/>
      </w:tblPr>
      <w:tblGrid>
        <w:gridCol w:w="8788"/>
      </w:tblGrid>
      <w:tr w:rsidR="001303EE" w:rsidRPr="00D66507" w14:paraId="61F30212" w14:textId="77777777" w:rsidTr="007F1DE4">
        <w:tc>
          <w:tcPr>
            <w:tcW w:w="8788" w:type="dxa"/>
          </w:tcPr>
          <w:p w14:paraId="4CA49B9F" w14:textId="77777777" w:rsidR="001303EE" w:rsidRPr="00D66507" w:rsidRDefault="001303EE" w:rsidP="00B70B69">
            <w:pPr>
              <w:pStyle w:val="BodyText"/>
            </w:pPr>
            <w:r w:rsidRPr="00D66507">
              <w:t>Test name: Ounas UL 2CC test</w:t>
            </w:r>
          </w:p>
        </w:tc>
      </w:tr>
      <w:tr w:rsidR="001303EE" w:rsidRPr="00D66507" w14:paraId="0D14C5CF" w14:textId="77777777" w:rsidTr="007F1DE4">
        <w:tc>
          <w:tcPr>
            <w:tcW w:w="8788" w:type="dxa"/>
          </w:tcPr>
          <w:p w14:paraId="42A3482D" w14:textId="77777777" w:rsidR="001303EE" w:rsidRPr="00D66507" w:rsidRDefault="001303EE" w:rsidP="00B70B69">
            <w:pPr>
              <w:pStyle w:val="BodyText"/>
              <w:rPr>
                <w:bCs/>
              </w:rPr>
            </w:pPr>
            <w:r w:rsidRPr="00D66507">
              <w:t>Test objective: To validate the design UL path processing for two component carriers scenario</w:t>
            </w:r>
          </w:p>
        </w:tc>
      </w:tr>
      <w:tr w:rsidR="001303EE" w:rsidRPr="00D66507" w14:paraId="0F73E85D" w14:textId="77777777" w:rsidTr="007F1DE4">
        <w:tc>
          <w:tcPr>
            <w:tcW w:w="8788" w:type="dxa"/>
          </w:tcPr>
          <w:p w14:paraId="70F55968" w14:textId="77777777" w:rsidR="001303EE" w:rsidRPr="00D66507" w:rsidRDefault="001303EE" w:rsidP="00C83B9E">
            <w:pPr>
              <w:shd w:val="clear" w:color="auto" w:fill="FFFFFF"/>
              <w:rPr>
                <w:rFonts w:ascii="Arial" w:hAnsi="Arial" w:cs="Arial"/>
              </w:rPr>
            </w:pPr>
            <w:r w:rsidRPr="00D66507">
              <w:rPr>
                <w:rFonts w:ascii="Arial" w:hAnsi="Arial" w:cs="Arial"/>
                <w:bCs/>
              </w:rPr>
              <w:t xml:space="preserve">Test setup: Assembled 8T8R TRXPSU </w:t>
            </w:r>
            <w:r w:rsidRPr="00D66507">
              <w:rPr>
                <w:rFonts w:ascii="Arial" w:hAnsi="Arial" w:cs="Arial"/>
                <w:lang w:eastAsia="ru-RU"/>
              </w:rPr>
              <w:t xml:space="preserve">and 8T8R_PA </w:t>
            </w:r>
            <w:r w:rsidRPr="00D66507">
              <w:rPr>
                <w:rFonts w:ascii="Arial" w:hAnsi="Arial" w:cs="Arial"/>
                <w:bCs/>
              </w:rPr>
              <w:t xml:space="preserve">boards with installed BSP, Modem and MCU SW/FW, </w:t>
            </w:r>
            <w:r w:rsidRPr="00D66507">
              <w:rPr>
                <w:rFonts w:ascii="Arial" w:hAnsi="Arial" w:cs="Arial"/>
              </w:rPr>
              <w:t>power supply</w:t>
            </w:r>
            <w:r w:rsidRPr="00D66507">
              <w:rPr>
                <w:rFonts w:ascii="Arial" w:hAnsi="Arial" w:cs="Arial"/>
                <w:bCs/>
              </w:rPr>
              <w:t xml:space="preserve">, PC with terminal debug print, O-RAN Studio server with installed Keysight SW and licenses, Keysight vector transceiver with installed SW and licenses. </w:t>
            </w:r>
          </w:p>
        </w:tc>
      </w:tr>
      <w:tr w:rsidR="001303EE" w:rsidRPr="00D66507" w14:paraId="36B79E90" w14:textId="77777777" w:rsidTr="007F1DE4">
        <w:tc>
          <w:tcPr>
            <w:tcW w:w="8788" w:type="dxa"/>
          </w:tcPr>
          <w:p w14:paraId="6CA5FBBE" w14:textId="77777777" w:rsidR="001303EE" w:rsidRPr="00D66507" w:rsidRDefault="001303EE" w:rsidP="00B70B69">
            <w:pPr>
              <w:pStyle w:val="BodyText"/>
            </w:pPr>
            <w:r w:rsidRPr="00D66507">
              <w:t>Procedure:</w:t>
            </w:r>
          </w:p>
        </w:tc>
      </w:tr>
      <w:tr w:rsidR="001303EE" w:rsidRPr="00D66507" w14:paraId="321C99D3" w14:textId="77777777" w:rsidTr="007F1DE4">
        <w:tc>
          <w:tcPr>
            <w:tcW w:w="8788" w:type="dxa"/>
          </w:tcPr>
          <w:p w14:paraId="3D4ABB93" w14:textId="77777777" w:rsidR="001303EE" w:rsidRPr="00D66507" w:rsidRDefault="001303EE" w:rsidP="00F9731D">
            <w:pPr>
              <w:pStyle w:val="BodyText"/>
              <w:numPr>
                <w:ilvl w:val="0"/>
                <w:numId w:val="62"/>
              </w:numPr>
            </w:pPr>
            <w:r w:rsidRPr="00D66507">
              <w:t>Assemble the test setup</w:t>
            </w:r>
          </w:p>
          <w:p w14:paraId="770AD841" w14:textId="77777777" w:rsidR="001303EE" w:rsidRPr="00D66507" w:rsidRDefault="001303EE" w:rsidP="00F9731D">
            <w:pPr>
              <w:pStyle w:val="BodyText"/>
              <w:numPr>
                <w:ilvl w:val="0"/>
                <w:numId w:val="62"/>
              </w:numPr>
            </w:pPr>
            <w:r w:rsidRPr="00D66507">
              <w:t>Connect SFP interfaces of Keysight O-RAN Studio server and Ounas digital board.</w:t>
            </w:r>
          </w:p>
          <w:p w14:paraId="76173E5B" w14:textId="77777777" w:rsidR="001303EE" w:rsidRPr="00D66507" w:rsidRDefault="001303EE" w:rsidP="00F9731D">
            <w:pPr>
              <w:pStyle w:val="BodyText"/>
              <w:numPr>
                <w:ilvl w:val="0"/>
                <w:numId w:val="62"/>
              </w:numPr>
            </w:pPr>
            <w:r w:rsidRPr="00D66507">
              <w:t>Power up the complete system</w:t>
            </w:r>
          </w:p>
          <w:p w14:paraId="74C015ED" w14:textId="77777777" w:rsidR="001303EE" w:rsidRPr="00D66507" w:rsidRDefault="001303EE" w:rsidP="00F9731D">
            <w:pPr>
              <w:pStyle w:val="BodyText"/>
              <w:numPr>
                <w:ilvl w:val="0"/>
                <w:numId w:val="62"/>
              </w:numPr>
            </w:pPr>
            <w:r w:rsidRPr="00D66507">
              <w:t>Wait for OS invite to enter the authentication data and login</w:t>
            </w:r>
          </w:p>
          <w:p w14:paraId="08162275" w14:textId="77777777" w:rsidR="001303EE" w:rsidRPr="00D66507" w:rsidRDefault="001303EE" w:rsidP="00F9731D">
            <w:pPr>
              <w:pStyle w:val="BodyText"/>
              <w:numPr>
                <w:ilvl w:val="0"/>
                <w:numId w:val="62"/>
              </w:numPr>
            </w:pPr>
            <w:r w:rsidRPr="00D66507">
              <w:t xml:space="preserve">Enter to RFSoC console and run bash script “modem_init.sh” with ‘ul_e2e’ argument </w:t>
            </w:r>
          </w:p>
          <w:p w14:paraId="543491A2" w14:textId="77777777" w:rsidR="001303EE" w:rsidRPr="00D66507" w:rsidRDefault="001303EE" w:rsidP="00F9731D">
            <w:pPr>
              <w:pStyle w:val="BodyText"/>
              <w:numPr>
                <w:ilvl w:val="0"/>
                <w:numId w:val="62"/>
              </w:numPr>
            </w:pPr>
            <w:r w:rsidRPr="00D66507">
              <w:t xml:space="preserve">Connect Keysight transceiver RF output port and Channel#0 RF port of Ounas </w:t>
            </w:r>
            <w:r w:rsidRPr="00D66507">
              <w:rPr>
                <w:lang w:eastAsia="ru-RU"/>
              </w:rPr>
              <w:t xml:space="preserve">8T8R_PA </w:t>
            </w:r>
            <w:r w:rsidRPr="00D66507">
              <w:t>board.</w:t>
            </w:r>
          </w:p>
          <w:p w14:paraId="7FC3D75A" w14:textId="77777777" w:rsidR="001303EE" w:rsidRPr="00D66507" w:rsidRDefault="001303EE" w:rsidP="00F9731D">
            <w:pPr>
              <w:pStyle w:val="BodyText"/>
              <w:numPr>
                <w:ilvl w:val="0"/>
                <w:numId w:val="62"/>
              </w:numPr>
            </w:pPr>
            <w:r w:rsidRPr="00D66507">
              <w:t>In Keysight O-RAN Studio GUI allow PTP synchronization and wait until time sync reaches the sufficient synchronization level (green button will indicate sync accuracy, PTP status tab will reflect the PTP information). Normally this should take around 30 seconds or less.</w:t>
            </w:r>
          </w:p>
          <w:p w14:paraId="1729A04B" w14:textId="77777777" w:rsidR="001303EE" w:rsidRPr="00D66507" w:rsidRDefault="001303EE" w:rsidP="00F9731D">
            <w:pPr>
              <w:pStyle w:val="BodyText"/>
              <w:numPr>
                <w:ilvl w:val="0"/>
                <w:numId w:val="62"/>
              </w:numPr>
            </w:pPr>
            <w:r w:rsidRPr="00D66507">
              <w:t>In Keysight PathWave SW select from the file menu and load into the Keysight vector transceiver the UL scenario: Custom_2CC_UL.</w:t>
            </w:r>
          </w:p>
          <w:p w14:paraId="32F715D1" w14:textId="77777777" w:rsidR="001303EE" w:rsidRPr="00D66507" w:rsidRDefault="001303EE" w:rsidP="00F9731D">
            <w:pPr>
              <w:pStyle w:val="BodyText"/>
              <w:numPr>
                <w:ilvl w:val="0"/>
                <w:numId w:val="62"/>
              </w:numPr>
            </w:pPr>
            <w:r w:rsidRPr="00D66507">
              <w:t>In Keysight O-RAN Studio GUI from the File menu select and launch the UL scenario: ‘ul_ Custom_2CC_UL_test’</w:t>
            </w:r>
          </w:p>
          <w:p w14:paraId="4C0CD216" w14:textId="77777777" w:rsidR="001303EE" w:rsidRPr="00D66507" w:rsidRDefault="001303EE" w:rsidP="00F9731D">
            <w:pPr>
              <w:pStyle w:val="BodyText"/>
              <w:numPr>
                <w:ilvl w:val="0"/>
                <w:numId w:val="62"/>
              </w:numPr>
            </w:pPr>
            <w:r w:rsidRPr="00D66507">
              <w:t>In Keysight O-RAN Studio GUI make a capturing of the received eCPRI packets sequence of a minimum duration of 3 seconds.</w:t>
            </w:r>
          </w:p>
          <w:p w14:paraId="22E463B2" w14:textId="77777777" w:rsidR="001303EE" w:rsidRPr="00D66507" w:rsidRDefault="001303EE" w:rsidP="00F9731D">
            <w:pPr>
              <w:pStyle w:val="BodyText"/>
              <w:numPr>
                <w:ilvl w:val="0"/>
                <w:numId w:val="62"/>
              </w:numPr>
            </w:pPr>
            <w:r w:rsidRPr="00D66507">
              <w:t>Open the converted dump file in Keysight Vector Signal Analyzer SW and validate the UL signal parameters in GUI window.</w:t>
            </w:r>
          </w:p>
          <w:p w14:paraId="2ED16501" w14:textId="77777777" w:rsidR="001303EE" w:rsidRPr="00D66507" w:rsidRDefault="001303EE" w:rsidP="00F9731D">
            <w:pPr>
              <w:pStyle w:val="BodyText"/>
              <w:numPr>
                <w:ilvl w:val="0"/>
                <w:numId w:val="62"/>
              </w:numPr>
            </w:pPr>
            <w:r w:rsidRPr="00D66507">
              <w:t>Perform steps 6-11 for other channels #1…7 (corresponded RF connectors of Ounas 8T8R_PA board)</w:t>
            </w:r>
          </w:p>
        </w:tc>
      </w:tr>
      <w:tr w:rsidR="001303EE" w:rsidRPr="00D66507" w14:paraId="312A04D1" w14:textId="77777777" w:rsidTr="007F1DE4">
        <w:tc>
          <w:tcPr>
            <w:tcW w:w="8788" w:type="dxa"/>
          </w:tcPr>
          <w:p w14:paraId="0E4611EA" w14:textId="77777777" w:rsidR="001303EE" w:rsidRPr="00D66507" w:rsidRDefault="001303EE" w:rsidP="00B70B69">
            <w:pPr>
              <w:pStyle w:val="BodyText"/>
            </w:pPr>
            <w:r w:rsidRPr="00D66507">
              <w:t>Problems, found during testing:</w:t>
            </w:r>
          </w:p>
        </w:tc>
      </w:tr>
      <w:tr w:rsidR="001303EE" w:rsidRPr="00D66507" w14:paraId="21866B07" w14:textId="77777777" w:rsidTr="007F1DE4">
        <w:tc>
          <w:tcPr>
            <w:tcW w:w="8788" w:type="dxa"/>
          </w:tcPr>
          <w:p w14:paraId="3407925B" w14:textId="77777777" w:rsidR="001303EE" w:rsidRPr="00D66507" w:rsidRDefault="001303EE" w:rsidP="00B70B69">
            <w:pPr>
              <w:pStyle w:val="BodyText"/>
            </w:pPr>
            <w:r w:rsidRPr="00D66507">
              <w:t>Expected outcome: Desired signals are observed for all RF channels.</w:t>
            </w:r>
            <w:r w:rsidRPr="00D66507">
              <w:rPr>
                <w:noProof/>
              </w:rPr>
              <w:t xml:space="preserve"> </w:t>
            </w:r>
          </w:p>
        </w:tc>
      </w:tr>
      <w:tr w:rsidR="001303EE" w:rsidRPr="00D66507" w14:paraId="5F546622" w14:textId="77777777" w:rsidTr="007F1DE4">
        <w:tc>
          <w:tcPr>
            <w:tcW w:w="8788" w:type="dxa"/>
          </w:tcPr>
          <w:p w14:paraId="3CC4A756" w14:textId="77777777" w:rsidR="001303EE" w:rsidRPr="00D66507" w:rsidRDefault="001303EE" w:rsidP="00B70B69">
            <w:pPr>
              <w:pStyle w:val="BodyText"/>
            </w:pPr>
            <w:r w:rsidRPr="00D66507">
              <w:t>Test protocol:</w:t>
            </w:r>
          </w:p>
        </w:tc>
      </w:tr>
    </w:tbl>
    <w:p w14:paraId="43DF02AA" w14:textId="77777777" w:rsidR="001303EE" w:rsidRPr="006C6B58" w:rsidRDefault="001303EE" w:rsidP="00B70B69">
      <w:pPr>
        <w:pStyle w:val="BodyText"/>
      </w:pPr>
    </w:p>
    <w:p w14:paraId="5D760534" w14:textId="01139112" w:rsidR="001303EE" w:rsidRDefault="00CA6088" w:rsidP="00940479">
      <w:pPr>
        <w:pStyle w:val="Heading3"/>
        <w:rPr>
          <w:rFonts w:hint="eastAsia"/>
        </w:rPr>
      </w:pPr>
      <w:r>
        <w:t xml:space="preserve"> </w:t>
      </w:r>
      <w:r w:rsidR="001303EE">
        <w:t>Antenna calibration test</w:t>
      </w:r>
    </w:p>
    <w:p w14:paraId="49C6928C" w14:textId="77777777" w:rsidR="00C509CD" w:rsidRPr="00C509CD" w:rsidRDefault="00C509CD" w:rsidP="00C509CD"/>
    <w:p w14:paraId="13B286BE" w14:textId="16A9B11E" w:rsidR="001303EE" w:rsidRPr="00F41DA6" w:rsidRDefault="001303EE" w:rsidP="00B70B69">
      <w:pPr>
        <w:pStyle w:val="BodyText"/>
      </w:pPr>
      <w:r>
        <w:t xml:space="preserve">The Antenna calibration test methodology implies the real antenna to be connected to the </w:t>
      </w:r>
      <w:proofErr w:type="spellStart"/>
      <w:r>
        <w:t>Ounas</w:t>
      </w:r>
      <w:proofErr w:type="spellEnd"/>
      <w:r>
        <w:t xml:space="preserve"> Unit</w:t>
      </w:r>
      <w:r w:rsidR="00C509CD">
        <w:t xml:space="preserve"> (</w:t>
      </w:r>
      <w:r w:rsidR="00477FC5">
        <w:t>TBD)</w:t>
      </w:r>
    </w:p>
    <w:p w14:paraId="42E7DB40" w14:textId="66B107A0" w:rsidR="001303EE" w:rsidRDefault="00CA6088" w:rsidP="00940479">
      <w:pPr>
        <w:pStyle w:val="Heading3"/>
        <w:rPr>
          <w:rFonts w:hint="eastAsia"/>
        </w:rPr>
      </w:pPr>
      <w:r>
        <w:lastRenderedPageBreak/>
        <w:t xml:space="preserve"> </w:t>
      </w:r>
      <w:r w:rsidR="001303EE" w:rsidRPr="00A11CA9">
        <w:t>15kHz sub-carrier spacing (SCS) mode test</w:t>
      </w:r>
    </w:p>
    <w:p w14:paraId="01CFF379" w14:textId="77777777" w:rsidR="00C509CD" w:rsidRPr="00C509CD" w:rsidRDefault="00C509CD" w:rsidP="00C509CD"/>
    <w:p w14:paraId="53D2F0E1" w14:textId="4C8FBC77" w:rsidR="001303EE" w:rsidRPr="00F00EE2" w:rsidRDefault="001303EE" w:rsidP="00B70B69">
      <w:pPr>
        <w:pStyle w:val="BodyText"/>
      </w:pPr>
      <w:r>
        <w:t xml:space="preserve">The test methodology for UL and DL is the same, as specified in </w:t>
      </w:r>
      <w:r>
        <w:fldChar w:fldCharType="begin"/>
      </w:r>
      <w:r>
        <w:instrText xml:space="preserve"> REF _Ref98783313 \r \h </w:instrText>
      </w:r>
      <w:r>
        <w:fldChar w:fldCharType="separate"/>
      </w:r>
      <w:r>
        <w:t>4.7.5</w:t>
      </w:r>
      <w:r>
        <w:fldChar w:fldCharType="end"/>
      </w:r>
      <w:r>
        <w:t xml:space="preserve"> and </w:t>
      </w:r>
      <w:r>
        <w:fldChar w:fldCharType="begin"/>
      </w:r>
      <w:r>
        <w:instrText xml:space="preserve"> REF _Ref98783373 \r \h </w:instrText>
      </w:r>
      <w:r>
        <w:fldChar w:fldCharType="separate"/>
      </w:r>
      <w:r>
        <w:t>4.7.7</w:t>
      </w:r>
      <w:r>
        <w:fldChar w:fldCharType="end"/>
      </w:r>
      <w:r>
        <w:t>, correspondingly, but with test scenarios for O-RAN Studio and Keysight PathWave Signal Generator SW, configured in a way of targeting 15kHz sub-carrier spacing mode.</w:t>
      </w:r>
      <w:r w:rsidR="00C509CD">
        <w:t xml:space="preserve"> (TBD)</w:t>
      </w:r>
    </w:p>
    <w:p w14:paraId="5E6FBE47" w14:textId="77777777" w:rsidR="001303EE" w:rsidRPr="00A11CA9" w:rsidRDefault="001303EE" w:rsidP="00B70B69">
      <w:pPr>
        <w:pStyle w:val="BodyText"/>
      </w:pPr>
    </w:p>
    <w:p w14:paraId="6DB024BE" w14:textId="607970A8" w:rsidR="00A85F80" w:rsidRDefault="00A85F80" w:rsidP="00A85F80"/>
    <w:p w14:paraId="2DE3D6DE" w14:textId="2D1C960D" w:rsidR="0043168F" w:rsidRDefault="0043168F" w:rsidP="00A85F80"/>
    <w:p w14:paraId="3CB54CBC" w14:textId="544614DD" w:rsidR="0043168F" w:rsidRDefault="0043168F" w:rsidP="00A85F80"/>
    <w:p w14:paraId="1F9B31DC" w14:textId="415B1249" w:rsidR="0043168F" w:rsidRDefault="0043168F" w:rsidP="00A85F80"/>
    <w:p w14:paraId="5DD9516F" w14:textId="54D25F9C" w:rsidR="0043168F" w:rsidRDefault="0043168F" w:rsidP="00A85F80"/>
    <w:p w14:paraId="25AAD3B1" w14:textId="3C8727E9" w:rsidR="0043168F" w:rsidRDefault="0043168F" w:rsidP="00A85F80"/>
    <w:p w14:paraId="2812D722" w14:textId="77777777" w:rsidR="0043168F" w:rsidRPr="00A85F80" w:rsidRDefault="0043168F" w:rsidP="00A85F80"/>
    <w:bookmarkEnd w:id="50"/>
    <w:p w14:paraId="1ADD587D" w14:textId="77777777" w:rsidR="007A62C2" w:rsidRPr="007A62C2" w:rsidRDefault="007A62C2" w:rsidP="00C7081C">
      <w:pPr>
        <w:ind w:firstLine="284"/>
        <w:rPr>
          <w:rFonts w:ascii="Arial" w:hAnsi="Arial" w:cs="Arial"/>
        </w:rPr>
      </w:pPr>
    </w:p>
    <w:sectPr w:rsidR="007A62C2" w:rsidRPr="007A62C2" w:rsidSect="00C80C24">
      <w:headerReference w:type="even" r:id="rId45"/>
      <w:footerReference w:type="first" r:id="rId46"/>
      <w:type w:val="oddPage"/>
      <w:pgSz w:w="12240" w:h="15840" w:code="1"/>
      <w:pgMar w:top="1418" w:right="1418" w:bottom="1418" w:left="1418"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7529E" w14:textId="77777777" w:rsidR="00F9731D" w:rsidRDefault="00F9731D">
      <w:r>
        <w:separator/>
      </w:r>
    </w:p>
  </w:endnote>
  <w:endnote w:type="continuationSeparator" w:id="0">
    <w:p w14:paraId="2E8E569B" w14:textId="77777777" w:rsidR="00F9731D" w:rsidRDefault="00F9731D">
      <w:r>
        <w:continuationSeparator/>
      </w:r>
    </w:p>
  </w:endnote>
  <w:endnote w:type="continuationNotice" w:id="1">
    <w:p w14:paraId="1E349B30" w14:textId="77777777" w:rsidR="00F9731D" w:rsidRDefault="00F973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onotype Sorts">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Bold">
    <w:altName w:val="Arial"/>
    <w:panose1 w:val="020B0704020202020204"/>
    <w:charset w:val="00"/>
    <w:family w:val="roman"/>
    <w:notTrueType/>
    <w:pitch w:val="default"/>
  </w:font>
  <w:font w:name="Yu Mincho">
    <w:altName w:val="Yu Gothic UI"/>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FA78C" w14:textId="31C8E215" w:rsidR="00D30423" w:rsidRDefault="00F9731D">
    <w:pPr>
      <w:pStyle w:val="Footer"/>
      <w:rPr>
        <w:rFonts w:hint="eastAsia"/>
      </w:rPr>
    </w:pPr>
    <w:sdt>
      <w:sdtPr>
        <w:id w:val="-529419483"/>
        <w:docPartObj>
          <w:docPartGallery w:val="Page Numbers (Bottom of Page)"/>
          <w:docPartUnique/>
        </w:docPartObj>
      </w:sdtPr>
      <w:sdtEndPr>
        <w:rPr>
          <w:noProof/>
        </w:rPr>
      </w:sdtEndPr>
      <w:sdtContent>
        <w:r w:rsidR="00D30423">
          <w:fldChar w:fldCharType="begin"/>
        </w:r>
        <w:r w:rsidR="00D30423">
          <w:instrText xml:space="preserve"> PAGE   \* MERGEFORMAT </w:instrText>
        </w:r>
        <w:r w:rsidR="00D30423">
          <w:fldChar w:fldCharType="separate"/>
        </w:r>
        <w:r w:rsidR="0092037F">
          <w:rPr>
            <w:noProof/>
          </w:rPr>
          <w:t>2</w:t>
        </w:r>
        <w:r w:rsidR="00D30423">
          <w:rPr>
            <w:noProof/>
          </w:rPr>
          <w:fldChar w:fldCharType="end"/>
        </w:r>
      </w:sdtContent>
    </w:sdt>
    <w:r w:rsidR="00D30423">
      <w:tab/>
      <w:t xml:space="preserve">COMPANY CONFIDENTIAL </w:t>
    </w:r>
    <w:r w:rsidR="00D30423" w:rsidRPr="00260F0B">
      <w:rPr>
        <w:lang w:val="en-GB"/>
      </w:rPr>
      <w:t>© Capgemini 202</w:t>
    </w:r>
    <w:r w:rsidR="00D30423">
      <w:rPr>
        <w:lang w:val="en-GB"/>
      </w:rPr>
      <w:t>2</w:t>
    </w:r>
    <w:r w:rsidR="00D30423" w:rsidRPr="00260F0B">
      <w:rPr>
        <w:lang w:val="en-GB"/>
      </w:rPr>
      <w:t>. All rights reserved</w:t>
    </w:r>
  </w:p>
  <w:p w14:paraId="502B88FD" w14:textId="77777777" w:rsidR="00D30423" w:rsidRDefault="00D30423">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0E697" w14:textId="7D106554" w:rsidR="00D30423" w:rsidRDefault="00B20E53">
    <w:pPr>
      <w:pStyle w:val="Footer"/>
      <w:rPr>
        <w:rFonts w:hint="eastAsia"/>
      </w:rPr>
    </w:pPr>
    <w:r>
      <w:rPr>
        <w:rFonts w:cs="Arial"/>
        <w:sz w:val="22"/>
      </w:rPr>
      <w:t>Capgemini</w:t>
    </w:r>
    <w:r w:rsidR="00D30423" w:rsidRPr="00FD42F3">
      <w:rPr>
        <w:rFonts w:cs="Arial"/>
        <w:sz w:val="22"/>
      </w:rPr>
      <w:t xml:space="preserve"> Document Number: </w:t>
    </w:r>
    <w:r w:rsidR="00EF57C1">
      <w:rPr>
        <w:rFonts w:cs="Arial"/>
        <w:color w:val="FF0000"/>
        <w:sz w:val="22"/>
      </w:rPr>
      <w:t>202204</w:t>
    </w:r>
    <w:r w:rsidR="003932AF">
      <w:rPr>
        <w:rFonts w:cs="Arial"/>
        <w:color w:val="FF0000"/>
        <w:sz w:val="22"/>
      </w:rPr>
      <w:t>30</w:t>
    </w:r>
    <w:r w:rsidR="00EF57C1">
      <w:rPr>
        <w:rFonts w:cs="Arial"/>
        <w:color w:val="FF0000"/>
        <w:sz w:val="22"/>
      </w:rPr>
      <w:t>0</w:t>
    </w:r>
    <w:r w:rsidR="003932AF">
      <w:rPr>
        <w:rFonts w:cs="Arial"/>
        <w:color w:val="FF0000"/>
        <w:sz w:val="22"/>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F6AED" w14:textId="170C58A6" w:rsidR="00D30423" w:rsidRDefault="00D30423">
    <w:pPr>
      <w:pStyle w:val="Footer"/>
      <w:rPr>
        <w:rFonts w:hint="eastAsia"/>
      </w:rPr>
    </w:pPr>
    <w:r>
      <w:fldChar w:fldCharType="begin"/>
    </w:r>
    <w:r>
      <w:instrText xml:space="preserve"> PAGE   \* MERGEFORMAT </w:instrText>
    </w:r>
    <w:r>
      <w:fldChar w:fldCharType="separate"/>
    </w:r>
    <w:r w:rsidR="00422BAB">
      <w:rPr>
        <w:noProof/>
      </w:rPr>
      <w:t>9</w:t>
    </w:r>
    <w:r>
      <w:rPr>
        <w:noProof/>
      </w:rPr>
      <w:fldChar w:fldCharType="end"/>
    </w:r>
  </w:p>
  <w:p w14:paraId="23960208" w14:textId="77777777" w:rsidR="00D30423" w:rsidRDefault="00D30423">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54F63" w14:textId="77777777" w:rsidR="00F9731D" w:rsidRDefault="00F9731D">
      <w:r>
        <w:separator/>
      </w:r>
    </w:p>
  </w:footnote>
  <w:footnote w:type="continuationSeparator" w:id="0">
    <w:p w14:paraId="161BFDD6" w14:textId="77777777" w:rsidR="00F9731D" w:rsidRDefault="00F9731D">
      <w:r>
        <w:continuationSeparator/>
      </w:r>
    </w:p>
  </w:footnote>
  <w:footnote w:type="continuationNotice" w:id="1">
    <w:p w14:paraId="6AFFCD7E" w14:textId="77777777" w:rsidR="00F9731D" w:rsidRDefault="00F973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9C9B2" w14:textId="77777777" w:rsidR="00D30423" w:rsidRPr="008C2D7B" w:rsidRDefault="00D30423" w:rsidP="008C2D7B">
    <w:pPr>
      <w:pStyle w:val="Header"/>
      <w:rPr>
        <w:rFonts w:hint="eastAsia"/>
      </w:rPr>
    </w:pPr>
    <w:r w:rsidRPr="00260F0B">
      <w:rPr>
        <w:noProof/>
        <w:lang w:val="en-IN" w:eastAsia="en-IN"/>
      </w:rPr>
      <w:drawing>
        <wp:inline distT="0" distB="0" distL="0" distR="0" wp14:anchorId="2B0D7B54" wp14:editId="3F411AEF">
          <wp:extent cx="2388905" cy="588396"/>
          <wp:effectExtent l="0" t="0" r="0" b="0"/>
          <wp:docPr id="12" name="Image 5">
            <a:extLst xmlns:a="http://schemas.openxmlformats.org/drawingml/2006/main">
              <a:ext uri="{FF2B5EF4-FFF2-40B4-BE49-F238E27FC236}">
                <a16:creationId xmlns:a16="http://schemas.microsoft.com/office/drawing/2014/main" id="{5D00B2F4-B880-4403-995C-72F76AB9E9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5D00B2F4-B880-4403-995C-72F76AB9E9BB}"/>
                      </a:ext>
                    </a:extLst>
                  </pic:cNvPr>
                  <pic:cNvPicPr>
                    <a:picLocks noChangeAspect="1"/>
                  </pic:cNvPicPr>
                </pic:nvPicPr>
                <pic:blipFill>
                  <a:blip r:embed="rId1" cstate="hqprint">
                    <a:extLst>
                      <a:ext uri="{28A0092B-C50C-407E-A947-70E740481C1C}">
                        <a14:useLocalDpi xmlns:a14="http://schemas.microsoft.com/office/drawing/2010/main" val="0"/>
                      </a:ext>
                    </a:extLst>
                  </a:blip>
                  <a:stretch>
                    <a:fillRect/>
                  </a:stretch>
                </pic:blipFill>
                <pic:spPr>
                  <a:xfrm>
                    <a:off x="0" y="0"/>
                    <a:ext cx="2454310" cy="60450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B41DD" w14:textId="77777777" w:rsidR="00D30423" w:rsidRPr="00DE2EB6" w:rsidRDefault="00D30423" w:rsidP="00DE2EB6">
    <w:pPr>
      <w:pStyle w:val="Header"/>
      <w:rPr>
        <w:rFonts w:hint="eastAsia"/>
      </w:rPr>
    </w:pPr>
    <w:r w:rsidRPr="00260F0B">
      <w:rPr>
        <w:noProof/>
        <w:lang w:val="en-IN" w:eastAsia="en-IN"/>
      </w:rPr>
      <w:drawing>
        <wp:inline distT="0" distB="0" distL="0" distR="0" wp14:anchorId="3FB31F5C" wp14:editId="55C6F2C6">
          <wp:extent cx="2388905" cy="588396"/>
          <wp:effectExtent l="0" t="0" r="0" b="0"/>
          <wp:docPr id="13" name="Image 5">
            <a:extLst xmlns:a="http://schemas.openxmlformats.org/drawingml/2006/main">
              <a:ext uri="{FF2B5EF4-FFF2-40B4-BE49-F238E27FC236}">
                <a16:creationId xmlns:a16="http://schemas.microsoft.com/office/drawing/2014/main" id="{5D00B2F4-B880-4403-995C-72F76AB9E9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5D00B2F4-B880-4403-995C-72F76AB9E9BB}"/>
                      </a:ext>
                    </a:extLst>
                  </pic:cNvPr>
                  <pic:cNvPicPr>
                    <a:picLocks noChangeAspect="1"/>
                  </pic:cNvPicPr>
                </pic:nvPicPr>
                <pic:blipFill>
                  <a:blip r:embed="rId1" cstate="hqprint">
                    <a:extLst>
                      <a:ext uri="{28A0092B-C50C-407E-A947-70E740481C1C}">
                        <a14:useLocalDpi xmlns:a14="http://schemas.microsoft.com/office/drawing/2010/main" val="0"/>
                      </a:ext>
                    </a:extLst>
                  </a:blip>
                  <a:stretch>
                    <a:fillRect/>
                  </a:stretch>
                </pic:blipFill>
                <pic:spPr>
                  <a:xfrm>
                    <a:off x="0" y="0"/>
                    <a:ext cx="2454310" cy="60450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003E0" w14:textId="77777777" w:rsidR="00D30423" w:rsidRDefault="00D30423" w:rsidP="0083567B">
    <w:pPr>
      <w:pStyle w:val="ProdnameTitle"/>
      <w:jc w:val="left"/>
    </w:pPr>
    <w:r>
      <w:rPr>
        <w:noProof/>
        <w:lang w:val="en-IN" w:eastAsia="en-IN"/>
      </w:rPr>
      <w:drawing>
        <wp:inline distT="0" distB="0" distL="0" distR="0" wp14:anchorId="4C5C746A" wp14:editId="11EAE239">
          <wp:extent cx="1724025" cy="381000"/>
          <wp:effectExtent l="0" t="0" r="0" b="0"/>
          <wp:docPr id="20" name="Picture 20" descr="alt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tra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4025" cy="381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AEC2C3EC"/>
    <w:lvl w:ilvl="0">
      <w:start w:val="1"/>
      <w:numFmt w:val="lowerLetter"/>
      <w:pStyle w:val="ListNumber2"/>
      <w:lvlText w:val="%1."/>
      <w:lvlJc w:val="left"/>
      <w:pPr>
        <w:tabs>
          <w:tab w:val="num" w:pos="3269"/>
        </w:tabs>
        <w:ind w:left="3266" w:hanging="357"/>
      </w:pPr>
      <w:rPr>
        <w:rFonts w:ascii="Arial" w:hAnsi="Aria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FFFFFF81"/>
    <w:multiLevelType w:val="singleLevel"/>
    <w:tmpl w:val="A162DEC8"/>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FFFFFF89"/>
    <w:multiLevelType w:val="singleLevel"/>
    <w:tmpl w:val="543E5F9C"/>
    <w:lvl w:ilvl="0">
      <w:start w:val="1"/>
      <w:numFmt w:val="bullet"/>
      <w:pStyle w:val="ListBullet"/>
      <w:lvlText w:val=""/>
      <w:lvlJc w:val="left"/>
      <w:pPr>
        <w:tabs>
          <w:tab w:val="num" w:pos="2912"/>
        </w:tabs>
        <w:ind w:left="2912" w:hanging="360"/>
      </w:pPr>
      <w:rPr>
        <w:rFonts w:ascii="Symbol" w:hAnsi="Symbol" w:hint="default"/>
        <w:color w:val="6E6E6E"/>
      </w:rPr>
    </w:lvl>
  </w:abstractNum>
  <w:abstractNum w:abstractNumId="3" w15:restartNumberingAfterBreak="0">
    <w:nsid w:val="00C5398C"/>
    <w:multiLevelType w:val="hybridMultilevel"/>
    <w:tmpl w:val="9A204C9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409741B"/>
    <w:multiLevelType w:val="hybridMultilevel"/>
    <w:tmpl w:val="090E9BE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4113BE6"/>
    <w:multiLevelType w:val="multilevel"/>
    <w:tmpl w:val="BCF6B3C8"/>
    <w:lvl w:ilvl="0">
      <w:start w:val="1"/>
      <w:numFmt w:val="decimal"/>
      <w:pStyle w:val="AltranHeading1"/>
      <w:lvlText w:val="%1."/>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ltranHeading2"/>
      <w:lvlText w:val="%1.%2."/>
      <w:lvlJc w:val="left"/>
      <w:pPr>
        <w:ind w:left="0" w:firstLine="0"/>
      </w:pPr>
      <w:rPr>
        <w:rFonts w:hint="default"/>
      </w:rPr>
    </w:lvl>
    <w:lvl w:ilvl="2">
      <w:start w:val="1"/>
      <w:numFmt w:val="decimal"/>
      <w:pStyle w:val="AltranHeading3"/>
      <w:lvlText w:val="%1.%2.%3."/>
      <w:lvlJc w:val="left"/>
      <w:pPr>
        <w:ind w:left="0" w:firstLine="0"/>
      </w:pPr>
      <w:rPr>
        <w:rFonts w:hint="default"/>
      </w:rPr>
    </w:lvl>
    <w:lvl w:ilvl="3">
      <w:start w:val="1"/>
      <w:numFmt w:val="decimal"/>
      <w:pStyle w:val="AltranHeading4"/>
      <w:lvlText w:val="%1.%2.%3.%4."/>
      <w:lvlJc w:val="left"/>
      <w:pPr>
        <w:ind w:left="0" w:firstLine="0"/>
      </w:pPr>
      <w:rPr>
        <w:rFonts w:hint="default"/>
      </w:rPr>
    </w:lvl>
    <w:lvl w:ilvl="4">
      <w:start w:val="1"/>
      <w:numFmt w:val="decimal"/>
      <w:pStyle w:val="AltranHeading5"/>
      <w:lvlText w:val="%1.%2.%3.%4.%5."/>
      <w:lvlJc w:val="left"/>
      <w:pPr>
        <w:ind w:left="0" w:firstLine="0"/>
      </w:pPr>
      <w:rPr>
        <w:rFonts w:hint="default"/>
      </w:rPr>
    </w:lvl>
    <w:lvl w:ilvl="5">
      <w:start w:val="1"/>
      <w:numFmt w:val="decimal"/>
      <w:pStyle w:val="AltranHeading6"/>
      <w:lvlText w:val="%1.%2.%3.%4.%5.%6."/>
      <w:lvlJc w:val="left"/>
      <w:pPr>
        <w:ind w:left="0" w:firstLine="0"/>
      </w:pPr>
      <w:rPr>
        <w:rFonts w:hint="default"/>
      </w:rPr>
    </w:lvl>
    <w:lvl w:ilvl="6">
      <w:start w:val="1"/>
      <w:numFmt w:val="decimal"/>
      <w:pStyle w:val="AltranHeading7"/>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 w15:restartNumberingAfterBreak="0">
    <w:nsid w:val="047659F2"/>
    <w:multiLevelType w:val="hybridMultilevel"/>
    <w:tmpl w:val="090E9BE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054901D7"/>
    <w:multiLevelType w:val="hybridMultilevel"/>
    <w:tmpl w:val="090E9BE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06594555"/>
    <w:multiLevelType w:val="hybridMultilevel"/>
    <w:tmpl w:val="9A204C9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098C77E3"/>
    <w:multiLevelType w:val="singleLevel"/>
    <w:tmpl w:val="16DECBFE"/>
    <w:lvl w:ilvl="0">
      <w:start w:val="1"/>
      <w:numFmt w:val="bullet"/>
      <w:pStyle w:val="BulletList2"/>
      <w:lvlText w:val=""/>
      <w:lvlJc w:val="left"/>
      <w:pPr>
        <w:tabs>
          <w:tab w:val="num" w:pos="360"/>
        </w:tabs>
        <w:ind w:left="360" w:hanging="360"/>
      </w:pPr>
      <w:rPr>
        <w:rFonts w:ascii="Wingdings" w:hAnsi="Wingdings" w:hint="default"/>
        <w:sz w:val="16"/>
      </w:rPr>
    </w:lvl>
  </w:abstractNum>
  <w:abstractNum w:abstractNumId="10" w15:restartNumberingAfterBreak="0">
    <w:nsid w:val="0D552C05"/>
    <w:multiLevelType w:val="multilevel"/>
    <w:tmpl w:val="90069DE2"/>
    <w:lvl w:ilvl="0">
      <w:start w:val="1"/>
      <w:numFmt w:val="decimal"/>
      <w:lvlText w:val="%1."/>
      <w:lvlJc w:val="left"/>
      <w:pPr>
        <w:tabs>
          <w:tab w:val="num" w:pos="928"/>
        </w:tabs>
        <w:ind w:left="928" w:hanging="360"/>
      </w:pPr>
    </w:lvl>
    <w:lvl w:ilvl="1">
      <w:start w:val="1"/>
      <w:numFmt w:val="decimal"/>
      <w:lvlText w:val="%2."/>
      <w:lvlJc w:val="left"/>
      <w:pPr>
        <w:tabs>
          <w:tab w:val="num" w:pos="1648"/>
        </w:tabs>
        <w:ind w:left="1648" w:hanging="360"/>
      </w:pPr>
    </w:lvl>
    <w:lvl w:ilvl="2">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11" w15:restartNumberingAfterBreak="0">
    <w:nsid w:val="0D605324"/>
    <w:multiLevelType w:val="hybridMultilevel"/>
    <w:tmpl w:val="090E9BE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0ED403F8"/>
    <w:multiLevelType w:val="hybridMultilevel"/>
    <w:tmpl w:val="2E54A2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115784B"/>
    <w:multiLevelType w:val="hybridMultilevel"/>
    <w:tmpl w:val="90C8ADA8"/>
    <w:lvl w:ilvl="0" w:tplc="831EB6E2">
      <w:start w:val="1"/>
      <w:numFmt w:val="bullet"/>
      <w:pStyle w:val="Notes"/>
      <w:lvlText w:val=""/>
      <w:lvlJc w:val="left"/>
      <w:pPr>
        <w:tabs>
          <w:tab w:val="num" w:pos="1872"/>
        </w:tabs>
        <w:ind w:left="1584" w:hanging="432"/>
      </w:pPr>
      <w:rPr>
        <w:rFonts w:ascii="Monotype Sorts" w:hAnsi="Monotype Sorts" w:hint="default"/>
        <w:b w:val="0"/>
        <w:i w:val="0"/>
        <w:color w:val="6E6E6E"/>
        <w:position w:val="-6"/>
        <w:sz w:val="56"/>
        <w:szCs w:val="56"/>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11187D18"/>
    <w:multiLevelType w:val="hybridMultilevel"/>
    <w:tmpl w:val="2E54A2F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155473A4"/>
    <w:multiLevelType w:val="multilevel"/>
    <w:tmpl w:val="5F68B82E"/>
    <w:lvl w:ilvl="0">
      <w:start w:val="1"/>
      <w:numFmt w:val="decimal"/>
      <w:lvlText w:val="%1."/>
      <w:lvlJc w:val="left"/>
      <w:pPr>
        <w:tabs>
          <w:tab w:val="num" w:pos="1645"/>
        </w:tabs>
        <w:ind w:left="1645" w:hanging="360"/>
      </w:pPr>
    </w:lvl>
    <w:lvl w:ilvl="1" w:tentative="1">
      <w:numFmt w:val="decimal"/>
      <w:lvlText w:val="%2."/>
      <w:lvlJc w:val="left"/>
      <w:pPr>
        <w:tabs>
          <w:tab w:val="num" w:pos="2365"/>
        </w:tabs>
        <w:ind w:left="2365" w:hanging="360"/>
      </w:pPr>
    </w:lvl>
    <w:lvl w:ilvl="2" w:tentative="1">
      <w:numFmt w:val="decimal"/>
      <w:lvlText w:val="%3."/>
      <w:lvlJc w:val="left"/>
      <w:pPr>
        <w:tabs>
          <w:tab w:val="num" w:pos="3085"/>
        </w:tabs>
        <w:ind w:left="3085" w:hanging="360"/>
      </w:pPr>
    </w:lvl>
    <w:lvl w:ilvl="3" w:tentative="1">
      <w:numFmt w:val="decimal"/>
      <w:lvlText w:val="%4."/>
      <w:lvlJc w:val="left"/>
      <w:pPr>
        <w:tabs>
          <w:tab w:val="num" w:pos="3805"/>
        </w:tabs>
        <w:ind w:left="3805" w:hanging="360"/>
      </w:pPr>
    </w:lvl>
    <w:lvl w:ilvl="4" w:tentative="1">
      <w:numFmt w:val="decimal"/>
      <w:lvlText w:val="%5."/>
      <w:lvlJc w:val="left"/>
      <w:pPr>
        <w:tabs>
          <w:tab w:val="num" w:pos="4525"/>
        </w:tabs>
        <w:ind w:left="4525" w:hanging="360"/>
      </w:pPr>
    </w:lvl>
    <w:lvl w:ilvl="5" w:tentative="1">
      <w:numFmt w:val="decimal"/>
      <w:lvlText w:val="%6."/>
      <w:lvlJc w:val="left"/>
      <w:pPr>
        <w:tabs>
          <w:tab w:val="num" w:pos="5245"/>
        </w:tabs>
        <w:ind w:left="5245" w:hanging="360"/>
      </w:pPr>
    </w:lvl>
    <w:lvl w:ilvl="6" w:tentative="1">
      <w:numFmt w:val="decimal"/>
      <w:lvlText w:val="%7."/>
      <w:lvlJc w:val="left"/>
      <w:pPr>
        <w:tabs>
          <w:tab w:val="num" w:pos="5965"/>
        </w:tabs>
        <w:ind w:left="5965" w:hanging="360"/>
      </w:pPr>
    </w:lvl>
    <w:lvl w:ilvl="7" w:tentative="1">
      <w:numFmt w:val="decimal"/>
      <w:lvlText w:val="%8."/>
      <w:lvlJc w:val="left"/>
      <w:pPr>
        <w:tabs>
          <w:tab w:val="num" w:pos="6685"/>
        </w:tabs>
        <w:ind w:left="6685" w:hanging="360"/>
      </w:pPr>
    </w:lvl>
    <w:lvl w:ilvl="8" w:tentative="1">
      <w:numFmt w:val="decimal"/>
      <w:lvlText w:val="%9."/>
      <w:lvlJc w:val="left"/>
      <w:pPr>
        <w:tabs>
          <w:tab w:val="num" w:pos="7405"/>
        </w:tabs>
        <w:ind w:left="7405" w:hanging="360"/>
      </w:pPr>
    </w:lvl>
  </w:abstractNum>
  <w:abstractNum w:abstractNumId="16" w15:restartNumberingAfterBreak="0">
    <w:nsid w:val="15BE4D09"/>
    <w:multiLevelType w:val="hybridMultilevel"/>
    <w:tmpl w:val="2E54A2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170E165B"/>
    <w:multiLevelType w:val="hybridMultilevel"/>
    <w:tmpl w:val="090E9BE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19406B72"/>
    <w:multiLevelType w:val="hybridMultilevel"/>
    <w:tmpl w:val="090E9BE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1A527D8A"/>
    <w:multiLevelType w:val="hybridMultilevel"/>
    <w:tmpl w:val="090E9BE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1A625E86"/>
    <w:multiLevelType w:val="hybridMultilevel"/>
    <w:tmpl w:val="1946E824"/>
    <w:lvl w:ilvl="0" w:tplc="7958B988">
      <w:start w:val="1"/>
      <w:numFmt w:val="lowerLetter"/>
      <w:pStyle w:val="List2"/>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B52513B"/>
    <w:multiLevelType w:val="hybridMultilevel"/>
    <w:tmpl w:val="AECEC9A4"/>
    <w:lvl w:ilvl="0" w:tplc="FFFFFFFF">
      <w:start w:val="1"/>
      <w:numFmt w:val="lowerLetter"/>
      <w:pStyle w:val="Codenumbered2"/>
      <w:lvlText w:val="%1."/>
      <w:lvlJc w:val="left"/>
      <w:pPr>
        <w:tabs>
          <w:tab w:val="num" w:pos="3269"/>
        </w:tabs>
        <w:ind w:left="3266" w:hanging="357"/>
      </w:pPr>
      <w:rPr>
        <w:rFonts w:ascii="Courier New" w:hAnsi="Courier New"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1B99790F"/>
    <w:multiLevelType w:val="hybridMultilevel"/>
    <w:tmpl w:val="2E54A2F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B56F67"/>
    <w:multiLevelType w:val="singleLevel"/>
    <w:tmpl w:val="2EBA0F94"/>
    <w:lvl w:ilvl="0">
      <w:start w:val="1"/>
      <w:numFmt w:val="bullet"/>
      <w:pStyle w:val="Double-click"/>
      <w:lvlText w:val=""/>
      <w:lvlJc w:val="left"/>
      <w:pPr>
        <w:tabs>
          <w:tab w:val="num" w:pos="2552"/>
        </w:tabs>
        <w:ind w:left="2552" w:hanging="851"/>
      </w:pPr>
      <w:rPr>
        <w:rFonts w:ascii="Wingdings" w:hAnsi="Wingdings" w:hint="default"/>
        <w:b w:val="0"/>
        <w:i w:val="0"/>
        <w:color w:val="6E6E6E"/>
        <w:position w:val="-4"/>
        <w:sz w:val="56"/>
        <w:szCs w:val="56"/>
      </w:rPr>
    </w:lvl>
  </w:abstractNum>
  <w:abstractNum w:abstractNumId="24" w15:restartNumberingAfterBreak="0">
    <w:nsid w:val="1D004334"/>
    <w:multiLevelType w:val="hybridMultilevel"/>
    <w:tmpl w:val="090E9BE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D1609A4"/>
    <w:multiLevelType w:val="multilevel"/>
    <w:tmpl w:val="F79CB552"/>
    <w:lvl w:ilvl="0">
      <w:start w:val="1"/>
      <w:numFmt w:val="decimal"/>
      <w:lvlText w:val="%1."/>
      <w:lvlJc w:val="left"/>
      <w:pPr>
        <w:tabs>
          <w:tab w:val="num" w:pos="720"/>
        </w:tabs>
        <w:ind w:left="720" w:hanging="360"/>
      </w:pPr>
    </w:lvl>
    <w:lvl w:ilvl="1">
      <w:numFmt w:val="lowerLetter"/>
      <w:lvlText w:val="%2."/>
      <w:lvlJc w:val="left"/>
      <w:pPr>
        <w:tabs>
          <w:tab w:val="num" w:pos="1440"/>
        </w:tabs>
        <w:ind w:left="1440" w:hanging="360"/>
      </w:pPr>
    </w:lvl>
    <w:lvl w:ilvl="2">
      <w:start w:val="1"/>
      <w:numFmt w:val="lowerLetter"/>
      <w:lvlText w:val="%3)"/>
      <w:lvlJc w:val="left"/>
      <w:pPr>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6" w15:restartNumberingAfterBreak="0">
    <w:nsid w:val="211C68A6"/>
    <w:multiLevelType w:val="hybridMultilevel"/>
    <w:tmpl w:val="2E54A2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23CC07DC"/>
    <w:multiLevelType w:val="hybridMultilevel"/>
    <w:tmpl w:val="9A204C9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26971A90"/>
    <w:multiLevelType w:val="hybridMultilevel"/>
    <w:tmpl w:val="090E9BE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2AD86211"/>
    <w:multiLevelType w:val="singleLevel"/>
    <w:tmpl w:val="08E46FEA"/>
    <w:lvl w:ilvl="0">
      <w:start w:val="1"/>
      <w:numFmt w:val="bullet"/>
      <w:pStyle w:val="Important"/>
      <w:lvlText w:val=""/>
      <w:lvlJc w:val="left"/>
      <w:pPr>
        <w:tabs>
          <w:tab w:val="num" w:pos="2552"/>
        </w:tabs>
        <w:ind w:left="2552" w:hanging="851"/>
      </w:pPr>
      <w:rPr>
        <w:rFonts w:ascii="Wingdings" w:hAnsi="Wingdings" w:hint="default"/>
        <w:color w:val="6E6E6E"/>
        <w:position w:val="-6"/>
        <w:sz w:val="56"/>
        <w:szCs w:val="56"/>
      </w:rPr>
    </w:lvl>
  </w:abstractNum>
  <w:abstractNum w:abstractNumId="30" w15:restartNumberingAfterBreak="0">
    <w:nsid w:val="2D1F2BF7"/>
    <w:multiLevelType w:val="multilevel"/>
    <w:tmpl w:val="54F83E9E"/>
    <w:lvl w:ilvl="0">
      <w:start w:val="1"/>
      <w:numFmt w:val="decimal"/>
      <w:lvlText w:val="%1."/>
      <w:lvlJc w:val="left"/>
      <w:pPr>
        <w:tabs>
          <w:tab w:val="num" w:pos="928"/>
        </w:tabs>
        <w:ind w:left="928" w:hanging="360"/>
      </w:pPr>
    </w:lvl>
    <w:lvl w:ilvl="1">
      <w:start w:val="1"/>
      <w:numFmt w:val="lowerLetter"/>
      <w:lvlText w:val="%2)"/>
      <w:lvlJc w:val="left"/>
      <w:pPr>
        <w:tabs>
          <w:tab w:val="num" w:pos="1648"/>
        </w:tabs>
        <w:ind w:left="1648" w:hanging="360"/>
      </w:pPr>
    </w:lvl>
    <w:lvl w:ilvl="2">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31" w15:restartNumberingAfterBreak="0">
    <w:nsid w:val="2E4A0230"/>
    <w:multiLevelType w:val="multilevel"/>
    <w:tmpl w:val="54F83E9E"/>
    <w:lvl w:ilvl="0">
      <w:start w:val="1"/>
      <w:numFmt w:val="decimal"/>
      <w:lvlText w:val="%1."/>
      <w:lvlJc w:val="left"/>
      <w:pPr>
        <w:tabs>
          <w:tab w:val="num" w:pos="928"/>
        </w:tabs>
        <w:ind w:left="928" w:hanging="360"/>
      </w:pPr>
    </w:lvl>
    <w:lvl w:ilvl="1">
      <w:start w:val="1"/>
      <w:numFmt w:val="lowerLetter"/>
      <w:lvlText w:val="%2)"/>
      <w:lvlJc w:val="left"/>
      <w:pPr>
        <w:tabs>
          <w:tab w:val="num" w:pos="1648"/>
        </w:tabs>
        <w:ind w:left="1648" w:hanging="360"/>
      </w:pPr>
    </w:lvl>
    <w:lvl w:ilvl="2">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32" w15:restartNumberingAfterBreak="0">
    <w:nsid w:val="30073FFF"/>
    <w:multiLevelType w:val="singleLevel"/>
    <w:tmpl w:val="6E286858"/>
    <w:lvl w:ilvl="0">
      <w:start w:val="1"/>
      <w:numFmt w:val="bullet"/>
      <w:pStyle w:val="Bulletlist"/>
      <w:lvlText w:val=""/>
      <w:lvlJc w:val="left"/>
      <w:pPr>
        <w:tabs>
          <w:tab w:val="num" w:pos="720"/>
        </w:tabs>
        <w:ind w:left="720" w:hanging="360"/>
      </w:pPr>
      <w:rPr>
        <w:rFonts w:ascii="Symbol" w:hAnsi="Symbol" w:hint="default"/>
      </w:rPr>
    </w:lvl>
  </w:abstractNum>
  <w:abstractNum w:abstractNumId="33" w15:restartNumberingAfterBreak="0">
    <w:nsid w:val="3400340B"/>
    <w:multiLevelType w:val="hybridMultilevel"/>
    <w:tmpl w:val="9A204C9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34C06E39"/>
    <w:multiLevelType w:val="multilevel"/>
    <w:tmpl w:val="8E1E817E"/>
    <w:lvl w:ilvl="0">
      <w:start w:val="1"/>
      <w:numFmt w:val="decimal"/>
      <w:lvlText w:val="%1."/>
      <w:lvlJc w:val="left"/>
      <w:pPr>
        <w:tabs>
          <w:tab w:val="num" w:pos="720"/>
        </w:tabs>
        <w:ind w:left="720" w:hanging="360"/>
      </w:pPr>
    </w:lvl>
    <w:lvl w:ilvl="1">
      <w:numFmt w:val="lowerLetter"/>
      <w:lvlText w:val="%2."/>
      <w:lvlJc w:val="left"/>
      <w:pPr>
        <w:tabs>
          <w:tab w:val="num" w:pos="1440"/>
        </w:tabs>
        <w:ind w:left="1440" w:hanging="360"/>
      </w:pPr>
    </w:lvl>
    <w:lvl w:ilvl="2">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5" w15:restartNumberingAfterBreak="0">
    <w:nsid w:val="35CF79DA"/>
    <w:multiLevelType w:val="hybridMultilevel"/>
    <w:tmpl w:val="2E54A2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35D30E75"/>
    <w:multiLevelType w:val="hybridMultilevel"/>
    <w:tmpl w:val="FEB61F36"/>
    <w:lvl w:ilvl="0" w:tplc="7D5CC5BE">
      <w:start w:val="1"/>
      <w:numFmt w:val="bullet"/>
      <w:pStyle w:val="CodeBullet"/>
      <w:lvlText w:val=""/>
      <w:lvlJc w:val="left"/>
      <w:pPr>
        <w:tabs>
          <w:tab w:val="num" w:pos="2912"/>
        </w:tabs>
        <w:ind w:left="2909" w:hanging="357"/>
      </w:pPr>
      <w:rPr>
        <w:rFonts w:ascii="Symbol" w:hAnsi="Symbol" w:hint="default"/>
        <w:b w:val="0"/>
        <w:i w:val="0"/>
        <w:color w:val="6E6E6E"/>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5EC5726"/>
    <w:multiLevelType w:val="hybridMultilevel"/>
    <w:tmpl w:val="090E9BE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3A5474FB"/>
    <w:multiLevelType w:val="singleLevel"/>
    <w:tmpl w:val="A356986C"/>
    <w:lvl w:ilvl="0">
      <w:start w:val="1"/>
      <w:numFmt w:val="bullet"/>
      <w:pStyle w:val="Tablebullet1"/>
      <w:lvlText w:val=""/>
      <w:lvlJc w:val="left"/>
      <w:pPr>
        <w:tabs>
          <w:tab w:val="num" w:pos="360"/>
        </w:tabs>
        <w:ind w:left="357" w:hanging="357"/>
      </w:pPr>
      <w:rPr>
        <w:rFonts w:ascii="Symbol" w:hAnsi="Symbol" w:hint="default"/>
        <w:color w:val="6E6E6E"/>
      </w:rPr>
    </w:lvl>
  </w:abstractNum>
  <w:abstractNum w:abstractNumId="39" w15:restartNumberingAfterBreak="0">
    <w:nsid w:val="3BCF3032"/>
    <w:multiLevelType w:val="hybridMultilevel"/>
    <w:tmpl w:val="685ADDF4"/>
    <w:lvl w:ilvl="0" w:tplc="D02CBAB8">
      <w:start w:val="1"/>
      <w:numFmt w:val="upperLetter"/>
      <w:pStyle w:val="TOC6"/>
      <w:lvlText w:val="Appendix %1:"/>
      <w:lvlJc w:val="left"/>
      <w:pPr>
        <w:tabs>
          <w:tab w:val="num" w:pos="2268"/>
        </w:tabs>
        <w:ind w:left="2268" w:hanging="1701"/>
      </w:pPr>
      <w:rPr>
        <w:rFonts w:ascii="Arial Bold" w:hAnsi="Arial Bold" w:hint="default"/>
        <w:b/>
        <w:i w:val="0"/>
        <w:caps/>
        <w:strike w:val="0"/>
        <w:dstrike w:val="0"/>
        <w:vanish w:val="0"/>
        <w:color w:val="6E6E6E"/>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0" w15:restartNumberingAfterBreak="0">
    <w:nsid w:val="3C107662"/>
    <w:multiLevelType w:val="hybridMultilevel"/>
    <w:tmpl w:val="090E9BE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3C333AC2"/>
    <w:multiLevelType w:val="hybridMultilevel"/>
    <w:tmpl w:val="68A2B0DA"/>
    <w:lvl w:ilvl="0" w:tplc="FFFFFFFF">
      <w:start w:val="1"/>
      <w:numFmt w:val="decimal"/>
      <w:lvlText w:val="%1."/>
      <w:lvlJc w:val="left"/>
      <w:pPr>
        <w:ind w:left="1080" w:hanging="360"/>
      </w:pPr>
      <w:rPr>
        <w:rFonts w:hint="default"/>
      </w:rPr>
    </w:lvl>
    <w:lvl w:ilvl="1" w:tplc="04190017">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4126023B"/>
    <w:multiLevelType w:val="multilevel"/>
    <w:tmpl w:val="BE182A3E"/>
    <w:lvl w:ilvl="0">
      <w:start w:val="1"/>
      <w:numFmt w:val="decimal"/>
      <w:lvlText w:val="%1."/>
      <w:lvlJc w:val="left"/>
      <w:pPr>
        <w:tabs>
          <w:tab w:val="num" w:pos="928"/>
        </w:tabs>
        <w:ind w:left="928" w:hanging="360"/>
      </w:pPr>
    </w:lvl>
    <w:lvl w:ilvl="1">
      <w:start w:val="1"/>
      <w:numFmt w:val="decimal"/>
      <w:lvlText w:val="%2."/>
      <w:lvlJc w:val="left"/>
      <w:pPr>
        <w:tabs>
          <w:tab w:val="num" w:pos="1648"/>
        </w:tabs>
        <w:ind w:left="1648" w:hanging="360"/>
      </w:pPr>
    </w:lvl>
    <w:lvl w:ilvl="2">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43" w15:restartNumberingAfterBreak="0">
    <w:nsid w:val="47820041"/>
    <w:multiLevelType w:val="hybridMultilevel"/>
    <w:tmpl w:val="FD3EC7C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9A45839"/>
    <w:multiLevelType w:val="hybridMultilevel"/>
    <w:tmpl w:val="7F9620C6"/>
    <w:lvl w:ilvl="0" w:tplc="FFFFFFFF">
      <w:start w:val="1"/>
      <w:numFmt w:val="bullet"/>
      <w:pStyle w:val="ListBullet2"/>
      <w:lvlText w:val=""/>
      <w:lvlJc w:val="left"/>
      <w:pPr>
        <w:tabs>
          <w:tab w:val="num" w:pos="3269"/>
        </w:tabs>
        <w:ind w:left="3266" w:hanging="357"/>
      </w:pPr>
      <w:rPr>
        <w:rFonts w:ascii="Symbol" w:hAnsi="Symbol" w:hint="default"/>
        <w:b/>
        <w:i w:val="0"/>
        <w:color w:val="6E6E6E"/>
        <w:sz w:val="24"/>
        <w:szCs w:val="24"/>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B9B4BEE"/>
    <w:multiLevelType w:val="hybridMultilevel"/>
    <w:tmpl w:val="9A204C9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4EA8499B"/>
    <w:multiLevelType w:val="hybridMultilevel"/>
    <w:tmpl w:val="090E9BE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50C444B1"/>
    <w:multiLevelType w:val="hybridMultilevel"/>
    <w:tmpl w:val="090E9BE4"/>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54C37AA5"/>
    <w:multiLevelType w:val="hybridMultilevel"/>
    <w:tmpl w:val="2E54A2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60E8690B"/>
    <w:multiLevelType w:val="hybridMultilevel"/>
    <w:tmpl w:val="9A204C9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62036B32"/>
    <w:multiLevelType w:val="hybridMultilevel"/>
    <w:tmpl w:val="2E54A2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65594EEA"/>
    <w:multiLevelType w:val="hybridMultilevel"/>
    <w:tmpl w:val="090E9BE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687B11DB"/>
    <w:multiLevelType w:val="hybridMultilevel"/>
    <w:tmpl w:val="090E9BE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 w15:restartNumberingAfterBreak="0">
    <w:nsid w:val="6F08617F"/>
    <w:multiLevelType w:val="multilevel"/>
    <w:tmpl w:val="7406AC1A"/>
    <w:lvl w:ilvl="0">
      <w:start w:val="1"/>
      <w:numFmt w:val="decimal"/>
      <w:pStyle w:val="Heading1"/>
      <w:lvlText w:val="%1."/>
      <w:lvlJc w:val="left"/>
      <w:pPr>
        <w:ind w:left="357" w:hanging="357"/>
      </w:pPr>
      <w:rPr>
        <w:rFonts w:hint="default"/>
        <w:b/>
        <w:i w:val="0"/>
        <w:caps w:val="0"/>
        <w:strike w:val="0"/>
        <w:dstrike w:val="0"/>
        <w:vanish w:val="0"/>
        <w:color w:val="6E6E6E"/>
        <w:sz w:val="3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851"/>
        </w:tabs>
        <w:ind w:left="641" w:hanging="357"/>
      </w:pPr>
      <w:rPr>
        <w:rFonts w:ascii="Arial Bold" w:hAnsi="Arial Bold" w:hint="default"/>
        <w:b/>
        <w:i w:val="0"/>
        <w:strike w:val="0"/>
        <w:color w:val="6E6E6E"/>
        <w:sz w:val="32"/>
      </w:rPr>
    </w:lvl>
    <w:lvl w:ilvl="2">
      <w:start w:val="1"/>
      <w:numFmt w:val="decimal"/>
      <w:pStyle w:val="Heading3"/>
      <w:lvlText w:val="%1.%2.%3"/>
      <w:lvlJc w:val="left"/>
      <w:pPr>
        <w:tabs>
          <w:tab w:val="num" w:pos="2692"/>
        </w:tabs>
        <w:ind w:left="2341" w:hanging="357"/>
      </w:pPr>
      <w:rPr>
        <w:rFonts w:hint="default"/>
        <w:b/>
        <w:i w:val="0"/>
        <w:sz w:val="28"/>
        <w:szCs w:val="32"/>
      </w:rPr>
    </w:lvl>
    <w:lvl w:ilvl="3">
      <w:start w:val="1"/>
      <w:numFmt w:val="decimal"/>
      <w:pStyle w:val="Heading4"/>
      <w:lvlText w:val="%1.%2.%3.%4"/>
      <w:lvlJc w:val="left"/>
      <w:pPr>
        <w:tabs>
          <w:tab w:val="num" w:pos="1080"/>
        </w:tabs>
        <w:ind w:left="1209" w:hanging="357"/>
      </w:pPr>
      <w:rPr>
        <w:rFonts w:hint="default"/>
        <w:b/>
        <w:i w:val="0"/>
        <w:sz w:val="24"/>
      </w:rPr>
    </w:lvl>
    <w:lvl w:ilvl="4">
      <w:start w:val="1"/>
      <w:numFmt w:val="decimal"/>
      <w:pStyle w:val="Heading5"/>
      <w:lvlText w:val="%1.%2.%3.%4.%5"/>
      <w:lvlJc w:val="left"/>
      <w:pPr>
        <w:tabs>
          <w:tab w:val="num" w:pos="1080"/>
        </w:tabs>
        <w:ind w:left="1493" w:hanging="357"/>
      </w:pPr>
      <w:rPr>
        <w:rFonts w:hint="default"/>
        <w:b/>
        <w:i w:val="0"/>
        <w:caps w:val="0"/>
        <w:strike w:val="0"/>
        <w:dstrike w:val="0"/>
        <w:vanish w:val="0"/>
        <w:color w:val="6E6E6E"/>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lvlRestart w:val="0"/>
      <w:pStyle w:val="Heading6"/>
      <w:suff w:val="nothing"/>
      <w:lvlText w:val="%6"/>
      <w:lvlJc w:val="left"/>
      <w:pPr>
        <w:ind w:left="1777" w:hanging="357"/>
      </w:pPr>
      <w:rPr>
        <w:rFonts w:hint="default"/>
        <w:b/>
        <w:i w:val="0"/>
        <w:caps w:val="0"/>
        <w:strike w:val="0"/>
        <w:dstrike w:val="0"/>
        <w:vanish w:val="0"/>
        <w:color w:val="auto"/>
        <w:sz w:val="32"/>
        <w:szCs w:val="3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FFFFFF"/>
          </w14:solidFill>
        </w14:textFill>
      </w:rPr>
    </w:lvl>
    <w:lvl w:ilvl="6">
      <w:start w:val="1"/>
      <w:numFmt w:val="decimal"/>
      <w:pStyle w:val="Heading7"/>
      <w:lvlText w:val="%6.%7"/>
      <w:lvlJc w:val="left"/>
      <w:pPr>
        <w:tabs>
          <w:tab w:val="num" w:pos="709"/>
        </w:tabs>
        <w:ind w:left="2061" w:hanging="357"/>
      </w:pPr>
      <w:rPr>
        <w:rFonts w:hint="default"/>
        <w:b/>
        <w:i w:val="0"/>
        <w:sz w:val="32"/>
      </w:rPr>
    </w:lvl>
    <w:lvl w:ilvl="7">
      <w:start w:val="1"/>
      <w:numFmt w:val="decimal"/>
      <w:pStyle w:val="Heading8"/>
      <w:lvlText w:val="%6.%7.%8"/>
      <w:lvlJc w:val="left"/>
      <w:pPr>
        <w:tabs>
          <w:tab w:val="num" w:pos="709"/>
        </w:tabs>
        <w:ind w:left="2345" w:hanging="357"/>
      </w:pPr>
      <w:rPr>
        <w:rFonts w:hint="default"/>
        <w:b/>
        <w:i w:val="0"/>
        <w:caps w:val="0"/>
        <w:strike w:val="0"/>
        <w:dstrike w:val="0"/>
        <w:vanish w:val="0"/>
        <w:color w:val="6E6E6E"/>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pStyle w:val="Heading9"/>
      <w:suff w:val="nothing"/>
      <w:lvlText w:val=""/>
      <w:lvlJc w:val="left"/>
      <w:pPr>
        <w:ind w:left="2629" w:hanging="357"/>
      </w:pPr>
      <w:rPr>
        <w:rFonts w:hint="default"/>
      </w:rPr>
    </w:lvl>
  </w:abstractNum>
  <w:abstractNum w:abstractNumId="54" w15:restartNumberingAfterBreak="0">
    <w:nsid w:val="75976A74"/>
    <w:multiLevelType w:val="hybridMultilevel"/>
    <w:tmpl w:val="D8E0CCCE"/>
    <w:lvl w:ilvl="0" w:tplc="FFFFFFFF">
      <w:start w:val="1"/>
      <w:numFmt w:val="bullet"/>
      <w:pStyle w:val="CodeBullet2"/>
      <w:lvlText w:val=""/>
      <w:lvlJc w:val="left"/>
      <w:pPr>
        <w:tabs>
          <w:tab w:val="num" w:pos="3269"/>
        </w:tabs>
        <w:ind w:left="3266" w:hanging="357"/>
      </w:pPr>
      <w:rPr>
        <w:rFonts w:ascii="Symbol" w:hAnsi="Symbol" w:hint="default"/>
        <w:b/>
        <w:i w:val="0"/>
        <w:color w:val="6E6E6E"/>
        <w:sz w:val="24"/>
        <w:szCs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77100449"/>
    <w:multiLevelType w:val="multilevel"/>
    <w:tmpl w:val="293A1CCE"/>
    <w:lvl w:ilvl="0">
      <w:start w:val="1"/>
      <w:numFmt w:val="decimal"/>
      <w:lvlText w:val="%1."/>
      <w:lvlJc w:val="left"/>
      <w:pPr>
        <w:tabs>
          <w:tab w:val="num" w:pos="360"/>
        </w:tabs>
        <w:ind w:left="360" w:hanging="360"/>
      </w:pPr>
    </w:lvl>
    <w:lvl w:ilvl="1">
      <w:start w:val="2"/>
      <w:numFmt w:val="decimal"/>
      <w:isLgl/>
      <w:lvlText w:val="%1.%2"/>
      <w:lvlJc w:val="left"/>
      <w:pPr>
        <w:ind w:left="795" w:hanging="43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56" w15:restartNumberingAfterBreak="0">
    <w:nsid w:val="79034905"/>
    <w:multiLevelType w:val="hybridMultilevel"/>
    <w:tmpl w:val="2E54A2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799059F3"/>
    <w:multiLevelType w:val="singleLevel"/>
    <w:tmpl w:val="D2D27E4A"/>
    <w:lvl w:ilvl="0">
      <w:start w:val="1"/>
      <w:numFmt w:val="bullet"/>
      <w:pStyle w:val="Importanttable"/>
      <w:lvlText w:val=""/>
      <w:lvlJc w:val="left"/>
      <w:pPr>
        <w:tabs>
          <w:tab w:val="num" w:pos="567"/>
        </w:tabs>
        <w:ind w:left="567" w:hanging="567"/>
      </w:pPr>
      <w:rPr>
        <w:rFonts w:ascii="Monotype Sorts" w:hAnsi="Monotype Sorts" w:hint="default"/>
        <w:b w:val="0"/>
        <w:i w:val="0"/>
        <w:color w:val="6E6E6E"/>
        <w:sz w:val="28"/>
        <w:szCs w:val="28"/>
      </w:rPr>
    </w:lvl>
  </w:abstractNum>
  <w:abstractNum w:abstractNumId="58" w15:restartNumberingAfterBreak="0">
    <w:nsid w:val="7B4D1299"/>
    <w:multiLevelType w:val="singleLevel"/>
    <w:tmpl w:val="C3984C96"/>
    <w:lvl w:ilvl="0">
      <w:start w:val="1"/>
      <w:numFmt w:val="bullet"/>
      <w:pStyle w:val="RightClick"/>
      <w:lvlText w:val=""/>
      <w:lvlJc w:val="left"/>
      <w:pPr>
        <w:tabs>
          <w:tab w:val="num" w:pos="2552"/>
        </w:tabs>
        <w:ind w:left="2552" w:hanging="851"/>
      </w:pPr>
      <w:rPr>
        <w:rFonts w:ascii="Wingdings" w:hAnsi="Wingdings" w:hint="default"/>
        <w:color w:val="6E6E6E"/>
        <w:position w:val="-4"/>
        <w:sz w:val="56"/>
        <w:szCs w:val="56"/>
      </w:rPr>
    </w:lvl>
  </w:abstractNum>
  <w:abstractNum w:abstractNumId="59" w15:restartNumberingAfterBreak="0">
    <w:nsid w:val="7D783606"/>
    <w:multiLevelType w:val="hybridMultilevel"/>
    <w:tmpl w:val="090E9BE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7E6003D5"/>
    <w:multiLevelType w:val="singleLevel"/>
    <w:tmpl w:val="A2E81980"/>
    <w:lvl w:ilvl="0">
      <w:start w:val="1"/>
      <w:numFmt w:val="bullet"/>
      <w:pStyle w:val="NotesTable"/>
      <w:lvlText w:val=""/>
      <w:lvlJc w:val="left"/>
      <w:pPr>
        <w:tabs>
          <w:tab w:val="num" w:pos="567"/>
        </w:tabs>
        <w:ind w:left="567" w:hanging="567"/>
      </w:pPr>
      <w:rPr>
        <w:rFonts w:ascii="Monotype Sorts" w:hAnsi="Monotype Sorts" w:hint="default"/>
        <w:b w:val="0"/>
        <w:i w:val="0"/>
        <w:color w:val="6E6E6E"/>
        <w:sz w:val="28"/>
        <w:szCs w:val="28"/>
      </w:rPr>
    </w:lvl>
  </w:abstractNum>
  <w:abstractNum w:abstractNumId="61" w15:restartNumberingAfterBreak="0">
    <w:nsid w:val="7E9F5CC3"/>
    <w:multiLevelType w:val="hybridMultilevel"/>
    <w:tmpl w:val="F4D08156"/>
    <w:lvl w:ilvl="0" w:tplc="FFFFFFFF">
      <w:start w:val="1"/>
      <w:numFmt w:val="decimal"/>
      <w:pStyle w:val="TOC1"/>
      <w:lvlText w:val="Chapter %1:"/>
      <w:lvlJc w:val="left"/>
      <w:pPr>
        <w:tabs>
          <w:tab w:val="num" w:pos="1701"/>
        </w:tabs>
        <w:ind w:left="1701" w:hanging="1701"/>
      </w:pPr>
      <w:rPr>
        <w:rFonts w:ascii="Arial Bold" w:hAnsi="Arial Bold" w:hint="default"/>
        <w:b/>
        <w:i w:val="0"/>
        <w:caps/>
        <w:strike w:val="0"/>
        <w:dstrike w:val="0"/>
        <w:vanish w:val="0"/>
        <w:color w:val="6E6E6E"/>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2" w15:restartNumberingAfterBreak="0">
    <w:nsid w:val="7FF82260"/>
    <w:multiLevelType w:val="multilevel"/>
    <w:tmpl w:val="CE76042A"/>
    <w:lvl w:ilvl="0">
      <w:start w:val="1"/>
      <w:numFmt w:val="upperLetter"/>
      <w:pStyle w:val="Appendix"/>
      <w:lvlText w:val="Appendix %1. "/>
      <w:lvlJc w:val="left"/>
      <w:pPr>
        <w:tabs>
          <w:tab w:val="num" w:pos="2160"/>
        </w:tabs>
        <w:ind w:left="0" w:firstLine="0"/>
      </w:pPr>
    </w:lvl>
    <w:lvl w:ilvl="1">
      <w:start w:val="1"/>
      <w:numFmt w:val="decimal"/>
      <w:pStyle w:val="Appenhead2"/>
      <w:lvlText w:val="%1.%2 "/>
      <w:lvlJc w:val="left"/>
      <w:pPr>
        <w:tabs>
          <w:tab w:val="num" w:pos="720"/>
        </w:tabs>
        <w:ind w:left="0" w:firstLine="0"/>
      </w:pPr>
    </w:lvl>
    <w:lvl w:ilvl="2">
      <w:start w:val="1"/>
      <w:numFmt w:val="decimal"/>
      <w:pStyle w:val="Appenhead3"/>
      <w:lvlText w:val="%1.%2.%3 "/>
      <w:lvlJc w:val="left"/>
      <w:pPr>
        <w:tabs>
          <w:tab w:val="num" w:pos="1080"/>
        </w:tabs>
        <w:ind w:left="0" w:firstLine="0"/>
      </w:pPr>
    </w:lvl>
    <w:lvl w:ilvl="3">
      <w:start w:val="1"/>
      <w:numFmt w:val="decimal"/>
      <w:pStyle w:val="Appendix"/>
      <w:lvlText w:val="%1.%2.%3.%4 "/>
      <w:lvlJc w:val="left"/>
      <w:pPr>
        <w:tabs>
          <w:tab w:val="num" w:pos="1080"/>
        </w:tabs>
        <w:ind w:left="0" w:firstLine="0"/>
      </w:pPr>
    </w:lvl>
    <w:lvl w:ilvl="4">
      <w:start w:val="1"/>
      <w:numFmt w:val="decimal"/>
      <w:pStyle w:val="Appenhead5"/>
      <w:lvlText w:val="%1.%2.%3.%4.%5"/>
      <w:lvlJc w:val="left"/>
      <w:pPr>
        <w:tabs>
          <w:tab w:val="num" w:pos="1440"/>
        </w:tabs>
        <w:ind w:left="0" w:firstLine="0"/>
      </w:pPr>
    </w:lvl>
    <w:lvl w:ilvl="5">
      <w:start w:val="1"/>
      <w:numFmt w:val="decimal"/>
      <w:pStyle w:val="Appenhead6"/>
      <w:lvlText w:val="%1.%2.%3.%4.%5.%6"/>
      <w:lvlJc w:val="left"/>
      <w:pPr>
        <w:tabs>
          <w:tab w:val="num" w:pos="1800"/>
        </w:tabs>
        <w:ind w:left="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num w:numId="1">
    <w:abstractNumId w:val="62"/>
  </w:num>
  <w:num w:numId="2">
    <w:abstractNumId w:val="62"/>
  </w:num>
  <w:num w:numId="3">
    <w:abstractNumId w:val="62"/>
  </w:num>
  <w:num w:numId="4">
    <w:abstractNumId w:val="62"/>
  </w:num>
  <w:num w:numId="5">
    <w:abstractNumId w:val="62"/>
  </w:num>
  <w:num w:numId="6">
    <w:abstractNumId w:val="20"/>
  </w:num>
  <w:num w:numId="7">
    <w:abstractNumId w:val="32"/>
  </w:num>
  <w:num w:numId="8">
    <w:abstractNumId w:val="36"/>
  </w:num>
  <w:num w:numId="9">
    <w:abstractNumId w:val="54"/>
  </w:num>
  <w:num w:numId="10">
    <w:abstractNumId w:val="21"/>
  </w:num>
  <w:num w:numId="11">
    <w:abstractNumId w:val="23"/>
  </w:num>
  <w:num w:numId="12">
    <w:abstractNumId w:val="53"/>
  </w:num>
  <w:num w:numId="13">
    <w:abstractNumId w:val="29"/>
  </w:num>
  <w:num w:numId="14">
    <w:abstractNumId w:val="57"/>
  </w:num>
  <w:num w:numId="15">
    <w:abstractNumId w:val="2"/>
  </w:num>
  <w:num w:numId="16">
    <w:abstractNumId w:val="44"/>
  </w:num>
  <w:num w:numId="17">
    <w:abstractNumId w:val="0"/>
  </w:num>
  <w:num w:numId="18">
    <w:abstractNumId w:val="13"/>
  </w:num>
  <w:num w:numId="19">
    <w:abstractNumId w:val="60"/>
  </w:num>
  <w:num w:numId="20">
    <w:abstractNumId w:val="58"/>
  </w:num>
  <w:num w:numId="21">
    <w:abstractNumId w:val="38"/>
  </w:num>
  <w:num w:numId="22">
    <w:abstractNumId w:val="61"/>
  </w:num>
  <w:num w:numId="23">
    <w:abstractNumId w:val="39"/>
  </w:num>
  <w:num w:numId="24">
    <w:abstractNumId w:val="1"/>
  </w:num>
  <w:num w:numId="25">
    <w:abstractNumId w:val="5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
  </w:num>
  <w:num w:numId="27">
    <w:abstractNumId w:val="53"/>
  </w:num>
  <w:num w:numId="28">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num>
  <w:num w:numId="30">
    <w:abstractNumId w:val="30"/>
  </w:num>
  <w:num w:numId="31">
    <w:abstractNumId w:val="42"/>
  </w:num>
  <w:num w:numId="32">
    <w:abstractNumId w:val="10"/>
  </w:num>
  <w:num w:numId="33">
    <w:abstractNumId w:val="27"/>
  </w:num>
  <w:num w:numId="34">
    <w:abstractNumId w:val="33"/>
  </w:num>
  <w:num w:numId="35">
    <w:abstractNumId w:val="3"/>
  </w:num>
  <w:num w:numId="36">
    <w:abstractNumId w:val="49"/>
  </w:num>
  <w:num w:numId="37">
    <w:abstractNumId w:val="8"/>
  </w:num>
  <w:num w:numId="38">
    <w:abstractNumId w:val="45"/>
  </w:num>
  <w:num w:numId="39">
    <w:abstractNumId w:val="41"/>
  </w:num>
  <w:num w:numId="40">
    <w:abstractNumId w:val="15"/>
  </w:num>
  <w:num w:numId="41">
    <w:abstractNumId w:val="22"/>
  </w:num>
  <w:num w:numId="42">
    <w:abstractNumId w:val="34"/>
  </w:num>
  <w:num w:numId="43">
    <w:abstractNumId w:val="25"/>
  </w:num>
  <w:num w:numId="44">
    <w:abstractNumId w:val="56"/>
  </w:num>
  <w:num w:numId="45">
    <w:abstractNumId w:val="31"/>
  </w:num>
  <w:num w:numId="46">
    <w:abstractNumId w:val="12"/>
  </w:num>
  <w:num w:numId="47">
    <w:abstractNumId w:val="47"/>
  </w:num>
  <w:num w:numId="48">
    <w:abstractNumId w:val="59"/>
  </w:num>
  <w:num w:numId="49">
    <w:abstractNumId w:val="19"/>
  </w:num>
  <w:num w:numId="50">
    <w:abstractNumId w:val="17"/>
  </w:num>
  <w:num w:numId="51">
    <w:abstractNumId w:val="37"/>
  </w:num>
  <w:num w:numId="52">
    <w:abstractNumId w:val="43"/>
  </w:num>
  <w:num w:numId="53">
    <w:abstractNumId w:val="18"/>
  </w:num>
  <w:num w:numId="54">
    <w:abstractNumId w:val="6"/>
  </w:num>
  <w:num w:numId="55">
    <w:abstractNumId w:val="40"/>
  </w:num>
  <w:num w:numId="56">
    <w:abstractNumId w:val="46"/>
  </w:num>
  <w:num w:numId="57">
    <w:abstractNumId w:val="51"/>
  </w:num>
  <w:num w:numId="58">
    <w:abstractNumId w:val="52"/>
  </w:num>
  <w:num w:numId="59">
    <w:abstractNumId w:val="4"/>
  </w:num>
  <w:num w:numId="60">
    <w:abstractNumId w:val="11"/>
  </w:num>
  <w:num w:numId="61">
    <w:abstractNumId w:val="28"/>
  </w:num>
  <w:num w:numId="62">
    <w:abstractNumId w:val="7"/>
  </w:num>
  <w:num w:numId="63">
    <w:abstractNumId w:val="24"/>
  </w:num>
  <w:num w:numId="64">
    <w:abstractNumId w:val="16"/>
  </w:num>
  <w:num w:numId="65">
    <w:abstractNumId w:val="26"/>
  </w:num>
  <w:num w:numId="66">
    <w:abstractNumId w:val="48"/>
  </w:num>
  <w:num w:numId="67">
    <w:abstractNumId w:val="35"/>
  </w:num>
  <w:num w:numId="68">
    <w:abstractNumId w:val="14"/>
  </w:num>
  <w:num w:numId="69">
    <w:abstractNumId w:val="50"/>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GB" w:vendorID="64" w:dllVersion="0" w:nlCheck="1" w:checkStyle="0"/>
  <w:activeWritingStyle w:appName="MSWord" w:lang="en-US" w:vendorID="64" w:dllVersion="0" w:nlCheck="1" w:checkStyle="0"/>
  <w:activeWritingStyle w:appName="MSWord" w:lang="en-IN" w:vendorID="64" w:dllVersion="0" w:nlCheck="1" w:checkStyle="0"/>
  <w:proofState w:spelling="clean" w:grammar="clean"/>
  <w:attachedTemplate r:id="rId1"/>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defaultTabStop w:val="720"/>
  <w:drawingGridHorizontalSpacing w:val="100"/>
  <w:drawingGridVerticalSpacing w:val="136"/>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xtrQ0tzQ0NjMwNDJU0lEKTi0uzszPAykwrgUAgxPZaiwAAAA="/>
  </w:docVars>
  <w:rsids>
    <w:rsidRoot w:val="005D7BE2"/>
    <w:rsid w:val="00000066"/>
    <w:rsid w:val="00000257"/>
    <w:rsid w:val="000004CB"/>
    <w:rsid w:val="000011C1"/>
    <w:rsid w:val="000022BB"/>
    <w:rsid w:val="000023A4"/>
    <w:rsid w:val="000027D8"/>
    <w:rsid w:val="00002CB1"/>
    <w:rsid w:val="00002E05"/>
    <w:rsid w:val="000032A1"/>
    <w:rsid w:val="00003A10"/>
    <w:rsid w:val="00004924"/>
    <w:rsid w:val="000063AF"/>
    <w:rsid w:val="00006A71"/>
    <w:rsid w:val="00006D21"/>
    <w:rsid w:val="00006F34"/>
    <w:rsid w:val="00006FFF"/>
    <w:rsid w:val="000075C2"/>
    <w:rsid w:val="00007E41"/>
    <w:rsid w:val="000105A2"/>
    <w:rsid w:val="00010FCA"/>
    <w:rsid w:val="00011755"/>
    <w:rsid w:val="000123D3"/>
    <w:rsid w:val="0001246B"/>
    <w:rsid w:val="00012B08"/>
    <w:rsid w:val="0001379A"/>
    <w:rsid w:val="00013FD4"/>
    <w:rsid w:val="0001431A"/>
    <w:rsid w:val="0001444A"/>
    <w:rsid w:val="00014EF8"/>
    <w:rsid w:val="00015067"/>
    <w:rsid w:val="00015204"/>
    <w:rsid w:val="00015D34"/>
    <w:rsid w:val="000163FC"/>
    <w:rsid w:val="00016A85"/>
    <w:rsid w:val="00016D44"/>
    <w:rsid w:val="00017B33"/>
    <w:rsid w:val="00017B63"/>
    <w:rsid w:val="00017D3C"/>
    <w:rsid w:val="00020C13"/>
    <w:rsid w:val="00021D62"/>
    <w:rsid w:val="00021FBC"/>
    <w:rsid w:val="00022041"/>
    <w:rsid w:val="00022C35"/>
    <w:rsid w:val="000231B5"/>
    <w:rsid w:val="000231E4"/>
    <w:rsid w:val="00023412"/>
    <w:rsid w:val="0002439E"/>
    <w:rsid w:val="000248EA"/>
    <w:rsid w:val="00024E8E"/>
    <w:rsid w:val="00024F0C"/>
    <w:rsid w:val="0002582C"/>
    <w:rsid w:val="00025EC5"/>
    <w:rsid w:val="00026019"/>
    <w:rsid w:val="000263CF"/>
    <w:rsid w:val="0002645E"/>
    <w:rsid w:val="000274CB"/>
    <w:rsid w:val="000277B2"/>
    <w:rsid w:val="000300AC"/>
    <w:rsid w:val="0003034D"/>
    <w:rsid w:val="00030600"/>
    <w:rsid w:val="00030BFB"/>
    <w:rsid w:val="00030F27"/>
    <w:rsid w:val="00030F6C"/>
    <w:rsid w:val="000314BF"/>
    <w:rsid w:val="00031A36"/>
    <w:rsid w:val="00032BA0"/>
    <w:rsid w:val="00035F7B"/>
    <w:rsid w:val="00035F7F"/>
    <w:rsid w:val="00036E55"/>
    <w:rsid w:val="00037062"/>
    <w:rsid w:val="000370E1"/>
    <w:rsid w:val="00037358"/>
    <w:rsid w:val="00037A5E"/>
    <w:rsid w:val="00040707"/>
    <w:rsid w:val="00040D58"/>
    <w:rsid w:val="0004148C"/>
    <w:rsid w:val="00042173"/>
    <w:rsid w:val="000427EE"/>
    <w:rsid w:val="00042A1A"/>
    <w:rsid w:val="00042BB3"/>
    <w:rsid w:val="00042BB5"/>
    <w:rsid w:val="00043000"/>
    <w:rsid w:val="00043F39"/>
    <w:rsid w:val="00044400"/>
    <w:rsid w:val="00045414"/>
    <w:rsid w:val="00045626"/>
    <w:rsid w:val="00045D48"/>
    <w:rsid w:val="00046389"/>
    <w:rsid w:val="00047671"/>
    <w:rsid w:val="00047DB8"/>
    <w:rsid w:val="00050171"/>
    <w:rsid w:val="0005037A"/>
    <w:rsid w:val="000503F6"/>
    <w:rsid w:val="00050AF1"/>
    <w:rsid w:val="00050E8E"/>
    <w:rsid w:val="00051B01"/>
    <w:rsid w:val="00051B0D"/>
    <w:rsid w:val="00051F99"/>
    <w:rsid w:val="0005286B"/>
    <w:rsid w:val="00052ACB"/>
    <w:rsid w:val="00052BA4"/>
    <w:rsid w:val="00052D47"/>
    <w:rsid w:val="00052E62"/>
    <w:rsid w:val="00053716"/>
    <w:rsid w:val="000540A6"/>
    <w:rsid w:val="00054504"/>
    <w:rsid w:val="00054809"/>
    <w:rsid w:val="00054A3C"/>
    <w:rsid w:val="00054B72"/>
    <w:rsid w:val="00055493"/>
    <w:rsid w:val="00055853"/>
    <w:rsid w:val="000559F5"/>
    <w:rsid w:val="00055DC1"/>
    <w:rsid w:val="000562C8"/>
    <w:rsid w:val="00057040"/>
    <w:rsid w:val="00057556"/>
    <w:rsid w:val="00057650"/>
    <w:rsid w:val="00057F07"/>
    <w:rsid w:val="0005DDC9"/>
    <w:rsid w:val="00060835"/>
    <w:rsid w:val="000613D4"/>
    <w:rsid w:val="000614A9"/>
    <w:rsid w:val="000615A4"/>
    <w:rsid w:val="00062182"/>
    <w:rsid w:val="00062261"/>
    <w:rsid w:val="000623F9"/>
    <w:rsid w:val="000626EC"/>
    <w:rsid w:val="000632BC"/>
    <w:rsid w:val="00063356"/>
    <w:rsid w:val="00063DE7"/>
    <w:rsid w:val="00064138"/>
    <w:rsid w:val="000644A6"/>
    <w:rsid w:val="0006463C"/>
    <w:rsid w:val="000651A0"/>
    <w:rsid w:val="000653C8"/>
    <w:rsid w:val="00066EC0"/>
    <w:rsid w:val="00067186"/>
    <w:rsid w:val="00067C09"/>
    <w:rsid w:val="00070AFB"/>
    <w:rsid w:val="00070D5B"/>
    <w:rsid w:val="00071FAE"/>
    <w:rsid w:val="0007237E"/>
    <w:rsid w:val="0007317E"/>
    <w:rsid w:val="000731C7"/>
    <w:rsid w:val="000737C4"/>
    <w:rsid w:val="0007421F"/>
    <w:rsid w:val="000744BC"/>
    <w:rsid w:val="00074CA9"/>
    <w:rsid w:val="000753E3"/>
    <w:rsid w:val="000756B1"/>
    <w:rsid w:val="00076A13"/>
    <w:rsid w:val="00076F2E"/>
    <w:rsid w:val="000811A7"/>
    <w:rsid w:val="00081633"/>
    <w:rsid w:val="000819C2"/>
    <w:rsid w:val="00081B18"/>
    <w:rsid w:val="00082F4A"/>
    <w:rsid w:val="00083036"/>
    <w:rsid w:val="00083769"/>
    <w:rsid w:val="00083870"/>
    <w:rsid w:val="000839D9"/>
    <w:rsid w:val="00083D76"/>
    <w:rsid w:val="000843B5"/>
    <w:rsid w:val="000844A4"/>
    <w:rsid w:val="00084738"/>
    <w:rsid w:val="00084FAF"/>
    <w:rsid w:val="00085012"/>
    <w:rsid w:val="00085539"/>
    <w:rsid w:val="00085DEB"/>
    <w:rsid w:val="00086B1D"/>
    <w:rsid w:val="00086BFA"/>
    <w:rsid w:val="00086C18"/>
    <w:rsid w:val="000871F6"/>
    <w:rsid w:val="000871F7"/>
    <w:rsid w:val="000872F6"/>
    <w:rsid w:val="00087629"/>
    <w:rsid w:val="000879EB"/>
    <w:rsid w:val="00090597"/>
    <w:rsid w:val="00090CB6"/>
    <w:rsid w:val="0009129B"/>
    <w:rsid w:val="00091309"/>
    <w:rsid w:val="00091462"/>
    <w:rsid w:val="00091875"/>
    <w:rsid w:val="0009237E"/>
    <w:rsid w:val="00092DB1"/>
    <w:rsid w:val="00093846"/>
    <w:rsid w:val="00094089"/>
    <w:rsid w:val="00094175"/>
    <w:rsid w:val="00094220"/>
    <w:rsid w:val="00094692"/>
    <w:rsid w:val="0009490E"/>
    <w:rsid w:val="000955CA"/>
    <w:rsid w:val="00095A6C"/>
    <w:rsid w:val="00095E54"/>
    <w:rsid w:val="000964C8"/>
    <w:rsid w:val="00096C7A"/>
    <w:rsid w:val="00096E66"/>
    <w:rsid w:val="000973AB"/>
    <w:rsid w:val="0009759E"/>
    <w:rsid w:val="000975E0"/>
    <w:rsid w:val="000A081A"/>
    <w:rsid w:val="000A0D9A"/>
    <w:rsid w:val="000A13C4"/>
    <w:rsid w:val="000A342C"/>
    <w:rsid w:val="000A38DF"/>
    <w:rsid w:val="000A3E2B"/>
    <w:rsid w:val="000A44C5"/>
    <w:rsid w:val="000A483A"/>
    <w:rsid w:val="000A49A4"/>
    <w:rsid w:val="000A4DB7"/>
    <w:rsid w:val="000A4E07"/>
    <w:rsid w:val="000A4F77"/>
    <w:rsid w:val="000A51C4"/>
    <w:rsid w:val="000A5251"/>
    <w:rsid w:val="000A5429"/>
    <w:rsid w:val="000A6064"/>
    <w:rsid w:val="000B0488"/>
    <w:rsid w:val="000B0582"/>
    <w:rsid w:val="000B1792"/>
    <w:rsid w:val="000B1FA9"/>
    <w:rsid w:val="000B2126"/>
    <w:rsid w:val="000B2669"/>
    <w:rsid w:val="000B2880"/>
    <w:rsid w:val="000B2ACE"/>
    <w:rsid w:val="000B2D98"/>
    <w:rsid w:val="000B2FB3"/>
    <w:rsid w:val="000B3734"/>
    <w:rsid w:val="000B4733"/>
    <w:rsid w:val="000B725D"/>
    <w:rsid w:val="000B73A7"/>
    <w:rsid w:val="000B76C9"/>
    <w:rsid w:val="000B772A"/>
    <w:rsid w:val="000B7BD4"/>
    <w:rsid w:val="000C0509"/>
    <w:rsid w:val="000C0574"/>
    <w:rsid w:val="000C0997"/>
    <w:rsid w:val="000C1894"/>
    <w:rsid w:val="000C1BBE"/>
    <w:rsid w:val="000C1F70"/>
    <w:rsid w:val="000C2720"/>
    <w:rsid w:val="000C3101"/>
    <w:rsid w:val="000C3583"/>
    <w:rsid w:val="000C3713"/>
    <w:rsid w:val="000C3BAC"/>
    <w:rsid w:val="000C5653"/>
    <w:rsid w:val="000C58BE"/>
    <w:rsid w:val="000C62A3"/>
    <w:rsid w:val="000C6B92"/>
    <w:rsid w:val="000C6D9E"/>
    <w:rsid w:val="000C6EAA"/>
    <w:rsid w:val="000C7D30"/>
    <w:rsid w:val="000D0158"/>
    <w:rsid w:val="000D1DCA"/>
    <w:rsid w:val="000D285E"/>
    <w:rsid w:val="000D2873"/>
    <w:rsid w:val="000D2EEA"/>
    <w:rsid w:val="000D2F46"/>
    <w:rsid w:val="000D3720"/>
    <w:rsid w:val="000D3C32"/>
    <w:rsid w:val="000D4709"/>
    <w:rsid w:val="000D51ED"/>
    <w:rsid w:val="000D5991"/>
    <w:rsid w:val="000D6AFE"/>
    <w:rsid w:val="000D7106"/>
    <w:rsid w:val="000D7176"/>
    <w:rsid w:val="000D7196"/>
    <w:rsid w:val="000D7B86"/>
    <w:rsid w:val="000E002A"/>
    <w:rsid w:val="000E00A9"/>
    <w:rsid w:val="000E0C24"/>
    <w:rsid w:val="000E0C8C"/>
    <w:rsid w:val="000E0EB6"/>
    <w:rsid w:val="000E0EC7"/>
    <w:rsid w:val="000E1783"/>
    <w:rsid w:val="000E1C68"/>
    <w:rsid w:val="000E1FBE"/>
    <w:rsid w:val="000E2EB3"/>
    <w:rsid w:val="000E3249"/>
    <w:rsid w:val="000E403C"/>
    <w:rsid w:val="000E508D"/>
    <w:rsid w:val="000E528E"/>
    <w:rsid w:val="000E53C7"/>
    <w:rsid w:val="000E5672"/>
    <w:rsid w:val="000E5722"/>
    <w:rsid w:val="000E5D5C"/>
    <w:rsid w:val="000E5F8D"/>
    <w:rsid w:val="000E60D4"/>
    <w:rsid w:val="000E61C5"/>
    <w:rsid w:val="000E6287"/>
    <w:rsid w:val="000E6518"/>
    <w:rsid w:val="000E6C1B"/>
    <w:rsid w:val="000E6D5A"/>
    <w:rsid w:val="000E72CB"/>
    <w:rsid w:val="000E7330"/>
    <w:rsid w:val="000E79E3"/>
    <w:rsid w:val="000F0148"/>
    <w:rsid w:val="000F08A6"/>
    <w:rsid w:val="000F0D36"/>
    <w:rsid w:val="000F13E4"/>
    <w:rsid w:val="000F1492"/>
    <w:rsid w:val="000F1687"/>
    <w:rsid w:val="000F1E78"/>
    <w:rsid w:val="000F1FCB"/>
    <w:rsid w:val="000F22FE"/>
    <w:rsid w:val="000F2855"/>
    <w:rsid w:val="000F362B"/>
    <w:rsid w:val="000F3A14"/>
    <w:rsid w:val="000F4CC6"/>
    <w:rsid w:val="000F5298"/>
    <w:rsid w:val="000F53B4"/>
    <w:rsid w:val="000F5AB5"/>
    <w:rsid w:val="000F5FB9"/>
    <w:rsid w:val="000F6DD8"/>
    <w:rsid w:val="0010055B"/>
    <w:rsid w:val="00100771"/>
    <w:rsid w:val="00100F68"/>
    <w:rsid w:val="0010105B"/>
    <w:rsid w:val="00101341"/>
    <w:rsid w:val="0010140F"/>
    <w:rsid w:val="001018ED"/>
    <w:rsid w:val="001019C5"/>
    <w:rsid w:val="00101B19"/>
    <w:rsid w:val="00101C21"/>
    <w:rsid w:val="0010207F"/>
    <w:rsid w:val="00103665"/>
    <w:rsid w:val="00103A3F"/>
    <w:rsid w:val="00103A9E"/>
    <w:rsid w:val="00103BBF"/>
    <w:rsid w:val="00104D26"/>
    <w:rsid w:val="00105F90"/>
    <w:rsid w:val="001064CE"/>
    <w:rsid w:val="0010720A"/>
    <w:rsid w:val="00107493"/>
    <w:rsid w:val="00107747"/>
    <w:rsid w:val="00107AE6"/>
    <w:rsid w:val="00107F45"/>
    <w:rsid w:val="0011064D"/>
    <w:rsid w:val="00110770"/>
    <w:rsid w:val="001129AE"/>
    <w:rsid w:val="00112A7C"/>
    <w:rsid w:val="00112D16"/>
    <w:rsid w:val="001131BF"/>
    <w:rsid w:val="00113278"/>
    <w:rsid w:val="001143DA"/>
    <w:rsid w:val="001153F5"/>
    <w:rsid w:val="00115C2F"/>
    <w:rsid w:val="00117008"/>
    <w:rsid w:val="00117476"/>
    <w:rsid w:val="0011769F"/>
    <w:rsid w:val="00117BE9"/>
    <w:rsid w:val="00117E8E"/>
    <w:rsid w:val="001210A9"/>
    <w:rsid w:val="00121495"/>
    <w:rsid w:val="00121618"/>
    <w:rsid w:val="001217D8"/>
    <w:rsid w:val="00122215"/>
    <w:rsid w:val="00122550"/>
    <w:rsid w:val="00122674"/>
    <w:rsid w:val="001232AD"/>
    <w:rsid w:val="001232DC"/>
    <w:rsid w:val="00123A77"/>
    <w:rsid w:val="00123BC4"/>
    <w:rsid w:val="00123BF2"/>
    <w:rsid w:val="001247E5"/>
    <w:rsid w:val="0012484B"/>
    <w:rsid w:val="00124922"/>
    <w:rsid w:val="00124B6E"/>
    <w:rsid w:val="00124FE9"/>
    <w:rsid w:val="00125A51"/>
    <w:rsid w:val="00125C77"/>
    <w:rsid w:val="00126748"/>
    <w:rsid w:val="001267F8"/>
    <w:rsid w:val="00126A90"/>
    <w:rsid w:val="00127338"/>
    <w:rsid w:val="001303EE"/>
    <w:rsid w:val="001315D9"/>
    <w:rsid w:val="00131802"/>
    <w:rsid w:val="00132C79"/>
    <w:rsid w:val="00133050"/>
    <w:rsid w:val="00133745"/>
    <w:rsid w:val="0013414D"/>
    <w:rsid w:val="00134525"/>
    <w:rsid w:val="00134907"/>
    <w:rsid w:val="00135894"/>
    <w:rsid w:val="00135E90"/>
    <w:rsid w:val="00135F31"/>
    <w:rsid w:val="00136A52"/>
    <w:rsid w:val="00136C01"/>
    <w:rsid w:val="0013765A"/>
    <w:rsid w:val="00140447"/>
    <w:rsid w:val="001407FF"/>
    <w:rsid w:val="001419D5"/>
    <w:rsid w:val="001422BD"/>
    <w:rsid w:val="001426D9"/>
    <w:rsid w:val="001439E7"/>
    <w:rsid w:val="00143D7D"/>
    <w:rsid w:val="001442A7"/>
    <w:rsid w:val="001455A3"/>
    <w:rsid w:val="0014609A"/>
    <w:rsid w:val="00146ACB"/>
    <w:rsid w:val="00146BA1"/>
    <w:rsid w:val="00147CE0"/>
    <w:rsid w:val="00147D2E"/>
    <w:rsid w:val="001502A1"/>
    <w:rsid w:val="00150E2B"/>
    <w:rsid w:val="0015113C"/>
    <w:rsid w:val="00151858"/>
    <w:rsid w:val="00152173"/>
    <w:rsid w:val="00152C1E"/>
    <w:rsid w:val="001534BA"/>
    <w:rsid w:val="00153B38"/>
    <w:rsid w:val="00154D9B"/>
    <w:rsid w:val="00155A8E"/>
    <w:rsid w:val="001573E4"/>
    <w:rsid w:val="00157B23"/>
    <w:rsid w:val="00157E96"/>
    <w:rsid w:val="0016036F"/>
    <w:rsid w:val="00160E61"/>
    <w:rsid w:val="00161DEA"/>
    <w:rsid w:val="0016212D"/>
    <w:rsid w:val="001622AC"/>
    <w:rsid w:val="0016288F"/>
    <w:rsid w:val="001629D0"/>
    <w:rsid w:val="00163017"/>
    <w:rsid w:val="001632E8"/>
    <w:rsid w:val="00163E2C"/>
    <w:rsid w:val="00165496"/>
    <w:rsid w:val="00166272"/>
    <w:rsid w:val="00166323"/>
    <w:rsid w:val="0016693B"/>
    <w:rsid w:val="00166D9D"/>
    <w:rsid w:val="001674EF"/>
    <w:rsid w:val="00167F82"/>
    <w:rsid w:val="00170E5A"/>
    <w:rsid w:val="001714EA"/>
    <w:rsid w:val="00171571"/>
    <w:rsid w:val="0017167A"/>
    <w:rsid w:val="001717F6"/>
    <w:rsid w:val="00171847"/>
    <w:rsid w:val="00171AAD"/>
    <w:rsid w:val="00172131"/>
    <w:rsid w:val="001722EE"/>
    <w:rsid w:val="001726B1"/>
    <w:rsid w:val="00172763"/>
    <w:rsid w:val="00172ACB"/>
    <w:rsid w:val="00172B95"/>
    <w:rsid w:val="00174037"/>
    <w:rsid w:val="00174766"/>
    <w:rsid w:val="001747CF"/>
    <w:rsid w:val="00174A28"/>
    <w:rsid w:val="00174A6C"/>
    <w:rsid w:val="00174F0F"/>
    <w:rsid w:val="0017537F"/>
    <w:rsid w:val="001753F1"/>
    <w:rsid w:val="0017574F"/>
    <w:rsid w:val="001757C5"/>
    <w:rsid w:val="00175B62"/>
    <w:rsid w:val="00176030"/>
    <w:rsid w:val="00180230"/>
    <w:rsid w:val="001805B2"/>
    <w:rsid w:val="001809B8"/>
    <w:rsid w:val="00180A06"/>
    <w:rsid w:val="001810E8"/>
    <w:rsid w:val="001814D8"/>
    <w:rsid w:val="001815C5"/>
    <w:rsid w:val="001819E7"/>
    <w:rsid w:val="00182768"/>
    <w:rsid w:val="00182A3A"/>
    <w:rsid w:val="00182B86"/>
    <w:rsid w:val="001831F3"/>
    <w:rsid w:val="001839C4"/>
    <w:rsid w:val="0018434F"/>
    <w:rsid w:val="00184B5D"/>
    <w:rsid w:val="0018597B"/>
    <w:rsid w:val="00185C81"/>
    <w:rsid w:val="00186C0F"/>
    <w:rsid w:val="00186E50"/>
    <w:rsid w:val="0018712E"/>
    <w:rsid w:val="0018750A"/>
    <w:rsid w:val="00187903"/>
    <w:rsid w:val="0019070A"/>
    <w:rsid w:val="00191825"/>
    <w:rsid w:val="0019280F"/>
    <w:rsid w:val="00192F87"/>
    <w:rsid w:val="001935A8"/>
    <w:rsid w:val="00193753"/>
    <w:rsid w:val="00193820"/>
    <w:rsid w:val="00194B8E"/>
    <w:rsid w:val="001954EC"/>
    <w:rsid w:val="001962DC"/>
    <w:rsid w:val="00197D8B"/>
    <w:rsid w:val="00197F2B"/>
    <w:rsid w:val="001A094C"/>
    <w:rsid w:val="001A0B48"/>
    <w:rsid w:val="001A0C8E"/>
    <w:rsid w:val="001A0D9D"/>
    <w:rsid w:val="001A19C1"/>
    <w:rsid w:val="001A1A43"/>
    <w:rsid w:val="001A1F18"/>
    <w:rsid w:val="001A23AE"/>
    <w:rsid w:val="001A23AF"/>
    <w:rsid w:val="001A2D46"/>
    <w:rsid w:val="001A392D"/>
    <w:rsid w:val="001A4987"/>
    <w:rsid w:val="001A49BA"/>
    <w:rsid w:val="001A5961"/>
    <w:rsid w:val="001A70B2"/>
    <w:rsid w:val="001A73BB"/>
    <w:rsid w:val="001B0484"/>
    <w:rsid w:val="001B05AA"/>
    <w:rsid w:val="001B18A0"/>
    <w:rsid w:val="001B1C29"/>
    <w:rsid w:val="001B3219"/>
    <w:rsid w:val="001B35BE"/>
    <w:rsid w:val="001B3702"/>
    <w:rsid w:val="001B464F"/>
    <w:rsid w:val="001B49EC"/>
    <w:rsid w:val="001B4B7D"/>
    <w:rsid w:val="001B4FD4"/>
    <w:rsid w:val="001B5118"/>
    <w:rsid w:val="001B57DD"/>
    <w:rsid w:val="001B5F72"/>
    <w:rsid w:val="001B6430"/>
    <w:rsid w:val="001B685D"/>
    <w:rsid w:val="001B6A43"/>
    <w:rsid w:val="001B6C03"/>
    <w:rsid w:val="001B6E07"/>
    <w:rsid w:val="001B79DF"/>
    <w:rsid w:val="001C0725"/>
    <w:rsid w:val="001C144F"/>
    <w:rsid w:val="001C1569"/>
    <w:rsid w:val="001C2196"/>
    <w:rsid w:val="001C33C1"/>
    <w:rsid w:val="001C3507"/>
    <w:rsid w:val="001C3A35"/>
    <w:rsid w:val="001C4665"/>
    <w:rsid w:val="001C6097"/>
    <w:rsid w:val="001C6399"/>
    <w:rsid w:val="001C6836"/>
    <w:rsid w:val="001C6B5C"/>
    <w:rsid w:val="001C7155"/>
    <w:rsid w:val="001C7206"/>
    <w:rsid w:val="001C74EC"/>
    <w:rsid w:val="001C765F"/>
    <w:rsid w:val="001D0601"/>
    <w:rsid w:val="001D079B"/>
    <w:rsid w:val="001D099F"/>
    <w:rsid w:val="001D1287"/>
    <w:rsid w:val="001D1724"/>
    <w:rsid w:val="001D1783"/>
    <w:rsid w:val="001D2255"/>
    <w:rsid w:val="001D2668"/>
    <w:rsid w:val="001D2C33"/>
    <w:rsid w:val="001D3144"/>
    <w:rsid w:val="001D39F1"/>
    <w:rsid w:val="001D3DAD"/>
    <w:rsid w:val="001D4566"/>
    <w:rsid w:val="001D4BFC"/>
    <w:rsid w:val="001D56F5"/>
    <w:rsid w:val="001D57A0"/>
    <w:rsid w:val="001D57EA"/>
    <w:rsid w:val="001D6DCB"/>
    <w:rsid w:val="001D73BD"/>
    <w:rsid w:val="001D75EE"/>
    <w:rsid w:val="001D7C73"/>
    <w:rsid w:val="001D7C83"/>
    <w:rsid w:val="001D7CBB"/>
    <w:rsid w:val="001E082C"/>
    <w:rsid w:val="001E08CC"/>
    <w:rsid w:val="001E0DEF"/>
    <w:rsid w:val="001E174F"/>
    <w:rsid w:val="001E1EEA"/>
    <w:rsid w:val="001E2291"/>
    <w:rsid w:val="001E2737"/>
    <w:rsid w:val="001E2B2E"/>
    <w:rsid w:val="001E32DF"/>
    <w:rsid w:val="001E3FF6"/>
    <w:rsid w:val="001E450C"/>
    <w:rsid w:val="001E4558"/>
    <w:rsid w:val="001E486A"/>
    <w:rsid w:val="001E515F"/>
    <w:rsid w:val="001E52B9"/>
    <w:rsid w:val="001E6B79"/>
    <w:rsid w:val="001E70E3"/>
    <w:rsid w:val="001E722D"/>
    <w:rsid w:val="001F01FE"/>
    <w:rsid w:val="001F0345"/>
    <w:rsid w:val="001F03D6"/>
    <w:rsid w:val="001F046E"/>
    <w:rsid w:val="001F0C48"/>
    <w:rsid w:val="001F0D10"/>
    <w:rsid w:val="001F0E09"/>
    <w:rsid w:val="001F104C"/>
    <w:rsid w:val="001F122E"/>
    <w:rsid w:val="001F132D"/>
    <w:rsid w:val="001F1619"/>
    <w:rsid w:val="001F175C"/>
    <w:rsid w:val="001F237A"/>
    <w:rsid w:val="001F3C66"/>
    <w:rsid w:val="001F3F83"/>
    <w:rsid w:val="001F54A6"/>
    <w:rsid w:val="001F5EC7"/>
    <w:rsid w:val="001F5F21"/>
    <w:rsid w:val="001F6557"/>
    <w:rsid w:val="001F66DB"/>
    <w:rsid w:val="001F6CC7"/>
    <w:rsid w:val="0020045B"/>
    <w:rsid w:val="0020090B"/>
    <w:rsid w:val="00200918"/>
    <w:rsid w:val="00200A07"/>
    <w:rsid w:val="00200F51"/>
    <w:rsid w:val="002013DA"/>
    <w:rsid w:val="002014FC"/>
    <w:rsid w:val="00201B71"/>
    <w:rsid w:val="002027D7"/>
    <w:rsid w:val="00202F42"/>
    <w:rsid w:val="0020339D"/>
    <w:rsid w:val="0020375A"/>
    <w:rsid w:val="00203EBB"/>
    <w:rsid w:val="00204286"/>
    <w:rsid w:val="002042B1"/>
    <w:rsid w:val="0020434A"/>
    <w:rsid w:val="00204C7A"/>
    <w:rsid w:val="00205718"/>
    <w:rsid w:val="00205B43"/>
    <w:rsid w:val="00206212"/>
    <w:rsid w:val="00206818"/>
    <w:rsid w:val="002069C0"/>
    <w:rsid w:val="0020752D"/>
    <w:rsid w:val="002100CA"/>
    <w:rsid w:val="0021012B"/>
    <w:rsid w:val="002108EE"/>
    <w:rsid w:val="00210CCC"/>
    <w:rsid w:val="00210FD5"/>
    <w:rsid w:val="002110FE"/>
    <w:rsid w:val="00211115"/>
    <w:rsid w:val="002113B8"/>
    <w:rsid w:val="002113E6"/>
    <w:rsid w:val="002119A0"/>
    <w:rsid w:val="00211C21"/>
    <w:rsid w:val="00211F34"/>
    <w:rsid w:val="002120A6"/>
    <w:rsid w:val="00212A04"/>
    <w:rsid w:val="002130BB"/>
    <w:rsid w:val="00213D6A"/>
    <w:rsid w:val="00214199"/>
    <w:rsid w:val="00215236"/>
    <w:rsid w:val="00215A6D"/>
    <w:rsid w:val="00215A9F"/>
    <w:rsid w:val="00215D81"/>
    <w:rsid w:val="00215FAE"/>
    <w:rsid w:val="002161FF"/>
    <w:rsid w:val="00220453"/>
    <w:rsid w:val="0022080E"/>
    <w:rsid w:val="002210D6"/>
    <w:rsid w:val="0022132E"/>
    <w:rsid w:val="00221758"/>
    <w:rsid w:val="00221B2C"/>
    <w:rsid w:val="00221D1A"/>
    <w:rsid w:val="00222358"/>
    <w:rsid w:val="00222A24"/>
    <w:rsid w:val="00222E49"/>
    <w:rsid w:val="00223339"/>
    <w:rsid w:val="00223585"/>
    <w:rsid w:val="002235CB"/>
    <w:rsid w:val="00223AAA"/>
    <w:rsid w:val="00225EE3"/>
    <w:rsid w:val="00227193"/>
    <w:rsid w:val="0022754F"/>
    <w:rsid w:val="0022762D"/>
    <w:rsid w:val="00227EDC"/>
    <w:rsid w:val="00230036"/>
    <w:rsid w:val="002304CB"/>
    <w:rsid w:val="00230650"/>
    <w:rsid w:val="00230B7E"/>
    <w:rsid w:val="00230D43"/>
    <w:rsid w:val="0023135F"/>
    <w:rsid w:val="002315EE"/>
    <w:rsid w:val="0023171B"/>
    <w:rsid w:val="00231A5B"/>
    <w:rsid w:val="00231D9C"/>
    <w:rsid w:val="00232191"/>
    <w:rsid w:val="00232E0B"/>
    <w:rsid w:val="00233303"/>
    <w:rsid w:val="002338DF"/>
    <w:rsid w:val="00234426"/>
    <w:rsid w:val="002345E1"/>
    <w:rsid w:val="00234A78"/>
    <w:rsid w:val="002350BD"/>
    <w:rsid w:val="00235442"/>
    <w:rsid w:val="0023586B"/>
    <w:rsid w:val="00235C7F"/>
    <w:rsid w:val="002368A2"/>
    <w:rsid w:val="00236929"/>
    <w:rsid w:val="00236A0A"/>
    <w:rsid w:val="00236C72"/>
    <w:rsid w:val="00236D69"/>
    <w:rsid w:val="002376DF"/>
    <w:rsid w:val="002377BD"/>
    <w:rsid w:val="00240EC0"/>
    <w:rsid w:val="00241822"/>
    <w:rsid w:val="0024204D"/>
    <w:rsid w:val="002426D0"/>
    <w:rsid w:val="00242E79"/>
    <w:rsid w:val="00242F4A"/>
    <w:rsid w:val="0024327B"/>
    <w:rsid w:val="002432D4"/>
    <w:rsid w:val="00243CC6"/>
    <w:rsid w:val="0024467A"/>
    <w:rsid w:val="00244959"/>
    <w:rsid w:val="00244BD1"/>
    <w:rsid w:val="0024521A"/>
    <w:rsid w:val="00245619"/>
    <w:rsid w:val="00245E5B"/>
    <w:rsid w:val="00246105"/>
    <w:rsid w:val="00246B94"/>
    <w:rsid w:val="0024781A"/>
    <w:rsid w:val="00250375"/>
    <w:rsid w:val="002509DF"/>
    <w:rsid w:val="00250A77"/>
    <w:rsid w:val="00250E68"/>
    <w:rsid w:val="0025123E"/>
    <w:rsid w:val="002512E4"/>
    <w:rsid w:val="00251B2B"/>
    <w:rsid w:val="002526F7"/>
    <w:rsid w:val="00252C96"/>
    <w:rsid w:val="002532E4"/>
    <w:rsid w:val="0025375C"/>
    <w:rsid w:val="00253913"/>
    <w:rsid w:val="002565F2"/>
    <w:rsid w:val="0025677D"/>
    <w:rsid w:val="00256C38"/>
    <w:rsid w:val="0025749D"/>
    <w:rsid w:val="0025751C"/>
    <w:rsid w:val="00257B83"/>
    <w:rsid w:val="00257FFD"/>
    <w:rsid w:val="0026004F"/>
    <w:rsid w:val="00260506"/>
    <w:rsid w:val="00260E05"/>
    <w:rsid w:val="00260E1C"/>
    <w:rsid w:val="00260F0B"/>
    <w:rsid w:val="00261C6A"/>
    <w:rsid w:val="002625D7"/>
    <w:rsid w:val="0026264A"/>
    <w:rsid w:val="00263332"/>
    <w:rsid w:val="0026435D"/>
    <w:rsid w:val="0026458C"/>
    <w:rsid w:val="00265063"/>
    <w:rsid w:val="002651AD"/>
    <w:rsid w:val="00265C16"/>
    <w:rsid w:val="00265E8F"/>
    <w:rsid w:val="002666BE"/>
    <w:rsid w:val="00266F7B"/>
    <w:rsid w:val="002675D2"/>
    <w:rsid w:val="0026769A"/>
    <w:rsid w:val="002678B9"/>
    <w:rsid w:val="0027022E"/>
    <w:rsid w:val="0027124B"/>
    <w:rsid w:val="00271C5B"/>
    <w:rsid w:val="00272200"/>
    <w:rsid w:val="00272921"/>
    <w:rsid w:val="00272AFC"/>
    <w:rsid w:val="002731FE"/>
    <w:rsid w:val="00273AF7"/>
    <w:rsid w:val="00273D58"/>
    <w:rsid w:val="00274089"/>
    <w:rsid w:val="002767A8"/>
    <w:rsid w:val="00276E35"/>
    <w:rsid w:val="00276F8C"/>
    <w:rsid w:val="00277925"/>
    <w:rsid w:val="00277AD0"/>
    <w:rsid w:val="00277F0E"/>
    <w:rsid w:val="002802EE"/>
    <w:rsid w:val="00280ABE"/>
    <w:rsid w:val="00280DF4"/>
    <w:rsid w:val="00281459"/>
    <w:rsid w:val="002827DF"/>
    <w:rsid w:val="00282936"/>
    <w:rsid w:val="00283A14"/>
    <w:rsid w:val="0028447D"/>
    <w:rsid w:val="00284967"/>
    <w:rsid w:val="00285183"/>
    <w:rsid w:val="0028580B"/>
    <w:rsid w:val="00285DA3"/>
    <w:rsid w:val="00286132"/>
    <w:rsid w:val="00286283"/>
    <w:rsid w:val="00286945"/>
    <w:rsid w:val="0028726A"/>
    <w:rsid w:val="002877D4"/>
    <w:rsid w:val="00287E33"/>
    <w:rsid w:val="002902E1"/>
    <w:rsid w:val="00291785"/>
    <w:rsid w:val="002918AB"/>
    <w:rsid w:val="00291F07"/>
    <w:rsid w:val="00292011"/>
    <w:rsid w:val="002922ED"/>
    <w:rsid w:val="002924C8"/>
    <w:rsid w:val="00292FE4"/>
    <w:rsid w:val="00293365"/>
    <w:rsid w:val="002936AD"/>
    <w:rsid w:val="00293C77"/>
    <w:rsid w:val="00293D59"/>
    <w:rsid w:val="00294F14"/>
    <w:rsid w:val="00296500"/>
    <w:rsid w:val="002969B2"/>
    <w:rsid w:val="00296DE6"/>
    <w:rsid w:val="002970F3"/>
    <w:rsid w:val="00297C22"/>
    <w:rsid w:val="00297FE4"/>
    <w:rsid w:val="002A01DB"/>
    <w:rsid w:val="002A0514"/>
    <w:rsid w:val="002A0958"/>
    <w:rsid w:val="002A1016"/>
    <w:rsid w:val="002A10AB"/>
    <w:rsid w:val="002A1148"/>
    <w:rsid w:val="002A1D14"/>
    <w:rsid w:val="002A1E31"/>
    <w:rsid w:val="002A2670"/>
    <w:rsid w:val="002A2A4F"/>
    <w:rsid w:val="002A2CF2"/>
    <w:rsid w:val="002A2DEE"/>
    <w:rsid w:val="002A3620"/>
    <w:rsid w:val="002A3CCE"/>
    <w:rsid w:val="002A3E88"/>
    <w:rsid w:val="002A3F31"/>
    <w:rsid w:val="002A440C"/>
    <w:rsid w:val="002A45C6"/>
    <w:rsid w:val="002A45D1"/>
    <w:rsid w:val="002B080E"/>
    <w:rsid w:val="002B10D8"/>
    <w:rsid w:val="002B25AB"/>
    <w:rsid w:val="002B556B"/>
    <w:rsid w:val="002B582C"/>
    <w:rsid w:val="002B5AD8"/>
    <w:rsid w:val="002B5E10"/>
    <w:rsid w:val="002B5FB4"/>
    <w:rsid w:val="002B6219"/>
    <w:rsid w:val="002B67E4"/>
    <w:rsid w:val="002B6B6B"/>
    <w:rsid w:val="002B729D"/>
    <w:rsid w:val="002B731D"/>
    <w:rsid w:val="002B75F0"/>
    <w:rsid w:val="002B7FDE"/>
    <w:rsid w:val="002C01D6"/>
    <w:rsid w:val="002C0807"/>
    <w:rsid w:val="002C08A9"/>
    <w:rsid w:val="002C10C7"/>
    <w:rsid w:val="002C150A"/>
    <w:rsid w:val="002C1DA1"/>
    <w:rsid w:val="002C1E10"/>
    <w:rsid w:val="002C2053"/>
    <w:rsid w:val="002C22F0"/>
    <w:rsid w:val="002C24EC"/>
    <w:rsid w:val="002C33AD"/>
    <w:rsid w:val="002C3EF9"/>
    <w:rsid w:val="002C3FBE"/>
    <w:rsid w:val="002C4844"/>
    <w:rsid w:val="002C4B75"/>
    <w:rsid w:val="002C5CDC"/>
    <w:rsid w:val="002C71A6"/>
    <w:rsid w:val="002C767A"/>
    <w:rsid w:val="002C76D8"/>
    <w:rsid w:val="002C7777"/>
    <w:rsid w:val="002CBCAA"/>
    <w:rsid w:val="002D04F7"/>
    <w:rsid w:val="002D0BAF"/>
    <w:rsid w:val="002D0E3B"/>
    <w:rsid w:val="002D1258"/>
    <w:rsid w:val="002D15AB"/>
    <w:rsid w:val="002D2F9F"/>
    <w:rsid w:val="002D330A"/>
    <w:rsid w:val="002D4179"/>
    <w:rsid w:val="002D4765"/>
    <w:rsid w:val="002D4ADE"/>
    <w:rsid w:val="002D590E"/>
    <w:rsid w:val="002D6314"/>
    <w:rsid w:val="002D7B8B"/>
    <w:rsid w:val="002D7FEB"/>
    <w:rsid w:val="002E004F"/>
    <w:rsid w:val="002E04B6"/>
    <w:rsid w:val="002E0500"/>
    <w:rsid w:val="002E16B5"/>
    <w:rsid w:val="002E1FBC"/>
    <w:rsid w:val="002E27FC"/>
    <w:rsid w:val="002E290D"/>
    <w:rsid w:val="002E2971"/>
    <w:rsid w:val="002E2A8D"/>
    <w:rsid w:val="002E3090"/>
    <w:rsid w:val="002E36DE"/>
    <w:rsid w:val="002E39CB"/>
    <w:rsid w:val="002E4627"/>
    <w:rsid w:val="002E4966"/>
    <w:rsid w:val="002E4B30"/>
    <w:rsid w:val="002E4FCE"/>
    <w:rsid w:val="002E53E0"/>
    <w:rsid w:val="002E6B37"/>
    <w:rsid w:val="002F0565"/>
    <w:rsid w:val="002F09A5"/>
    <w:rsid w:val="002F1BC1"/>
    <w:rsid w:val="002F1D95"/>
    <w:rsid w:val="002F1FBD"/>
    <w:rsid w:val="002F260A"/>
    <w:rsid w:val="002F2C36"/>
    <w:rsid w:val="002F2C88"/>
    <w:rsid w:val="002F2CC9"/>
    <w:rsid w:val="002F3084"/>
    <w:rsid w:val="002F3B3D"/>
    <w:rsid w:val="002F3C9E"/>
    <w:rsid w:val="002F49BD"/>
    <w:rsid w:val="002F5759"/>
    <w:rsid w:val="002F5E46"/>
    <w:rsid w:val="002F635A"/>
    <w:rsid w:val="002F66E2"/>
    <w:rsid w:val="002F76A8"/>
    <w:rsid w:val="002F77B4"/>
    <w:rsid w:val="002F7C7F"/>
    <w:rsid w:val="002F7F22"/>
    <w:rsid w:val="002FF514"/>
    <w:rsid w:val="003015A8"/>
    <w:rsid w:val="00302014"/>
    <w:rsid w:val="003022DF"/>
    <w:rsid w:val="00303B60"/>
    <w:rsid w:val="00304261"/>
    <w:rsid w:val="00305D72"/>
    <w:rsid w:val="00305DD6"/>
    <w:rsid w:val="003061E0"/>
    <w:rsid w:val="00306618"/>
    <w:rsid w:val="00306DAA"/>
    <w:rsid w:val="0030762E"/>
    <w:rsid w:val="0030772B"/>
    <w:rsid w:val="00307956"/>
    <w:rsid w:val="00307C5D"/>
    <w:rsid w:val="00310B59"/>
    <w:rsid w:val="00310CAB"/>
    <w:rsid w:val="0031170B"/>
    <w:rsid w:val="00311A79"/>
    <w:rsid w:val="00311EBC"/>
    <w:rsid w:val="003122AD"/>
    <w:rsid w:val="0031277D"/>
    <w:rsid w:val="00312DBA"/>
    <w:rsid w:val="0031324A"/>
    <w:rsid w:val="003137C4"/>
    <w:rsid w:val="00313F0F"/>
    <w:rsid w:val="003142CE"/>
    <w:rsid w:val="00314502"/>
    <w:rsid w:val="00314BC9"/>
    <w:rsid w:val="00315194"/>
    <w:rsid w:val="00315587"/>
    <w:rsid w:val="00315A8C"/>
    <w:rsid w:val="00315FFC"/>
    <w:rsid w:val="003160E4"/>
    <w:rsid w:val="00316CD6"/>
    <w:rsid w:val="00316DE6"/>
    <w:rsid w:val="00316FFA"/>
    <w:rsid w:val="0031729C"/>
    <w:rsid w:val="00317321"/>
    <w:rsid w:val="003175A4"/>
    <w:rsid w:val="00317FF3"/>
    <w:rsid w:val="003205FC"/>
    <w:rsid w:val="00320693"/>
    <w:rsid w:val="00320D57"/>
    <w:rsid w:val="00321B86"/>
    <w:rsid w:val="003228C7"/>
    <w:rsid w:val="00322E4E"/>
    <w:rsid w:val="00322EE3"/>
    <w:rsid w:val="003230BD"/>
    <w:rsid w:val="003239B8"/>
    <w:rsid w:val="0032402D"/>
    <w:rsid w:val="00324B30"/>
    <w:rsid w:val="00326E32"/>
    <w:rsid w:val="00327A35"/>
    <w:rsid w:val="0033015C"/>
    <w:rsid w:val="00330434"/>
    <w:rsid w:val="0033052C"/>
    <w:rsid w:val="003318B1"/>
    <w:rsid w:val="00331E93"/>
    <w:rsid w:val="00332DF8"/>
    <w:rsid w:val="00333024"/>
    <w:rsid w:val="00333421"/>
    <w:rsid w:val="0033355B"/>
    <w:rsid w:val="0033412F"/>
    <w:rsid w:val="00334183"/>
    <w:rsid w:val="003351BB"/>
    <w:rsid w:val="00335A39"/>
    <w:rsid w:val="00335C5E"/>
    <w:rsid w:val="00335F6A"/>
    <w:rsid w:val="00336439"/>
    <w:rsid w:val="00336CDE"/>
    <w:rsid w:val="00336F34"/>
    <w:rsid w:val="00337D24"/>
    <w:rsid w:val="00340770"/>
    <w:rsid w:val="00340F0D"/>
    <w:rsid w:val="0034104A"/>
    <w:rsid w:val="003416A1"/>
    <w:rsid w:val="00341A26"/>
    <w:rsid w:val="003421E5"/>
    <w:rsid w:val="00342278"/>
    <w:rsid w:val="00342EBA"/>
    <w:rsid w:val="00342F5C"/>
    <w:rsid w:val="00342FF2"/>
    <w:rsid w:val="00343B73"/>
    <w:rsid w:val="00343ED2"/>
    <w:rsid w:val="00344522"/>
    <w:rsid w:val="003453C8"/>
    <w:rsid w:val="00346953"/>
    <w:rsid w:val="003469A3"/>
    <w:rsid w:val="003478F8"/>
    <w:rsid w:val="00350189"/>
    <w:rsid w:val="00350515"/>
    <w:rsid w:val="00350D4A"/>
    <w:rsid w:val="003511A0"/>
    <w:rsid w:val="00351239"/>
    <w:rsid w:val="0035196C"/>
    <w:rsid w:val="00351EF1"/>
    <w:rsid w:val="003526EE"/>
    <w:rsid w:val="00352973"/>
    <w:rsid w:val="00352D13"/>
    <w:rsid w:val="00352EFB"/>
    <w:rsid w:val="0035356F"/>
    <w:rsid w:val="003547BB"/>
    <w:rsid w:val="00354D72"/>
    <w:rsid w:val="00355339"/>
    <w:rsid w:val="0035539F"/>
    <w:rsid w:val="00355AAA"/>
    <w:rsid w:val="0035659A"/>
    <w:rsid w:val="00356835"/>
    <w:rsid w:val="00356DFC"/>
    <w:rsid w:val="00356F59"/>
    <w:rsid w:val="00360193"/>
    <w:rsid w:val="00360B81"/>
    <w:rsid w:val="00360E68"/>
    <w:rsid w:val="00361130"/>
    <w:rsid w:val="00362931"/>
    <w:rsid w:val="00362FFB"/>
    <w:rsid w:val="0036308B"/>
    <w:rsid w:val="00363313"/>
    <w:rsid w:val="00363E61"/>
    <w:rsid w:val="00363FF2"/>
    <w:rsid w:val="003641BF"/>
    <w:rsid w:val="00364864"/>
    <w:rsid w:val="00364929"/>
    <w:rsid w:val="00364967"/>
    <w:rsid w:val="00364BCB"/>
    <w:rsid w:val="00364DFF"/>
    <w:rsid w:val="00365549"/>
    <w:rsid w:val="00365E40"/>
    <w:rsid w:val="00365E6B"/>
    <w:rsid w:val="00367058"/>
    <w:rsid w:val="00367B9A"/>
    <w:rsid w:val="0037010B"/>
    <w:rsid w:val="003715C1"/>
    <w:rsid w:val="00371690"/>
    <w:rsid w:val="00371C4D"/>
    <w:rsid w:val="00372073"/>
    <w:rsid w:val="003722FD"/>
    <w:rsid w:val="00372D7E"/>
    <w:rsid w:val="00373910"/>
    <w:rsid w:val="00373A99"/>
    <w:rsid w:val="00373C87"/>
    <w:rsid w:val="0037478F"/>
    <w:rsid w:val="00374D72"/>
    <w:rsid w:val="00375512"/>
    <w:rsid w:val="00375588"/>
    <w:rsid w:val="00375986"/>
    <w:rsid w:val="00375EB3"/>
    <w:rsid w:val="003760C4"/>
    <w:rsid w:val="00376181"/>
    <w:rsid w:val="00376587"/>
    <w:rsid w:val="003766AA"/>
    <w:rsid w:val="00376EC8"/>
    <w:rsid w:val="00376F2A"/>
    <w:rsid w:val="00377428"/>
    <w:rsid w:val="003774B3"/>
    <w:rsid w:val="00380562"/>
    <w:rsid w:val="003810DF"/>
    <w:rsid w:val="00381732"/>
    <w:rsid w:val="00381CEE"/>
    <w:rsid w:val="00381DCC"/>
    <w:rsid w:val="00382020"/>
    <w:rsid w:val="0038207D"/>
    <w:rsid w:val="0038226A"/>
    <w:rsid w:val="0038230A"/>
    <w:rsid w:val="003836EF"/>
    <w:rsid w:val="00383A27"/>
    <w:rsid w:val="00383E13"/>
    <w:rsid w:val="00384C69"/>
    <w:rsid w:val="00385AA3"/>
    <w:rsid w:val="00386A25"/>
    <w:rsid w:val="00386CB0"/>
    <w:rsid w:val="00386E3A"/>
    <w:rsid w:val="003872B8"/>
    <w:rsid w:val="00387479"/>
    <w:rsid w:val="0038792F"/>
    <w:rsid w:val="0039058D"/>
    <w:rsid w:val="00390859"/>
    <w:rsid w:val="00391AA5"/>
    <w:rsid w:val="0039203E"/>
    <w:rsid w:val="003921E4"/>
    <w:rsid w:val="00392396"/>
    <w:rsid w:val="00392A96"/>
    <w:rsid w:val="003932AF"/>
    <w:rsid w:val="00393D38"/>
    <w:rsid w:val="00393D4D"/>
    <w:rsid w:val="0039405C"/>
    <w:rsid w:val="00394C3C"/>
    <w:rsid w:val="00395488"/>
    <w:rsid w:val="00396180"/>
    <w:rsid w:val="003A0211"/>
    <w:rsid w:val="003A063D"/>
    <w:rsid w:val="003A11CA"/>
    <w:rsid w:val="003A343E"/>
    <w:rsid w:val="003A35B4"/>
    <w:rsid w:val="003A360F"/>
    <w:rsid w:val="003A3640"/>
    <w:rsid w:val="003A4499"/>
    <w:rsid w:val="003A6152"/>
    <w:rsid w:val="003A6C31"/>
    <w:rsid w:val="003A7228"/>
    <w:rsid w:val="003A73CA"/>
    <w:rsid w:val="003A7A3B"/>
    <w:rsid w:val="003B0C16"/>
    <w:rsid w:val="003B12C8"/>
    <w:rsid w:val="003B15AF"/>
    <w:rsid w:val="003B2B5C"/>
    <w:rsid w:val="003B2C29"/>
    <w:rsid w:val="003B3274"/>
    <w:rsid w:val="003B3731"/>
    <w:rsid w:val="003B3A9C"/>
    <w:rsid w:val="003B4315"/>
    <w:rsid w:val="003B4DD5"/>
    <w:rsid w:val="003B4FE2"/>
    <w:rsid w:val="003B5868"/>
    <w:rsid w:val="003B6066"/>
    <w:rsid w:val="003B6DF5"/>
    <w:rsid w:val="003B7B77"/>
    <w:rsid w:val="003C0537"/>
    <w:rsid w:val="003C198A"/>
    <w:rsid w:val="003C2489"/>
    <w:rsid w:val="003C2AD0"/>
    <w:rsid w:val="003C2B55"/>
    <w:rsid w:val="003C31A5"/>
    <w:rsid w:val="003C32F6"/>
    <w:rsid w:val="003C3D40"/>
    <w:rsid w:val="003C43A7"/>
    <w:rsid w:val="003C4651"/>
    <w:rsid w:val="003C4928"/>
    <w:rsid w:val="003C4C2D"/>
    <w:rsid w:val="003C4D72"/>
    <w:rsid w:val="003C4FB3"/>
    <w:rsid w:val="003C5165"/>
    <w:rsid w:val="003C5E66"/>
    <w:rsid w:val="003C6907"/>
    <w:rsid w:val="003C69CE"/>
    <w:rsid w:val="003C72CE"/>
    <w:rsid w:val="003C7956"/>
    <w:rsid w:val="003C79D2"/>
    <w:rsid w:val="003C7EAB"/>
    <w:rsid w:val="003D0604"/>
    <w:rsid w:val="003D0681"/>
    <w:rsid w:val="003D0A3A"/>
    <w:rsid w:val="003D10BB"/>
    <w:rsid w:val="003D1614"/>
    <w:rsid w:val="003D355F"/>
    <w:rsid w:val="003D3A83"/>
    <w:rsid w:val="003D4AF3"/>
    <w:rsid w:val="003D560C"/>
    <w:rsid w:val="003D58E6"/>
    <w:rsid w:val="003D597D"/>
    <w:rsid w:val="003D5B31"/>
    <w:rsid w:val="003D67E6"/>
    <w:rsid w:val="003D69B4"/>
    <w:rsid w:val="003D7AC9"/>
    <w:rsid w:val="003E02EE"/>
    <w:rsid w:val="003E0B88"/>
    <w:rsid w:val="003E0C01"/>
    <w:rsid w:val="003E14BD"/>
    <w:rsid w:val="003E17B0"/>
    <w:rsid w:val="003E2463"/>
    <w:rsid w:val="003E2C89"/>
    <w:rsid w:val="003E31B9"/>
    <w:rsid w:val="003E34FC"/>
    <w:rsid w:val="003E3874"/>
    <w:rsid w:val="003E39A7"/>
    <w:rsid w:val="003E3E71"/>
    <w:rsid w:val="003E436D"/>
    <w:rsid w:val="003E489F"/>
    <w:rsid w:val="003E4BE4"/>
    <w:rsid w:val="003E4E76"/>
    <w:rsid w:val="003E6B6D"/>
    <w:rsid w:val="003E6D1F"/>
    <w:rsid w:val="003E77CE"/>
    <w:rsid w:val="003E7D1B"/>
    <w:rsid w:val="003E7DE5"/>
    <w:rsid w:val="003F0199"/>
    <w:rsid w:val="003F0220"/>
    <w:rsid w:val="003F0D7A"/>
    <w:rsid w:val="003F181A"/>
    <w:rsid w:val="003F2A05"/>
    <w:rsid w:val="003F2BEA"/>
    <w:rsid w:val="003F300A"/>
    <w:rsid w:val="003F32AF"/>
    <w:rsid w:val="003F33F2"/>
    <w:rsid w:val="003F387A"/>
    <w:rsid w:val="003F3AB8"/>
    <w:rsid w:val="003F3FD0"/>
    <w:rsid w:val="003F40F2"/>
    <w:rsid w:val="003F483B"/>
    <w:rsid w:val="003F50BB"/>
    <w:rsid w:val="003F54C3"/>
    <w:rsid w:val="003F55A3"/>
    <w:rsid w:val="003F5F12"/>
    <w:rsid w:val="003F6639"/>
    <w:rsid w:val="003F73A1"/>
    <w:rsid w:val="003F7B8E"/>
    <w:rsid w:val="003F7DF7"/>
    <w:rsid w:val="0040010E"/>
    <w:rsid w:val="00400355"/>
    <w:rsid w:val="00400921"/>
    <w:rsid w:val="004009B3"/>
    <w:rsid w:val="00400A69"/>
    <w:rsid w:val="00401E66"/>
    <w:rsid w:val="004021F7"/>
    <w:rsid w:val="004039AE"/>
    <w:rsid w:val="00404A62"/>
    <w:rsid w:val="00405B4D"/>
    <w:rsid w:val="004060A3"/>
    <w:rsid w:val="004065A9"/>
    <w:rsid w:val="004065AE"/>
    <w:rsid w:val="00406620"/>
    <w:rsid w:val="004073FD"/>
    <w:rsid w:val="004103AE"/>
    <w:rsid w:val="004104E4"/>
    <w:rsid w:val="004112B4"/>
    <w:rsid w:val="00411B62"/>
    <w:rsid w:val="00411DE1"/>
    <w:rsid w:val="00412967"/>
    <w:rsid w:val="00412A91"/>
    <w:rsid w:val="00413387"/>
    <w:rsid w:val="00413589"/>
    <w:rsid w:val="004147DD"/>
    <w:rsid w:val="004151B8"/>
    <w:rsid w:val="0041530C"/>
    <w:rsid w:val="00416483"/>
    <w:rsid w:val="004165AC"/>
    <w:rsid w:val="00416DE7"/>
    <w:rsid w:val="00416F99"/>
    <w:rsid w:val="004172DB"/>
    <w:rsid w:val="00417567"/>
    <w:rsid w:val="00417D63"/>
    <w:rsid w:val="004209BE"/>
    <w:rsid w:val="00420B7E"/>
    <w:rsid w:val="00421B9F"/>
    <w:rsid w:val="00421F04"/>
    <w:rsid w:val="00422596"/>
    <w:rsid w:val="00422826"/>
    <w:rsid w:val="00422BAB"/>
    <w:rsid w:val="00423223"/>
    <w:rsid w:val="00423494"/>
    <w:rsid w:val="0042612B"/>
    <w:rsid w:val="00426760"/>
    <w:rsid w:val="0042777E"/>
    <w:rsid w:val="00427FE0"/>
    <w:rsid w:val="004301B5"/>
    <w:rsid w:val="00430BBD"/>
    <w:rsid w:val="004313F9"/>
    <w:rsid w:val="0043168F"/>
    <w:rsid w:val="004316FC"/>
    <w:rsid w:val="00431896"/>
    <w:rsid w:val="00431CAF"/>
    <w:rsid w:val="00432710"/>
    <w:rsid w:val="004328F5"/>
    <w:rsid w:val="004331E6"/>
    <w:rsid w:val="004337BE"/>
    <w:rsid w:val="00434197"/>
    <w:rsid w:val="00434CA0"/>
    <w:rsid w:val="004353DA"/>
    <w:rsid w:val="004362B3"/>
    <w:rsid w:val="004378F3"/>
    <w:rsid w:val="004408B3"/>
    <w:rsid w:val="00440ED0"/>
    <w:rsid w:val="00441710"/>
    <w:rsid w:val="0044183C"/>
    <w:rsid w:val="004418F8"/>
    <w:rsid w:val="00442B05"/>
    <w:rsid w:val="00442B69"/>
    <w:rsid w:val="004431F3"/>
    <w:rsid w:val="00443551"/>
    <w:rsid w:val="00443CE9"/>
    <w:rsid w:val="00444718"/>
    <w:rsid w:val="00444782"/>
    <w:rsid w:val="0044507E"/>
    <w:rsid w:val="0044549E"/>
    <w:rsid w:val="00445986"/>
    <w:rsid w:val="00445DAE"/>
    <w:rsid w:val="00446B01"/>
    <w:rsid w:val="00446CDC"/>
    <w:rsid w:val="00447443"/>
    <w:rsid w:val="004475B8"/>
    <w:rsid w:val="004477C8"/>
    <w:rsid w:val="00447F41"/>
    <w:rsid w:val="00450439"/>
    <w:rsid w:val="00450494"/>
    <w:rsid w:val="004514BE"/>
    <w:rsid w:val="00451FA4"/>
    <w:rsid w:val="00453E28"/>
    <w:rsid w:val="0045493C"/>
    <w:rsid w:val="00454BA7"/>
    <w:rsid w:val="004554DD"/>
    <w:rsid w:val="0045562B"/>
    <w:rsid w:val="004556F6"/>
    <w:rsid w:val="00455712"/>
    <w:rsid w:val="004558A8"/>
    <w:rsid w:val="00455950"/>
    <w:rsid w:val="00455C7C"/>
    <w:rsid w:val="00456799"/>
    <w:rsid w:val="00456BEB"/>
    <w:rsid w:val="004571F1"/>
    <w:rsid w:val="004578FB"/>
    <w:rsid w:val="00457AD0"/>
    <w:rsid w:val="00460A90"/>
    <w:rsid w:val="00461D13"/>
    <w:rsid w:val="00461F77"/>
    <w:rsid w:val="00462AFF"/>
    <w:rsid w:val="00463230"/>
    <w:rsid w:val="0046374C"/>
    <w:rsid w:val="00463B0B"/>
    <w:rsid w:val="00463CA1"/>
    <w:rsid w:val="00464814"/>
    <w:rsid w:val="00465629"/>
    <w:rsid w:val="0046587A"/>
    <w:rsid w:val="00465FB6"/>
    <w:rsid w:val="004665E0"/>
    <w:rsid w:val="0046694A"/>
    <w:rsid w:val="00466BDF"/>
    <w:rsid w:val="00467ED5"/>
    <w:rsid w:val="004702B7"/>
    <w:rsid w:val="00470E31"/>
    <w:rsid w:val="00471603"/>
    <w:rsid w:val="00471A8B"/>
    <w:rsid w:val="00471C41"/>
    <w:rsid w:val="00472E73"/>
    <w:rsid w:val="00473633"/>
    <w:rsid w:val="00473E1A"/>
    <w:rsid w:val="00474188"/>
    <w:rsid w:val="00474B14"/>
    <w:rsid w:val="00475D13"/>
    <w:rsid w:val="00475E5A"/>
    <w:rsid w:val="004760A2"/>
    <w:rsid w:val="00476509"/>
    <w:rsid w:val="00476510"/>
    <w:rsid w:val="00476B08"/>
    <w:rsid w:val="0047748E"/>
    <w:rsid w:val="004776F5"/>
    <w:rsid w:val="00477837"/>
    <w:rsid w:val="004779FB"/>
    <w:rsid w:val="00477FC5"/>
    <w:rsid w:val="004802BB"/>
    <w:rsid w:val="00480719"/>
    <w:rsid w:val="00480A06"/>
    <w:rsid w:val="00480BE5"/>
    <w:rsid w:val="00481188"/>
    <w:rsid w:val="00481225"/>
    <w:rsid w:val="004819BA"/>
    <w:rsid w:val="00481B1F"/>
    <w:rsid w:val="00481B42"/>
    <w:rsid w:val="00481D57"/>
    <w:rsid w:val="00481DE7"/>
    <w:rsid w:val="004826A3"/>
    <w:rsid w:val="00482753"/>
    <w:rsid w:val="00482823"/>
    <w:rsid w:val="00482B10"/>
    <w:rsid w:val="00482C11"/>
    <w:rsid w:val="00483B9D"/>
    <w:rsid w:val="00483F55"/>
    <w:rsid w:val="00484813"/>
    <w:rsid w:val="00484CFB"/>
    <w:rsid w:val="00485408"/>
    <w:rsid w:val="00485C08"/>
    <w:rsid w:val="00485DCD"/>
    <w:rsid w:val="00485EE8"/>
    <w:rsid w:val="00486409"/>
    <w:rsid w:val="004864EB"/>
    <w:rsid w:val="004868A3"/>
    <w:rsid w:val="0048702A"/>
    <w:rsid w:val="004875EB"/>
    <w:rsid w:val="004878F2"/>
    <w:rsid w:val="004906CD"/>
    <w:rsid w:val="00490B3E"/>
    <w:rsid w:val="0049113F"/>
    <w:rsid w:val="004912F0"/>
    <w:rsid w:val="004918B2"/>
    <w:rsid w:val="00491965"/>
    <w:rsid w:val="00491A1C"/>
    <w:rsid w:val="004922C1"/>
    <w:rsid w:val="004924BF"/>
    <w:rsid w:val="00492636"/>
    <w:rsid w:val="00492AD3"/>
    <w:rsid w:val="00492DEB"/>
    <w:rsid w:val="00492F9E"/>
    <w:rsid w:val="00493207"/>
    <w:rsid w:val="00493619"/>
    <w:rsid w:val="004944C8"/>
    <w:rsid w:val="00494C06"/>
    <w:rsid w:val="0049536C"/>
    <w:rsid w:val="004957B3"/>
    <w:rsid w:val="004959A7"/>
    <w:rsid w:val="00495B82"/>
    <w:rsid w:val="00495BAE"/>
    <w:rsid w:val="00497115"/>
    <w:rsid w:val="0049717A"/>
    <w:rsid w:val="00497464"/>
    <w:rsid w:val="00497893"/>
    <w:rsid w:val="004A0D7F"/>
    <w:rsid w:val="004A1216"/>
    <w:rsid w:val="004A16F2"/>
    <w:rsid w:val="004A19F7"/>
    <w:rsid w:val="004A2712"/>
    <w:rsid w:val="004A2FCA"/>
    <w:rsid w:val="004A30FC"/>
    <w:rsid w:val="004A34FF"/>
    <w:rsid w:val="004A41E9"/>
    <w:rsid w:val="004A4475"/>
    <w:rsid w:val="004A4DF6"/>
    <w:rsid w:val="004A4FD8"/>
    <w:rsid w:val="004A5AE0"/>
    <w:rsid w:val="004A5DAB"/>
    <w:rsid w:val="004A652D"/>
    <w:rsid w:val="004A6A6E"/>
    <w:rsid w:val="004A6BFD"/>
    <w:rsid w:val="004A6D82"/>
    <w:rsid w:val="004A754D"/>
    <w:rsid w:val="004B0622"/>
    <w:rsid w:val="004B0A60"/>
    <w:rsid w:val="004B0F11"/>
    <w:rsid w:val="004B117F"/>
    <w:rsid w:val="004B12E9"/>
    <w:rsid w:val="004B2480"/>
    <w:rsid w:val="004B27E1"/>
    <w:rsid w:val="004B29EC"/>
    <w:rsid w:val="004B2FB2"/>
    <w:rsid w:val="004B38C0"/>
    <w:rsid w:val="004B423D"/>
    <w:rsid w:val="004B49B5"/>
    <w:rsid w:val="004B4CE3"/>
    <w:rsid w:val="004B4F5F"/>
    <w:rsid w:val="004B5100"/>
    <w:rsid w:val="004B6703"/>
    <w:rsid w:val="004B7515"/>
    <w:rsid w:val="004B7D26"/>
    <w:rsid w:val="004B7D81"/>
    <w:rsid w:val="004B7F75"/>
    <w:rsid w:val="004C0373"/>
    <w:rsid w:val="004C080D"/>
    <w:rsid w:val="004C0DC6"/>
    <w:rsid w:val="004C1352"/>
    <w:rsid w:val="004C193B"/>
    <w:rsid w:val="004C1A6B"/>
    <w:rsid w:val="004C2118"/>
    <w:rsid w:val="004C2CBC"/>
    <w:rsid w:val="004C3069"/>
    <w:rsid w:val="004C3CD5"/>
    <w:rsid w:val="004C3DFA"/>
    <w:rsid w:val="004C4042"/>
    <w:rsid w:val="004C454D"/>
    <w:rsid w:val="004C4AB6"/>
    <w:rsid w:val="004C5E1A"/>
    <w:rsid w:val="004C7249"/>
    <w:rsid w:val="004C7613"/>
    <w:rsid w:val="004C7B2A"/>
    <w:rsid w:val="004D0B58"/>
    <w:rsid w:val="004D2149"/>
    <w:rsid w:val="004D28D1"/>
    <w:rsid w:val="004D2F81"/>
    <w:rsid w:val="004D46B3"/>
    <w:rsid w:val="004D53FC"/>
    <w:rsid w:val="004D5C55"/>
    <w:rsid w:val="004D609E"/>
    <w:rsid w:val="004D7CFE"/>
    <w:rsid w:val="004D7F9C"/>
    <w:rsid w:val="004E00CC"/>
    <w:rsid w:val="004E1273"/>
    <w:rsid w:val="004E131D"/>
    <w:rsid w:val="004E1B4E"/>
    <w:rsid w:val="004E21A9"/>
    <w:rsid w:val="004E23F8"/>
    <w:rsid w:val="004E2645"/>
    <w:rsid w:val="004E2E8E"/>
    <w:rsid w:val="004E3B50"/>
    <w:rsid w:val="004E43D4"/>
    <w:rsid w:val="004E4665"/>
    <w:rsid w:val="004E46A4"/>
    <w:rsid w:val="004E4D22"/>
    <w:rsid w:val="004E5108"/>
    <w:rsid w:val="004E51AD"/>
    <w:rsid w:val="004E5D22"/>
    <w:rsid w:val="004E5F7A"/>
    <w:rsid w:val="004E6512"/>
    <w:rsid w:val="004E686E"/>
    <w:rsid w:val="004F0680"/>
    <w:rsid w:val="004F092F"/>
    <w:rsid w:val="004F0C91"/>
    <w:rsid w:val="004F1AE7"/>
    <w:rsid w:val="004F1D1A"/>
    <w:rsid w:val="004F30BA"/>
    <w:rsid w:val="004F35D2"/>
    <w:rsid w:val="004F4202"/>
    <w:rsid w:val="004F576D"/>
    <w:rsid w:val="004F5C7F"/>
    <w:rsid w:val="004F7434"/>
    <w:rsid w:val="004F7A20"/>
    <w:rsid w:val="004F7FC7"/>
    <w:rsid w:val="00500037"/>
    <w:rsid w:val="00501A9C"/>
    <w:rsid w:val="00502E26"/>
    <w:rsid w:val="00503133"/>
    <w:rsid w:val="00503158"/>
    <w:rsid w:val="00503DC9"/>
    <w:rsid w:val="0050405F"/>
    <w:rsid w:val="005045B1"/>
    <w:rsid w:val="005059BC"/>
    <w:rsid w:val="00505B75"/>
    <w:rsid w:val="00506658"/>
    <w:rsid w:val="005068C9"/>
    <w:rsid w:val="005072A8"/>
    <w:rsid w:val="00507470"/>
    <w:rsid w:val="005074E7"/>
    <w:rsid w:val="00507511"/>
    <w:rsid w:val="0050782B"/>
    <w:rsid w:val="00507A68"/>
    <w:rsid w:val="00507EB2"/>
    <w:rsid w:val="0051047C"/>
    <w:rsid w:val="00511075"/>
    <w:rsid w:val="00511386"/>
    <w:rsid w:val="005124FA"/>
    <w:rsid w:val="00512A75"/>
    <w:rsid w:val="00512C4D"/>
    <w:rsid w:val="00512C57"/>
    <w:rsid w:val="00514958"/>
    <w:rsid w:val="005152BD"/>
    <w:rsid w:val="005159D4"/>
    <w:rsid w:val="00515A1A"/>
    <w:rsid w:val="00515DEA"/>
    <w:rsid w:val="005169B3"/>
    <w:rsid w:val="0052035E"/>
    <w:rsid w:val="00520ADB"/>
    <w:rsid w:val="005224CA"/>
    <w:rsid w:val="005227BD"/>
    <w:rsid w:val="00522DEB"/>
    <w:rsid w:val="00524239"/>
    <w:rsid w:val="005249B8"/>
    <w:rsid w:val="00525495"/>
    <w:rsid w:val="005254CA"/>
    <w:rsid w:val="0052597E"/>
    <w:rsid w:val="00525D6B"/>
    <w:rsid w:val="005262EA"/>
    <w:rsid w:val="0052695E"/>
    <w:rsid w:val="00526AB3"/>
    <w:rsid w:val="00527CEA"/>
    <w:rsid w:val="00530178"/>
    <w:rsid w:val="00530951"/>
    <w:rsid w:val="0053196F"/>
    <w:rsid w:val="00531AD6"/>
    <w:rsid w:val="00531E75"/>
    <w:rsid w:val="00531F2D"/>
    <w:rsid w:val="005320BF"/>
    <w:rsid w:val="00532437"/>
    <w:rsid w:val="00532C71"/>
    <w:rsid w:val="0053303E"/>
    <w:rsid w:val="005339A8"/>
    <w:rsid w:val="00534488"/>
    <w:rsid w:val="005345A9"/>
    <w:rsid w:val="005348F5"/>
    <w:rsid w:val="00534944"/>
    <w:rsid w:val="00534FA3"/>
    <w:rsid w:val="0053599B"/>
    <w:rsid w:val="00535FEB"/>
    <w:rsid w:val="005365E6"/>
    <w:rsid w:val="00536B1A"/>
    <w:rsid w:val="0053758F"/>
    <w:rsid w:val="00537B77"/>
    <w:rsid w:val="00541142"/>
    <w:rsid w:val="005418EF"/>
    <w:rsid w:val="00541F8A"/>
    <w:rsid w:val="00542425"/>
    <w:rsid w:val="005427B6"/>
    <w:rsid w:val="00542C00"/>
    <w:rsid w:val="005431A2"/>
    <w:rsid w:val="00543651"/>
    <w:rsid w:val="005436CC"/>
    <w:rsid w:val="0054482C"/>
    <w:rsid w:val="00544BDD"/>
    <w:rsid w:val="005450A6"/>
    <w:rsid w:val="0054554D"/>
    <w:rsid w:val="0054576E"/>
    <w:rsid w:val="00546681"/>
    <w:rsid w:val="0054682A"/>
    <w:rsid w:val="00546F77"/>
    <w:rsid w:val="005474D6"/>
    <w:rsid w:val="00547970"/>
    <w:rsid w:val="00547F18"/>
    <w:rsid w:val="00550476"/>
    <w:rsid w:val="00550CDD"/>
    <w:rsid w:val="0055187A"/>
    <w:rsid w:val="00551FCB"/>
    <w:rsid w:val="005520D9"/>
    <w:rsid w:val="00552B8A"/>
    <w:rsid w:val="00552CAC"/>
    <w:rsid w:val="0055450B"/>
    <w:rsid w:val="005546D3"/>
    <w:rsid w:val="005556B2"/>
    <w:rsid w:val="005558E0"/>
    <w:rsid w:val="0055605D"/>
    <w:rsid w:val="00556707"/>
    <w:rsid w:val="00556A46"/>
    <w:rsid w:val="00556BE4"/>
    <w:rsid w:val="00556D2F"/>
    <w:rsid w:val="00556FBB"/>
    <w:rsid w:val="005571F9"/>
    <w:rsid w:val="00557A5D"/>
    <w:rsid w:val="00560240"/>
    <w:rsid w:val="00560455"/>
    <w:rsid w:val="005604BE"/>
    <w:rsid w:val="005606FB"/>
    <w:rsid w:val="00560BF6"/>
    <w:rsid w:val="00561020"/>
    <w:rsid w:val="005610E2"/>
    <w:rsid w:val="00562E9D"/>
    <w:rsid w:val="00563460"/>
    <w:rsid w:val="0056352F"/>
    <w:rsid w:val="00563A81"/>
    <w:rsid w:val="00563E7B"/>
    <w:rsid w:val="00564724"/>
    <w:rsid w:val="00564AEF"/>
    <w:rsid w:val="00564C43"/>
    <w:rsid w:val="00564C74"/>
    <w:rsid w:val="005654A9"/>
    <w:rsid w:val="0056591B"/>
    <w:rsid w:val="00565B22"/>
    <w:rsid w:val="005665DE"/>
    <w:rsid w:val="00566A4C"/>
    <w:rsid w:val="00566C0A"/>
    <w:rsid w:val="0056708A"/>
    <w:rsid w:val="00567904"/>
    <w:rsid w:val="00570254"/>
    <w:rsid w:val="005702FB"/>
    <w:rsid w:val="00570376"/>
    <w:rsid w:val="00570B97"/>
    <w:rsid w:val="00571E47"/>
    <w:rsid w:val="00572534"/>
    <w:rsid w:val="005725A4"/>
    <w:rsid w:val="00572736"/>
    <w:rsid w:val="00572C37"/>
    <w:rsid w:val="005733B1"/>
    <w:rsid w:val="005735F3"/>
    <w:rsid w:val="0057387C"/>
    <w:rsid w:val="00574067"/>
    <w:rsid w:val="005741DE"/>
    <w:rsid w:val="00574361"/>
    <w:rsid w:val="00574364"/>
    <w:rsid w:val="005748AC"/>
    <w:rsid w:val="00574D04"/>
    <w:rsid w:val="00574D8D"/>
    <w:rsid w:val="005752B0"/>
    <w:rsid w:val="00576948"/>
    <w:rsid w:val="00576A81"/>
    <w:rsid w:val="00577C09"/>
    <w:rsid w:val="00580479"/>
    <w:rsid w:val="00581B57"/>
    <w:rsid w:val="00581F9B"/>
    <w:rsid w:val="0058213E"/>
    <w:rsid w:val="0058293A"/>
    <w:rsid w:val="0058294F"/>
    <w:rsid w:val="00582D6D"/>
    <w:rsid w:val="00583640"/>
    <w:rsid w:val="00583CDA"/>
    <w:rsid w:val="00583EB7"/>
    <w:rsid w:val="005844AA"/>
    <w:rsid w:val="005848DF"/>
    <w:rsid w:val="00584A0B"/>
    <w:rsid w:val="00584C71"/>
    <w:rsid w:val="00584F00"/>
    <w:rsid w:val="005853E1"/>
    <w:rsid w:val="00585A95"/>
    <w:rsid w:val="00586061"/>
    <w:rsid w:val="005860B4"/>
    <w:rsid w:val="00587B36"/>
    <w:rsid w:val="00587C03"/>
    <w:rsid w:val="00590C0C"/>
    <w:rsid w:val="00592106"/>
    <w:rsid w:val="0059263E"/>
    <w:rsid w:val="00593382"/>
    <w:rsid w:val="00593590"/>
    <w:rsid w:val="005940A8"/>
    <w:rsid w:val="00594D89"/>
    <w:rsid w:val="005952DF"/>
    <w:rsid w:val="005958AE"/>
    <w:rsid w:val="00595C16"/>
    <w:rsid w:val="00596581"/>
    <w:rsid w:val="005974A5"/>
    <w:rsid w:val="005978A7"/>
    <w:rsid w:val="00597A11"/>
    <w:rsid w:val="00597A33"/>
    <w:rsid w:val="00597E7A"/>
    <w:rsid w:val="005A00A6"/>
    <w:rsid w:val="005A129D"/>
    <w:rsid w:val="005A1526"/>
    <w:rsid w:val="005A1F36"/>
    <w:rsid w:val="005A4192"/>
    <w:rsid w:val="005A46F0"/>
    <w:rsid w:val="005A5AEF"/>
    <w:rsid w:val="005A6A82"/>
    <w:rsid w:val="005A6D72"/>
    <w:rsid w:val="005A7475"/>
    <w:rsid w:val="005A783F"/>
    <w:rsid w:val="005A7F9D"/>
    <w:rsid w:val="005B0616"/>
    <w:rsid w:val="005B1315"/>
    <w:rsid w:val="005B13E6"/>
    <w:rsid w:val="005B216A"/>
    <w:rsid w:val="005B26CD"/>
    <w:rsid w:val="005B34D3"/>
    <w:rsid w:val="005B3753"/>
    <w:rsid w:val="005B3B74"/>
    <w:rsid w:val="005B3F66"/>
    <w:rsid w:val="005B4038"/>
    <w:rsid w:val="005B429E"/>
    <w:rsid w:val="005B4707"/>
    <w:rsid w:val="005B4961"/>
    <w:rsid w:val="005B4BBC"/>
    <w:rsid w:val="005B59F4"/>
    <w:rsid w:val="005B66F6"/>
    <w:rsid w:val="005B68F6"/>
    <w:rsid w:val="005B6923"/>
    <w:rsid w:val="005B7A4F"/>
    <w:rsid w:val="005B7C8D"/>
    <w:rsid w:val="005B7F9D"/>
    <w:rsid w:val="005C03FB"/>
    <w:rsid w:val="005C04CE"/>
    <w:rsid w:val="005C064F"/>
    <w:rsid w:val="005C0780"/>
    <w:rsid w:val="005C0988"/>
    <w:rsid w:val="005C0F05"/>
    <w:rsid w:val="005C0FC3"/>
    <w:rsid w:val="005C1271"/>
    <w:rsid w:val="005C162A"/>
    <w:rsid w:val="005C2BB6"/>
    <w:rsid w:val="005C2C3B"/>
    <w:rsid w:val="005C349A"/>
    <w:rsid w:val="005C3F77"/>
    <w:rsid w:val="005C49C8"/>
    <w:rsid w:val="005C64CE"/>
    <w:rsid w:val="005C6793"/>
    <w:rsid w:val="005C67F6"/>
    <w:rsid w:val="005C6AB5"/>
    <w:rsid w:val="005C6B91"/>
    <w:rsid w:val="005C6DAB"/>
    <w:rsid w:val="005C6E23"/>
    <w:rsid w:val="005C715D"/>
    <w:rsid w:val="005C76C9"/>
    <w:rsid w:val="005C7DBB"/>
    <w:rsid w:val="005C7E13"/>
    <w:rsid w:val="005D0782"/>
    <w:rsid w:val="005D09A8"/>
    <w:rsid w:val="005D0D36"/>
    <w:rsid w:val="005D0D64"/>
    <w:rsid w:val="005D0F0E"/>
    <w:rsid w:val="005D0F82"/>
    <w:rsid w:val="005D18DF"/>
    <w:rsid w:val="005D1E7C"/>
    <w:rsid w:val="005D2BF3"/>
    <w:rsid w:val="005D3031"/>
    <w:rsid w:val="005D3310"/>
    <w:rsid w:val="005D3384"/>
    <w:rsid w:val="005D3452"/>
    <w:rsid w:val="005D34C8"/>
    <w:rsid w:val="005D4E42"/>
    <w:rsid w:val="005D504F"/>
    <w:rsid w:val="005D5A55"/>
    <w:rsid w:val="005D6234"/>
    <w:rsid w:val="005D66F2"/>
    <w:rsid w:val="005D6860"/>
    <w:rsid w:val="005D6D1A"/>
    <w:rsid w:val="005D6F19"/>
    <w:rsid w:val="005D6FBB"/>
    <w:rsid w:val="005D71B0"/>
    <w:rsid w:val="005D7371"/>
    <w:rsid w:val="005D7A5B"/>
    <w:rsid w:val="005D7BE2"/>
    <w:rsid w:val="005D7C34"/>
    <w:rsid w:val="005D7C83"/>
    <w:rsid w:val="005E0916"/>
    <w:rsid w:val="005E0A97"/>
    <w:rsid w:val="005E0E27"/>
    <w:rsid w:val="005E0E70"/>
    <w:rsid w:val="005E1187"/>
    <w:rsid w:val="005E180D"/>
    <w:rsid w:val="005E19D2"/>
    <w:rsid w:val="005E1A01"/>
    <w:rsid w:val="005E28F1"/>
    <w:rsid w:val="005E2A45"/>
    <w:rsid w:val="005E3D96"/>
    <w:rsid w:val="005E40D9"/>
    <w:rsid w:val="005E435A"/>
    <w:rsid w:val="005E44B9"/>
    <w:rsid w:val="005E5201"/>
    <w:rsid w:val="005E5CA9"/>
    <w:rsid w:val="005E62A6"/>
    <w:rsid w:val="005E634B"/>
    <w:rsid w:val="005E6A00"/>
    <w:rsid w:val="005E70A7"/>
    <w:rsid w:val="005E7801"/>
    <w:rsid w:val="005E78EC"/>
    <w:rsid w:val="005E79B3"/>
    <w:rsid w:val="005F0219"/>
    <w:rsid w:val="005F070A"/>
    <w:rsid w:val="005F0C3A"/>
    <w:rsid w:val="005F10B2"/>
    <w:rsid w:val="005F1529"/>
    <w:rsid w:val="005F15D7"/>
    <w:rsid w:val="005F1BBA"/>
    <w:rsid w:val="005F1C0F"/>
    <w:rsid w:val="005F1FC1"/>
    <w:rsid w:val="005F4C6A"/>
    <w:rsid w:val="005F4F5A"/>
    <w:rsid w:val="005F5264"/>
    <w:rsid w:val="005F5548"/>
    <w:rsid w:val="005F5E6C"/>
    <w:rsid w:val="005F651E"/>
    <w:rsid w:val="005F6EFA"/>
    <w:rsid w:val="005F77D6"/>
    <w:rsid w:val="005F797C"/>
    <w:rsid w:val="005F7F8D"/>
    <w:rsid w:val="006007E3"/>
    <w:rsid w:val="00600AA3"/>
    <w:rsid w:val="00600C4A"/>
    <w:rsid w:val="00600F75"/>
    <w:rsid w:val="00601015"/>
    <w:rsid w:val="006010B9"/>
    <w:rsid w:val="0060152A"/>
    <w:rsid w:val="00601846"/>
    <w:rsid w:val="006024FB"/>
    <w:rsid w:val="006026F3"/>
    <w:rsid w:val="006030A9"/>
    <w:rsid w:val="00603213"/>
    <w:rsid w:val="00603614"/>
    <w:rsid w:val="00603665"/>
    <w:rsid w:val="006039C3"/>
    <w:rsid w:val="00603AA8"/>
    <w:rsid w:val="0060424D"/>
    <w:rsid w:val="00604384"/>
    <w:rsid w:val="00604AC2"/>
    <w:rsid w:val="006057AE"/>
    <w:rsid w:val="006057CE"/>
    <w:rsid w:val="006061B7"/>
    <w:rsid w:val="0060621F"/>
    <w:rsid w:val="00606A5D"/>
    <w:rsid w:val="00606DD6"/>
    <w:rsid w:val="00606F8E"/>
    <w:rsid w:val="00607EF4"/>
    <w:rsid w:val="006103F6"/>
    <w:rsid w:val="00611136"/>
    <w:rsid w:val="006111BD"/>
    <w:rsid w:val="00611813"/>
    <w:rsid w:val="00612584"/>
    <w:rsid w:val="00612624"/>
    <w:rsid w:val="006144E7"/>
    <w:rsid w:val="00614559"/>
    <w:rsid w:val="006155D2"/>
    <w:rsid w:val="00615BB3"/>
    <w:rsid w:val="00615C23"/>
    <w:rsid w:val="0061651D"/>
    <w:rsid w:val="00617469"/>
    <w:rsid w:val="00617483"/>
    <w:rsid w:val="006174A3"/>
    <w:rsid w:val="006208AD"/>
    <w:rsid w:val="00620FBA"/>
    <w:rsid w:val="00621196"/>
    <w:rsid w:val="00621475"/>
    <w:rsid w:val="006215D7"/>
    <w:rsid w:val="0062165A"/>
    <w:rsid w:val="006217E9"/>
    <w:rsid w:val="00621863"/>
    <w:rsid w:val="00622302"/>
    <w:rsid w:val="00622413"/>
    <w:rsid w:val="006229B7"/>
    <w:rsid w:val="00622FEE"/>
    <w:rsid w:val="00623018"/>
    <w:rsid w:val="0062307D"/>
    <w:rsid w:val="006238D0"/>
    <w:rsid w:val="00623B86"/>
    <w:rsid w:val="0062408A"/>
    <w:rsid w:val="006240EB"/>
    <w:rsid w:val="0062458D"/>
    <w:rsid w:val="006245D7"/>
    <w:rsid w:val="006246C6"/>
    <w:rsid w:val="0062470C"/>
    <w:rsid w:val="00624BD0"/>
    <w:rsid w:val="00624CD0"/>
    <w:rsid w:val="00625159"/>
    <w:rsid w:val="00625413"/>
    <w:rsid w:val="0062562B"/>
    <w:rsid w:val="006257C6"/>
    <w:rsid w:val="00625F0E"/>
    <w:rsid w:val="0062627C"/>
    <w:rsid w:val="006263CD"/>
    <w:rsid w:val="00626663"/>
    <w:rsid w:val="00627A08"/>
    <w:rsid w:val="00627BAD"/>
    <w:rsid w:val="00630690"/>
    <w:rsid w:val="006309CB"/>
    <w:rsid w:val="00630A18"/>
    <w:rsid w:val="0063101B"/>
    <w:rsid w:val="006314BE"/>
    <w:rsid w:val="00631CB0"/>
    <w:rsid w:val="00632B3D"/>
    <w:rsid w:val="0063376F"/>
    <w:rsid w:val="006340EB"/>
    <w:rsid w:val="00634563"/>
    <w:rsid w:val="00634849"/>
    <w:rsid w:val="00635230"/>
    <w:rsid w:val="00635296"/>
    <w:rsid w:val="00635362"/>
    <w:rsid w:val="00635995"/>
    <w:rsid w:val="00635D13"/>
    <w:rsid w:val="006360AE"/>
    <w:rsid w:val="0063622E"/>
    <w:rsid w:val="0063629A"/>
    <w:rsid w:val="0063650C"/>
    <w:rsid w:val="00636E21"/>
    <w:rsid w:val="00637499"/>
    <w:rsid w:val="0064018A"/>
    <w:rsid w:val="00640489"/>
    <w:rsid w:val="006404A5"/>
    <w:rsid w:val="00640970"/>
    <w:rsid w:val="006428D8"/>
    <w:rsid w:val="00642C31"/>
    <w:rsid w:val="00642FF2"/>
    <w:rsid w:val="00643052"/>
    <w:rsid w:val="00643E76"/>
    <w:rsid w:val="0064417E"/>
    <w:rsid w:val="006458B8"/>
    <w:rsid w:val="00646665"/>
    <w:rsid w:val="00646AF6"/>
    <w:rsid w:val="00650102"/>
    <w:rsid w:val="00650C4E"/>
    <w:rsid w:val="00651456"/>
    <w:rsid w:val="00651BA7"/>
    <w:rsid w:val="0065270D"/>
    <w:rsid w:val="00652AAA"/>
    <w:rsid w:val="006534CB"/>
    <w:rsid w:val="00653ABA"/>
    <w:rsid w:val="006544AF"/>
    <w:rsid w:val="006544DB"/>
    <w:rsid w:val="006551C4"/>
    <w:rsid w:val="0065597F"/>
    <w:rsid w:val="00656446"/>
    <w:rsid w:val="0065657B"/>
    <w:rsid w:val="00656FE8"/>
    <w:rsid w:val="006576BF"/>
    <w:rsid w:val="006577BA"/>
    <w:rsid w:val="00660995"/>
    <w:rsid w:val="0066169C"/>
    <w:rsid w:val="00662283"/>
    <w:rsid w:val="00662BC0"/>
    <w:rsid w:val="006632A3"/>
    <w:rsid w:val="00663B49"/>
    <w:rsid w:val="00663F42"/>
    <w:rsid w:val="00664AAE"/>
    <w:rsid w:val="0066503F"/>
    <w:rsid w:val="00665ADE"/>
    <w:rsid w:val="00665F3A"/>
    <w:rsid w:val="006665B5"/>
    <w:rsid w:val="006666E9"/>
    <w:rsid w:val="00666EB2"/>
    <w:rsid w:val="00667875"/>
    <w:rsid w:val="00667EDC"/>
    <w:rsid w:val="00671917"/>
    <w:rsid w:val="00671A69"/>
    <w:rsid w:val="00671E68"/>
    <w:rsid w:val="00671FB4"/>
    <w:rsid w:val="0067203D"/>
    <w:rsid w:val="006720E3"/>
    <w:rsid w:val="0067226E"/>
    <w:rsid w:val="00672304"/>
    <w:rsid w:val="00672F9F"/>
    <w:rsid w:val="00673183"/>
    <w:rsid w:val="00673AD2"/>
    <w:rsid w:val="00673F29"/>
    <w:rsid w:val="006741A0"/>
    <w:rsid w:val="00675777"/>
    <w:rsid w:val="00676020"/>
    <w:rsid w:val="006760EA"/>
    <w:rsid w:val="0067662E"/>
    <w:rsid w:val="00676889"/>
    <w:rsid w:val="00676936"/>
    <w:rsid w:val="00676ACE"/>
    <w:rsid w:val="00680E06"/>
    <w:rsid w:val="00680ECB"/>
    <w:rsid w:val="00681FC2"/>
    <w:rsid w:val="00683EDF"/>
    <w:rsid w:val="006840EF"/>
    <w:rsid w:val="00684586"/>
    <w:rsid w:val="00684B04"/>
    <w:rsid w:val="00684FFB"/>
    <w:rsid w:val="00685E54"/>
    <w:rsid w:val="00685E57"/>
    <w:rsid w:val="00686056"/>
    <w:rsid w:val="0068611E"/>
    <w:rsid w:val="006864AE"/>
    <w:rsid w:val="00686CBC"/>
    <w:rsid w:val="006873E9"/>
    <w:rsid w:val="006874CF"/>
    <w:rsid w:val="0068773E"/>
    <w:rsid w:val="006879E9"/>
    <w:rsid w:val="00687BA7"/>
    <w:rsid w:val="00687F5C"/>
    <w:rsid w:val="0069007A"/>
    <w:rsid w:val="00690581"/>
    <w:rsid w:val="006912F1"/>
    <w:rsid w:val="006914CF"/>
    <w:rsid w:val="00691B7A"/>
    <w:rsid w:val="00691F99"/>
    <w:rsid w:val="00692360"/>
    <w:rsid w:val="006931AE"/>
    <w:rsid w:val="0069348E"/>
    <w:rsid w:val="006936DF"/>
    <w:rsid w:val="0069434F"/>
    <w:rsid w:val="00694467"/>
    <w:rsid w:val="0069453C"/>
    <w:rsid w:val="006951A5"/>
    <w:rsid w:val="00695712"/>
    <w:rsid w:val="00695868"/>
    <w:rsid w:val="0069593E"/>
    <w:rsid w:val="006959D5"/>
    <w:rsid w:val="0069664D"/>
    <w:rsid w:val="00696B04"/>
    <w:rsid w:val="00696DC3"/>
    <w:rsid w:val="00697A16"/>
    <w:rsid w:val="00697FCF"/>
    <w:rsid w:val="006A0888"/>
    <w:rsid w:val="006A0A72"/>
    <w:rsid w:val="006A103D"/>
    <w:rsid w:val="006A134E"/>
    <w:rsid w:val="006A181A"/>
    <w:rsid w:val="006A2450"/>
    <w:rsid w:val="006A249A"/>
    <w:rsid w:val="006A2FC3"/>
    <w:rsid w:val="006A32D7"/>
    <w:rsid w:val="006A44B3"/>
    <w:rsid w:val="006A49B1"/>
    <w:rsid w:val="006A4DAE"/>
    <w:rsid w:val="006A516B"/>
    <w:rsid w:val="006A6132"/>
    <w:rsid w:val="006A6141"/>
    <w:rsid w:val="006A6299"/>
    <w:rsid w:val="006A6BE2"/>
    <w:rsid w:val="006A7399"/>
    <w:rsid w:val="006A7CBB"/>
    <w:rsid w:val="006B08EB"/>
    <w:rsid w:val="006B093B"/>
    <w:rsid w:val="006B0F8D"/>
    <w:rsid w:val="006B24F7"/>
    <w:rsid w:val="006B26DB"/>
    <w:rsid w:val="006B29DC"/>
    <w:rsid w:val="006B378A"/>
    <w:rsid w:val="006B3D5D"/>
    <w:rsid w:val="006B5275"/>
    <w:rsid w:val="006B69A3"/>
    <w:rsid w:val="006B6FB5"/>
    <w:rsid w:val="006B702F"/>
    <w:rsid w:val="006B7669"/>
    <w:rsid w:val="006B768B"/>
    <w:rsid w:val="006B78AB"/>
    <w:rsid w:val="006B7DBB"/>
    <w:rsid w:val="006C0BC2"/>
    <w:rsid w:val="006C1294"/>
    <w:rsid w:val="006C17C9"/>
    <w:rsid w:val="006C1AB0"/>
    <w:rsid w:val="006C1BF1"/>
    <w:rsid w:val="006C1FE1"/>
    <w:rsid w:val="006C20CB"/>
    <w:rsid w:val="006C2DE6"/>
    <w:rsid w:val="006C3EB3"/>
    <w:rsid w:val="006C4306"/>
    <w:rsid w:val="006C4B94"/>
    <w:rsid w:val="006C5257"/>
    <w:rsid w:val="006C52CB"/>
    <w:rsid w:val="006C5754"/>
    <w:rsid w:val="006C60FD"/>
    <w:rsid w:val="006C6BCA"/>
    <w:rsid w:val="006C74C4"/>
    <w:rsid w:val="006D01C9"/>
    <w:rsid w:val="006D06F0"/>
    <w:rsid w:val="006D0C98"/>
    <w:rsid w:val="006D0D2D"/>
    <w:rsid w:val="006D0FCB"/>
    <w:rsid w:val="006D1345"/>
    <w:rsid w:val="006D1AAA"/>
    <w:rsid w:val="006D1F85"/>
    <w:rsid w:val="006D225F"/>
    <w:rsid w:val="006D2588"/>
    <w:rsid w:val="006D2F8F"/>
    <w:rsid w:val="006D384A"/>
    <w:rsid w:val="006D40CA"/>
    <w:rsid w:val="006D4124"/>
    <w:rsid w:val="006D4866"/>
    <w:rsid w:val="006D48B0"/>
    <w:rsid w:val="006D4E82"/>
    <w:rsid w:val="006D4FD5"/>
    <w:rsid w:val="006D5A37"/>
    <w:rsid w:val="006D5D58"/>
    <w:rsid w:val="006D684D"/>
    <w:rsid w:val="006D6D23"/>
    <w:rsid w:val="006D733D"/>
    <w:rsid w:val="006D769A"/>
    <w:rsid w:val="006D7759"/>
    <w:rsid w:val="006E07F0"/>
    <w:rsid w:val="006E0B63"/>
    <w:rsid w:val="006E1553"/>
    <w:rsid w:val="006E1A4C"/>
    <w:rsid w:val="006E1EB3"/>
    <w:rsid w:val="006E260B"/>
    <w:rsid w:val="006E2611"/>
    <w:rsid w:val="006E27FD"/>
    <w:rsid w:val="006E36C9"/>
    <w:rsid w:val="006E477D"/>
    <w:rsid w:val="006E48F7"/>
    <w:rsid w:val="006E4CB0"/>
    <w:rsid w:val="006E5078"/>
    <w:rsid w:val="006E5D24"/>
    <w:rsid w:val="006E5DFC"/>
    <w:rsid w:val="006E665D"/>
    <w:rsid w:val="006E6845"/>
    <w:rsid w:val="006E6865"/>
    <w:rsid w:val="006E7469"/>
    <w:rsid w:val="006E7932"/>
    <w:rsid w:val="006E796C"/>
    <w:rsid w:val="006E7DDE"/>
    <w:rsid w:val="006E7FB5"/>
    <w:rsid w:val="006F00DA"/>
    <w:rsid w:val="006F0F88"/>
    <w:rsid w:val="006F12BE"/>
    <w:rsid w:val="006F16E9"/>
    <w:rsid w:val="006F1B51"/>
    <w:rsid w:val="006F2B97"/>
    <w:rsid w:val="006F2C01"/>
    <w:rsid w:val="006F2F81"/>
    <w:rsid w:val="006F2FAB"/>
    <w:rsid w:val="006F3427"/>
    <w:rsid w:val="006F41FD"/>
    <w:rsid w:val="006F45A8"/>
    <w:rsid w:val="006F4CFA"/>
    <w:rsid w:val="006F525A"/>
    <w:rsid w:val="006F5379"/>
    <w:rsid w:val="006F549D"/>
    <w:rsid w:val="006F57CB"/>
    <w:rsid w:val="006F57F5"/>
    <w:rsid w:val="006F67C0"/>
    <w:rsid w:val="006F7CA5"/>
    <w:rsid w:val="0070004E"/>
    <w:rsid w:val="0070061C"/>
    <w:rsid w:val="00700B1F"/>
    <w:rsid w:val="00700BEA"/>
    <w:rsid w:val="007024B1"/>
    <w:rsid w:val="00702DB7"/>
    <w:rsid w:val="007037A7"/>
    <w:rsid w:val="00703F27"/>
    <w:rsid w:val="00704001"/>
    <w:rsid w:val="0070403D"/>
    <w:rsid w:val="007043B1"/>
    <w:rsid w:val="00704C82"/>
    <w:rsid w:val="007052D8"/>
    <w:rsid w:val="0070662F"/>
    <w:rsid w:val="00706904"/>
    <w:rsid w:val="007072EE"/>
    <w:rsid w:val="00710B3E"/>
    <w:rsid w:val="00710D59"/>
    <w:rsid w:val="0071105E"/>
    <w:rsid w:val="00711531"/>
    <w:rsid w:val="00712022"/>
    <w:rsid w:val="007122B1"/>
    <w:rsid w:val="007127DF"/>
    <w:rsid w:val="00712AD9"/>
    <w:rsid w:val="007132C0"/>
    <w:rsid w:val="00713AF9"/>
    <w:rsid w:val="00713B27"/>
    <w:rsid w:val="00714674"/>
    <w:rsid w:val="00714F53"/>
    <w:rsid w:val="00715721"/>
    <w:rsid w:val="00715D8B"/>
    <w:rsid w:val="00715DB7"/>
    <w:rsid w:val="0071632A"/>
    <w:rsid w:val="0071677E"/>
    <w:rsid w:val="00716F96"/>
    <w:rsid w:val="00717258"/>
    <w:rsid w:val="007174DF"/>
    <w:rsid w:val="007177EB"/>
    <w:rsid w:val="007178AF"/>
    <w:rsid w:val="00720170"/>
    <w:rsid w:val="0072062C"/>
    <w:rsid w:val="00721214"/>
    <w:rsid w:val="00722056"/>
    <w:rsid w:val="00722BA7"/>
    <w:rsid w:val="00722BFB"/>
    <w:rsid w:val="00722CB0"/>
    <w:rsid w:val="00722E8A"/>
    <w:rsid w:val="00723394"/>
    <w:rsid w:val="0072365C"/>
    <w:rsid w:val="00723B2E"/>
    <w:rsid w:val="00723CBB"/>
    <w:rsid w:val="00724399"/>
    <w:rsid w:val="00724966"/>
    <w:rsid w:val="00724CEA"/>
    <w:rsid w:val="00724EC3"/>
    <w:rsid w:val="007252C8"/>
    <w:rsid w:val="00725F76"/>
    <w:rsid w:val="007260CD"/>
    <w:rsid w:val="007261DB"/>
    <w:rsid w:val="007266ED"/>
    <w:rsid w:val="00726B05"/>
    <w:rsid w:val="00727620"/>
    <w:rsid w:val="0073082E"/>
    <w:rsid w:val="00730B18"/>
    <w:rsid w:val="007311DA"/>
    <w:rsid w:val="00731D7A"/>
    <w:rsid w:val="007329A5"/>
    <w:rsid w:val="00732FB1"/>
    <w:rsid w:val="00733401"/>
    <w:rsid w:val="0073370B"/>
    <w:rsid w:val="00733813"/>
    <w:rsid w:val="00734169"/>
    <w:rsid w:val="00734204"/>
    <w:rsid w:val="007348D1"/>
    <w:rsid w:val="00735217"/>
    <w:rsid w:val="007352BC"/>
    <w:rsid w:val="00735DE0"/>
    <w:rsid w:val="00735F8E"/>
    <w:rsid w:val="0073601A"/>
    <w:rsid w:val="0073611C"/>
    <w:rsid w:val="007361CE"/>
    <w:rsid w:val="007364D1"/>
    <w:rsid w:val="007365D1"/>
    <w:rsid w:val="007366E0"/>
    <w:rsid w:val="0073705E"/>
    <w:rsid w:val="007375C4"/>
    <w:rsid w:val="007401B6"/>
    <w:rsid w:val="00740295"/>
    <w:rsid w:val="00740320"/>
    <w:rsid w:val="00740F9D"/>
    <w:rsid w:val="0074211F"/>
    <w:rsid w:val="00742A1F"/>
    <w:rsid w:val="0074331E"/>
    <w:rsid w:val="00743F3C"/>
    <w:rsid w:val="0074453D"/>
    <w:rsid w:val="00744877"/>
    <w:rsid w:val="00744912"/>
    <w:rsid w:val="00744C2C"/>
    <w:rsid w:val="00745034"/>
    <w:rsid w:val="00745A4C"/>
    <w:rsid w:val="00745A71"/>
    <w:rsid w:val="00745BAB"/>
    <w:rsid w:val="00745DF0"/>
    <w:rsid w:val="00745E4D"/>
    <w:rsid w:val="00746AC6"/>
    <w:rsid w:val="00746D7C"/>
    <w:rsid w:val="00747111"/>
    <w:rsid w:val="007476AE"/>
    <w:rsid w:val="007477A9"/>
    <w:rsid w:val="00747897"/>
    <w:rsid w:val="00747DB6"/>
    <w:rsid w:val="00747DCB"/>
    <w:rsid w:val="00750880"/>
    <w:rsid w:val="00750E45"/>
    <w:rsid w:val="00750FCE"/>
    <w:rsid w:val="00751057"/>
    <w:rsid w:val="007511E2"/>
    <w:rsid w:val="007519C7"/>
    <w:rsid w:val="007523DE"/>
    <w:rsid w:val="007524E3"/>
    <w:rsid w:val="007532A3"/>
    <w:rsid w:val="0075368E"/>
    <w:rsid w:val="007536CA"/>
    <w:rsid w:val="00753D13"/>
    <w:rsid w:val="00754228"/>
    <w:rsid w:val="00754554"/>
    <w:rsid w:val="00754E47"/>
    <w:rsid w:val="00755028"/>
    <w:rsid w:val="00755F94"/>
    <w:rsid w:val="0075609F"/>
    <w:rsid w:val="00756508"/>
    <w:rsid w:val="007567FC"/>
    <w:rsid w:val="00756F89"/>
    <w:rsid w:val="007576CD"/>
    <w:rsid w:val="00757755"/>
    <w:rsid w:val="0075A309"/>
    <w:rsid w:val="00760228"/>
    <w:rsid w:val="00760448"/>
    <w:rsid w:val="00760449"/>
    <w:rsid w:val="007604F9"/>
    <w:rsid w:val="0076088C"/>
    <w:rsid w:val="00761BA7"/>
    <w:rsid w:val="00762856"/>
    <w:rsid w:val="00762971"/>
    <w:rsid w:val="007636D0"/>
    <w:rsid w:val="00763BB6"/>
    <w:rsid w:val="0076410D"/>
    <w:rsid w:val="0076563B"/>
    <w:rsid w:val="00766473"/>
    <w:rsid w:val="007665BE"/>
    <w:rsid w:val="007666B0"/>
    <w:rsid w:val="00766E98"/>
    <w:rsid w:val="007675C2"/>
    <w:rsid w:val="007675FA"/>
    <w:rsid w:val="00770636"/>
    <w:rsid w:val="00770728"/>
    <w:rsid w:val="00771932"/>
    <w:rsid w:val="00771A8A"/>
    <w:rsid w:val="00772908"/>
    <w:rsid w:val="007738A5"/>
    <w:rsid w:val="007744A7"/>
    <w:rsid w:val="007748BA"/>
    <w:rsid w:val="00774ECC"/>
    <w:rsid w:val="007756D4"/>
    <w:rsid w:val="00775D99"/>
    <w:rsid w:val="007760B2"/>
    <w:rsid w:val="00776DC6"/>
    <w:rsid w:val="007771CC"/>
    <w:rsid w:val="00777BEA"/>
    <w:rsid w:val="00777E2F"/>
    <w:rsid w:val="00777E5C"/>
    <w:rsid w:val="00777F18"/>
    <w:rsid w:val="00780B48"/>
    <w:rsid w:val="00780E85"/>
    <w:rsid w:val="00781D81"/>
    <w:rsid w:val="007821C3"/>
    <w:rsid w:val="00782DD0"/>
    <w:rsid w:val="007832F6"/>
    <w:rsid w:val="0078342C"/>
    <w:rsid w:val="0078362D"/>
    <w:rsid w:val="00783ABC"/>
    <w:rsid w:val="00783C35"/>
    <w:rsid w:val="00783D24"/>
    <w:rsid w:val="00783D79"/>
    <w:rsid w:val="00784176"/>
    <w:rsid w:val="00784A86"/>
    <w:rsid w:val="0078524F"/>
    <w:rsid w:val="00785BBE"/>
    <w:rsid w:val="00785E0F"/>
    <w:rsid w:val="00785F56"/>
    <w:rsid w:val="007869BF"/>
    <w:rsid w:val="00786C79"/>
    <w:rsid w:val="007871F1"/>
    <w:rsid w:val="007879C3"/>
    <w:rsid w:val="00787A0A"/>
    <w:rsid w:val="00790280"/>
    <w:rsid w:val="00791081"/>
    <w:rsid w:val="007910FB"/>
    <w:rsid w:val="007915D1"/>
    <w:rsid w:val="00791BFF"/>
    <w:rsid w:val="00791D6D"/>
    <w:rsid w:val="00792868"/>
    <w:rsid w:val="00793941"/>
    <w:rsid w:val="00794AA4"/>
    <w:rsid w:val="00795032"/>
    <w:rsid w:val="007951D5"/>
    <w:rsid w:val="00795286"/>
    <w:rsid w:val="0079608A"/>
    <w:rsid w:val="007961BF"/>
    <w:rsid w:val="0079662B"/>
    <w:rsid w:val="0079792D"/>
    <w:rsid w:val="00797D20"/>
    <w:rsid w:val="00797F66"/>
    <w:rsid w:val="007A0B8B"/>
    <w:rsid w:val="007A145E"/>
    <w:rsid w:val="007A14DD"/>
    <w:rsid w:val="007A18D3"/>
    <w:rsid w:val="007A1B4D"/>
    <w:rsid w:val="007A1C44"/>
    <w:rsid w:val="007A1CC2"/>
    <w:rsid w:val="007A1D36"/>
    <w:rsid w:val="007A23DA"/>
    <w:rsid w:val="007A26DE"/>
    <w:rsid w:val="007A2C03"/>
    <w:rsid w:val="007A5AF3"/>
    <w:rsid w:val="007A62C2"/>
    <w:rsid w:val="007A63F2"/>
    <w:rsid w:val="007A64C3"/>
    <w:rsid w:val="007A6528"/>
    <w:rsid w:val="007A6959"/>
    <w:rsid w:val="007A6A54"/>
    <w:rsid w:val="007A6C4E"/>
    <w:rsid w:val="007A76A1"/>
    <w:rsid w:val="007A7AFF"/>
    <w:rsid w:val="007B03FF"/>
    <w:rsid w:val="007B07F3"/>
    <w:rsid w:val="007B084C"/>
    <w:rsid w:val="007B1227"/>
    <w:rsid w:val="007B1BE1"/>
    <w:rsid w:val="007B25AB"/>
    <w:rsid w:val="007B289A"/>
    <w:rsid w:val="007B29D7"/>
    <w:rsid w:val="007B31C8"/>
    <w:rsid w:val="007B4315"/>
    <w:rsid w:val="007B5942"/>
    <w:rsid w:val="007B5D54"/>
    <w:rsid w:val="007B6552"/>
    <w:rsid w:val="007C170B"/>
    <w:rsid w:val="007C25F2"/>
    <w:rsid w:val="007C2A4A"/>
    <w:rsid w:val="007C30E2"/>
    <w:rsid w:val="007C35E8"/>
    <w:rsid w:val="007C4076"/>
    <w:rsid w:val="007C43BA"/>
    <w:rsid w:val="007C47B1"/>
    <w:rsid w:val="007C5127"/>
    <w:rsid w:val="007C5174"/>
    <w:rsid w:val="007C5E88"/>
    <w:rsid w:val="007C60BD"/>
    <w:rsid w:val="007C6154"/>
    <w:rsid w:val="007C66FB"/>
    <w:rsid w:val="007C749D"/>
    <w:rsid w:val="007C7C6C"/>
    <w:rsid w:val="007D02B3"/>
    <w:rsid w:val="007D0668"/>
    <w:rsid w:val="007D0A4B"/>
    <w:rsid w:val="007D11C1"/>
    <w:rsid w:val="007D12CD"/>
    <w:rsid w:val="007D1547"/>
    <w:rsid w:val="007D1B5D"/>
    <w:rsid w:val="007D2392"/>
    <w:rsid w:val="007D2A64"/>
    <w:rsid w:val="007D2ACF"/>
    <w:rsid w:val="007D2BCD"/>
    <w:rsid w:val="007D2C7F"/>
    <w:rsid w:val="007D2FD7"/>
    <w:rsid w:val="007D306C"/>
    <w:rsid w:val="007D378C"/>
    <w:rsid w:val="007D39A3"/>
    <w:rsid w:val="007D5B48"/>
    <w:rsid w:val="007D5D23"/>
    <w:rsid w:val="007D6BEE"/>
    <w:rsid w:val="007D73AB"/>
    <w:rsid w:val="007E00D5"/>
    <w:rsid w:val="007E016D"/>
    <w:rsid w:val="007E065A"/>
    <w:rsid w:val="007E0E80"/>
    <w:rsid w:val="007E120A"/>
    <w:rsid w:val="007E15E1"/>
    <w:rsid w:val="007E22ED"/>
    <w:rsid w:val="007E2453"/>
    <w:rsid w:val="007E250B"/>
    <w:rsid w:val="007E2AFD"/>
    <w:rsid w:val="007E3057"/>
    <w:rsid w:val="007E329E"/>
    <w:rsid w:val="007E356C"/>
    <w:rsid w:val="007E400D"/>
    <w:rsid w:val="007E420E"/>
    <w:rsid w:val="007E4A60"/>
    <w:rsid w:val="007E4B4F"/>
    <w:rsid w:val="007E4BFF"/>
    <w:rsid w:val="007E4C62"/>
    <w:rsid w:val="007E50FC"/>
    <w:rsid w:val="007E576E"/>
    <w:rsid w:val="007E594F"/>
    <w:rsid w:val="007E5D99"/>
    <w:rsid w:val="007E6231"/>
    <w:rsid w:val="007E63CD"/>
    <w:rsid w:val="007E6764"/>
    <w:rsid w:val="007E6869"/>
    <w:rsid w:val="007E6C3E"/>
    <w:rsid w:val="007E6D3D"/>
    <w:rsid w:val="007E6D9D"/>
    <w:rsid w:val="007E7552"/>
    <w:rsid w:val="007E76B3"/>
    <w:rsid w:val="007E7765"/>
    <w:rsid w:val="007E78F5"/>
    <w:rsid w:val="007E79A2"/>
    <w:rsid w:val="007E7E24"/>
    <w:rsid w:val="007F00CF"/>
    <w:rsid w:val="007F0B5C"/>
    <w:rsid w:val="007F0D42"/>
    <w:rsid w:val="007F1105"/>
    <w:rsid w:val="007F1149"/>
    <w:rsid w:val="007F1CAD"/>
    <w:rsid w:val="007F1DE4"/>
    <w:rsid w:val="007F2367"/>
    <w:rsid w:val="007F2C01"/>
    <w:rsid w:val="007F47A5"/>
    <w:rsid w:val="007F4B3B"/>
    <w:rsid w:val="007F56CB"/>
    <w:rsid w:val="007F579C"/>
    <w:rsid w:val="007F5EBA"/>
    <w:rsid w:val="007F6948"/>
    <w:rsid w:val="00800458"/>
    <w:rsid w:val="00800A2A"/>
    <w:rsid w:val="00800C3C"/>
    <w:rsid w:val="0080118B"/>
    <w:rsid w:val="00801192"/>
    <w:rsid w:val="0080151C"/>
    <w:rsid w:val="0080182E"/>
    <w:rsid w:val="00801FFC"/>
    <w:rsid w:val="00802594"/>
    <w:rsid w:val="0080286B"/>
    <w:rsid w:val="00802A18"/>
    <w:rsid w:val="00802D70"/>
    <w:rsid w:val="0080365E"/>
    <w:rsid w:val="00803BC8"/>
    <w:rsid w:val="0080462B"/>
    <w:rsid w:val="008049E0"/>
    <w:rsid w:val="00804AEF"/>
    <w:rsid w:val="00804CD3"/>
    <w:rsid w:val="00804D41"/>
    <w:rsid w:val="00804DA9"/>
    <w:rsid w:val="00805014"/>
    <w:rsid w:val="00805365"/>
    <w:rsid w:val="008053A4"/>
    <w:rsid w:val="00806347"/>
    <w:rsid w:val="00806375"/>
    <w:rsid w:val="00806A38"/>
    <w:rsid w:val="00807259"/>
    <w:rsid w:val="00807448"/>
    <w:rsid w:val="0080746C"/>
    <w:rsid w:val="00807D05"/>
    <w:rsid w:val="0081000E"/>
    <w:rsid w:val="00810426"/>
    <w:rsid w:val="00810608"/>
    <w:rsid w:val="00810EE3"/>
    <w:rsid w:val="00810FDD"/>
    <w:rsid w:val="00811CAF"/>
    <w:rsid w:val="00811F0A"/>
    <w:rsid w:val="008122E6"/>
    <w:rsid w:val="0081233F"/>
    <w:rsid w:val="008136E4"/>
    <w:rsid w:val="00813FB7"/>
    <w:rsid w:val="008141FA"/>
    <w:rsid w:val="0081444F"/>
    <w:rsid w:val="0081471D"/>
    <w:rsid w:val="0081571B"/>
    <w:rsid w:val="00815B90"/>
    <w:rsid w:val="00815EB7"/>
    <w:rsid w:val="0081664A"/>
    <w:rsid w:val="00816A17"/>
    <w:rsid w:val="00816A45"/>
    <w:rsid w:val="00816ED9"/>
    <w:rsid w:val="00817216"/>
    <w:rsid w:val="00817632"/>
    <w:rsid w:val="008176C4"/>
    <w:rsid w:val="00817DD2"/>
    <w:rsid w:val="00820D73"/>
    <w:rsid w:val="00820ECD"/>
    <w:rsid w:val="008213E9"/>
    <w:rsid w:val="00821460"/>
    <w:rsid w:val="00821B12"/>
    <w:rsid w:val="00821D3C"/>
    <w:rsid w:val="00822363"/>
    <w:rsid w:val="008237D5"/>
    <w:rsid w:val="00824B0F"/>
    <w:rsid w:val="00824DDF"/>
    <w:rsid w:val="00825610"/>
    <w:rsid w:val="00825D46"/>
    <w:rsid w:val="00826394"/>
    <w:rsid w:val="008264B5"/>
    <w:rsid w:val="0082722A"/>
    <w:rsid w:val="00830880"/>
    <w:rsid w:val="00830AD3"/>
    <w:rsid w:val="00830E0B"/>
    <w:rsid w:val="008310ED"/>
    <w:rsid w:val="008311C7"/>
    <w:rsid w:val="008314F9"/>
    <w:rsid w:val="008315D1"/>
    <w:rsid w:val="008319F0"/>
    <w:rsid w:val="0083292A"/>
    <w:rsid w:val="00833163"/>
    <w:rsid w:val="00833D15"/>
    <w:rsid w:val="00833F4D"/>
    <w:rsid w:val="008344AE"/>
    <w:rsid w:val="00834509"/>
    <w:rsid w:val="0083452D"/>
    <w:rsid w:val="0083567B"/>
    <w:rsid w:val="008358E3"/>
    <w:rsid w:val="00836766"/>
    <w:rsid w:val="008368AA"/>
    <w:rsid w:val="00836DDB"/>
    <w:rsid w:val="00836EFD"/>
    <w:rsid w:val="008375EA"/>
    <w:rsid w:val="0084019A"/>
    <w:rsid w:val="008401B7"/>
    <w:rsid w:val="00840214"/>
    <w:rsid w:val="00840431"/>
    <w:rsid w:val="00840850"/>
    <w:rsid w:val="00840A6C"/>
    <w:rsid w:val="00840AFA"/>
    <w:rsid w:val="00840B6F"/>
    <w:rsid w:val="0084116F"/>
    <w:rsid w:val="00841587"/>
    <w:rsid w:val="00841A56"/>
    <w:rsid w:val="00841D0C"/>
    <w:rsid w:val="00842350"/>
    <w:rsid w:val="00842522"/>
    <w:rsid w:val="00842BA0"/>
    <w:rsid w:val="00842F54"/>
    <w:rsid w:val="00842F93"/>
    <w:rsid w:val="00843733"/>
    <w:rsid w:val="008439C7"/>
    <w:rsid w:val="00843C9B"/>
    <w:rsid w:val="008448EC"/>
    <w:rsid w:val="00844CB1"/>
    <w:rsid w:val="008450C3"/>
    <w:rsid w:val="00845237"/>
    <w:rsid w:val="0084529F"/>
    <w:rsid w:val="008465FF"/>
    <w:rsid w:val="00846875"/>
    <w:rsid w:val="00846A44"/>
    <w:rsid w:val="00846B50"/>
    <w:rsid w:val="00846B9F"/>
    <w:rsid w:val="008472A3"/>
    <w:rsid w:val="00847AAE"/>
    <w:rsid w:val="00847BD8"/>
    <w:rsid w:val="008506BA"/>
    <w:rsid w:val="00850D77"/>
    <w:rsid w:val="0085145E"/>
    <w:rsid w:val="00851605"/>
    <w:rsid w:val="00851C90"/>
    <w:rsid w:val="00852759"/>
    <w:rsid w:val="00852D95"/>
    <w:rsid w:val="00852E26"/>
    <w:rsid w:val="008547CB"/>
    <w:rsid w:val="00854BA8"/>
    <w:rsid w:val="00855119"/>
    <w:rsid w:val="00855AF2"/>
    <w:rsid w:val="00856C57"/>
    <w:rsid w:val="0085732B"/>
    <w:rsid w:val="00857D37"/>
    <w:rsid w:val="00857D93"/>
    <w:rsid w:val="00857DE0"/>
    <w:rsid w:val="008601C5"/>
    <w:rsid w:val="00860639"/>
    <w:rsid w:val="0086094C"/>
    <w:rsid w:val="00860AB6"/>
    <w:rsid w:val="00860BDB"/>
    <w:rsid w:val="0086185E"/>
    <w:rsid w:val="00861962"/>
    <w:rsid w:val="00861BD3"/>
    <w:rsid w:val="00862282"/>
    <w:rsid w:val="008628D2"/>
    <w:rsid w:val="00862D95"/>
    <w:rsid w:val="00862E8F"/>
    <w:rsid w:val="00863291"/>
    <w:rsid w:val="008653AB"/>
    <w:rsid w:val="0086545A"/>
    <w:rsid w:val="00865461"/>
    <w:rsid w:val="00865B97"/>
    <w:rsid w:val="00865DC4"/>
    <w:rsid w:val="00865E6E"/>
    <w:rsid w:val="0086664E"/>
    <w:rsid w:val="008678BE"/>
    <w:rsid w:val="008703C1"/>
    <w:rsid w:val="00870E4C"/>
    <w:rsid w:val="00871173"/>
    <w:rsid w:val="00871383"/>
    <w:rsid w:val="00871CFC"/>
    <w:rsid w:val="008721F4"/>
    <w:rsid w:val="00872E0A"/>
    <w:rsid w:val="0087303B"/>
    <w:rsid w:val="00873604"/>
    <w:rsid w:val="00874F84"/>
    <w:rsid w:val="00875973"/>
    <w:rsid w:val="00876311"/>
    <w:rsid w:val="008773AA"/>
    <w:rsid w:val="00877FA0"/>
    <w:rsid w:val="008805F1"/>
    <w:rsid w:val="00880B68"/>
    <w:rsid w:val="00880D2E"/>
    <w:rsid w:val="00880D50"/>
    <w:rsid w:val="00880DD2"/>
    <w:rsid w:val="00881165"/>
    <w:rsid w:val="008817C9"/>
    <w:rsid w:val="00881804"/>
    <w:rsid w:val="0088232B"/>
    <w:rsid w:val="00882B66"/>
    <w:rsid w:val="008839F3"/>
    <w:rsid w:val="00884969"/>
    <w:rsid w:val="008851B9"/>
    <w:rsid w:val="00885CC2"/>
    <w:rsid w:val="00885EC4"/>
    <w:rsid w:val="00886230"/>
    <w:rsid w:val="0088699A"/>
    <w:rsid w:val="00887181"/>
    <w:rsid w:val="00887383"/>
    <w:rsid w:val="008875BF"/>
    <w:rsid w:val="00887C90"/>
    <w:rsid w:val="00887C95"/>
    <w:rsid w:val="00890097"/>
    <w:rsid w:val="008903CE"/>
    <w:rsid w:val="00890DF5"/>
    <w:rsid w:val="00890FAE"/>
    <w:rsid w:val="008913C9"/>
    <w:rsid w:val="008917D3"/>
    <w:rsid w:val="00891EED"/>
    <w:rsid w:val="00892684"/>
    <w:rsid w:val="00893CEA"/>
    <w:rsid w:val="008946FA"/>
    <w:rsid w:val="0089512A"/>
    <w:rsid w:val="00895207"/>
    <w:rsid w:val="00895622"/>
    <w:rsid w:val="00895F88"/>
    <w:rsid w:val="0089619D"/>
    <w:rsid w:val="00896664"/>
    <w:rsid w:val="0089673F"/>
    <w:rsid w:val="00897045"/>
    <w:rsid w:val="00897A9A"/>
    <w:rsid w:val="00897C60"/>
    <w:rsid w:val="008A0169"/>
    <w:rsid w:val="008A075F"/>
    <w:rsid w:val="008A089D"/>
    <w:rsid w:val="008A0A85"/>
    <w:rsid w:val="008A0FCF"/>
    <w:rsid w:val="008A12F7"/>
    <w:rsid w:val="008A1528"/>
    <w:rsid w:val="008A222F"/>
    <w:rsid w:val="008A2294"/>
    <w:rsid w:val="008A2A42"/>
    <w:rsid w:val="008A43C8"/>
    <w:rsid w:val="008A454A"/>
    <w:rsid w:val="008A4B0E"/>
    <w:rsid w:val="008A4D3C"/>
    <w:rsid w:val="008A5603"/>
    <w:rsid w:val="008A5BF2"/>
    <w:rsid w:val="008A5CE5"/>
    <w:rsid w:val="008A6595"/>
    <w:rsid w:val="008A69BE"/>
    <w:rsid w:val="008A6A38"/>
    <w:rsid w:val="008A6F87"/>
    <w:rsid w:val="008A6FDA"/>
    <w:rsid w:val="008A719B"/>
    <w:rsid w:val="008A7CCC"/>
    <w:rsid w:val="008A7EDA"/>
    <w:rsid w:val="008B015F"/>
    <w:rsid w:val="008B0180"/>
    <w:rsid w:val="008B05F3"/>
    <w:rsid w:val="008B0DE4"/>
    <w:rsid w:val="008B229A"/>
    <w:rsid w:val="008B22C5"/>
    <w:rsid w:val="008B287F"/>
    <w:rsid w:val="008B2C71"/>
    <w:rsid w:val="008B2CB3"/>
    <w:rsid w:val="008B3288"/>
    <w:rsid w:val="008B3368"/>
    <w:rsid w:val="008B476B"/>
    <w:rsid w:val="008B4FC8"/>
    <w:rsid w:val="008B56C4"/>
    <w:rsid w:val="008B5D56"/>
    <w:rsid w:val="008B6773"/>
    <w:rsid w:val="008B693E"/>
    <w:rsid w:val="008B6F38"/>
    <w:rsid w:val="008B706E"/>
    <w:rsid w:val="008C065C"/>
    <w:rsid w:val="008C0B97"/>
    <w:rsid w:val="008C0D04"/>
    <w:rsid w:val="008C1207"/>
    <w:rsid w:val="008C127D"/>
    <w:rsid w:val="008C2875"/>
    <w:rsid w:val="008C2D7B"/>
    <w:rsid w:val="008C2E28"/>
    <w:rsid w:val="008C3151"/>
    <w:rsid w:val="008C331B"/>
    <w:rsid w:val="008C3369"/>
    <w:rsid w:val="008C35C9"/>
    <w:rsid w:val="008C3D1B"/>
    <w:rsid w:val="008C43E4"/>
    <w:rsid w:val="008C4A38"/>
    <w:rsid w:val="008C50E7"/>
    <w:rsid w:val="008C52D1"/>
    <w:rsid w:val="008C534C"/>
    <w:rsid w:val="008C5646"/>
    <w:rsid w:val="008C70B6"/>
    <w:rsid w:val="008D0665"/>
    <w:rsid w:val="008D1A94"/>
    <w:rsid w:val="008D1B06"/>
    <w:rsid w:val="008D1EAB"/>
    <w:rsid w:val="008D3131"/>
    <w:rsid w:val="008D3206"/>
    <w:rsid w:val="008D3B32"/>
    <w:rsid w:val="008D4045"/>
    <w:rsid w:val="008D49F5"/>
    <w:rsid w:val="008D5B6E"/>
    <w:rsid w:val="008D5F60"/>
    <w:rsid w:val="008D6B1A"/>
    <w:rsid w:val="008D780F"/>
    <w:rsid w:val="008E04AD"/>
    <w:rsid w:val="008E0ABC"/>
    <w:rsid w:val="008E0E72"/>
    <w:rsid w:val="008E0E87"/>
    <w:rsid w:val="008E10CB"/>
    <w:rsid w:val="008E10CE"/>
    <w:rsid w:val="008E19A6"/>
    <w:rsid w:val="008E1A51"/>
    <w:rsid w:val="008E1C22"/>
    <w:rsid w:val="008E23E5"/>
    <w:rsid w:val="008E3B0F"/>
    <w:rsid w:val="008E4124"/>
    <w:rsid w:val="008E422D"/>
    <w:rsid w:val="008E4D1E"/>
    <w:rsid w:val="008E4EA0"/>
    <w:rsid w:val="008E5CE4"/>
    <w:rsid w:val="008F03BC"/>
    <w:rsid w:val="008F1382"/>
    <w:rsid w:val="008F1B63"/>
    <w:rsid w:val="008F1DB7"/>
    <w:rsid w:val="008F2D11"/>
    <w:rsid w:val="008F3355"/>
    <w:rsid w:val="008F387D"/>
    <w:rsid w:val="008F396B"/>
    <w:rsid w:val="008F3F81"/>
    <w:rsid w:val="008F4081"/>
    <w:rsid w:val="008F4C17"/>
    <w:rsid w:val="008F5156"/>
    <w:rsid w:val="008F53D3"/>
    <w:rsid w:val="008F5599"/>
    <w:rsid w:val="008F57CD"/>
    <w:rsid w:val="008F5EE0"/>
    <w:rsid w:val="008F6C8C"/>
    <w:rsid w:val="008F727D"/>
    <w:rsid w:val="008F7572"/>
    <w:rsid w:val="008F7E53"/>
    <w:rsid w:val="009000A9"/>
    <w:rsid w:val="00900110"/>
    <w:rsid w:val="009004C3"/>
    <w:rsid w:val="00900AA4"/>
    <w:rsid w:val="00900D30"/>
    <w:rsid w:val="00901357"/>
    <w:rsid w:val="0090149E"/>
    <w:rsid w:val="00901686"/>
    <w:rsid w:val="00902D51"/>
    <w:rsid w:val="00903558"/>
    <w:rsid w:val="009037B7"/>
    <w:rsid w:val="00910F23"/>
    <w:rsid w:val="00911142"/>
    <w:rsid w:val="009112FE"/>
    <w:rsid w:val="009116CE"/>
    <w:rsid w:val="00911CBE"/>
    <w:rsid w:val="0091244C"/>
    <w:rsid w:val="00912B67"/>
    <w:rsid w:val="00913376"/>
    <w:rsid w:val="009135A6"/>
    <w:rsid w:val="009149AB"/>
    <w:rsid w:val="00915245"/>
    <w:rsid w:val="009159AC"/>
    <w:rsid w:val="0091658A"/>
    <w:rsid w:val="00916690"/>
    <w:rsid w:val="00916BCE"/>
    <w:rsid w:val="00916E22"/>
    <w:rsid w:val="00916EFA"/>
    <w:rsid w:val="00917A09"/>
    <w:rsid w:val="009200DC"/>
    <w:rsid w:val="009200EB"/>
    <w:rsid w:val="0092037F"/>
    <w:rsid w:val="009206E4"/>
    <w:rsid w:val="0092091E"/>
    <w:rsid w:val="00920CE2"/>
    <w:rsid w:val="00921497"/>
    <w:rsid w:val="00921C06"/>
    <w:rsid w:val="00921D0E"/>
    <w:rsid w:val="00923040"/>
    <w:rsid w:val="009233A3"/>
    <w:rsid w:val="0092377C"/>
    <w:rsid w:val="00923A1C"/>
    <w:rsid w:val="00923FE9"/>
    <w:rsid w:val="009245A3"/>
    <w:rsid w:val="00924E94"/>
    <w:rsid w:val="0092573A"/>
    <w:rsid w:val="00926119"/>
    <w:rsid w:val="009261F7"/>
    <w:rsid w:val="009263B1"/>
    <w:rsid w:val="00926AEE"/>
    <w:rsid w:val="00926C87"/>
    <w:rsid w:val="009270D6"/>
    <w:rsid w:val="00927CF7"/>
    <w:rsid w:val="00927F54"/>
    <w:rsid w:val="00930433"/>
    <w:rsid w:val="00930DA2"/>
    <w:rsid w:val="009313D6"/>
    <w:rsid w:val="00931A11"/>
    <w:rsid w:val="0093215C"/>
    <w:rsid w:val="0093248A"/>
    <w:rsid w:val="00932CB8"/>
    <w:rsid w:val="009330A5"/>
    <w:rsid w:val="00933834"/>
    <w:rsid w:val="00934558"/>
    <w:rsid w:val="0093594A"/>
    <w:rsid w:val="00935B43"/>
    <w:rsid w:val="0093620A"/>
    <w:rsid w:val="009362D5"/>
    <w:rsid w:val="009362E0"/>
    <w:rsid w:val="00936DCC"/>
    <w:rsid w:val="00937075"/>
    <w:rsid w:val="00937233"/>
    <w:rsid w:val="00937ED7"/>
    <w:rsid w:val="00940479"/>
    <w:rsid w:val="00940537"/>
    <w:rsid w:val="00940619"/>
    <w:rsid w:val="0094070A"/>
    <w:rsid w:val="009407AC"/>
    <w:rsid w:val="00940FE1"/>
    <w:rsid w:val="00941180"/>
    <w:rsid w:val="00941254"/>
    <w:rsid w:val="0094129D"/>
    <w:rsid w:val="00941652"/>
    <w:rsid w:val="00941959"/>
    <w:rsid w:val="00941A35"/>
    <w:rsid w:val="00941BA6"/>
    <w:rsid w:val="0094251B"/>
    <w:rsid w:val="0094338F"/>
    <w:rsid w:val="009437AE"/>
    <w:rsid w:val="009438A6"/>
    <w:rsid w:val="00943960"/>
    <w:rsid w:val="00943A53"/>
    <w:rsid w:val="0094436D"/>
    <w:rsid w:val="0094650F"/>
    <w:rsid w:val="0094657D"/>
    <w:rsid w:val="00947379"/>
    <w:rsid w:val="0095004F"/>
    <w:rsid w:val="0095052F"/>
    <w:rsid w:val="009506E5"/>
    <w:rsid w:val="0095074D"/>
    <w:rsid w:val="00950924"/>
    <w:rsid w:val="00950C5C"/>
    <w:rsid w:val="00950E29"/>
    <w:rsid w:val="00950F7F"/>
    <w:rsid w:val="00951393"/>
    <w:rsid w:val="00951520"/>
    <w:rsid w:val="009526B2"/>
    <w:rsid w:val="009532F5"/>
    <w:rsid w:val="00954796"/>
    <w:rsid w:val="00955DA4"/>
    <w:rsid w:val="00960222"/>
    <w:rsid w:val="00960437"/>
    <w:rsid w:val="009605FD"/>
    <w:rsid w:val="00960D04"/>
    <w:rsid w:val="00961062"/>
    <w:rsid w:val="00961144"/>
    <w:rsid w:val="009615E0"/>
    <w:rsid w:val="0096234F"/>
    <w:rsid w:val="00962788"/>
    <w:rsid w:val="00962B89"/>
    <w:rsid w:val="00963282"/>
    <w:rsid w:val="00963723"/>
    <w:rsid w:val="00963C30"/>
    <w:rsid w:val="00964047"/>
    <w:rsid w:val="00964127"/>
    <w:rsid w:val="009646E8"/>
    <w:rsid w:val="00965058"/>
    <w:rsid w:val="009656F0"/>
    <w:rsid w:val="00965ECE"/>
    <w:rsid w:val="00966021"/>
    <w:rsid w:val="009666E0"/>
    <w:rsid w:val="00967435"/>
    <w:rsid w:val="0096765C"/>
    <w:rsid w:val="0096774E"/>
    <w:rsid w:val="009707CB"/>
    <w:rsid w:val="00970A71"/>
    <w:rsid w:val="009711C3"/>
    <w:rsid w:val="00971416"/>
    <w:rsid w:val="00972535"/>
    <w:rsid w:val="00972D77"/>
    <w:rsid w:val="00973365"/>
    <w:rsid w:val="009738FB"/>
    <w:rsid w:val="00973A1F"/>
    <w:rsid w:val="00974138"/>
    <w:rsid w:val="0097508E"/>
    <w:rsid w:val="00975B50"/>
    <w:rsid w:val="00975B6E"/>
    <w:rsid w:val="009773BF"/>
    <w:rsid w:val="00977F57"/>
    <w:rsid w:val="009803FA"/>
    <w:rsid w:val="0098054A"/>
    <w:rsid w:val="009809F7"/>
    <w:rsid w:val="00980A48"/>
    <w:rsid w:val="00980C93"/>
    <w:rsid w:val="0098107B"/>
    <w:rsid w:val="00981186"/>
    <w:rsid w:val="009816B1"/>
    <w:rsid w:val="00981813"/>
    <w:rsid w:val="0098200C"/>
    <w:rsid w:val="00982D82"/>
    <w:rsid w:val="009835A4"/>
    <w:rsid w:val="009836DC"/>
    <w:rsid w:val="00983771"/>
    <w:rsid w:val="009839EC"/>
    <w:rsid w:val="00983E9E"/>
    <w:rsid w:val="0098472E"/>
    <w:rsid w:val="00984D6D"/>
    <w:rsid w:val="00984E0E"/>
    <w:rsid w:val="00984EE0"/>
    <w:rsid w:val="009863AD"/>
    <w:rsid w:val="00986999"/>
    <w:rsid w:val="00986BD2"/>
    <w:rsid w:val="0098724B"/>
    <w:rsid w:val="0098762F"/>
    <w:rsid w:val="009876E9"/>
    <w:rsid w:val="00987A38"/>
    <w:rsid w:val="00987E10"/>
    <w:rsid w:val="009904DB"/>
    <w:rsid w:val="009905D7"/>
    <w:rsid w:val="009907ED"/>
    <w:rsid w:val="0099144F"/>
    <w:rsid w:val="009917F3"/>
    <w:rsid w:val="00991D48"/>
    <w:rsid w:val="00992103"/>
    <w:rsid w:val="00993852"/>
    <w:rsid w:val="009946C0"/>
    <w:rsid w:val="00994A5F"/>
    <w:rsid w:val="00994D30"/>
    <w:rsid w:val="00995A80"/>
    <w:rsid w:val="00995ADC"/>
    <w:rsid w:val="0099657D"/>
    <w:rsid w:val="00997037"/>
    <w:rsid w:val="009A011F"/>
    <w:rsid w:val="009A0169"/>
    <w:rsid w:val="009A0DBE"/>
    <w:rsid w:val="009A1581"/>
    <w:rsid w:val="009A1816"/>
    <w:rsid w:val="009A2524"/>
    <w:rsid w:val="009A2940"/>
    <w:rsid w:val="009A34CC"/>
    <w:rsid w:val="009A35B5"/>
    <w:rsid w:val="009A37F1"/>
    <w:rsid w:val="009A3C53"/>
    <w:rsid w:val="009A4793"/>
    <w:rsid w:val="009A4854"/>
    <w:rsid w:val="009A4862"/>
    <w:rsid w:val="009A520D"/>
    <w:rsid w:val="009A65AD"/>
    <w:rsid w:val="009A704D"/>
    <w:rsid w:val="009A7B7B"/>
    <w:rsid w:val="009A7C8E"/>
    <w:rsid w:val="009A7FDE"/>
    <w:rsid w:val="009A7FE0"/>
    <w:rsid w:val="009B04D5"/>
    <w:rsid w:val="009B0656"/>
    <w:rsid w:val="009B06AB"/>
    <w:rsid w:val="009B07C6"/>
    <w:rsid w:val="009B1003"/>
    <w:rsid w:val="009B1614"/>
    <w:rsid w:val="009B1878"/>
    <w:rsid w:val="009B18F4"/>
    <w:rsid w:val="009B1974"/>
    <w:rsid w:val="009B1E29"/>
    <w:rsid w:val="009B21DE"/>
    <w:rsid w:val="009B24E2"/>
    <w:rsid w:val="009B25A5"/>
    <w:rsid w:val="009B34A4"/>
    <w:rsid w:val="009B3557"/>
    <w:rsid w:val="009B359F"/>
    <w:rsid w:val="009B3BCF"/>
    <w:rsid w:val="009B4070"/>
    <w:rsid w:val="009B41A7"/>
    <w:rsid w:val="009B43CC"/>
    <w:rsid w:val="009B4AFE"/>
    <w:rsid w:val="009B5BAF"/>
    <w:rsid w:val="009B5F55"/>
    <w:rsid w:val="009B6226"/>
    <w:rsid w:val="009B6649"/>
    <w:rsid w:val="009B687E"/>
    <w:rsid w:val="009B6952"/>
    <w:rsid w:val="009B6C2B"/>
    <w:rsid w:val="009B6DFE"/>
    <w:rsid w:val="009B7356"/>
    <w:rsid w:val="009B7606"/>
    <w:rsid w:val="009B7BB2"/>
    <w:rsid w:val="009C05C8"/>
    <w:rsid w:val="009C10A7"/>
    <w:rsid w:val="009C1552"/>
    <w:rsid w:val="009C22BA"/>
    <w:rsid w:val="009C29F7"/>
    <w:rsid w:val="009C2B5E"/>
    <w:rsid w:val="009C36B7"/>
    <w:rsid w:val="009C3A7C"/>
    <w:rsid w:val="009C3D72"/>
    <w:rsid w:val="009C458F"/>
    <w:rsid w:val="009C4810"/>
    <w:rsid w:val="009C5592"/>
    <w:rsid w:val="009C5647"/>
    <w:rsid w:val="009C572B"/>
    <w:rsid w:val="009C5C58"/>
    <w:rsid w:val="009C5C85"/>
    <w:rsid w:val="009C6AE1"/>
    <w:rsid w:val="009C735C"/>
    <w:rsid w:val="009C74ED"/>
    <w:rsid w:val="009C7697"/>
    <w:rsid w:val="009C771E"/>
    <w:rsid w:val="009C7D00"/>
    <w:rsid w:val="009D0918"/>
    <w:rsid w:val="009D0AEE"/>
    <w:rsid w:val="009D0E05"/>
    <w:rsid w:val="009D0EE9"/>
    <w:rsid w:val="009D1176"/>
    <w:rsid w:val="009D1590"/>
    <w:rsid w:val="009D1678"/>
    <w:rsid w:val="009D1E51"/>
    <w:rsid w:val="009D2449"/>
    <w:rsid w:val="009D24D5"/>
    <w:rsid w:val="009D2934"/>
    <w:rsid w:val="009D293C"/>
    <w:rsid w:val="009D3CC5"/>
    <w:rsid w:val="009D5839"/>
    <w:rsid w:val="009D5ACD"/>
    <w:rsid w:val="009D5B73"/>
    <w:rsid w:val="009D7B7E"/>
    <w:rsid w:val="009E01F2"/>
    <w:rsid w:val="009E053A"/>
    <w:rsid w:val="009E0BDC"/>
    <w:rsid w:val="009E116F"/>
    <w:rsid w:val="009E1D8D"/>
    <w:rsid w:val="009E2418"/>
    <w:rsid w:val="009E2A59"/>
    <w:rsid w:val="009E2B73"/>
    <w:rsid w:val="009E32D2"/>
    <w:rsid w:val="009E359B"/>
    <w:rsid w:val="009E46D5"/>
    <w:rsid w:val="009E494B"/>
    <w:rsid w:val="009E50AA"/>
    <w:rsid w:val="009E50BC"/>
    <w:rsid w:val="009E57E1"/>
    <w:rsid w:val="009E5BF7"/>
    <w:rsid w:val="009E6150"/>
    <w:rsid w:val="009E6F9C"/>
    <w:rsid w:val="009E7A26"/>
    <w:rsid w:val="009E7B3C"/>
    <w:rsid w:val="009F0013"/>
    <w:rsid w:val="009F083F"/>
    <w:rsid w:val="009F0B34"/>
    <w:rsid w:val="009F1176"/>
    <w:rsid w:val="009F1813"/>
    <w:rsid w:val="009F1EA5"/>
    <w:rsid w:val="009F2BEA"/>
    <w:rsid w:val="009F2E4C"/>
    <w:rsid w:val="009F2F76"/>
    <w:rsid w:val="009F3590"/>
    <w:rsid w:val="009F3C1F"/>
    <w:rsid w:val="009F5412"/>
    <w:rsid w:val="009F5BFA"/>
    <w:rsid w:val="009F6995"/>
    <w:rsid w:val="009F6F13"/>
    <w:rsid w:val="009F71C5"/>
    <w:rsid w:val="009F7EB2"/>
    <w:rsid w:val="00A009C7"/>
    <w:rsid w:val="00A00A1A"/>
    <w:rsid w:val="00A00B08"/>
    <w:rsid w:val="00A01D12"/>
    <w:rsid w:val="00A01E08"/>
    <w:rsid w:val="00A0213C"/>
    <w:rsid w:val="00A02575"/>
    <w:rsid w:val="00A028AF"/>
    <w:rsid w:val="00A02D4D"/>
    <w:rsid w:val="00A04A62"/>
    <w:rsid w:val="00A04F26"/>
    <w:rsid w:val="00A05D84"/>
    <w:rsid w:val="00A05FC2"/>
    <w:rsid w:val="00A06701"/>
    <w:rsid w:val="00A06A48"/>
    <w:rsid w:val="00A06DD3"/>
    <w:rsid w:val="00A076F4"/>
    <w:rsid w:val="00A108D4"/>
    <w:rsid w:val="00A10B01"/>
    <w:rsid w:val="00A112E2"/>
    <w:rsid w:val="00A11477"/>
    <w:rsid w:val="00A114DB"/>
    <w:rsid w:val="00A135DB"/>
    <w:rsid w:val="00A13B9E"/>
    <w:rsid w:val="00A14FB3"/>
    <w:rsid w:val="00A1537B"/>
    <w:rsid w:val="00A160E7"/>
    <w:rsid w:val="00A16222"/>
    <w:rsid w:val="00A1639E"/>
    <w:rsid w:val="00A16616"/>
    <w:rsid w:val="00A16685"/>
    <w:rsid w:val="00A17677"/>
    <w:rsid w:val="00A2042C"/>
    <w:rsid w:val="00A20F14"/>
    <w:rsid w:val="00A212A3"/>
    <w:rsid w:val="00A217EB"/>
    <w:rsid w:val="00A22A9A"/>
    <w:rsid w:val="00A22FEC"/>
    <w:rsid w:val="00A23573"/>
    <w:rsid w:val="00A236C1"/>
    <w:rsid w:val="00A23B35"/>
    <w:rsid w:val="00A2434C"/>
    <w:rsid w:val="00A246CC"/>
    <w:rsid w:val="00A2530E"/>
    <w:rsid w:val="00A25732"/>
    <w:rsid w:val="00A25C79"/>
    <w:rsid w:val="00A265FC"/>
    <w:rsid w:val="00A26B53"/>
    <w:rsid w:val="00A27559"/>
    <w:rsid w:val="00A30C9C"/>
    <w:rsid w:val="00A31B67"/>
    <w:rsid w:val="00A32340"/>
    <w:rsid w:val="00A32536"/>
    <w:rsid w:val="00A32E39"/>
    <w:rsid w:val="00A334DD"/>
    <w:rsid w:val="00A33CF4"/>
    <w:rsid w:val="00A33DC7"/>
    <w:rsid w:val="00A34854"/>
    <w:rsid w:val="00A34865"/>
    <w:rsid w:val="00A34B94"/>
    <w:rsid w:val="00A34C76"/>
    <w:rsid w:val="00A35121"/>
    <w:rsid w:val="00A3516F"/>
    <w:rsid w:val="00A354D4"/>
    <w:rsid w:val="00A367CF"/>
    <w:rsid w:val="00A36E8A"/>
    <w:rsid w:val="00A37499"/>
    <w:rsid w:val="00A3751C"/>
    <w:rsid w:val="00A375A2"/>
    <w:rsid w:val="00A3761C"/>
    <w:rsid w:val="00A3784A"/>
    <w:rsid w:val="00A379F2"/>
    <w:rsid w:val="00A37A68"/>
    <w:rsid w:val="00A37A94"/>
    <w:rsid w:val="00A40464"/>
    <w:rsid w:val="00A40E45"/>
    <w:rsid w:val="00A41B55"/>
    <w:rsid w:val="00A41E4F"/>
    <w:rsid w:val="00A4207B"/>
    <w:rsid w:val="00A43AA0"/>
    <w:rsid w:val="00A43B66"/>
    <w:rsid w:val="00A43BA9"/>
    <w:rsid w:val="00A445A7"/>
    <w:rsid w:val="00A44AE4"/>
    <w:rsid w:val="00A44F8B"/>
    <w:rsid w:val="00A452B3"/>
    <w:rsid w:val="00A454BE"/>
    <w:rsid w:val="00A45757"/>
    <w:rsid w:val="00A45B4A"/>
    <w:rsid w:val="00A461E9"/>
    <w:rsid w:val="00A4643B"/>
    <w:rsid w:val="00A466F7"/>
    <w:rsid w:val="00A46DF5"/>
    <w:rsid w:val="00A4748C"/>
    <w:rsid w:val="00A47858"/>
    <w:rsid w:val="00A479FC"/>
    <w:rsid w:val="00A50845"/>
    <w:rsid w:val="00A510B1"/>
    <w:rsid w:val="00A516DA"/>
    <w:rsid w:val="00A52397"/>
    <w:rsid w:val="00A527CE"/>
    <w:rsid w:val="00A533C5"/>
    <w:rsid w:val="00A53A1C"/>
    <w:rsid w:val="00A54EF3"/>
    <w:rsid w:val="00A55020"/>
    <w:rsid w:val="00A55765"/>
    <w:rsid w:val="00A55F43"/>
    <w:rsid w:val="00A567EA"/>
    <w:rsid w:val="00A569CD"/>
    <w:rsid w:val="00A57180"/>
    <w:rsid w:val="00A57356"/>
    <w:rsid w:val="00A574F1"/>
    <w:rsid w:val="00A60005"/>
    <w:rsid w:val="00A60172"/>
    <w:rsid w:val="00A608BB"/>
    <w:rsid w:val="00A62429"/>
    <w:rsid w:val="00A62774"/>
    <w:rsid w:val="00A62B56"/>
    <w:rsid w:val="00A62C38"/>
    <w:rsid w:val="00A638B6"/>
    <w:rsid w:val="00A63CBE"/>
    <w:rsid w:val="00A6415E"/>
    <w:rsid w:val="00A644A1"/>
    <w:rsid w:val="00A64DC8"/>
    <w:rsid w:val="00A64E08"/>
    <w:rsid w:val="00A6553E"/>
    <w:rsid w:val="00A658CE"/>
    <w:rsid w:val="00A66756"/>
    <w:rsid w:val="00A667A0"/>
    <w:rsid w:val="00A6703A"/>
    <w:rsid w:val="00A67F83"/>
    <w:rsid w:val="00A70269"/>
    <w:rsid w:val="00A70846"/>
    <w:rsid w:val="00A70918"/>
    <w:rsid w:val="00A72D26"/>
    <w:rsid w:val="00A733E9"/>
    <w:rsid w:val="00A7349E"/>
    <w:rsid w:val="00A73AE8"/>
    <w:rsid w:val="00A73F7D"/>
    <w:rsid w:val="00A74BE8"/>
    <w:rsid w:val="00A74D1E"/>
    <w:rsid w:val="00A75AE9"/>
    <w:rsid w:val="00A76038"/>
    <w:rsid w:val="00A76E9A"/>
    <w:rsid w:val="00A77B1A"/>
    <w:rsid w:val="00A81138"/>
    <w:rsid w:val="00A81765"/>
    <w:rsid w:val="00A81956"/>
    <w:rsid w:val="00A82C4B"/>
    <w:rsid w:val="00A835CF"/>
    <w:rsid w:val="00A83813"/>
    <w:rsid w:val="00A83FB9"/>
    <w:rsid w:val="00A84541"/>
    <w:rsid w:val="00A84EC5"/>
    <w:rsid w:val="00A851A1"/>
    <w:rsid w:val="00A85373"/>
    <w:rsid w:val="00A85F80"/>
    <w:rsid w:val="00A86358"/>
    <w:rsid w:val="00A863B5"/>
    <w:rsid w:val="00A86B0F"/>
    <w:rsid w:val="00A87007"/>
    <w:rsid w:val="00A87954"/>
    <w:rsid w:val="00A87D44"/>
    <w:rsid w:val="00A87EBA"/>
    <w:rsid w:val="00A90B57"/>
    <w:rsid w:val="00A90E3F"/>
    <w:rsid w:val="00A910DA"/>
    <w:rsid w:val="00A919E8"/>
    <w:rsid w:val="00A91A52"/>
    <w:rsid w:val="00A9216E"/>
    <w:rsid w:val="00A9219B"/>
    <w:rsid w:val="00A926CD"/>
    <w:rsid w:val="00A92AB9"/>
    <w:rsid w:val="00A9341B"/>
    <w:rsid w:val="00A937BE"/>
    <w:rsid w:val="00A93C3C"/>
    <w:rsid w:val="00A94376"/>
    <w:rsid w:val="00A94D36"/>
    <w:rsid w:val="00A9506C"/>
    <w:rsid w:val="00A959B1"/>
    <w:rsid w:val="00A96703"/>
    <w:rsid w:val="00A96D6E"/>
    <w:rsid w:val="00A97C47"/>
    <w:rsid w:val="00AA09AD"/>
    <w:rsid w:val="00AA0ADA"/>
    <w:rsid w:val="00AA12FF"/>
    <w:rsid w:val="00AA1A02"/>
    <w:rsid w:val="00AA2D15"/>
    <w:rsid w:val="00AA33D2"/>
    <w:rsid w:val="00AA34B3"/>
    <w:rsid w:val="00AA3648"/>
    <w:rsid w:val="00AA524E"/>
    <w:rsid w:val="00AA6180"/>
    <w:rsid w:val="00AA65A3"/>
    <w:rsid w:val="00AA6717"/>
    <w:rsid w:val="00AA6B5B"/>
    <w:rsid w:val="00AA6D17"/>
    <w:rsid w:val="00AB0051"/>
    <w:rsid w:val="00AB0467"/>
    <w:rsid w:val="00AB16B0"/>
    <w:rsid w:val="00AB1B43"/>
    <w:rsid w:val="00AB1CCF"/>
    <w:rsid w:val="00AB304D"/>
    <w:rsid w:val="00AB32D5"/>
    <w:rsid w:val="00AB3B51"/>
    <w:rsid w:val="00AB3D0E"/>
    <w:rsid w:val="00AB3E54"/>
    <w:rsid w:val="00AB495D"/>
    <w:rsid w:val="00AB5143"/>
    <w:rsid w:val="00AB54FF"/>
    <w:rsid w:val="00AB5A88"/>
    <w:rsid w:val="00AB6351"/>
    <w:rsid w:val="00AB6949"/>
    <w:rsid w:val="00AB795B"/>
    <w:rsid w:val="00AC0441"/>
    <w:rsid w:val="00AC0C08"/>
    <w:rsid w:val="00AC10A4"/>
    <w:rsid w:val="00AC1530"/>
    <w:rsid w:val="00AC27DA"/>
    <w:rsid w:val="00AC27EF"/>
    <w:rsid w:val="00AC386B"/>
    <w:rsid w:val="00AC3BBF"/>
    <w:rsid w:val="00AC42CA"/>
    <w:rsid w:val="00AC4499"/>
    <w:rsid w:val="00AC5C9D"/>
    <w:rsid w:val="00AC5D84"/>
    <w:rsid w:val="00AC6838"/>
    <w:rsid w:val="00AC69C7"/>
    <w:rsid w:val="00AC6BD1"/>
    <w:rsid w:val="00AC6E1C"/>
    <w:rsid w:val="00AD0405"/>
    <w:rsid w:val="00AD055B"/>
    <w:rsid w:val="00AD11FC"/>
    <w:rsid w:val="00AD2778"/>
    <w:rsid w:val="00AD32CB"/>
    <w:rsid w:val="00AD39A9"/>
    <w:rsid w:val="00AD3E6D"/>
    <w:rsid w:val="00AD4D46"/>
    <w:rsid w:val="00AD5318"/>
    <w:rsid w:val="00AD55AE"/>
    <w:rsid w:val="00AD5DBF"/>
    <w:rsid w:val="00AD5EF7"/>
    <w:rsid w:val="00AD7006"/>
    <w:rsid w:val="00AE01F2"/>
    <w:rsid w:val="00AE0551"/>
    <w:rsid w:val="00AE0DA4"/>
    <w:rsid w:val="00AE121A"/>
    <w:rsid w:val="00AE13FA"/>
    <w:rsid w:val="00AE17E6"/>
    <w:rsid w:val="00AE1BB0"/>
    <w:rsid w:val="00AE1EB0"/>
    <w:rsid w:val="00AE24E4"/>
    <w:rsid w:val="00AE405E"/>
    <w:rsid w:val="00AE47B6"/>
    <w:rsid w:val="00AE527E"/>
    <w:rsid w:val="00AE5668"/>
    <w:rsid w:val="00AE574D"/>
    <w:rsid w:val="00AE59FA"/>
    <w:rsid w:val="00AE5A67"/>
    <w:rsid w:val="00AE602F"/>
    <w:rsid w:val="00AE6358"/>
    <w:rsid w:val="00AE66C2"/>
    <w:rsid w:val="00AF0152"/>
    <w:rsid w:val="00AF1B64"/>
    <w:rsid w:val="00AF2568"/>
    <w:rsid w:val="00AF28C3"/>
    <w:rsid w:val="00AF2B5A"/>
    <w:rsid w:val="00AF2CBF"/>
    <w:rsid w:val="00AF2E16"/>
    <w:rsid w:val="00AF38B6"/>
    <w:rsid w:val="00AF3C25"/>
    <w:rsid w:val="00AF3EC5"/>
    <w:rsid w:val="00AF4BED"/>
    <w:rsid w:val="00AF53C0"/>
    <w:rsid w:val="00AF57DF"/>
    <w:rsid w:val="00AF6124"/>
    <w:rsid w:val="00AF6263"/>
    <w:rsid w:val="00AF62B8"/>
    <w:rsid w:val="00AF6E09"/>
    <w:rsid w:val="00AF7242"/>
    <w:rsid w:val="00B0094C"/>
    <w:rsid w:val="00B00DE0"/>
    <w:rsid w:val="00B00EE7"/>
    <w:rsid w:val="00B01157"/>
    <w:rsid w:val="00B01F90"/>
    <w:rsid w:val="00B028B3"/>
    <w:rsid w:val="00B02912"/>
    <w:rsid w:val="00B02C47"/>
    <w:rsid w:val="00B03652"/>
    <w:rsid w:val="00B038E2"/>
    <w:rsid w:val="00B041E6"/>
    <w:rsid w:val="00B04521"/>
    <w:rsid w:val="00B04794"/>
    <w:rsid w:val="00B05686"/>
    <w:rsid w:val="00B0588D"/>
    <w:rsid w:val="00B05BF7"/>
    <w:rsid w:val="00B05E83"/>
    <w:rsid w:val="00B0715F"/>
    <w:rsid w:val="00B07AB0"/>
    <w:rsid w:val="00B10164"/>
    <w:rsid w:val="00B10809"/>
    <w:rsid w:val="00B10982"/>
    <w:rsid w:val="00B10EA1"/>
    <w:rsid w:val="00B110E6"/>
    <w:rsid w:val="00B12578"/>
    <w:rsid w:val="00B127C6"/>
    <w:rsid w:val="00B12BDF"/>
    <w:rsid w:val="00B1310B"/>
    <w:rsid w:val="00B13128"/>
    <w:rsid w:val="00B1322C"/>
    <w:rsid w:val="00B1337B"/>
    <w:rsid w:val="00B1362E"/>
    <w:rsid w:val="00B13B11"/>
    <w:rsid w:val="00B142CD"/>
    <w:rsid w:val="00B14D7A"/>
    <w:rsid w:val="00B153D6"/>
    <w:rsid w:val="00B155FA"/>
    <w:rsid w:val="00B15A91"/>
    <w:rsid w:val="00B15D88"/>
    <w:rsid w:val="00B15FC8"/>
    <w:rsid w:val="00B160C8"/>
    <w:rsid w:val="00B163B6"/>
    <w:rsid w:val="00B16C00"/>
    <w:rsid w:val="00B1732A"/>
    <w:rsid w:val="00B177CA"/>
    <w:rsid w:val="00B17ED3"/>
    <w:rsid w:val="00B207B7"/>
    <w:rsid w:val="00B20E53"/>
    <w:rsid w:val="00B21562"/>
    <w:rsid w:val="00B2229F"/>
    <w:rsid w:val="00B22331"/>
    <w:rsid w:val="00B22D0B"/>
    <w:rsid w:val="00B23200"/>
    <w:rsid w:val="00B23653"/>
    <w:rsid w:val="00B2383C"/>
    <w:rsid w:val="00B23BAE"/>
    <w:rsid w:val="00B24397"/>
    <w:rsid w:val="00B2453B"/>
    <w:rsid w:val="00B24695"/>
    <w:rsid w:val="00B2483B"/>
    <w:rsid w:val="00B2542A"/>
    <w:rsid w:val="00B2547E"/>
    <w:rsid w:val="00B255E9"/>
    <w:rsid w:val="00B258C6"/>
    <w:rsid w:val="00B25D4C"/>
    <w:rsid w:val="00B25D91"/>
    <w:rsid w:val="00B26104"/>
    <w:rsid w:val="00B274AC"/>
    <w:rsid w:val="00B27600"/>
    <w:rsid w:val="00B305A7"/>
    <w:rsid w:val="00B30DE6"/>
    <w:rsid w:val="00B30F85"/>
    <w:rsid w:val="00B313D3"/>
    <w:rsid w:val="00B31C22"/>
    <w:rsid w:val="00B320A9"/>
    <w:rsid w:val="00B32208"/>
    <w:rsid w:val="00B32390"/>
    <w:rsid w:val="00B32740"/>
    <w:rsid w:val="00B32B41"/>
    <w:rsid w:val="00B33A2B"/>
    <w:rsid w:val="00B33EA2"/>
    <w:rsid w:val="00B341EC"/>
    <w:rsid w:val="00B34D0B"/>
    <w:rsid w:val="00B35053"/>
    <w:rsid w:val="00B35808"/>
    <w:rsid w:val="00B358F1"/>
    <w:rsid w:val="00B35BBA"/>
    <w:rsid w:val="00B35D3F"/>
    <w:rsid w:val="00B35FB6"/>
    <w:rsid w:val="00B376F2"/>
    <w:rsid w:val="00B377B1"/>
    <w:rsid w:val="00B377DA"/>
    <w:rsid w:val="00B37810"/>
    <w:rsid w:val="00B378CD"/>
    <w:rsid w:val="00B37D64"/>
    <w:rsid w:val="00B4015A"/>
    <w:rsid w:val="00B40B14"/>
    <w:rsid w:val="00B416AD"/>
    <w:rsid w:val="00B41B4E"/>
    <w:rsid w:val="00B41EDA"/>
    <w:rsid w:val="00B4203A"/>
    <w:rsid w:val="00B42ABE"/>
    <w:rsid w:val="00B42F41"/>
    <w:rsid w:val="00B42FB3"/>
    <w:rsid w:val="00B433AC"/>
    <w:rsid w:val="00B433ED"/>
    <w:rsid w:val="00B434DC"/>
    <w:rsid w:val="00B440AD"/>
    <w:rsid w:val="00B442AE"/>
    <w:rsid w:val="00B44B0D"/>
    <w:rsid w:val="00B44B32"/>
    <w:rsid w:val="00B44C6D"/>
    <w:rsid w:val="00B45281"/>
    <w:rsid w:val="00B458E1"/>
    <w:rsid w:val="00B46E9B"/>
    <w:rsid w:val="00B47013"/>
    <w:rsid w:val="00B4773E"/>
    <w:rsid w:val="00B479D2"/>
    <w:rsid w:val="00B5064B"/>
    <w:rsid w:val="00B51191"/>
    <w:rsid w:val="00B517C0"/>
    <w:rsid w:val="00B51818"/>
    <w:rsid w:val="00B51D2D"/>
    <w:rsid w:val="00B51E1D"/>
    <w:rsid w:val="00B51F5F"/>
    <w:rsid w:val="00B5282B"/>
    <w:rsid w:val="00B5307C"/>
    <w:rsid w:val="00B532CF"/>
    <w:rsid w:val="00B54BED"/>
    <w:rsid w:val="00B556E2"/>
    <w:rsid w:val="00B55F3F"/>
    <w:rsid w:val="00B56B40"/>
    <w:rsid w:val="00B56F6A"/>
    <w:rsid w:val="00B572A4"/>
    <w:rsid w:val="00B57537"/>
    <w:rsid w:val="00B57813"/>
    <w:rsid w:val="00B60A7C"/>
    <w:rsid w:val="00B60E62"/>
    <w:rsid w:val="00B61750"/>
    <w:rsid w:val="00B62CDE"/>
    <w:rsid w:val="00B62F2E"/>
    <w:rsid w:val="00B63223"/>
    <w:rsid w:val="00B6373C"/>
    <w:rsid w:val="00B63BC0"/>
    <w:rsid w:val="00B63EBD"/>
    <w:rsid w:val="00B6406D"/>
    <w:rsid w:val="00B6477D"/>
    <w:rsid w:val="00B64AF1"/>
    <w:rsid w:val="00B6653C"/>
    <w:rsid w:val="00B67372"/>
    <w:rsid w:val="00B67687"/>
    <w:rsid w:val="00B67723"/>
    <w:rsid w:val="00B701B7"/>
    <w:rsid w:val="00B702DD"/>
    <w:rsid w:val="00B704FB"/>
    <w:rsid w:val="00B70B69"/>
    <w:rsid w:val="00B70EFB"/>
    <w:rsid w:val="00B71037"/>
    <w:rsid w:val="00B712BE"/>
    <w:rsid w:val="00B713B7"/>
    <w:rsid w:val="00B716A8"/>
    <w:rsid w:val="00B71822"/>
    <w:rsid w:val="00B73093"/>
    <w:rsid w:val="00B733E9"/>
    <w:rsid w:val="00B73557"/>
    <w:rsid w:val="00B73D96"/>
    <w:rsid w:val="00B7425C"/>
    <w:rsid w:val="00B7478A"/>
    <w:rsid w:val="00B74862"/>
    <w:rsid w:val="00B74B5F"/>
    <w:rsid w:val="00B74D0A"/>
    <w:rsid w:val="00B74F18"/>
    <w:rsid w:val="00B755BA"/>
    <w:rsid w:val="00B756DB"/>
    <w:rsid w:val="00B7571D"/>
    <w:rsid w:val="00B75A95"/>
    <w:rsid w:val="00B75FE3"/>
    <w:rsid w:val="00B80548"/>
    <w:rsid w:val="00B81E2A"/>
    <w:rsid w:val="00B82715"/>
    <w:rsid w:val="00B82FA1"/>
    <w:rsid w:val="00B838CA"/>
    <w:rsid w:val="00B83969"/>
    <w:rsid w:val="00B83B7B"/>
    <w:rsid w:val="00B841E9"/>
    <w:rsid w:val="00B848D8"/>
    <w:rsid w:val="00B84975"/>
    <w:rsid w:val="00B84E70"/>
    <w:rsid w:val="00B852AE"/>
    <w:rsid w:val="00B8587D"/>
    <w:rsid w:val="00B85932"/>
    <w:rsid w:val="00B862E2"/>
    <w:rsid w:val="00B869F4"/>
    <w:rsid w:val="00B86E24"/>
    <w:rsid w:val="00B86FD5"/>
    <w:rsid w:val="00B873F0"/>
    <w:rsid w:val="00B87D80"/>
    <w:rsid w:val="00B87ED5"/>
    <w:rsid w:val="00B87FB5"/>
    <w:rsid w:val="00B913F1"/>
    <w:rsid w:val="00B9166D"/>
    <w:rsid w:val="00B919BA"/>
    <w:rsid w:val="00B93A00"/>
    <w:rsid w:val="00B93F81"/>
    <w:rsid w:val="00B94972"/>
    <w:rsid w:val="00B94E48"/>
    <w:rsid w:val="00B96109"/>
    <w:rsid w:val="00B9650D"/>
    <w:rsid w:val="00B96C26"/>
    <w:rsid w:val="00B96D68"/>
    <w:rsid w:val="00B96EE8"/>
    <w:rsid w:val="00B97AAF"/>
    <w:rsid w:val="00BA0F5D"/>
    <w:rsid w:val="00BA101F"/>
    <w:rsid w:val="00BA11DE"/>
    <w:rsid w:val="00BA1665"/>
    <w:rsid w:val="00BA17F7"/>
    <w:rsid w:val="00BA20C9"/>
    <w:rsid w:val="00BA2664"/>
    <w:rsid w:val="00BA2716"/>
    <w:rsid w:val="00BA381F"/>
    <w:rsid w:val="00BA496E"/>
    <w:rsid w:val="00BA4A25"/>
    <w:rsid w:val="00BA4CB9"/>
    <w:rsid w:val="00BA5057"/>
    <w:rsid w:val="00BA5119"/>
    <w:rsid w:val="00BA58A9"/>
    <w:rsid w:val="00BA68E6"/>
    <w:rsid w:val="00BA6A4C"/>
    <w:rsid w:val="00BA6CAB"/>
    <w:rsid w:val="00BA7992"/>
    <w:rsid w:val="00BA7A4C"/>
    <w:rsid w:val="00BA7F26"/>
    <w:rsid w:val="00BB0243"/>
    <w:rsid w:val="00BB0B84"/>
    <w:rsid w:val="00BB175C"/>
    <w:rsid w:val="00BB3956"/>
    <w:rsid w:val="00BB3DAB"/>
    <w:rsid w:val="00BB3F43"/>
    <w:rsid w:val="00BB4BC1"/>
    <w:rsid w:val="00BB4F35"/>
    <w:rsid w:val="00BB5189"/>
    <w:rsid w:val="00BB52C3"/>
    <w:rsid w:val="00BB563D"/>
    <w:rsid w:val="00BB5C97"/>
    <w:rsid w:val="00BB600B"/>
    <w:rsid w:val="00BB61E0"/>
    <w:rsid w:val="00BB63B0"/>
    <w:rsid w:val="00BB6713"/>
    <w:rsid w:val="00BB67CF"/>
    <w:rsid w:val="00BB6D61"/>
    <w:rsid w:val="00BB71DA"/>
    <w:rsid w:val="00BB7517"/>
    <w:rsid w:val="00BB7C08"/>
    <w:rsid w:val="00BB7DC9"/>
    <w:rsid w:val="00BB7F54"/>
    <w:rsid w:val="00BC07B7"/>
    <w:rsid w:val="00BC0C7D"/>
    <w:rsid w:val="00BC10B4"/>
    <w:rsid w:val="00BC1615"/>
    <w:rsid w:val="00BC18F7"/>
    <w:rsid w:val="00BC1AD2"/>
    <w:rsid w:val="00BC2033"/>
    <w:rsid w:val="00BC2126"/>
    <w:rsid w:val="00BC2314"/>
    <w:rsid w:val="00BC2A5D"/>
    <w:rsid w:val="00BC2C80"/>
    <w:rsid w:val="00BC304C"/>
    <w:rsid w:val="00BC39F0"/>
    <w:rsid w:val="00BC3AB2"/>
    <w:rsid w:val="00BC3D69"/>
    <w:rsid w:val="00BC3E33"/>
    <w:rsid w:val="00BC4421"/>
    <w:rsid w:val="00BC48EB"/>
    <w:rsid w:val="00BC52E4"/>
    <w:rsid w:val="00BC52E5"/>
    <w:rsid w:val="00BC54B2"/>
    <w:rsid w:val="00BC652F"/>
    <w:rsid w:val="00BC70CE"/>
    <w:rsid w:val="00BC70D7"/>
    <w:rsid w:val="00BC7120"/>
    <w:rsid w:val="00BC724B"/>
    <w:rsid w:val="00BC759D"/>
    <w:rsid w:val="00BC7CB0"/>
    <w:rsid w:val="00BC7EC7"/>
    <w:rsid w:val="00BD061F"/>
    <w:rsid w:val="00BD1497"/>
    <w:rsid w:val="00BD1906"/>
    <w:rsid w:val="00BD1943"/>
    <w:rsid w:val="00BD20D0"/>
    <w:rsid w:val="00BD23E6"/>
    <w:rsid w:val="00BD2BD0"/>
    <w:rsid w:val="00BD2C6F"/>
    <w:rsid w:val="00BD2F16"/>
    <w:rsid w:val="00BD3095"/>
    <w:rsid w:val="00BD3D5C"/>
    <w:rsid w:val="00BD4AA3"/>
    <w:rsid w:val="00BD4C4A"/>
    <w:rsid w:val="00BD4D78"/>
    <w:rsid w:val="00BD500C"/>
    <w:rsid w:val="00BD5858"/>
    <w:rsid w:val="00BD60EE"/>
    <w:rsid w:val="00BD6313"/>
    <w:rsid w:val="00BD6554"/>
    <w:rsid w:val="00BD6664"/>
    <w:rsid w:val="00BD6740"/>
    <w:rsid w:val="00BD67CA"/>
    <w:rsid w:val="00BD6BDB"/>
    <w:rsid w:val="00BD708A"/>
    <w:rsid w:val="00BD70E9"/>
    <w:rsid w:val="00BD725A"/>
    <w:rsid w:val="00BD7817"/>
    <w:rsid w:val="00BD7CAA"/>
    <w:rsid w:val="00BE01F5"/>
    <w:rsid w:val="00BE0499"/>
    <w:rsid w:val="00BE0932"/>
    <w:rsid w:val="00BE0B9E"/>
    <w:rsid w:val="00BE0C1F"/>
    <w:rsid w:val="00BE1482"/>
    <w:rsid w:val="00BE1A7D"/>
    <w:rsid w:val="00BE1F82"/>
    <w:rsid w:val="00BE2A6A"/>
    <w:rsid w:val="00BE56A1"/>
    <w:rsid w:val="00BE56BF"/>
    <w:rsid w:val="00BE5AA6"/>
    <w:rsid w:val="00BE5E78"/>
    <w:rsid w:val="00BE6F1F"/>
    <w:rsid w:val="00BE6F22"/>
    <w:rsid w:val="00BE6FF1"/>
    <w:rsid w:val="00BE7669"/>
    <w:rsid w:val="00BE7E3F"/>
    <w:rsid w:val="00BE7F0D"/>
    <w:rsid w:val="00BF0F42"/>
    <w:rsid w:val="00BF2218"/>
    <w:rsid w:val="00BF2671"/>
    <w:rsid w:val="00BF28D7"/>
    <w:rsid w:val="00BF3089"/>
    <w:rsid w:val="00BF346B"/>
    <w:rsid w:val="00BF356F"/>
    <w:rsid w:val="00BF3F44"/>
    <w:rsid w:val="00BF4111"/>
    <w:rsid w:val="00BF4333"/>
    <w:rsid w:val="00BF443B"/>
    <w:rsid w:val="00BF4875"/>
    <w:rsid w:val="00BF48FA"/>
    <w:rsid w:val="00BF6486"/>
    <w:rsid w:val="00BF6872"/>
    <w:rsid w:val="00BF6D09"/>
    <w:rsid w:val="00BF76F7"/>
    <w:rsid w:val="00BF7FE5"/>
    <w:rsid w:val="00C00407"/>
    <w:rsid w:val="00C005E7"/>
    <w:rsid w:val="00C008FE"/>
    <w:rsid w:val="00C01604"/>
    <w:rsid w:val="00C0204B"/>
    <w:rsid w:val="00C02363"/>
    <w:rsid w:val="00C02836"/>
    <w:rsid w:val="00C02F80"/>
    <w:rsid w:val="00C0315D"/>
    <w:rsid w:val="00C049F8"/>
    <w:rsid w:val="00C05156"/>
    <w:rsid w:val="00C0516D"/>
    <w:rsid w:val="00C058DF"/>
    <w:rsid w:val="00C05980"/>
    <w:rsid w:val="00C05C97"/>
    <w:rsid w:val="00C0652B"/>
    <w:rsid w:val="00C103FA"/>
    <w:rsid w:val="00C10934"/>
    <w:rsid w:val="00C10963"/>
    <w:rsid w:val="00C111F8"/>
    <w:rsid w:val="00C117C4"/>
    <w:rsid w:val="00C11CF0"/>
    <w:rsid w:val="00C11ECC"/>
    <w:rsid w:val="00C120AB"/>
    <w:rsid w:val="00C12644"/>
    <w:rsid w:val="00C12DAC"/>
    <w:rsid w:val="00C13476"/>
    <w:rsid w:val="00C1439D"/>
    <w:rsid w:val="00C144F8"/>
    <w:rsid w:val="00C1478F"/>
    <w:rsid w:val="00C15110"/>
    <w:rsid w:val="00C15248"/>
    <w:rsid w:val="00C155B0"/>
    <w:rsid w:val="00C15614"/>
    <w:rsid w:val="00C157C9"/>
    <w:rsid w:val="00C16455"/>
    <w:rsid w:val="00C165FD"/>
    <w:rsid w:val="00C16B16"/>
    <w:rsid w:val="00C16BA6"/>
    <w:rsid w:val="00C16BD9"/>
    <w:rsid w:val="00C175EB"/>
    <w:rsid w:val="00C177F6"/>
    <w:rsid w:val="00C205F9"/>
    <w:rsid w:val="00C20C38"/>
    <w:rsid w:val="00C2157D"/>
    <w:rsid w:val="00C21763"/>
    <w:rsid w:val="00C21AB9"/>
    <w:rsid w:val="00C21B56"/>
    <w:rsid w:val="00C22069"/>
    <w:rsid w:val="00C220EF"/>
    <w:rsid w:val="00C227E6"/>
    <w:rsid w:val="00C22D74"/>
    <w:rsid w:val="00C23F86"/>
    <w:rsid w:val="00C2474E"/>
    <w:rsid w:val="00C24AE4"/>
    <w:rsid w:val="00C24B8D"/>
    <w:rsid w:val="00C24B90"/>
    <w:rsid w:val="00C251A8"/>
    <w:rsid w:val="00C25601"/>
    <w:rsid w:val="00C2601A"/>
    <w:rsid w:val="00C266C6"/>
    <w:rsid w:val="00C269E4"/>
    <w:rsid w:val="00C279E6"/>
    <w:rsid w:val="00C27B9B"/>
    <w:rsid w:val="00C27DF6"/>
    <w:rsid w:val="00C27EDA"/>
    <w:rsid w:val="00C27EF7"/>
    <w:rsid w:val="00C3030F"/>
    <w:rsid w:val="00C30580"/>
    <w:rsid w:val="00C3072B"/>
    <w:rsid w:val="00C31A85"/>
    <w:rsid w:val="00C320E8"/>
    <w:rsid w:val="00C322EF"/>
    <w:rsid w:val="00C3250D"/>
    <w:rsid w:val="00C3296C"/>
    <w:rsid w:val="00C32D96"/>
    <w:rsid w:val="00C33270"/>
    <w:rsid w:val="00C33721"/>
    <w:rsid w:val="00C3430F"/>
    <w:rsid w:val="00C346F7"/>
    <w:rsid w:val="00C34D68"/>
    <w:rsid w:val="00C34E09"/>
    <w:rsid w:val="00C35238"/>
    <w:rsid w:val="00C3564C"/>
    <w:rsid w:val="00C358DC"/>
    <w:rsid w:val="00C361FE"/>
    <w:rsid w:val="00C36705"/>
    <w:rsid w:val="00C370DA"/>
    <w:rsid w:val="00C37343"/>
    <w:rsid w:val="00C37AB2"/>
    <w:rsid w:val="00C4044C"/>
    <w:rsid w:val="00C4146F"/>
    <w:rsid w:val="00C4233A"/>
    <w:rsid w:val="00C42576"/>
    <w:rsid w:val="00C4326C"/>
    <w:rsid w:val="00C43433"/>
    <w:rsid w:val="00C438A9"/>
    <w:rsid w:val="00C43C56"/>
    <w:rsid w:val="00C44202"/>
    <w:rsid w:val="00C4443D"/>
    <w:rsid w:val="00C44A32"/>
    <w:rsid w:val="00C44E2C"/>
    <w:rsid w:val="00C4583F"/>
    <w:rsid w:val="00C45BAE"/>
    <w:rsid w:val="00C46341"/>
    <w:rsid w:val="00C4665F"/>
    <w:rsid w:val="00C474C5"/>
    <w:rsid w:val="00C475F2"/>
    <w:rsid w:val="00C479AA"/>
    <w:rsid w:val="00C50145"/>
    <w:rsid w:val="00C50815"/>
    <w:rsid w:val="00C509CD"/>
    <w:rsid w:val="00C511FD"/>
    <w:rsid w:val="00C51367"/>
    <w:rsid w:val="00C52163"/>
    <w:rsid w:val="00C523D2"/>
    <w:rsid w:val="00C525F3"/>
    <w:rsid w:val="00C5409B"/>
    <w:rsid w:val="00C54A70"/>
    <w:rsid w:val="00C54CBD"/>
    <w:rsid w:val="00C54CCE"/>
    <w:rsid w:val="00C556D9"/>
    <w:rsid w:val="00C55AC3"/>
    <w:rsid w:val="00C56D7B"/>
    <w:rsid w:val="00C573EE"/>
    <w:rsid w:val="00C57857"/>
    <w:rsid w:val="00C579E9"/>
    <w:rsid w:val="00C57AD9"/>
    <w:rsid w:val="00C57EFF"/>
    <w:rsid w:val="00C60546"/>
    <w:rsid w:val="00C60DBE"/>
    <w:rsid w:val="00C613CA"/>
    <w:rsid w:val="00C61420"/>
    <w:rsid w:val="00C616C2"/>
    <w:rsid w:val="00C617C9"/>
    <w:rsid w:val="00C61C55"/>
    <w:rsid w:val="00C62A9C"/>
    <w:rsid w:val="00C62B2F"/>
    <w:rsid w:val="00C63AB2"/>
    <w:rsid w:val="00C640F1"/>
    <w:rsid w:val="00C64721"/>
    <w:rsid w:val="00C652BC"/>
    <w:rsid w:val="00C66397"/>
    <w:rsid w:val="00C669E8"/>
    <w:rsid w:val="00C66CE8"/>
    <w:rsid w:val="00C67085"/>
    <w:rsid w:val="00C673E1"/>
    <w:rsid w:val="00C67705"/>
    <w:rsid w:val="00C67DF3"/>
    <w:rsid w:val="00C7056C"/>
    <w:rsid w:val="00C705A5"/>
    <w:rsid w:val="00C705F7"/>
    <w:rsid w:val="00C7081C"/>
    <w:rsid w:val="00C70876"/>
    <w:rsid w:val="00C70B85"/>
    <w:rsid w:val="00C71E08"/>
    <w:rsid w:val="00C7201D"/>
    <w:rsid w:val="00C723C3"/>
    <w:rsid w:val="00C7243C"/>
    <w:rsid w:val="00C724AF"/>
    <w:rsid w:val="00C724C3"/>
    <w:rsid w:val="00C725A7"/>
    <w:rsid w:val="00C730C0"/>
    <w:rsid w:val="00C7338E"/>
    <w:rsid w:val="00C73CDE"/>
    <w:rsid w:val="00C744A9"/>
    <w:rsid w:val="00C74704"/>
    <w:rsid w:val="00C74A17"/>
    <w:rsid w:val="00C74AFC"/>
    <w:rsid w:val="00C75960"/>
    <w:rsid w:val="00C75C87"/>
    <w:rsid w:val="00C76D93"/>
    <w:rsid w:val="00C771E8"/>
    <w:rsid w:val="00C77610"/>
    <w:rsid w:val="00C778A9"/>
    <w:rsid w:val="00C80206"/>
    <w:rsid w:val="00C80776"/>
    <w:rsid w:val="00C80C24"/>
    <w:rsid w:val="00C811F3"/>
    <w:rsid w:val="00C81E96"/>
    <w:rsid w:val="00C8249E"/>
    <w:rsid w:val="00C83063"/>
    <w:rsid w:val="00C832C5"/>
    <w:rsid w:val="00C83511"/>
    <w:rsid w:val="00C83D6E"/>
    <w:rsid w:val="00C8411D"/>
    <w:rsid w:val="00C841E4"/>
    <w:rsid w:val="00C84368"/>
    <w:rsid w:val="00C84794"/>
    <w:rsid w:val="00C85420"/>
    <w:rsid w:val="00C86413"/>
    <w:rsid w:val="00C86475"/>
    <w:rsid w:val="00C864CD"/>
    <w:rsid w:val="00C8689F"/>
    <w:rsid w:val="00C86A97"/>
    <w:rsid w:val="00C8701B"/>
    <w:rsid w:val="00C87197"/>
    <w:rsid w:val="00C87567"/>
    <w:rsid w:val="00C87CC6"/>
    <w:rsid w:val="00C87ED5"/>
    <w:rsid w:val="00C90098"/>
    <w:rsid w:val="00C90284"/>
    <w:rsid w:val="00C90954"/>
    <w:rsid w:val="00C918D0"/>
    <w:rsid w:val="00C92DD7"/>
    <w:rsid w:val="00C92FBA"/>
    <w:rsid w:val="00C931D9"/>
    <w:rsid w:val="00C9325A"/>
    <w:rsid w:val="00C9393B"/>
    <w:rsid w:val="00C93AEC"/>
    <w:rsid w:val="00C947B7"/>
    <w:rsid w:val="00C95438"/>
    <w:rsid w:val="00C9559D"/>
    <w:rsid w:val="00C9598E"/>
    <w:rsid w:val="00C95FEB"/>
    <w:rsid w:val="00C9607E"/>
    <w:rsid w:val="00C96422"/>
    <w:rsid w:val="00C96AA8"/>
    <w:rsid w:val="00C96BCD"/>
    <w:rsid w:val="00C96DA5"/>
    <w:rsid w:val="00C96FB0"/>
    <w:rsid w:val="00C9782E"/>
    <w:rsid w:val="00C97959"/>
    <w:rsid w:val="00C97F3A"/>
    <w:rsid w:val="00CA0057"/>
    <w:rsid w:val="00CA011D"/>
    <w:rsid w:val="00CA0388"/>
    <w:rsid w:val="00CA0B59"/>
    <w:rsid w:val="00CA0C30"/>
    <w:rsid w:val="00CA127B"/>
    <w:rsid w:val="00CA1CA5"/>
    <w:rsid w:val="00CA230F"/>
    <w:rsid w:val="00CA28C5"/>
    <w:rsid w:val="00CA3132"/>
    <w:rsid w:val="00CA3803"/>
    <w:rsid w:val="00CA49AC"/>
    <w:rsid w:val="00CA4B56"/>
    <w:rsid w:val="00CA59CA"/>
    <w:rsid w:val="00CA6088"/>
    <w:rsid w:val="00CA6580"/>
    <w:rsid w:val="00CA6B04"/>
    <w:rsid w:val="00CA6D50"/>
    <w:rsid w:val="00CA6FB8"/>
    <w:rsid w:val="00CA720D"/>
    <w:rsid w:val="00CA754D"/>
    <w:rsid w:val="00CA75AB"/>
    <w:rsid w:val="00CA7B1E"/>
    <w:rsid w:val="00CB04A7"/>
    <w:rsid w:val="00CB1853"/>
    <w:rsid w:val="00CB1BC5"/>
    <w:rsid w:val="00CB2179"/>
    <w:rsid w:val="00CB2D26"/>
    <w:rsid w:val="00CB310A"/>
    <w:rsid w:val="00CB31B2"/>
    <w:rsid w:val="00CB3604"/>
    <w:rsid w:val="00CB3DBC"/>
    <w:rsid w:val="00CB55C4"/>
    <w:rsid w:val="00CB5860"/>
    <w:rsid w:val="00CB6430"/>
    <w:rsid w:val="00CB6C8D"/>
    <w:rsid w:val="00CB72AA"/>
    <w:rsid w:val="00CB7F6F"/>
    <w:rsid w:val="00CC0A87"/>
    <w:rsid w:val="00CC1D03"/>
    <w:rsid w:val="00CC24D8"/>
    <w:rsid w:val="00CC2646"/>
    <w:rsid w:val="00CC2F3F"/>
    <w:rsid w:val="00CC3084"/>
    <w:rsid w:val="00CC351E"/>
    <w:rsid w:val="00CC35BF"/>
    <w:rsid w:val="00CC3D78"/>
    <w:rsid w:val="00CC4428"/>
    <w:rsid w:val="00CC48EC"/>
    <w:rsid w:val="00CC50AA"/>
    <w:rsid w:val="00CC5F3D"/>
    <w:rsid w:val="00CC79B6"/>
    <w:rsid w:val="00CC7BC4"/>
    <w:rsid w:val="00CD0564"/>
    <w:rsid w:val="00CD0798"/>
    <w:rsid w:val="00CD0E87"/>
    <w:rsid w:val="00CD1124"/>
    <w:rsid w:val="00CD12A5"/>
    <w:rsid w:val="00CD1DB8"/>
    <w:rsid w:val="00CD2490"/>
    <w:rsid w:val="00CD2673"/>
    <w:rsid w:val="00CD3DA3"/>
    <w:rsid w:val="00CD55AE"/>
    <w:rsid w:val="00CD5BFB"/>
    <w:rsid w:val="00CD6183"/>
    <w:rsid w:val="00CD6B5F"/>
    <w:rsid w:val="00CD79D8"/>
    <w:rsid w:val="00CD7AC3"/>
    <w:rsid w:val="00CD7EE2"/>
    <w:rsid w:val="00CE0196"/>
    <w:rsid w:val="00CE04C1"/>
    <w:rsid w:val="00CE0C63"/>
    <w:rsid w:val="00CE141C"/>
    <w:rsid w:val="00CE1641"/>
    <w:rsid w:val="00CE1BC0"/>
    <w:rsid w:val="00CE1F97"/>
    <w:rsid w:val="00CE318B"/>
    <w:rsid w:val="00CE33A8"/>
    <w:rsid w:val="00CE3623"/>
    <w:rsid w:val="00CE4424"/>
    <w:rsid w:val="00CE5249"/>
    <w:rsid w:val="00CE537D"/>
    <w:rsid w:val="00CE550B"/>
    <w:rsid w:val="00CE5517"/>
    <w:rsid w:val="00CE5C08"/>
    <w:rsid w:val="00CE5E9E"/>
    <w:rsid w:val="00CE6030"/>
    <w:rsid w:val="00CE6C69"/>
    <w:rsid w:val="00CE6DD4"/>
    <w:rsid w:val="00CE6FF0"/>
    <w:rsid w:val="00CE7040"/>
    <w:rsid w:val="00CE704B"/>
    <w:rsid w:val="00CE78EB"/>
    <w:rsid w:val="00CE79CB"/>
    <w:rsid w:val="00CF056C"/>
    <w:rsid w:val="00CF0855"/>
    <w:rsid w:val="00CF0DB1"/>
    <w:rsid w:val="00CF0F55"/>
    <w:rsid w:val="00CF1349"/>
    <w:rsid w:val="00CF1BE7"/>
    <w:rsid w:val="00CF239B"/>
    <w:rsid w:val="00CF2429"/>
    <w:rsid w:val="00CF2DE7"/>
    <w:rsid w:val="00CF2F7B"/>
    <w:rsid w:val="00CF2FE4"/>
    <w:rsid w:val="00CF386D"/>
    <w:rsid w:val="00CF4288"/>
    <w:rsid w:val="00CF450D"/>
    <w:rsid w:val="00CF4D8B"/>
    <w:rsid w:val="00CF4FD9"/>
    <w:rsid w:val="00CF5418"/>
    <w:rsid w:val="00CF55CF"/>
    <w:rsid w:val="00CF5A4D"/>
    <w:rsid w:val="00CF5AA3"/>
    <w:rsid w:val="00CF6187"/>
    <w:rsid w:val="00CF65A5"/>
    <w:rsid w:val="00CF6771"/>
    <w:rsid w:val="00CF685F"/>
    <w:rsid w:val="00CF7173"/>
    <w:rsid w:val="00CF772F"/>
    <w:rsid w:val="00CF7759"/>
    <w:rsid w:val="00D0033B"/>
    <w:rsid w:val="00D003B3"/>
    <w:rsid w:val="00D004D3"/>
    <w:rsid w:val="00D00502"/>
    <w:rsid w:val="00D00B02"/>
    <w:rsid w:val="00D0143B"/>
    <w:rsid w:val="00D015F1"/>
    <w:rsid w:val="00D01A7B"/>
    <w:rsid w:val="00D024AD"/>
    <w:rsid w:val="00D03BFC"/>
    <w:rsid w:val="00D040D8"/>
    <w:rsid w:val="00D0478D"/>
    <w:rsid w:val="00D04F05"/>
    <w:rsid w:val="00D0555D"/>
    <w:rsid w:val="00D05A6D"/>
    <w:rsid w:val="00D05BFA"/>
    <w:rsid w:val="00D0658C"/>
    <w:rsid w:val="00D067E2"/>
    <w:rsid w:val="00D06BF0"/>
    <w:rsid w:val="00D06BF8"/>
    <w:rsid w:val="00D06F64"/>
    <w:rsid w:val="00D074B9"/>
    <w:rsid w:val="00D07D21"/>
    <w:rsid w:val="00D1024F"/>
    <w:rsid w:val="00D10854"/>
    <w:rsid w:val="00D10BF8"/>
    <w:rsid w:val="00D11AA6"/>
    <w:rsid w:val="00D11E2D"/>
    <w:rsid w:val="00D124B5"/>
    <w:rsid w:val="00D1258B"/>
    <w:rsid w:val="00D12E78"/>
    <w:rsid w:val="00D13498"/>
    <w:rsid w:val="00D13E7E"/>
    <w:rsid w:val="00D1573F"/>
    <w:rsid w:val="00D15BFA"/>
    <w:rsid w:val="00D15BFF"/>
    <w:rsid w:val="00D16777"/>
    <w:rsid w:val="00D16C74"/>
    <w:rsid w:val="00D16D05"/>
    <w:rsid w:val="00D17271"/>
    <w:rsid w:val="00D20470"/>
    <w:rsid w:val="00D2137A"/>
    <w:rsid w:val="00D21631"/>
    <w:rsid w:val="00D21798"/>
    <w:rsid w:val="00D22923"/>
    <w:rsid w:val="00D22B26"/>
    <w:rsid w:val="00D22CF3"/>
    <w:rsid w:val="00D2334A"/>
    <w:rsid w:val="00D24171"/>
    <w:rsid w:val="00D24583"/>
    <w:rsid w:val="00D24D33"/>
    <w:rsid w:val="00D24EAD"/>
    <w:rsid w:val="00D25313"/>
    <w:rsid w:val="00D25AC4"/>
    <w:rsid w:val="00D27443"/>
    <w:rsid w:val="00D300D8"/>
    <w:rsid w:val="00D3022C"/>
    <w:rsid w:val="00D302CC"/>
    <w:rsid w:val="00D30423"/>
    <w:rsid w:val="00D31B04"/>
    <w:rsid w:val="00D31DFF"/>
    <w:rsid w:val="00D31EE3"/>
    <w:rsid w:val="00D3275B"/>
    <w:rsid w:val="00D333D1"/>
    <w:rsid w:val="00D333FE"/>
    <w:rsid w:val="00D3411E"/>
    <w:rsid w:val="00D3458A"/>
    <w:rsid w:val="00D35960"/>
    <w:rsid w:val="00D360B1"/>
    <w:rsid w:val="00D364E5"/>
    <w:rsid w:val="00D36E5F"/>
    <w:rsid w:val="00D36FC1"/>
    <w:rsid w:val="00D37561"/>
    <w:rsid w:val="00D376F8"/>
    <w:rsid w:val="00D3792A"/>
    <w:rsid w:val="00D37F7F"/>
    <w:rsid w:val="00D40AAA"/>
    <w:rsid w:val="00D40DED"/>
    <w:rsid w:val="00D4138F"/>
    <w:rsid w:val="00D41563"/>
    <w:rsid w:val="00D41CE3"/>
    <w:rsid w:val="00D42065"/>
    <w:rsid w:val="00D421ED"/>
    <w:rsid w:val="00D42322"/>
    <w:rsid w:val="00D425D6"/>
    <w:rsid w:val="00D42DA5"/>
    <w:rsid w:val="00D44017"/>
    <w:rsid w:val="00D4425A"/>
    <w:rsid w:val="00D44E4E"/>
    <w:rsid w:val="00D44F64"/>
    <w:rsid w:val="00D45037"/>
    <w:rsid w:val="00D451F8"/>
    <w:rsid w:val="00D452C7"/>
    <w:rsid w:val="00D45360"/>
    <w:rsid w:val="00D457AC"/>
    <w:rsid w:val="00D46017"/>
    <w:rsid w:val="00D46318"/>
    <w:rsid w:val="00D468F2"/>
    <w:rsid w:val="00D47007"/>
    <w:rsid w:val="00D4759F"/>
    <w:rsid w:val="00D477A4"/>
    <w:rsid w:val="00D4783D"/>
    <w:rsid w:val="00D50DD4"/>
    <w:rsid w:val="00D514DD"/>
    <w:rsid w:val="00D518FA"/>
    <w:rsid w:val="00D5197A"/>
    <w:rsid w:val="00D53E5A"/>
    <w:rsid w:val="00D54461"/>
    <w:rsid w:val="00D54632"/>
    <w:rsid w:val="00D547D7"/>
    <w:rsid w:val="00D5527E"/>
    <w:rsid w:val="00D55345"/>
    <w:rsid w:val="00D5551D"/>
    <w:rsid w:val="00D55BBE"/>
    <w:rsid w:val="00D56AF9"/>
    <w:rsid w:val="00D57843"/>
    <w:rsid w:val="00D60CFF"/>
    <w:rsid w:val="00D613D2"/>
    <w:rsid w:val="00D614AA"/>
    <w:rsid w:val="00D62233"/>
    <w:rsid w:val="00D628F5"/>
    <w:rsid w:val="00D62D02"/>
    <w:rsid w:val="00D62D3C"/>
    <w:rsid w:val="00D63196"/>
    <w:rsid w:val="00D63744"/>
    <w:rsid w:val="00D63868"/>
    <w:rsid w:val="00D64176"/>
    <w:rsid w:val="00D64198"/>
    <w:rsid w:val="00D645DA"/>
    <w:rsid w:val="00D64CC7"/>
    <w:rsid w:val="00D64D43"/>
    <w:rsid w:val="00D65287"/>
    <w:rsid w:val="00D66507"/>
    <w:rsid w:val="00D677D3"/>
    <w:rsid w:val="00D70BE4"/>
    <w:rsid w:val="00D71037"/>
    <w:rsid w:val="00D7164B"/>
    <w:rsid w:val="00D7189A"/>
    <w:rsid w:val="00D724E3"/>
    <w:rsid w:val="00D7265E"/>
    <w:rsid w:val="00D72667"/>
    <w:rsid w:val="00D72CD7"/>
    <w:rsid w:val="00D72FC4"/>
    <w:rsid w:val="00D73844"/>
    <w:rsid w:val="00D7489D"/>
    <w:rsid w:val="00D750BD"/>
    <w:rsid w:val="00D7517E"/>
    <w:rsid w:val="00D756C6"/>
    <w:rsid w:val="00D75757"/>
    <w:rsid w:val="00D7596D"/>
    <w:rsid w:val="00D760A8"/>
    <w:rsid w:val="00D768BE"/>
    <w:rsid w:val="00D77A3D"/>
    <w:rsid w:val="00D80125"/>
    <w:rsid w:val="00D80A5F"/>
    <w:rsid w:val="00D82245"/>
    <w:rsid w:val="00D8274E"/>
    <w:rsid w:val="00D829E8"/>
    <w:rsid w:val="00D836C5"/>
    <w:rsid w:val="00D83B89"/>
    <w:rsid w:val="00D8456B"/>
    <w:rsid w:val="00D853DB"/>
    <w:rsid w:val="00D8721E"/>
    <w:rsid w:val="00D87432"/>
    <w:rsid w:val="00D87479"/>
    <w:rsid w:val="00D9015E"/>
    <w:rsid w:val="00D903C2"/>
    <w:rsid w:val="00D905DB"/>
    <w:rsid w:val="00D909ED"/>
    <w:rsid w:val="00D90E3A"/>
    <w:rsid w:val="00D92252"/>
    <w:rsid w:val="00D923EF"/>
    <w:rsid w:val="00D929C0"/>
    <w:rsid w:val="00D92B39"/>
    <w:rsid w:val="00D92B75"/>
    <w:rsid w:val="00D93A6A"/>
    <w:rsid w:val="00D93DE6"/>
    <w:rsid w:val="00D9439A"/>
    <w:rsid w:val="00D9484C"/>
    <w:rsid w:val="00D94F4D"/>
    <w:rsid w:val="00D959F0"/>
    <w:rsid w:val="00D95C68"/>
    <w:rsid w:val="00D96BA3"/>
    <w:rsid w:val="00D96E1E"/>
    <w:rsid w:val="00D97704"/>
    <w:rsid w:val="00DA154C"/>
    <w:rsid w:val="00DA1600"/>
    <w:rsid w:val="00DA1D58"/>
    <w:rsid w:val="00DA22A5"/>
    <w:rsid w:val="00DA2E69"/>
    <w:rsid w:val="00DA4045"/>
    <w:rsid w:val="00DA4086"/>
    <w:rsid w:val="00DA4594"/>
    <w:rsid w:val="00DA4736"/>
    <w:rsid w:val="00DA5257"/>
    <w:rsid w:val="00DA54E6"/>
    <w:rsid w:val="00DA6175"/>
    <w:rsid w:val="00DA64B5"/>
    <w:rsid w:val="00DA68A4"/>
    <w:rsid w:val="00DA69BE"/>
    <w:rsid w:val="00DA6C46"/>
    <w:rsid w:val="00DA6DE3"/>
    <w:rsid w:val="00DA70FB"/>
    <w:rsid w:val="00DA758D"/>
    <w:rsid w:val="00DA78D7"/>
    <w:rsid w:val="00DA7D06"/>
    <w:rsid w:val="00DB0222"/>
    <w:rsid w:val="00DB0930"/>
    <w:rsid w:val="00DB09C3"/>
    <w:rsid w:val="00DB0FE9"/>
    <w:rsid w:val="00DB1026"/>
    <w:rsid w:val="00DB19B7"/>
    <w:rsid w:val="00DB3B8C"/>
    <w:rsid w:val="00DB3F39"/>
    <w:rsid w:val="00DB44CB"/>
    <w:rsid w:val="00DB4C5F"/>
    <w:rsid w:val="00DB5425"/>
    <w:rsid w:val="00DB557F"/>
    <w:rsid w:val="00DB58EE"/>
    <w:rsid w:val="00DB7A11"/>
    <w:rsid w:val="00DB7C5C"/>
    <w:rsid w:val="00DB7D06"/>
    <w:rsid w:val="00DB7D82"/>
    <w:rsid w:val="00DC06F1"/>
    <w:rsid w:val="00DC0E97"/>
    <w:rsid w:val="00DC2022"/>
    <w:rsid w:val="00DC2095"/>
    <w:rsid w:val="00DC22F1"/>
    <w:rsid w:val="00DC2727"/>
    <w:rsid w:val="00DC2D6B"/>
    <w:rsid w:val="00DC3264"/>
    <w:rsid w:val="00DC41FF"/>
    <w:rsid w:val="00DC4A1B"/>
    <w:rsid w:val="00DC4B19"/>
    <w:rsid w:val="00DC4FA9"/>
    <w:rsid w:val="00DC543B"/>
    <w:rsid w:val="00DC5E3E"/>
    <w:rsid w:val="00DC63FE"/>
    <w:rsid w:val="00DC6DE4"/>
    <w:rsid w:val="00DC7194"/>
    <w:rsid w:val="00DD0138"/>
    <w:rsid w:val="00DD0771"/>
    <w:rsid w:val="00DD0860"/>
    <w:rsid w:val="00DD0AE3"/>
    <w:rsid w:val="00DD1E3D"/>
    <w:rsid w:val="00DD258E"/>
    <w:rsid w:val="00DD29A1"/>
    <w:rsid w:val="00DD2D39"/>
    <w:rsid w:val="00DD2EC2"/>
    <w:rsid w:val="00DD3C22"/>
    <w:rsid w:val="00DD495C"/>
    <w:rsid w:val="00DD4D4D"/>
    <w:rsid w:val="00DD6415"/>
    <w:rsid w:val="00DD6B5F"/>
    <w:rsid w:val="00DD74A8"/>
    <w:rsid w:val="00DE0157"/>
    <w:rsid w:val="00DE10D6"/>
    <w:rsid w:val="00DE11E7"/>
    <w:rsid w:val="00DE2EB6"/>
    <w:rsid w:val="00DE2EF3"/>
    <w:rsid w:val="00DE3E68"/>
    <w:rsid w:val="00DE4681"/>
    <w:rsid w:val="00DE48E9"/>
    <w:rsid w:val="00DE5413"/>
    <w:rsid w:val="00DE556F"/>
    <w:rsid w:val="00DE5BED"/>
    <w:rsid w:val="00DE5BF5"/>
    <w:rsid w:val="00DE5E02"/>
    <w:rsid w:val="00DE64FB"/>
    <w:rsid w:val="00DE65C4"/>
    <w:rsid w:val="00DE6899"/>
    <w:rsid w:val="00DE6B70"/>
    <w:rsid w:val="00DF06EF"/>
    <w:rsid w:val="00DF0CDE"/>
    <w:rsid w:val="00DF2351"/>
    <w:rsid w:val="00DF2664"/>
    <w:rsid w:val="00DF2C94"/>
    <w:rsid w:val="00DF2DF1"/>
    <w:rsid w:val="00DF3116"/>
    <w:rsid w:val="00DF3E0A"/>
    <w:rsid w:val="00DF4323"/>
    <w:rsid w:val="00DF46A0"/>
    <w:rsid w:val="00DF4B95"/>
    <w:rsid w:val="00DF4F35"/>
    <w:rsid w:val="00DF59B6"/>
    <w:rsid w:val="00DF5D33"/>
    <w:rsid w:val="00DF5EF4"/>
    <w:rsid w:val="00DF669C"/>
    <w:rsid w:val="00DF6991"/>
    <w:rsid w:val="00DF7343"/>
    <w:rsid w:val="00DF73A4"/>
    <w:rsid w:val="00DF7E27"/>
    <w:rsid w:val="00E006AB"/>
    <w:rsid w:val="00E00B3F"/>
    <w:rsid w:val="00E013B6"/>
    <w:rsid w:val="00E013F4"/>
    <w:rsid w:val="00E02B3A"/>
    <w:rsid w:val="00E03786"/>
    <w:rsid w:val="00E039A6"/>
    <w:rsid w:val="00E03A1A"/>
    <w:rsid w:val="00E03D3D"/>
    <w:rsid w:val="00E03E14"/>
    <w:rsid w:val="00E04CE0"/>
    <w:rsid w:val="00E04DDB"/>
    <w:rsid w:val="00E0640A"/>
    <w:rsid w:val="00E069C0"/>
    <w:rsid w:val="00E07127"/>
    <w:rsid w:val="00E07BE1"/>
    <w:rsid w:val="00E103C0"/>
    <w:rsid w:val="00E10776"/>
    <w:rsid w:val="00E10813"/>
    <w:rsid w:val="00E1087C"/>
    <w:rsid w:val="00E10F51"/>
    <w:rsid w:val="00E11CDE"/>
    <w:rsid w:val="00E12472"/>
    <w:rsid w:val="00E12CB1"/>
    <w:rsid w:val="00E13076"/>
    <w:rsid w:val="00E13BA6"/>
    <w:rsid w:val="00E13C13"/>
    <w:rsid w:val="00E13F32"/>
    <w:rsid w:val="00E1459C"/>
    <w:rsid w:val="00E149DE"/>
    <w:rsid w:val="00E157C2"/>
    <w:rsid w:val="00E15B9B"/>
    <w:rsid w:val="00E15E07"/>
    <w:rsid w:val="00E1649C"/>
    <w:rsid w:val="00E164FC"/>
    <w:rsid w:val="00E16949"/>
    <w:rsid w:val="00E169F9"/>
    <w:rsid w:val="00E17766"/>
    <w:rsid w:val="00E17C78"/>
    <w:rsid w:val="00E17CDE"/>
    <w:rsid w:val="00E210C0"/>
    <w:rsid w:val="00E21358"/>
    <w:rsid w:val="00E213FC"/>
    <w:rsid w:val="00E21D0A"/>
    <w:rsid w:val="00E228C0"/>
    <w:rsid w:val="00E234BB"/>
    <w:rsid w:val="00E2377F"/>
    <w:rsid w:val="00E23D70"/>
    <w:rsid w:val="00E249DC"/>
    <w:rsid w:val="00E24B4E"/>
    <w:rsid w:val="00E24DBD"/>
    <w:rsid w:val="00E25131"/>
    <w:rsid w:val="00E25DAF"/>
    <w:rsid w:val="00E26552"/>
    <w:rsid w:val="00E267C0"/>
    <w:rsid w:val="00E27171"/>
    <w:rsid w:val="00E2731D"/>
    <w:rsid w:val="00E27E52"/>
    <w:rsid w:val="00E30266"/>
    <w:rsid w:val="00E30534"/>
    <w:rsid w:val="00E307E0"/>
    <w:rsid w:val="00E30D4C"/>
    <w:rsid w:val="00E30E5E"/>
    <w:rsid w:val="00E30F82"/>
    <w:rsid w:val="00E31F00"/>
    <w:rsid w:val="00E32412"/>
    <w:rsid w:val="00E3244D"/>
    <w:rsid w:val="00E32FCE"/>
    <w:rsid w:val="00E34F4C"/>
    <w:rsid w:val="00E35A47"/>
    <w:rsid w:val="00E35D3A"/>
    <w:rsid w:val="00E35DCB"/>
    <w:rsid w:val="00E360C0"/>
    <w:rsid w:val="00E36441"/>
    <w:rsid w:val="00E36553"/>
    <w:rsid w:val="00E3659B"/>
    <w:rsid w:val="00E365D3"/>
    <w:rsid w:val="00E36F11"/>
    <w:rsid w:val="00E37A0E"/>
    <w:rsid w:val="00E37B85"/>
    <w:rsid w:val="00E4000B"/>
    <w:rsid w:val="00E40AFD"/>
    <w:rsid w:val="00E41119"/>
    <w:rsid w:val="00E411FD"/>
    <w:rsid w:val="00E41A22"/>
    <w:rsid w:val="00E42B68"/>
    <w:rsid w:val="00E42E2B"/>
    <w:rsid w:val="00E43028"/>
    <w:rsid w:val="00E433E7"/>
    <w:rsid w:val="00E43622"/>
    <w:rsid w:val="00E44608"/>
    <w:rsid w:val="00E448ED"/>
    <w:rsid w:val="00E44F6D"/>
    <w:rsid w:val="00E45E1A"/>
    <w:rsid w:val="00E46516"/>
    <w:rsid w:val="00E47A58"/>
    <w:rsid w:val="00E508C4"/>
    <w:rsid w:val="00E51B19"/>
    <w:rsid w:val="00E525C1"/>
    <w:rsid w:val="00E54318"/>
    <w:rsid w:val="00E543D1"/>
    <w:rsid w:val="00E549F3"/>
    <w:rsid w:val="00E558EA"/>
    <w:rsid w:val="00E5616B"/>
    <w:rsid w:val="00E56256"/>
    <w:rsid w:val="00E56A36"/>
    <w:rsid w:val="00E60832"/>
    <w:rsid w:val="00E6199B"/>
    <w:rsid w:val="00E61B24"/>
    <w:rsid w:val="00E62414"/>
    <w:rsid w:val="00E6278D"/>
    <w:rsid w:val="00E636DF"/>
    <w:rsid w:val="00E63A16"/>
    <w:rsid w:val="00E63FC2"/>
    <w:rsid w:val="00E64305"/>
    <w:rsid w:val="00E652BB"/>
    <w:rsid w:val="00E66EA0"/>
    <w:rsid w:val="00E70274"/>
    <w:rsid w:val="00E7074F"/>
    <w:rsid w:val="00E70AA1"/>
    <w:rsid w:val="00E70B09"/>
    <w:rsid w:val="00E70B78"/>
    <w:rsid w:val="00E70F3F"/>
    <w:rsid w:val="00E710E5"/>
    <w:rsid w:val="00E721CD"/>
    <w:rsid w:val="00E72202"/>
    <w:rsid w:val="00E727DD"/>
    <w:rsid w:val="00E72E91"/>
    <w:rsid w:val="00E7330A"/>
    <w:rsid w:val="00E7488B"/>
    <w:rsid w:val="00E74906"/>
    <w:rsid w:val="00E74C3A"/>
    <w:rsid w:val="00E753D0"/>
    <w:rsid w:val="00E760A4"/>
    <w:rsid w:val="00E7613A"/>
    <w:rsid w:val="00E76168"/>
    <w:rsid w:val="00E76D21"/>
    <w:rsid w:val="00E775BF"/>
    <w:rsid w:val="00E80DD5"/>
    <w:rsid w:val="00E80E3E"/>
    <w:rsid w:val="00E814CF"/>
    <w:rsid w:val="00E8186B"/>
    <w:rsid w:val="00E8190C"/>
    <w:rsid w:val="00E81DCF"/>
    <w:rsid w:val="00E82636"/>
    <w:rsid w:val="00E82836"/>
    <w:rsid w:val="00E82C70"/>
    <w:rsid w:val="00E8374A"/>
    <w:rsid w:val="00E8396B"/>
    <w:rsid w:val="00E83AEB"/>
    <w:rsid w:val="00E84154"/>
    <w:rsid w:val="00E85213"/>
    <w:rsid w:val="00E856FB"/>
    <w:rsid w:val="00E85ACF"/>
    <w:rsid w:val="00E8634F"/>
    <w:rsid w:val="00E86945"/>
    <w:rsid w:val="00E870A4"/>
    <w:rsid w:val="00E87135"/>
    <w:rsid w:val="00E872E2"/>
    <w:rsid w:val="00E87DCA"/>
    <w:rsid w:val="00E90C84"/>
    <w:rsid w:val="00E915BA"/>
    <w:rsid w:val="00E91C60"/>
    <w:rsid w:val="00E9200E"/>
    <w:rsid w:val="00E921E3"/>
    <w:rsid w:val="00E93662"/>
    <w:rsid w:val="00E95084"/>
    <w:rsid w:val="00E9581A"/>
    <w:rsid w:val="00E95C8C"/>
    <w:rsid w:val="00E95F1F"/>
    <w:rsid w:val="00E96658"/>
    <w:rsid w:val="00E971B5"/>
    <w:rsid w:val="00E97306"/>
    <w:rsid w:val="00E9770F"/>
    <w:rsid w:val="00E979B1"/>
    <w:rsid w:val="00E97EDC"/>
    <w:rsid w:val="00EA09FB"/>
    <w:rsid w:val="00EA0EBB"/>
    <w:rsid w:val="00EA13E8"/>
    <w:rsid w:val="00EA15B6"/>
    <w:rsid w:val="00EA1B17"/>
    <w:rsid w:val="00EA209B"/>
    <w:rsid w:val="00EA271B"/>
    <w:rsid w:val="00EA37ED"/>
    <w:rsid w:val="00EA4047"/>
    <w:rsid w:val="00EA4417"/>
    <w:rsid w:val="00EA4884"/>
    <w:rsid w:val="00EA4B77"/>
    <w:rsid w:val="00EA4FF8"/>
    <w:rsid w:val="00EA569D"/>
    <w:rsid w:val="00EA64CC"/>
    <w:rsid w:val="00EA6B2E"/>
    <w:rsid w:val="00EA6C3F"/>
    <w:rsid w:val="00EA7041"/>
    <w:rsid w:val="00EA738B"/>
    <w:rsid w:val="00EA7612"/>
    <w:rsid w:val="00EA7BA0"/>
    <w:rsid w:val="00EA7E18"/>
    <w:rsid w:val="00EB0658"/>
    <w:rsid w:val="00EB1C72"/>
    <w:rsid w:val="00EB217C"/>
    <w:rsid w:val="00EB21B1"/>
    <w:rsid w:val="00EB24B5"/>
    <w:rsid w:val="00EB26A1"/>
    <w:rsid w:val="00EB288D"/>
    <w:rsid w:val="00EB3131"/>
    <w:rsid w:val="00EB321F"/>
    <w:rsid w:val="00EB3B30"/>
    <w:rsid w:val="00EB3DCC"/>
    <w:rsid w:val="00EB405C"/>
    <w:rsid w:val="00EB45F4"/>
    <w:rsid w:val="00EB473A"/>
    <w:rsid w:val="00EB47B7"/>
    <w:rsid w:val="00EB4B78"/>
    <w:rsid w:val="00EB4C3A"/>
    <w:rsid w:val="00EB53E1"/>
    <w:rsid w:val="00EB541C"/>
    <w:rsid w:val="00EB6251"/>
    <w:rsid w:val="00EB6373"/>
    <w:rsid w:val="00EB7E03"/>
    <w:rsid w:val="00EC0C54"/>
    <w:rsid w:val="00EC0ECA"/>
    <w:rsid w:val="00EC1FD9"/>
    <w:rsid w:val="00EC2E04"/>
    <w:rsid w:val="00EC3306"/>
    <w:rsid w:val="00EC3522"/>
    <w:rsid w:val="00EC43FE"/>
    <w:rsid w:val="00EC4510"/>
    <w:rsid w:val="00EC4941"/>
    <w:rsid w:val="00EC4ABB"/>
    <w:rsid w:val="00EC558C"/>
    <w:rsid w:val="00EC5BB8"/>
    <w:rsid w:val="00EC60C4"/>
    <w:rsid w:val="00EC61EA"/>
    <w:rsid w:val="00EC64D0"/>
    <w:rsid w:val="00EC68FD"/>
    <w:rsid w:val="00EC6D47"/>
    <w:rsid w:val="00EC7B52"/>
    <w:rsid w:val="00ED0225"/>
    <w:rsid w:val="00ED04C7"/>
    <w:rsid w:val="00ED1581"/>
    <w:rsid w:val="00ED253F"/>
    <w:rsid w:val="00ED38C7"/>
    <w:rsid w:val="00ED3CD8"/>
    <w:rsid w:val="00ED3E2D"/>
    <w:rsid w:val="00ED7371"/>
    <w:rsid w:val="00ED7DEF"/>
    <w:rsid w:val="00EE16D3"/>
    <w:rsid w:val="00EE1CBB"/>
    <w:rsid w:val="00EE1D15"/>
    <w:rsid w:val="00EE212E"/>
    <w:rsid w:val="00EE31C5"/>
    <w:rsid w:val="00EE4B52"/>
    <w:rsid w:val="00EE513E"/>
    <w:rsid w:val="00EE5ACC"/>
    <w:rsid w:val="00EE6123"/>
    <w:rsid w:val="00EE6145"/>
    <w:rsid w:val="00EE637C"/>
    <w:rsid w:val="00EE6893"/>
    <w:rsid w:val="00EE6BF4"/>
    <w:rsid w:val="00EE7AD1"/>
    <w:rsid w:val="00EF038C"/>
    <w:rsid w:val="00EF1331"/>
    <w:rsid w:val="00EF1E4F"/>
    <w:rsid w:val="00EF2562"/>
    <w:rsid w:val="00EF2580"/>
    <w:rsid w:val="00EF28DB"/>
    <w:rsid w:val="00EF299D"/>
    <w:rsid w:val="00EF2E7F"/>
    <w:rsid w:val="00EF30AE"/>
    <w:rsid w:val="00EF32F4"/>
    <w:rsid w:val="00EF3D6B"/>
    <w:rsid w:val="00EF3FF5"/>
    <w:rsid w:val="00EF45B8"/>
    <w:rsid w:val="00EF57C1"/>
    <w:rsid w:val="00EF66D5"/>
    <w:rsid w:val="00EF686B"/>
    <w:rsid w:val="00EF68D5"/>
    <w:rsid w:val="00EF6E94"/>
    <w:rsid w:val="00EF714A"/>
    <w:rsid w:val="00EF7975"/>
    <w:rsid w:val="00EF79B8"/>
    <w:rsid w:val="00F00CEA"/>
    <w:rsid w:val="00F00E6F"/>
    <w:rsid w:val="00F01A1E"/>
    <w:rsid w:val="00F03437"/>
    <w:rsid w:val="00F03EA8"/>
    <w:rsid w:val="00F0457D"/>
    <w:rsid w:val="00F04D29"/>
    <w:rsid w:val="00F05038"/>
    <w:rsid w:val="00F05378"/>
    <w:rsid w:val="00F059FD"/>
    <w:rsid w:val="00F05E5C"/>
    <w:rsid w:val="00F0662D"/>
    <w:rsid w:val="00F06703"/>
    <w:rsid w:val="00F06D1E"/>
    <w:rsid w:val="00F07184"/>
    <w:rsid w:val="00F07983"/>
    <w:rsid w:val="00F07D2E"/>
    <w:rsid w:val="00F10176"/>
    <w:rsid w:val="00F1019E"/>
    <w:rsid w:val="00F108E7"/>
    <w:rsid w:val="00F10A27"/>
    <w:rsid w:val="00F10CDC"/>
    <w:rsid w:val="00F11645"/>
    <w:rsid w:val="00F11FC2"/>
    <w:rsid w:val="00F1261A"/>
    <w:rsid w:val="00F136D2"/>
    <w:rsid w:val="00F13B5A"/>
    <w:rsid w:val="00F13FE6"/>
    <w:rsid w:val="00F14058"/>
    <w:rsid w:val="00F14AB4"/>
    <w:rsid w:val="00F14B29"/>
    <w:rsid w:val="00F15282"/>
    <w:rsid w:val="00F154C7"/>
    <w:rsid w:val="00F160DB"/>
    <w:rsid w:val="00F16B7F"/>
    <w:rsid w:val="00F16EF9"/>
    <w:rsid w:val="00F17840"/>
    <w:rsid w:val="00F17C6B"/>
    <w:rsid w:val="00F206EE"/>
    <w:rsid w:val="00F20736"/>
    <w:rsid w:val="00F20F0D"/>
    <w:rsid w:val="00F21031"/>
    <w:rsid w:val="00F215C8"/>
    <w:rsid w:val="00F220A9"/>
    <w:rsid w:val="00F22D90"/>
    <w:rsid w:val="00F239F7"/>
    <w:rsid w:val="00F2436B"/>
    <w:rsid w:val="00F244B3"/>
    <w:rsid w:val="00F24609"/>
    <w:rsid w:val="00F2503E"/>
    <w:rsid w:val="00F2572C"/>
    <w:rsid w:val="00F2589F"/>
    <w:rsid w:val="00F259A2"/>
    <w:rsid w:val="00F25C5A"/>
    <w:rsid w:val="00F263B0"/>
    <w:rsid w:val="00F3010C"/>
    <w:rsid w:val="00F3034C"/>
    <w:rsid w:val="00F3052F"/>
    <w:rsid w:val="00F30661"/>
    <w:rsid w:val="00F30854"/>
    <w:rsid w:val="00F309A4"/>
    <w:rsid w:val="00F30D44"/>
    <w:rsid w:val="00F31075"/>
    <w:rsid w:val="00F31B21"/>
    <w:rsid w:val="00F3233F"/>
    <w:rsid w:val="00F3257E"/>
    <w:rsid w:val="00F3262C"/>
    <w:rsid w:val="00F32742"/>
    <w:rsid w:val="00F32BBB"/>
    <w:rsid w:val="00F33438"/>
    <w:rsid w:val="00F33697"/>
    <w:rsid w:val="00F347F6"/>
    <w:rsid w:val="00F34E55"/>
    <w:rsid w:val="00F35184"/>
    <w:rsid w:val="00F352CB"/>
    <w:rsid w:val="00F35ABB"/>
    <w:rsid w:val="00F37417"/>
    <w:rsid w:val="00F375C3"/>
    <w:rsid w:val="00F402A2"/>
    <w:rsid w:val="00F40329"/>
    <w:rsid w:val="00F4140B"/>
    <w:rsid w:val="00F41543"/>
    <w:rsid w:val="00F417C4"/>
    <w:rsid w:val="00F4192D"/>
    <w:rsid w:val="00F41B5C"/>
    <w:rsid w:val="00F42502"/>
    <w:rsid w:val="00F42707"/>
    <w:rsid w:val="00F4283E"/>
    <w:rsid w:val="00F42B8C"/>
    <w:rsid w:val="00F4314C"/>
    <w:rsid w:val="00F432FE"/>
    <w:rsid w:val="00F434C8"/>
    <w:rsid w:val="00F43D94"/>
    <w:rsid w:val="00F43E65"/>
    <w:rsid w:val="00F441E8"/>
    <w:rsid w:val="00F44A44"/>
    <w:rsid w:val="00F44E1D"/>
    <w:rsid w:val="00F44ED8"/>
    <w:rsid w:val="00F451BD"/>
    <w:rsid w:val="00F458D7"/>
    <w:rsid w:val="00F460B6"/>
    <w:rsid w:val="00F46BB4"/>
    <w:rsid w:val="00F47477"/>
    <w:rsid w:val="00F475E8"/>
    <w:rsid w:val="00F5014A"/>
    <w:rsid w:val="00F504DA"/>
    <w:rsid w:val="00F50CD1"/>
    <w:rsid w:val="00F532D1"/>
    <w:rsid w:val="00F53676"/>
    <w:rsid w:val="00F53964"/>
    <w:rsid w:val="00F53D02"/>
    <w:rsid w:val="00F53D63"/>
    <w:rsid w:val="00F53FDB"/>
    <w:rsid w:val="00F5400C"/>
    <w:rsid w:val="00F54442"/>
    <w:rsid w:val="00F5464D"/>
    <w:rsid w:val="00F54997"/>
    <w:rsid w:val="00F5504B"/>
    <w:rsid w:val="00F550DF"/>
    <w:rsid w:val="00F55710"/>
    <w:rsid w:val="00F557D2"/>
    <w:rsid w:val="00F55CAE"/>
    <w:rsid w:val="00F55DEF"/>
    <w:rsid w:val="00F564F3"/>
    <w:rsid w:val="00F56A7B"/>
    <w:rsid w:val="00F57861"/>
    <w:rsid w:val="00F579DB"/>
    <w:rsid w:val="00F6017F"/>
    <w:rsid w:val="00F60D27"/>
    <w:rsid w:val="00F61064"/>
    <w:rsid w:val="00F615C4"/>
    <w:rsid w:val="00F61E54"/>
    <w:rsid w:val="00F625D1"/>
    <w:rsid w:val="00F62D76"/>
    <w:rsid w:val="00F6300E"/>
    <w:rsid w:val="00F64328"/>
    <w:rsid w:val="00F6482E"/>
    <w:rsid w:val="00F64B24"/>
    <w:rsid w:val="00F6567E"/>
    <w:rsid w:val="00F65C86"/>
    <w:rsid w:val="00F661F3"/>
    <w:rsid w:val="00F6636E"/>
    <w:rsid w:val="00F668D5"/>
    <w:rsid w:val="00F66A04"/>
    <w:rsid w:val="00F67131"/>
    <w:rsid w:val="00F67F42"/>
    <w:rsid w:val="00F703A0"/>
    <w:rsid w:val="00F70917"/>
    <w:rsid w:val="00F70B91"/>
    <w:rsid w:val="00F70D60"/>
    <w:rsid w:val="00F723D0"/>
    <w:rsid w:val="00F72C52"/>
    <w:rsid w:val="00F742C1"/>
    <w:rsid w:val="00F7493F"/>
    <w:rsid w:val="00F74BD2"/>
    <w:rsid w:val="00F74E79"/>
    <w:rsid w:val="00F7626B"/>
    <w:rsid w:val="00F778CE"/>
    <w:rsid w:val="00F7B75D"/>
    <w:rsid w:val="00F804E3"/>
    <w:rsid w:val="00F80661"/>
    <w:rsid w:val="00F80685"/>
    <w:rsid w:val="00F80F9A"/>
    <w:rsid w:val="00F81765"/>
    <w:rsid w:val="00F82720"/>
    <w:rsid w:val="00F8300F"/>
    <w:rsid w:val="00F83399"/>
    <w:rsid w:val="00F83478"/>
    <w:rsid w:val="00F837C9"/>
    <w:rsid w:val="00F840F0"/>
    <w:rsid w:val="00F84687"/>
    <w:rsid w:val="00F8493D"/>
    <w:rsid w:val="00F84FDC"/>
    <w:rsid w:val="00F855BB"/>
    <w:rsid w:val="00F856FB"/>
    <w:rsid w:val="00F85722"/>
    <w:rsid w:val="00F8677F"/>
    <w:rsid w:val="00F87A36"/>
    <w:rsid w:val="00F91C1C"/>
    <w:rsid w:val="00F91ED7"/>
    <w:rsid w:val="00F922D7"/>
    <w:rsid w:val="00F92332"/>
    <w:rsid w:val="00F92F5D"/>
    <w:rsid w:val="00F94194"/>
    <w:rsid w:val="00F94669"/>
    <w:rsid w:val="00F95C68"/>
    <w:rsid w:val="00F95D9B"/>
    <w:rsid w:val="00F96931"/>
    <w:rsid w:val="00F96FC5"/>
    <w:rsid w:val="00F9731D"/>
    <w:rsid w:val="00FA01A7"/>
    <w:rsid w:val="00FA02F0"/>
    <w:rsid w:val="00FA0506"/>
    <w:rsid w:val="00FA0CFE"/>
    <w:rsid w:val="00FA0E9B"/>
    <w:rsid w:val="00FA10BA"/>
    <w:rsid w:val="00FA1F25"/>
    <w:rsid w:val="00FA2036"/>
    <w:rsid w:val="00FA2EFC"/>
    <w:rsid w:val="00FA3166"/>
    <w:rsid w:val="00FA31FB"/>
    <w:rsid w:val="00FA3689"/>
    <w:rsid w:val="00FA38E5"/>
    <w:rsid w:val="00FA3E24"/>
    <w:rsid w:val="00FA4280"/>
    <w:rsid w:val="00FA49DD"/>
    <w:rsid w:val="00FA5259"/>
    <w:rsid w:val="00FA58F9"/>
    <w:rsid w:val="00FA5AEF"/>
    <w:rsid w:val="00FA5CE1"/>
    <w:rsid w:val="00FA664E"/>
    <w:rsid w:val="00FA6779"/>
    <w:rsid w:val="00FA69E5"/>
    <w:rsid w:val="00FA75A4"/>
    <w:rsid w:val="00FA7758"/>
    <w:rsid w:val="00FA7CFC"/>
    <w:rsid w:val="00FB0578"/>
    <w:rsid w:val="00FB09A0"/>
    <w:rsid w:val="00FB0BFC"/>
    <w:rsid w:val="00FB1535"/>
    <w:rsid w:val="00FB1D83"/>
    <w:rsid w:val="00FB2200"/>
    <w:rsid w:val="00FB2968"/>
    <w:rsid w:val="00FB4850"/>
    <w:rsid w:val="00FB4B94"/>
    <w:rsid w:val="00FB4C04"/>
    <w:rsid w:val="00FB4D23"/>
    <w:rsid w:val="00FB4FA6"/>
    <w:rsid w:val="00FB5BA3"/>
    <w:rsid w:val="00FB62AA"/>
    <w:rsid w:val="00FB6985"/>
    <w:rsid w:val="00FB6EF2"/>
    <w:rsid w:val="00FB724F"/>
    <w:rsid w:val="00FB76C5"/>
    <w:rsid w:val="00FB78B6"/>
    <w:rsid w:val="00FB7A41"/>
    <w:rsid w:val="00FC005A"/>
    <w:rsid w:val="00FC01F4"/>
    <w:rsid w:val="00FC08A3"/>
    <w:rsid w:val="00FC0D44"/>
    <w:rsid w:val="00FC100B"/>
    <w:rsid w:val="00FC2109"/>
    <w:rsid w:val="00FC2113"/>
    <w:rsid w:val="00FC2EE1"/>
    <w:rsid w:val="00FC3B00"/>
    <w:rsid w:val="00FC4BEC"/>
    <w:rsid w:val="00FC5007"/>
    <w:rsid w:val="00FC500B"/>
    <w:rsid w:val="00FC58BF"/>
    <w:rsid w:val="00FC5FEB"/>
    <w:rsid w:val="00FC63D7"/>
    <w:rsid w:val="00FC6543"/>
    <w:rsid w:val="00FC697E"/>
    <w:rsid w:val="00FC6A33"/>
    <w:rsid w:val="00FC6C31"/>
    <w:rsid w:val="00FC7149"/>
    <w:rsid w:val="00FC72C8"/>
    <w:rsid w:val="00FD043F"/>
    <w:rsid w:val="00FD0E45"/>
    <w:rsid w:val="00FD1207"/>
    <w:rsid w:val="00FD2AE0"/>
    <w:rsid w:val="00FD3133"/>
    <w:rsid w:val="00FD35D0"/>
    <w:rsid w:val="00FD42F3"/>
    <w:rsid w:val="00FD43C2"/>
    <w:rsid w:val="00FD476E"/>
    <w:rsid w:val="00FD4BDA"/>
    <w:rsid w:val="00FD4F56"/>
    <w:rsid w:val="00FD7228"/>
    <w:rsid w:val="00FD76EA"/>
    <w:rsid w:val="00FD7876"/>
    <w:rsid w:val="00FD7A70"/>
    <w:rsid w:val="00FE01EC"/>
    <w:rsid w:val="00FE4BE3"/>
    <w:rsid w:val="00FE4F3C"/>
    <w:rsid w:val="00FE5722"/>
    <w:rsid w:val="00FE632E"/>
    <w:rsid w:val="00FE6F22"/>
    <w:rsid w:val="00FE6F9D"/>
    <w:rsid w:val="00FE7302"/>
    <w:rsid w:val="00FE78CE"/>
    <w:rsid w:val="00FF0374"/>
    <w:rsid w:val="00FF0BAE"/>
    <w:rsid w:val="00FF0D6E"/>
    <w:rsid w:val="00FF2080"/>
    <w:rsid w:val="00FF442D"/>
    <w:rsid w:val="00FF49E4"/>
    <w:rsid w:val="00FF55F4"/>
    <w:rsid w:val="00FF5E21"/>
    <w:rsid w:val="00FF6130"/>
    <w:rsid w:val="00FF6368"/>
    <w:rsid w:val="00FF7142"/>
    <w:rsid w:val="00FF771F"/>
    <w:rsid w:val="00FF782F"/>
    <w:rsid w:val="00FF7AD5"/>
    <w:rsid w:val="0104EDBC"/>
    <w:rsid w:val="0135205A"/>
    <w:rsid w:val="01664BC1"/>
    <w:rsid w:val="01819F2D"/>
    <w:rsid w:val="019CD4F8"/>
    <w:rsid w:val="01A5FFE0"/>
    <w:rsid w:val="01D647F4"/>
    <w:rsid w:val="0221AE7A"/>
    <w:rsid w:val="022CDE61"/>
    <w:rsid w:val="02428AD3"/>
    <w:rsid w:val="024D1A42"/>
    <w:rsid w:val="02551686"/>
    <w:rsid w:val="025EEADB"/>
    <w:rsid w:val="0264C205"/>
    <w:rsid w:val="028F4E9E"/>
    <w:rsid w:val="0291C6DB"/>
    <w:rsid w:val="02DD35EF"/>
    <w:rsid w:val="0304DF08"/>
    <w:rsid w:val="030A4096"/>
    <w:rsid w:val="030D9B92"/>
    <w:rsid w:val="031309CF"/>
    <w:rsid w:val="031E4DC2"/>
    <w:rsid w:val="0322FC93"/>
    <w:rsid w:val="033DC2C9"/>
    <w:rsid w:val="0343AE7A"/>
    <w:rsid w:val="03525511"/>
    <w:rsid w:val="0352C408"/>
    <w:rsid w:val="035A0DD5"/>
    <w:rsid w:val="0366CC46"/>
    <w:rsid w:val="03810C72"/>
    <w:rsid w:val="038E933B"/>
    <w:rsid w:val="03939CCD"/>
    <w:rsid w:val="03BC1099"/>
    <w:rsid w:val="03BF301C"/>
    <w:rsid w:val="03D8242C"/>
    <w:rsid w:val="04052112"/>
    <w:rsid w:val="04250221"/>
    <w:rsid w:val="04331CA1"/>
    <w:rsid w:val="0437E1A7"/>
    <w:rsid w:val="045237F9"/>
    <w:rsid w:val="045299FF"/>
    <w:rsid w:val="047960D0"/>
    <w:rsid w:val="04829397"/>
    <w:rsid w:val="04BA2F1B"/>
    <w:rsid w:val="04C8ADCF"/>
    <w:rsid w:val="04DA1D19"/>
    <w:rsid w:val="04DF106E"/>
    <w:rsid w:val="04EA76E9"/>
    <w:rsid w:val="05010B0B"/>
    <w:rsid w:val="051B41C9"/>
    <w:rsid w:val="051D9FA9"/>
    <w:rsid w:val="052ACD96"/>
    <w:rsid w:val="0544C164"/>
    <w:rsid w:val="0559ACF3"/>
    <w:rsid w:val="0571A660"/>
    <w:rsid w:val="0582D5BA"/>
    <w:rsid w:val="058497EC"/>
    <w:rsid w:val="058D9B96"/>
    <w:rsid w:val="05B14844"/>
    <w:rsid w:val="05D78DAB"/>
    <w:rsid w:val="061CF127"/>
    <w:rsid w:val="06267F37"/>
    <w:rsid w:val="06387C2B"/>
    <w:rsid w:val="0662D957"/>
    <w:rsid w:val="0679EFC8"/>
    <w:rsid w:val="06863BB7"/>
    <w:rsid w:val="068859D3"/>
    <w:rsid w:val="068BF13B"/>
    <w:rsid w:val="068FA124"/>
    <w:rsid w:val="06A53E7B"/>
    <w:rsid w:val="06D2577E"/>
    <w:rsid w:val="06E20159"/>
    <w:rsid w:val="06F02A97"/>
    <w:rsid w:val="071EDAC4"/>
    <w:rsid w:val="071F266C"/>
    <w:rsid w:val="075BF44A"/>
    <w:rsid w:val="07805DAC"/>
    <w:rsid w:val="07936C67"/>
    <w:rsid w:val="079AC936"/>
    <w:rsid w:val="079C9A36"/>
    <w:rsid w:val="07BD026E"/>
    <w:rsid w:val="07CB76E7"/>
    <w:rsid w:val="080B43D2"/>
    <w:rsid w:val="081D4460"/>
    <w:rsid w:val="083A35B5"/>
    <w:rsid w:val="086A6314"/>
    <w:rsid w:val="088F3C06"/>
    <w:rsid w:val="089C8703"/>
    <w:rsid w:val="089DE7C9"/>
    <w:rsid w:val="08D17DD1"/>
    <w:rsid w:val="08E6A7B6"/>
    <w:rsid w:val="08EE019B"/>
    <w:rsid w:val="09025E8D"/>
    <w:rsid w:val="09042F8D"/>
    <w:rsid w:val="09110B2A"/>
    <w:rsid w:val="091D2695"/>
    <w:rsid w:val="094FC0F9"/>
    <w:rsid w:val="09BFFA95"/>
    <w:rsid w:val="09D5F51A"/>
    <w:rsid w:val="09F5BBDE"/>
    <w:rsid w:val="0A215939"/>
    <w:rsid w:val="0A2DB58E"/>
    <w:rsid w:val="0A32C642"/>
    <w:rsid w:val="0A3DCD08"/>
    <w:rsid w:val="0A3FCA08"/>
    <w:rsid w:val="0A663703"/>
    <w:rsid w:val="0A82A427"/>
    <w:rsid w:val="0A9D65F7"/>
    <w:rsid w:val="0A9EADE0"/>
    <w:rsid w:val="0AD6BAFB"/>
    <w:rsid w:val="0ADEBDB1"/>
    <w:rsid w:val="0B0DDBAA"/>
    <w:rsid w:val="0B3F080C"/>
    <w:rsid w:val="0B4D60EB"/>
    <w:rsid w:val="0BD8584B"/>
    <w:rsid w:val="0BE17220"/>
    <w:rsid w:val="0BF374C9"/>
    <w:rsid w:val="0C0FA08A"/>
    <w:rsid w:val="0C1E6FCA"/>
    <w:rsid w:val="0C2B8AB8"/>
    <w:rsid w:val="0C2F0893"/>
    <w:rsid w:val="0C600A26"/>
    <w:rsid w:val="0C66C62F"/>
    <w:rsid w:val="0C68F5AE"/>
    <w:rsid w:val="0C75CCFC"/>
    <w:rsid w:val="0C93C782"/>
    <w:rsid w:val="0CA818E4"/>
    <w:rsid w:val="0CE415A1"/>
    <w:rsid w:val="0D1D28DF"/>
    <w:rsid w:val="0D402968"/>
    <w:rsid w:val="0D82ECAF"/>
    <w:rsid w:val="0D9731B5"/>
    <w:rsid w:val="0DA3361E"/>
    <w:rsid w:val="0DBC20CF"/>
    <w:rsid w:val="0DD7D3D8"/>
    <w:rsid w:val="0DE88178"/>
    <w:rsid w:val="0E083DA5"/>
    <w:rsid w:val="0E22332F"/>
    <w:rsid w:val="0E499A75"/>
    <w:rsid w:val="0E88F6E5"/>
    <w:rsid w:val="0E9F769A"/>
    <w:rsid w:val="0EBB79AA"/>
    <w:rsid w:val="0EED4C71"/>
    <w:rsid w:val="0EF072D7"/>
    <w:rsid w:val="0F1081D0"/>
    <w:rsid w:val="0F1C8229"/>
    <w:rsid w:val="0F443D8C"/>
    <w:rsid w:val="0F45BF71"/>
    <w:rsid w:val="0F509137"/>
    <w:rsid w:val="0F5AD594"/>
    <w:rsid w:val="0F6F59AE"/>
    <w:rsid w:val="0F7E2459"/>
    <w:rsid w:val="0F8355BA"/>
    <w:rsid w:val="0F9D5DAF"/>
    <w:rsid w:val="0FA848DA"/>
    <w:rsid w:val="0FA91FE2"/>
    <w:rsid w:val="0FDC7753"/>
    <w:rsid w:val="0FF84701"/>
    <w:rsid w:val="10080F7D"/>
    <w:rsid w:val="10233D51"/>
    <w:rsid w:val="10386CAF"/>
    <w:rsid w:val="105A1DB6"/>
    <w:rsid w:val="107767C8"/>
    <w:rsid w:val="107FCF35"/>
    <w:rsid w:val="108A3511"/>
    <w:rsid w:val="10B09A1B"/>
    <w:rsid w:val="10CB529F"/>
    <w:rsid w:val="10CE6B9A"/>
    <w:rsid w:val="10E1E827"/>
    <w:rsid w:val="10E338B2"/>
    <w:rsid w:val="10EF1796"/>
    <w:rsid w:val="10FE4F2C"/>
    <w:rsid w:val="111D4A83"/>
    <w:rsid w:val="112A1D2E"/>
    <w:rsid w:val="1159D3F1"/>
    <w:rsid w:val="115C63A7"/>
    <w:rsid w:val="1171F91B"/>
    <w:rsid w:val="1176FAAC"/>
    <w:rsid w:val="117ADBF4"/>
    <w:rsid w:val="11CB0C7A"/>
    <w:rsid w:val="11D90053"/>
    <w:rsid w:val="11EBA12B"/>
    <w:rsid w:val="11EE0656"/>
    <w:rsid w:val="11F4EB37"/>
    <w:rsid w:val="1240CA29"/>
    <w:rsid w:val="12585A06"/>
    <w:rsid w:val="12787F26"/>
    <w:rsid w:val="12837911"/>
    <w:rsid w:val="12A5F267"/>
    <w:rsid w:val="12CBD7E3"/>
    <w:rsid w:val="12DD0026"/>
    <w:rsid w:val="12F3643D"/>
    <w:rsid w:val="130450B7"/>
    <w:rsid w:val="1319EB16"/>
    <w:rsid w:val="139B7AC7"/>
    <w:rsid w:val="13A15E52"/>
    <w:rsid w:val="13A82EFC"/>
    <w:rsid w:val="13AA6DE9"/>
    <w:rsid w:val="13C43F70"/>
    <w:rsid w:val="13C54683"/>
    <w:rsid w:val="13C9A1B4"/>
    <w:rsid w:val="13DD432B"/>
    <w:rsid w:val="140DCD7D"/>
    <w:rsid w:val="1417B947"/>
    <w:rsid w:val="143C2DA3"/>
    <w:rsid w:val="1445A7CD"/>
    <w:rsid w:val="145A5FDA"/>
    <w:rsid w:val="14991B10"/>
    <w:rsid w:val="14AEB7AE"/>
    <w:rsid w:val="14B72A88"/>
    <w:rsid w:val="14D98161"/>
    <w:rsid w:val="14DC1BAF"/>
    <w:rsid w:val="14E49424"/>
    <w:rsid w:val="14EB63CD"/>
    <w:rsid w:val="14FC3FB1"/>
    <w:rsid w:val="1524FF30"/>
    <w:rsid w:val="153EC874"/>
    <w:rsid w:val="1551BE41"/>
    <w:rsid w:val="156830FF"/>
    <w:rsid w:val="157FAF8B"/>
    <w:rsid w:val="15A14D89"/>
    <w:rsid w:val="15A2E4B1"/>
    <w:rsid w:val="15CE8266"/>
    <w:rsid w:val="161A635F"/>
    <w:rsid w:val="161EDFD9"/>
    <w:rsid w:val="16315BDB"/>
    <w:rsid w:val="1660E9AF"/>
    <w:rsid w:val="1695984B"/>
    <w:rsid w:val="16B7E4DF"/>
    <w:rsid w:val="16BAB334"/>
    <w:rsid w:val="16D6C402"/>
    <w:rsid w:val="16D8D6A3"/>
    <w:rsid w:val="16F3992C"/>
    <w:rsid w:val="16FAE982"/>
    <w:rsid w:val="171448DE"/>
    <w:rsid w:val="1726D7E4"/>
    <w:rsid w:val="1735F9B7"/>
    <w:rsid w:val="1752FD48"/>
    <w:rsid w:val="1759F49E"/>
    <w:rsid w:val="178D5E47"/>
    <w:rsid w:val="178D73FF"/>
    <w:rsid w:val="17B22268"/>
    <w:rsid w:val="17B36D03"/>
    <w:rsid w:val="17F36923"/>
    <w:rsid w:val="1822899B"/>
    <w:rsid w:val="18293645"/>
    <w:rsid w:val="182BAFD0"/>
    <w:rsid w:val="182F4B55"/>
    <w:rsid w:val="1880E7EE"/>
    <w:rsid w:val="18B28118"/>
    <w:rsid w:val="18E1D554"/>
    <w:rsid w:val="18F6A180"/>
    <w:rsid w:val="1926C928"/>
    <w:rsid w:val="192E10F1"/>
    <w:rsid w:val="193EF173"/>
    <w:rsid w:val="19621765"/>
    <w:rsid w:val="19A040F7"/>
    <w:rsid w:val="19A097BB"/>
    <w:rsid w:val="19A4C880"/>
    <w:rsid w:val="19BE5EBD"/>
    <w:rsid w:val="19C024A3"/>
    <w:rsid w:val="1A055F76"/>
    <w:rsid w:val="1A09661D"/>
    <w:rsid w:val="1A24DBFF"/>
    <w:rsid w:val="1A5589EB"/>
    <w:rsid w:val="1AB13EBF"/>
    <w:rsid w:val="1ADA3133"/>
    <w:rsid w:val="1ADF3CA8"/>
    <w:rsid w:val="1AF0E168"/>
    <w:rsid w:val="1AF10D49"/>
    <w:rsid w:val="1B2CF3B1"/>
    <w:rsid w:val="1B2EE378"/>
    <w:rsid w:val="1B46AF57"/>
    <w:rsid w:val="1B525741"/>
    <w:rsid w:val="1B7F258B"/>
    <w:rsid w:val="1BC84E04"/>
    <w:rsid w:val="1C033CFE"/>
    <w:rsid w:val="1C57CFE0"/>
    <w:rsid w:val="1C64E07F"/>
    <w:rsid w:val="1C707E5E"/>
    <w:rsid w:val="1C7D209B"/>
    <w:rsid w:val="1C8A9A71"/>
    <w:rsid w:val="1C8D9E38"/>
    <w:rsid w:val="1C91C009"/>
    <w:rsid w:val="1C9EC62F"/>
    <w:rsid w:val="1CA2B6FC"/>
    <w:rsid w:val="1CA8A8CD"/>
    <w:rsid w:val="1CAB478A"/>
    <w:rsid w:val="1CD77398"/>
    <w:rsid w:val="1CE1C36D"/>
    <w:rsid w:val="1D03E74B"/>
    <w:rsid w:val="1D310590"/>
    <w:rsid w:val="1D3BE000"/>
    <w:rsid w:val="1DA1CC0B"/>
    <w:rsid w:val="1DA53C31"/>
    <w:rsid w:val="1DBE5FD4"/>
    <w:rsid w:val="1DD5C0B3"/>
    <w:rsid w:val="1DE24DAA"/>
    <w:rsid w:val="1DE859B7"/>
    <w:rsid w:val="1DF233E8"/>
    <w:rsid w:val="1E0ADEA5"/>
    <w:rsid w:val="1E156679"/>
    <w:rsid w:val="1E1C60CA"/>
    <w:rsid w:val="1E4D5DDC"/>
    <w:rsid w:val="1E605576"/>
    <w:rsid w:val="1E6944A0"/>
    <w:rsid w:val="1ED36E3F"/>
    <w:rsid w:val="1EF8EE75"/>
    <w:rsid w:val="1EFDD5FD"/>
    <w:rsid w:val="1F33F04C"/>
    <w:rsid w:val="1F5D48CF"/>
    <w:rsid w:val="1FA25BCC"/>
    <w:rsid w:val="1FB83D71"/>
    <w:rsid w:val="1FF83A00"/>
    <w:rsid w:val="1FF98B89"/>
    <w:rsid w:val="20389014"/>
    <w:rsid w:val="20548831"/>
    <w:rsid w:val="205688D5"/>
    <w:rsid w:val="20831715"/>
    <w:rsid w:val="20E0A631"/>
    <w:rsid w:val="211FA2C5"/>
    <w:rsid w:val="212CB296"/>
    <w:rsid w:val="212D85EA"/>
    <w:rsid w:val="214CD318"/>
    <w:rsid w:val="219BF151"/>
    <w:rsid w:val="21A50AE1"/>
    <w:rsid w:val="21D958A3"/>
    <w:rsid w:val="21E15782"/>
    <w:rsid w:val="21F7847A"/>
    <w:rsid w:val="22015B95"/>
    <w:rsid w:val="22045E18"/>
    <w:rsid w:val="220DA777"/>
    <w:rsid w:val="220EA1D7"/>
    <w:rsid w:val="221510CC"/>
    <w:rsid w:val="22161A51"/>
    <w:rsid w:val="221D5614"/>
    <w:rsid w:val="223E6C78"/>
    <w:rsid w:val="224FFA4A"/>
    <w:rsid w:val="225F9E38"/>
    <w:rsid w:val="228A8A3B"/>
    <w:rsid w:val="229176E6"/>
    <w:rsid w:val="22CB7A98"/>
    <w:rsid w:val="22FA96F4"/>
    <w:rsid w:val="23196AD9"/>
    <w:rsid w:val="23263FD0"/>
    <w:rsid w:val="234F2E42"/>
    <w:rsid w:val="2352A5DA"/>
    <w:rsid w:val="237B8119"/>
    <w:rsid w:val="23911104"/>
    <w:rsid w:val="2392C71D"/>
    <w:rsid w:val="23C13EEE"/>
    <w:rsid w:val="23C1BBA0"/>
    <w:rsid w:val="23C4DC65"/>
    <w:rsid w:val="23C57A3D"/>
    <w:rsid w:val="23D6A494"/>
    <w:rsid w:val="23E39441"/>
    <w:rsid w:val="23E5E013"/>
    <w:rsid w:val="23F769D2"/>
    <w:rsid w:val="23FAABDA"/>
    <w:rsid w:val="2401B4CC"/>
    <w:rsid w:val="241873B6"/>
    <w:rsid w:val="24278F11"/>
    <w:rsid w:val="24404B51"/>
    <w:rsid w:val="244B296E"/>
    <w:rsid w:val="24A4973B"/>
    <w:rsid w:val="24B7AEA5"/>
    <w:rsid w:val="24CD58EA"/>
    <w:rsid w:val="24DE6A54"/>
    <w:rsid w:val="24E2F771"/>
    <w:rsid w:val="250454B6"/>
    <w:rsid w:val="2510F77C"/>
    <w:rsid w:val="252B6A59"/>
    <w:rsid w:val="25360CFD"/>
    <w:rsid w:val="254CCE34"/>
    <w:rsid w:val="256FB6E7"/>
    <w:rsid w:val="257087DE"/>
    <w:rsid w:val="2590582F"/>
    <w:rsid w:val="259597A7"/>
    <w:rsid w:val="25A5DA7C"/>
    <w:rsid w:val="25BEFEBC"/>
    <w:rsid w:val="25E9F9BF"/>
    <w:rsid w:val="25FBCB34"/>
    <w:rsid w:val="261D4A59"/>
    <w:rsid w:val="26215D2A"/>
    <w:rsid w:val="2638758C"/>
    <w:rsid w:val="26527754"/>
    <w:rsid w:val="26912F9A"/>
    <w:rsid w:val="26C9B787"/>
    <w:rsid w:val="26DE844D"/>
    <w:rsid w:val="26E89E95"/>
    <w:rsid w:val="27297B7D"/>
    <w:rsid w:val="2742D02B"/>
    <w:rsid w:val="274CC60C"/>
    <w:rsid w:val="276288D7"/>
    <w:rsid w:val="2776A42D"/>
    <w:rsid w:val="27780CED"/>
    <w:rsid w:val="2788973F"/>
    <w:rsid w:val="27AB11A9"/>
    <w:rsid w:val="27C7CB04"/>
    <w:rsid w:val="27F997B7"/>
    <w:rsid w:val="280DE045"/>
    <w:rsid w:val="2813C858"/>
    <w:rsid w:val="28229AE9"/>
    <w:rsid w:val="282CFC03"/>
    <w:rsid w:val="283498EF"/>
    <w:rsid w:val="283F4483"/>
    <w:rsid w:val="28AB2D8E"/>
    <w:rsid w:val="2911E4FC"/>
    <w:rsid w:val="2912748E"/>
    <w:rsid w:val="29635DFC"/>
    <w:rsid w:val="29714366"/>
    <w:rsid w:val="298CE535"/>
    <w:rsid w:val="29A3D8E1"/>
    <w:rsid w:val="29C37AF5"/>
    <w:rsid w:val="29CE7AC8"/>
    <w:rsid w:val="29D35F9E"/>
    <w:rsid w:val="2A0FE681"/>
    <w:rsid w:val="2A128004"/>
    <w:rsid w:val="2A21699F"/>
    <w:rsid w:val="2AA05217"/>
    <w:rsid w:val="2AA3EC3F"/>
    <w:rsid w:val="2ADA998A"/>
    <w:rsid w:val="2ADCE840"/>
    <w:rsid w:val="2B03A974"/>
    <w:rsid w:val="2B1C2AEC"/>
    <w:rsid w:val="2B223D31"/>
    <w:rsid w:val="2B31D111"/>
    <w:rsid w:val="2B4D68F7"/>
    <w:rsid w:val="2B61FE89"/>
    <w:rsid w:val="2B6F910F"/>
    <w:rsid w:val="2B7B3A07"/>
    <w:rsid w:val="2BA2CAB5"/>
    <w:rsid w:val="2BC9533C"/>
    <w:rsid w:val="2BCEBAA9"/>
    <w:rsid w:val="2BE0927D"/>
    <w:rsid w:val="2BF17497"/>
    <w:rsid w:val="2BFAE8CF"/>
    <w:rsid w:val="2BFE9127"/>
    <w:rsid w:val="2C172A6C"/>
    <w:rsid w:val="2C27A987"/>
    <w:rsid w:val="2C2AF783"/>
    <w:rsid w:val="2C4D1C2B"/>
    <w:rsid w:val="2C4EBD54"/>
    <w:rsid w:val="2C4FB230"/>
    <w:rsid w:val="2C9D01F0"/>
    <w:rsid w:val="2C9E3B78"/>
    <w:rsid w:val="2CFCDB96"/>
    <w:rsid w:val="2D1A6FBC"/>
    <w:rsid w:val="2D1C3624"/>
    <w:rsid w:val="2D745608"/>
    <w:rsid w:val="2D7AF685"/>
    <w:rsid w:val="2D86EF1B"/>
    <w:rsid w:val="2D95F70A"/>
    <w:rsid w:val="2D9637E3"/>
    <w:rsid w:val="2DAB589E"/>
    <w:rsid w:val="2DB0DD50"/>
    <w:rsid w:val="2DB709DD"/>
    <w:rsid w:val="2DC8D719"/>
    <w:rsid w:val="2E26A745"/>
    <w:rsid w:val="2E28BE8E"/>
    <w:rsid w:val="2E961E88"/>
    <w:rsid w:val="2EDBA3AD"/>
    <w:rsid w:val="2EE90AAE"/>
    <w:rsid w:val="2EEBFF0B"/>
    <w:rsid w:val="2F40C6EF"/>
    <w:rsid w:val="2F4CE4FB"/>
    <w:rsid w:val="2F6672B0"/>
    <w:rsid w:val="2F66B1A6"/>
    <w:rsid w:val="2F7A2F2F"/>
    <w:rsid w:val="2FAE5616"/>
    <w:rsid w:val="2FC277A6"/>
    <w:rsid w:val="2FCBC42F"/>
    <w:rsid w:val="2FD3BC92"/>
    <w:rsid w:val="2FF3E6E2"/>
    <w:rsid w:val="3000F6E0"/>
    <w:rsid w:val="30067124"/>
    <w:rsid w:val="302FE423"/>
    <w:rsid w:val="303C951E"/>
    <w:rsid w:val="304A48D6"/>
    <w:rsid w:val="307808BB"/>
    <w:rsid w:val="3091FE83"/>
    <w:rsid w:val="3095AAC4"/>
    <w:rsid w:val="30C8B9E9"/>
    <w:rsid w:val="30F8F50A"/>
    <w:rsid w:val="3143B4EB"/>
    <w:rsid w:val="315E4807"/>
    <w:rsid w:val="316BE59A"/>
    <w:rsid w:val="3174648A"/>
    <w:rsid w:val="31A12F3B"/>
    <w:rsid w:val="31C53225"/>
    <w:rsid w:val="31DDCBA4"/>
    <w:rsid w:val="31E39674"/>
    <w:rsid w:val="31F48271"/>
    <w:rsid w:val="31FCDC14"/>
    <w:rsid w:val="32289371"/>
    <w:rsid w:val="323EA9C7"/>
    <w:rsid w:val="32B43601"/>
    <w:rsid w:val="32B589E9"/>
    <w:rsid w:val="32BF7CE1"/>
    <w:rsid w:val="32E1D9DE"/>
    <w:rsid w:val="32E973B7"/>
    <w:rsid w:val="32F4BA41"/>
    <w:rsid w:val="32F8DEE0"/>
    <w:rsid w:val="32FA1868"/>
    <w:rsid w:val="3303CCA3"/>
    <w:rsid w:val="33144A17"/>
    <w:rsid w:val="333191D4"/>
    <w:rsid w:val="333894A6"/>
    <w:rsid w:val="3388A313"/>
    <w:rsid w:val="339470F8"/>
    <w:rsid w:val="33B6F6C3"/>
    <w:rsid w:val="33BED42C"/>
    <w:rsid w:val="33D8D45A"/>
    <w:rsid w:val="33DAC8AD"/>
    <w:rsid w:val="3408A095"/>
    <w:rsid w:val="340F5398"/>
    <w:rsid w:val="343E0765"/>
    <w:rsid w:val="344C301E"/>
    <w:rsid w:val="3456FDE3"/>
    <w:rsid w:val="34889892"/>
    <w:rsid w:val="349FCD3B"/>
    <w:rsid w:val="34A708B5"/>
    <w:rsid w:val="34B8417A"/>
    <w:rsid w:val="34DAB0B0"/>
    <w:rsid w:val="34E38FB5"/>
    <w:rsid w:val="3531CEE2"/>
    <w:rsid w:val="355796CC"/>
    <w:rsid w:val="35697636"/>
    <w:rsid w:val="35731ACB"/>
    <w:rsid w:val="35A9D135"/>
    <w:rsid w:val="35ACEA61"/>
    <w:rsid w:val="35C2FB81"/>
    <w:rsid w:val="35FF9052"/>
    <w:rsid w:val="3608F3CE"/>
    <w:rsid w:val="360AE912"/>
    <w:rsid w:val="36245B4A"/>
    <w:rsid w:val="36265BC2"/>
    <w:rsid w:val="3651D632"/>
    <w:rsid w:val="36625C28"/>
    <w:rsid w:val="366649DB"/>
    <w:rsid w:val="369E120B"/>
    <w:rsid w:val="371339ED"/>
    <w:rsid w:val="37269F7A"/>
    <w:rsid w:val="37600AA9"/>
    <w:rsid w:val="37777CB5"/>
    <w:rsid w:val="37A0DB80"/>
    <w:rsid w:val="37C7F218"/>
    <w:rsid w:val="37ED3A71"/>
    <w:rsid w:val="37F5511F"/>
    <w:rsid w:val="3826AF57"/>
    <w:rsid w:val="382B100D"/>
    <w:rsid w:val="3834BD7B"/>
    <w:rsid w:val="38373A30"/>
    <w:rsid w:val="385D263F"/>
    <w:rsid w:val="3876CA0B"/>
    <w:rsid w:val="3890A7FC"/>
    <w:rsid w:val="38DFB78B"/>
    <w:rsid w:val="391793CD"/>
    <w:rsid w:val="3918D320"/>
    <w:rsid w:val="396628D7"/>
    <w:rsid w:val="3977F518"/>
    <w:rsid w:val="397A415B"/>
    <w:rsid w:val="39B19692"/>
    <w:rsid w:val="39DCA5B0"/>
    <w:rsid w:val="39F93F41"/>
    <w:rsid w:val="3A02ABC0"/>
    <w:rsid w:val="3A08CBF6"/>
    <w:rsid w:val="3A0D60B3"/>
    <w:rsid w:val="3A14E7E4"/>
    <w:rsid w:val="3A194E09"/>
    <w:rsid w:val="3A571FE3"/>
    <w:rsid w:val="3A5EC546"/>
    <w:rsid w:val="3A8FC55B"/>
    <w:rsid w:val="3A9DA72E"/>
    <w:rsid w:val="3AAF33C1"/>
    <w:rsid w:val="3ADCAD0B"/>
    <w:rsid w:val="3B100559"/>
    <w:rsid w:val="3B50E2A0"/>
    <w:rsid w:val="3B552B67"/>
    <w:rsid w:val="3B5B1EC5"/>
    <w:rsid w:val="3B7A9C08"/>
    <w:rsid w:val="3B8E41F8"/>
    <w:rsid w:val="3BB0F970"/>
    <w:rsid w:val="3BB3C8B5"/>
    <w:rsid w:val="3BC17D53"/>
    <w:rsid w:val="3BF2167D"/>
    <w:rsid w:val="3C1A2D2C"/>
    <w:rsid w:val="3C280E04"/>
    <w:rsid w:val="3C3FA1E8"/>
    <w:rsid w:val="3C45BEAA"/>
    <w:rsid w:val="3C592C08"/>
    <w:rsid w:val="3C5E1108"/>
    <w:rsid w:val="3C5EF7C5"/>
    <w:rsid w:val="3C6A6483"/>
    <w:rsid w:val="3C8D1649"/>
    <w:rsid w:val="3CC3F588"/>
    <w:rsid w:val="3CFE8BC8"/>
    <w:rsid w:val="3D436D31"/>
    <w:rsid w:val="3D6C3385"/>
    <w:rsid w:val="3DA84DC1"/>
    <w:rsid w:val="3DEA8012"/>
    <w:rsid w:val="3E17A0F0"/>
    <w:rsid w:val="3E284B2B"/>
    <w:rsid w:val="3E4D6E17"/>
    <w:rsid w:val="3E6817FD"/>
    <w:rsid w:val="3E851013"/>
    <w:rsid w:val="3EB7D51F"/>
    <w:rsid w:val="3ED948FF"/>
    <w:rsid w:val="3EDA44BF"/>
    <w:rsid w:val="3F33946D"/>
    <w:rsid w:val="3F36D018"/>
    <w:rsid w:val="3F611702"/>
    <w:rsid w:val="3F6CDC7E"/>
    <w:rsid w:val="3F96D5F0"/>
    <w:rsid w:val="3F9794A6"/>
    <w:rsid w:val="3F9FCA2D"/>
    <w:rsid w:val="3FA0A589"/>
    <w:rsid w:val="3FCB29D7"/>
    <w:rsid w:val="3FD836AA"/>
    <w:rsid w:val="400DF848"/>
    <w:rsid w:val="400F7DF5"/>
    <w:rsid w:val="40477D8C"/>
    <w:rsid w:val="408A4FE7"/>
    <w:rsid w:val="410A6C2A"/>
    <w:rsid w:val="410DBC98"/>
    <w:rsid w:val="412E6CD9"/>
    <w:rsid w:val="41420534"/>
    <w:rsid w:val="416C691B"/>
    <w:rsid w:val="41AA99A7"/>
    <w:rsid w:val="41B23E31"/>
    <w:rsid w:val="41B44202"/>
    <w:rsid w:val="41B75E98"/>
    <w:rsid w:val="41C2984E"/>
    <w:rsid w:val="41C9ED42"/>
    <w:rsid w:val="41FAF47F"/>
    <w:rsid w:val="4229B7B0"/>
    <w:rsid w:val="4244462A"/>
    <w:rsid w:val="4245068C"/>
    <w:rsid w:val="42771675"/>
    <w:rsid w:val="427C4993"/>
    <w:rsid w:val="428350CF"/>
    <w:rsid w:val="42C86D8C"/>
    <w:rsid w:val="42D23558"/>
    <w:rsid w:val="42DD3E79"/>
    <w:rsid w:val="42E5C27C"/>
    <w:rsid w:val="42EA5F8A"/>
    <w:rsid w:val="4308397C"/>
    <w:rsid w:val="434F3466"/>
    <w:rsid w:val="43A4A5FA"/>
    <w:rsid w:val="43D41AAC"/>
    <w:rsid w:val="43D69169"/>
    <w:rsid w:val="43E4DF42"/>
    <w:rsid w:val="4420D943"/>
    <w:rsid w:val="442E19F6"/>
    <w:rsid w:val="4443BF2B"/>
    <w:rsid w:val="4467D916"/>
    <w:rsid w:val="44AD0B8A"/>
    <w:rsid w:val="44B73743"/>
    <w:rsid w:val="44BAC77C"/>
    <w:rsid w:val="44BE05C9"/>
    <w:rsid w:val="44C104BE"/>
    <w:rsid w:val="44D51847"/>
    <w:rsid w:val="44E4F3AA"/>
    <w:rsid w:val="44EBCC99"/>
    <w:rsid w:val="450055A8"/>
    <w:rsid w:val="4507E96F"/>
    <w:rsid w:val="4518E466"/>
    <w:rsid w:val="458AAD79"/>
    <w:rsid w:val="4597A953"/>
    <w:rsid w:val="45F99F2F"/>
    <w:rsid w:val="45F9B3AC"/>
    <w:rsid w:val="45FF8027"/>
    <w:rsid w:val="46050B38"/>
    <w:rsid w:val="465413B3"/>
    <w:rsid w:val="46ABBC6A"/>
    <w:rsid w:val="46CBFE8F"/>
    <w:rsid w:val="46DAF239"/>
    <w:rsid w:val="46EFACA2"/>
    <w:rsid w:val="46F244EC"/>
    <w:rsid w:val="470482FE"/>
    <w:rsid w:val="4707448A"/>
    <w:rsid w:val="4732C8B8"/>
    <w:rsid w:val="473AA04F"/>
    <w:rsid w:val="474735E8"/>
    <w:rsid w:val="477E0088"/>
    <w:rsid w:val="478FD0DC"/>
    <w:rsid w:val="479B2483"/>
    <w:rsid w:val="479EABCE"/>
    <w:rsid w:val="47A5508C"/>
    <w:rsid w:val="47AAF23D"/>
    <w:rsid w:val="47BA9A73"/>
    <w:rsid w:val="48119B0C"/>
    <w:rsid w:val="4821CCD1"/>
    <w:rsid w:val="4828490C"/>
    <w:rsid w:val="484C6023"/>
    <w:rsid w:val="4858BD0A"/>
    <w:rsid w:val="4864E44C"/>
    <w:rsid w:val="486BA15B"/>
    <w:rsid w:val="4884B2C4"/>
    <w:rsid w:val="48986593"/>
    <w:rsid w:val="48AD54BE"/>
    <w:rsid w:val="48B0380B"/>
    <w:rsid w:val="48C64002"/>
    <w:rsid w:val="48DF208F"/>
    <w:rsid w:val="49117A0D"/>
    <w:rsid w:val="4946FAEF"/>
    <w:rsid w:val="494BE885"/>
    <w:rsid w:val="495171A0"/>
    <w:rsid w:val="49876B3C"/>
    <w:rsid w:val="498B7F98"/>
    <w:rsid w:val="499D0616"/>
    <w:rsid w:val="49A00274"/>
    <w:rsid w:val="49ACACB7"/>
    <w:rsid w:val="49E2F20A"/>
    <w:rsid w:val="49E91847"/>
    <w:rsid w:val="4A220711"/>
    <w:rsid w:val="4A3432BC"/>
    <w:rsid w:val="4A3BDAC4"/>
    <w:rsid w:val="4A3E0AB2"/>
    <w:rsid w:val="4A526571"/>
    <w:rsid w:val="4A8F0791"/>
    <w:rsid w:val="4A918109"/>
    <w:rsid w:val="4A9BBF7D"/>
    <w:rsid w:val="4A9D385F"/>
    <w:rsid w:val="4AA4A9C0"/>
    <w:rsid w:val="4AD507BB"/>
    <w:rsid w:val="4AD80C01"/>
    <w:rsid w:val="4B00AE72"/>
    <w:rsid w:val="4B03AE62"/>
    <w:rsid w:val="4B071D91"/>
    <w:rsid w:val="4B2C2FDA"/>
    <w:rsid w:val="4B4AD1DC"/>
    <w:rsid w:val="4B7A4E28"/>
    <w:rsid w:val="4B7B7DE4"/>
    <w:rsid w:val="4B7EA183"/>
    <w:rsid w:val="4B95584F"/>
    <w:rsid w:val="4BAD9B42"/>
    <w:rsid w:val="4BCCA87F"/>
    <w:rsid w:val="4BE39AD9"/>
    <w:rsid w:val="4BFD29B5"/>
    <w:rsid w:val="4C025CD5"/>
    <w:rsid w:val="4C1E67FC"/>
    <w:rsid w:val="4C37F1BA"/>
    <w:rsid w:val="4C82CA91"/>
    <w:rsid w:val="4CB99B49"/>
    <w:rsid w:val="4CDA1FB4"/>
    <w:rsid w:val="4CE015A6"/>
    <w:rsid w:val="4CF9D37A"/>
    <w:rsid w:val="4CFB6C80"/>
    <w:rsid w:val="4D019A75"/>
    <w:rsid w:val="4D13BCEF"/>
    <w:rsid w:val="4D374F9F"/>
    <w:rsid w:val="4D40A0D8"/>
    <w:rsid w:val="4D47012C"/>
    <w:rsid w:val="4D523F79"/>
    <w:rsid w:val="4D861D0F"/>
    <w:rsid w:val="4D896AAA"/>
    <w:rsid w:val="4D89B51B"/>
    <w:rsid w:val="4DA72D06"/>
    <w:rsid w:val="4DB8E92A"/>
    <w:rsid w:val="4DC9F130"/>
    <w:rsid w:val="4DD118A3"/>
    <w:rsid w:val="4DF659B1"/>
    <w:rsid w:val="4E2405AC"/>
    <w:rsid w:val="4E43D086"/>
    <w:rsid w:val="4E4E06C9"/>
    <w:rsid w:val="4E51CB7C"/>
    <w:rsid w:val="4E7409A8"/>
    <w:rsid w:val="4E8730FA"/>
    <w:rsid w:val="4E8A979B"/>
    <w:rsid w:val="4E90235F"/>
    <w:rsid w:val="4EC28933"/>
    <w:rsid w:val="4F0FA695"/>
    <w:rsid w:val="4F284DEE"/>
    <w:rsid w:val="4F8E1A79"/>
    <w:rsid w:val="4FAAF5E9"/>
    <w:rsid w:val="4FB69E41"/>
    <w:rsid w:val="4FC0B9AF"/>
    <w:rsid w:val="4FC24D46"/>
    <w:rsid w:val="4FCF92CC"/>
    <w:rsid w:val="4FD677C0"/>
    <w:rsid w:val="4FE391A9"/>
    <w:rsid w:val="50033803"/>
    <w:rsid w:val="501F618E"/>
    <w:rsid w:val="50404CDA"/>
    <w:rsid w:val="5070FDF6"/>
    <w:rsid w:val="507938A6"/>
    <w:rsid w:val="50878523"/>
    <w:rsid w:val="508C8606"/>
    <w:rsid w:val="50A237BE"/>
    <w:rsid w:val="50BE5CA0"/>
    <w:rsid w:val="51247350"/>
    <w:rsid w:val="512E2B6C"/>
    <w:rsid w:val="51310759"/>
    <w:rsid w:val="5149834C"/>
    <w:rsid w:val="515D2304"/>
    <w:rsid w:val="5161B414"/>
    <w:rsid w:val="5162E440"/>
    <w:rsid w:val="5185F638"/>
    <w:rsid w:val="518B25C1"/>
    <w:rsid w:val="5193CE9B"/>
    <w:rsid w:val="51FE38E0"/>
    <w:rsid w:val="520A59F5"/>
    <w:rsid w:val="520C4F6C"/>
    <w:rsid w:val="520CCE57"/>
    <w:rsid w:val="522BD025"/>
    <w:rsid w:val="522BE26C"/>
    <w:rsid w:val="52318324"/>
    <w:rsid w:val="52372545"/>
    <w:rsid w:val="528EC2C5"/>
    <w:rsid w:val="52E60017"/>
    <w:rsid w:val="52F9BF54"/>
    <w:rsid w:val="52FAD819"/>
    <w:rsid w:val="53136633"/>
    <w:rsid w:val="53832DC3"/>
    <w:rsid w:val="539CBD05"/>
    <w:rsid w:val="53A2689D"/>
    <w:rsid w:val="53C7086D"/>
    <w:rsid w:val="53C9FA4F"/>
    <w:rsid w:val="53CD85F1"/>
    <w:rsid w:val="53D25449"/>
    <w:rsid w:val="53D38108"/>
    <w:rsid w:val="53D52C00"/>
    <w:rsid w:val="53E2FC64"/>
    <w:rsid w:val="53E744F9"/>
    <w:rsid w:val="53F8D464"/>
    <w:rsid w:val="54069F11"/>
    <w:rsid w:val="54199141"/>
    <w:rsid w:val="54373272"/>
    <w:rsid w:val="5450E83D"/>
    <w:rsid w:val="545ACA3B"/>
    <w:rsid w:val="5466FBD1"/>
    <w:rsid w:val="54A0980D"/>
    <w:rsid w:val="55214659"/>
    <w:rsid w:val="55223582"/>
    <w:rsid w:val="55636658"/>
    <w:rsid w:val="556A0346"/>
    <w:rsid w:val="559D8952"/>
    <w:rsid w:val="559E7FEC"/>
    <w:rsid w:val="55BDEE3C"/>
    <w:rsid w:val="55DA2F51"/>
    <w:rsid w:val="560CE27A"/>
    <w:rsid w:val="56238034"/>
    <w:rsid w:val="562E341F"/>
    <w:rsid w:val="5632FB23"/>
    <w:rsid w:val="56417373"/>
    <w:rsid w:val="5656241F"/>
    <w:rsid w:val="566379E2"/>
    <w:rsid w:val="566422B0"/>
    <w:rsid w:val="56D2C617"/>
    <w:rsid w:val="56DB7412"/>
    <w:rsid w:val="56F347D5"/>
    <w:rsid w:val="571E658C"/>
    <w:rsid w:val="5748BC46"/>
    <w:rsid w:val="57551C5E"/>
    <w:rsid w:val="575C0CCA"/>
    <w:rsid w:val="575D2A25"/>
    <w:rsid w:val="578E1CC5"/>
    <w:rsid w:val="57A88B9D"/>
    <w:rsid w:val="57CAD2B0"/>
    <w:rsid w:val="57DD3D20"/>
    <w:rsid w:val="57FCEC63"/>
    <w:rsid w:val="582A9F55"/>
    <w:rsid w:val="583EA858"/>
    <w:rsid w:val="5859AFFC"/>
    <w:rsid w:val="5870D297"/>
    <w:rsid w:val="58B2E7FB"/>
    <w:rsid w:val="58F4E1DD"/>
    <w:rsid w:val="59112CC6"/>
    <w:rsid w:val="593182F8"/>
    <w:rsid w:val="5961AAE3"/>
    <w:rsid w:val="599907BB"/>
    <w:rsid w:val="59B4136B"/>
    <w:rsid w:val="59B8C16F"/>
    <w:rsid w:val="59CEF3B9"/>
    <w:rsid w:val="59DC6E09"/>
    <w:rsid w:val="59E03C25"/>
    <w:rsid w:val="59E059E7"/>
    <w:rsid w:val="59EB43B1"/>
    <w:rsid w:val="5A77EEFE"/>
    <w:rsid w:val="5AC49DC1"/>
    <w:rsid w:val="5AE86E6F"/>
    <w:rsid w:val="5AEEB462"/>
    <w:rsid w:val="5B054FBB"/>
    <w:rsid w:val="5B0F5C84"/>
    <w:rsid w:val="5B2B179B"/>
    <w:rsid w:val="5B48951B"/>
    <w:rsid w:val="5B68DA55"/>
    <w:rsid w:val="5B7D334C"/>
    <w:rsid w:val="5B7E2FBC"/>
    <w:rsid w:val="5B89E7AF"/>
    <w:rsid w:val="5B98DE27"/>
    <w:rsid w:val="5B9EFFC0"/>
    <w:rsid w:val="5BAE844C"/>
    <w:rsid w:val="5BBD83F7"/>
    <w:rsid w:val="5BCB8242"/>
    <w:rsid w:val="5BEC30C0"/>
    <w:rsid w:val="5C0B5E7D"/>
    <w:rsid w:val="5C2647AC"/>
    <w:rsid w:val="5C54B622"/>
    <w:rsid w:val="5C5BDD95"/>
    <w:rsid w:val="5C6FCF79"/>
    <w:rsid w:val="5C717EFC"/>
    <w:rsid w:val="5C742A80"/>
    <w:rsid w:val="5C76886B"/>
    <w:rsid w:val="5C8F5960"/>
    <w:rsid w:val="5C937A12"/>
    <w:rsid w:val="5C98983D"/>
    <w:rsid w:val="5C995143"/>
    <w:rsid w:val="5CB3A8F8"/>
    <w:rsid w:val="5CCF33AE"/>
    <w:rsid w:val="5CF0A82D"/>
    <w:rsid w:val="5CF31E22"/>
    <w:rsid w:val="5CF422E7"/>
    <w:rsid w:val="5D0AB742"/>
    <w:rsid w:val="5D15EB91"/>
    <w:rsid w:val="5D1F1352"/>
    <w:rsid w:val="5D3AFCE4"/>
    <w:rsid w:val="5D438B7F"/>
    <w:rsid w:val="5D6E862B"/>
    <w:rsid w:val="5DB6A3EC"/>
    <w:rsid w:val="5E302B35"/>
    <w:rsid w:val="5E338FCC"/>
    <w:rsid w:val="5E578210"/>
    <w:rsid w:val="5E843458"/>
    <w:rsid w:val="5E99C2E1"/>
    <w:rsid w:val="5EA35012"/>
    <w:rsid w:val="5EB0DA7A"/>
    <w:rsid w:val="5EB272E9"/>
    <w:rsid w:val="5EDCACD9"/>
    <w:rsid w:val="5F0A489E"/>
    <w:rsid w:val="5F273FC2"/>
    <w:rsid w:val="5F5A4767"/>
    <w:rsid w:val="5F640219"/>
    <w:rsid w:val="5F82EBF2"/>
    <w:rsid w:val="5FAA1404"/>
    <w:rsid w:val="5FE144E1"/>
    <w:rsid w:val="5FF3379C"/>
    <w:rsid w:val="6000DB0B"/>
    <w:rsid w:val="603AC354"/>
    <w:rsid w:val="603D18CB"/>
    <w:rsid w:val="60493490"/>
    <w:rsid w:val="60524CD9"/>
    <w:rsid w:val="6055AD5D"/>
    <w:rsid w:val="6075AB7A"/>
    <w:rsid w:val="607BA713"/>
    <w:rsid w:val="608E3818"/>
    <w:rsid w:val="6090880A"/>
    <w:rsid w:val="60968A45"/>
    <w:rsid w:val="60AF8CFB"/>
    <w:rsid w:val="60B1C162"/>
    <w:rsid w:val="60B33FF3"/>
    <w:rsid w:val="61051389"/>
    <w:rsid w:val="611F04BF"/>
    <w:rsid w:val="6123CF5D"/>
    <w:rsid w:val="612986B0"/>
    <w:rsid w:val="615BE77A"/>
    <w:rsid w:val="61D3408D"/>
    <w:rsid w:val="61F60FF3"/>
    <w:rsid w:val="62070746"/>
    <w:rsid w:val="62201D35"/>
    <w:rsid w:val="6224A529"/>
    <w:rsid w:val="62278195"/>
    <w:rsid w:val="62328B69"/>
    <w:rsid w:val="6233195C"/>
    <w:rsid w:val="6241C69B"/>
    <w:rsid w:val="62459BC8"/>
    <w:rsid w:val="6248FF4A"/>
    <w:rsid w:val="625FB845"/>
    <w:rsid w:val="62618D53"/>
    <w:rsid w:val="62744562"/>
    <w:rsid w:val="629070EA"/>
    <w:rsid w:val="62A27E17"/>
    <w:rsid w:val="62DAF82F"/>
    <w:rsid w:val="62DBC9D5"/>
    <w:rsid w:val="62DD2420"/>
    <w:rsid w:val="62E73959"/>
    <w:rsid w:val="62E7ACEA"/>
    <w:rsid w:val="62F1F3BE"/>
    <w:rsid w:val="62FB6BE9"/>
    <w:rsid w:val="6326EABC"/>
    <w:rsid w:val="63B57D7C"/>
    <w:rsid w:val="63D0970D"/>
    <w:rsid w:val="63D67437"/>
    <w:rsid w:val="63D6BE77"/>
    <w:rsid w:val="63E18655"/>
    <w:rsid w:val="63E22C82"/>
    <w:rsid w:val="63FEE72F"/>
    <w:rsid w:val="640F1B4F"/>
    <w:rsid w:val="6418D8DA"/>
    <w:rsid w:val="6422C3B1"/>
    <w:rsid w:val="6436AFE7"/>
    <w:rsid w:val="64480779"/>
    <w:rsid w:val="64683439"/>
    <w:rsid w:val="647AE15E"/>
    <w:rsid w:val="64809D2B"/>
    <w:rsid w:val="648210CB"/>
    <w:rsid w:val="64917368"/>
    <w:rsid w:val="64C9FB61"/>
    <w:rsid w:val="64D48997"/>
    <w:rsid w:val="64E136F5"/>
    <w:rsid w:val="65148E66"/>
    <w:rsid w:val="654B4460"/>
    <w:rsid w:val="655437A2"/>
    <w:rsid w:val="65565578"/>
    <w:rsid w:val="6585E2B0"/>
    <w:rsid w:val="65CDFCF3"/>
    <w:rsid w:val="65CFA6B5"/>
    <w:rsid w:val="65D0097F"/>
    <w:rsid w:val="65D7807F"/>
    <w:rsid w:val="65DD517A"/>
    <w:rsid w:val="66390C86"/>
    <w:rsid w:val="6640C228"/>
    <w:rsid w:val="6648A890"/>
    <w:rsid w:val="667C72EE"/>
    <w:rsid w:val="6685B81C"/>
    <w:rsid w:val="66C8238B"/>
    <w:rsid w:val="66CF9260"/>
    <w:rsid w:val="66DBB74A"/>
    <w:rsid w:val="66E579B4"/>
    <w:rsid w:val="66E8732E"/>
    <w:rsid w:val="671B2E7D"/>
    <w:rsid w:val="6742708B"/>
    <w:rsid w:val="67592282"/>
    <w:rsid w:val="67600436"/>
    <w:rsid w:val="67B07C4D"/>
    <w:rsid w:val="67BE4AC0"/>
    <w:rsid w:val="6803B8D3"/>
    <w:rsid w:val="68119EF8"/>
    <w:rsid w:val="682F37DE"/>
    <w:rsid w:val="68534BBB"/>
    <w:rsid w:val="6865AFA3"/>
    <w:rsid w:val="6869D227"/>
    <w:rsid w:val="6878CC8D"/>
    <w:rsid w:val="68D9C1D6"/>
    <w:rsid w:val="68FD52A2"/>
    <w:rsid w:val="69289C5E"/>
    <w:rsid w:val="692B838D"/>
    <w:rsid w:val="694D6721"/>
    <w:rsid w:val="695588EC"/>
    <w:rsid w:val="696F5207"/>
    <w:rsid w:val="69A51C88"/>
    <w:rsid w:val="69CCD456"/>
    <w:rsid w:val="69D77E6C"/>
    <w:rsid w:val="6A2099E0"/>
    <w:rsid w:val="6A42D955"/>
    <w:rsid w:val="6A4EA762"/>
    <w:rsid w:val="6A7C9897"/>
    <w:rsid w:val="6A8A2CA1"/>
    <w:rsid w:val="6AC3C308"/>
    <w:rsid w:val="6B0F6D0F"/>
    <w:rsid w:val="6B209BF6"/>
    <w:rsid w:val="6B227DE2"/>
    <w:rsid w:val="6B27D7D6"/>
    <w:rsid w:val="6B34A154"/>
    <w:rsid w:val="6B3692EB"/>
    <w:rsid w:val="6B5A5391"/>
    <w:rsid w:val="6B6A4C8B"/>
    <w:rsid w:val="6B763B9D"/>
    <w:rsid w:val="6BAA9A61"/>
    <w:rsid w:val="6BED44E2"/>
    <w:rsid w:val="6BF25715"/>
    <w:rsid w:val="6BF89FD7"/>
    <w:rsid w:val="6BF8EF74"/>
    <w:rsid w:val="6C4236FF"/>
    <w:rsid w:val="6C425DE3"/>
    <w:rsid w:val="6C632545"/>
    <w:rsid w:val="6C7132E0"/>
    <w:rsid w:val="6C713E80"/>
    <w:rsid w:val="6C738E65"/>
    <w:rsid w:val="6C8BE4D9"/>
    <w:rsid w:val="6C94E72E"/>
    <w:rsid w:val="6C9736B0"/>
    <w:rsid w:val="6CA27242"/>
    <w:rsid w:val="6CCD8C23"/>
    <w:rsid w:val="6CD107D8"/>
    <w:rsid w:val="6CED6F1B"/>
    <w:rsid w:val="6D028D3B"/>
    <w:rsid w:val="6D5ECD0F"/>
    <w:rsid w:val="6D94AF61"/>
    <w:rsid w:val="6D956EB6"/>
    <w:rsid w:val="6DC667A8"/>
    <w:rsid w:val="6DD4FC9E"/>
    <w:rsid w:val="6DEE51A6"/>
    <w:rsid w:val="6DF242C3"/>
    <w:rsid w:val="6E1D9742"/>
    <w:rsid w:val="6E59503E"/>
    <w:rsid w:val="6EB0BB8C"/>
    <w:rsid w:val="6ECE27F9"/>
    <w:rsid w:val="6EDC52C3"/>
    <w:rsid w:val="6F05F036"/>
    <w:rsid w:val="6F09FFA7"/>
    <w:rsid w:val="6F0E749A"/>
    <w:rsid w:val="6F18AD93"/>
    <w:rsid w:val="6F48962C"/>
    <w:rsid w:val="6F4A80B0"/>
    <w:rsid w:val="6F6A63C5"/>
    <w:rsid w:val="6F6AD8B2"/>
    <w:rsid w:val="6FB79539"/>
    <w:rsid w:val="6FC16487"/>
    <w:rsid w:val="6FD1B2EF"/>
    <w:rsid w:val="6FFBAA0E"/>
    <w:rsid w:val="7005C550"/>
    <w:rsid w:val="702357A9"/>
    <w:rsid w:val="702A3ADC"/>
    <w:rsid w:val="70398529"/>
    <w:rsid w:val="703DC119"/>
    <w:rsid w:val="703FDD27"/>
    <w:rsid w:val="70416F18"/>
    <w:rsid w:val="70796651"/>
    <w:rsid w:val="7098EE0F"/>
    <w:rsid w:val="70A5C71A"/>
    <w:rsid w:val="70A98066"/>
    <w:rsid w:val="70AC0BFF"/>
    <w:rsid w:val="70BA9039"/>
    <w:rsid w:val="70DDBCE7"/>
    <w:rsid w:val="70F77C57"/>
    <w:rsid w:val="7129E385"/>
    <w:rsid w:val="71586256"/>
    <w:rsid w:val="71654331"/>
    <w:rsid w:val="71EA9EE7"/>
    <w:rsid w:val="720C4D0D"/>
    <w:rsid w:val="722ABA41"/>
    <w:rsid w:val="72467FB7"/>
    <w:rsid w:val="724EA58E"/>
    <w:rsid w:val="7265C68D"/>
    <w:rsid w:val="7280C699"/>
    <w:rsid w:val="7290EF58"/>
    <w:rsid w:val="72980F2C"/>
    <w:rsid w:val="72AA9A22"/>
    <w:rsid w:val="72D2D0F5"/>
    <w:rsid w:val="72D52DDA"/>
    <w:rsid w:val="730493D4"/>
    <w:rsid w:val="731EDF8E"/>
    <w:rsid w:val="7324D47A"/>
    <w:rsid w:val="73551780"/>
    <w:rsid w:val="7375AEDA"/>
    <w:rsid w:val="73932FD8"/>
    <w:rsid w:val="73BC16AC"/>
    <w:rsid w:val="73CCE757"/>
    <w:rsid w:val="73F4E53D"/>
    <w:rsid w:val="73F60594"/>
    <w:rsid w:val="73F8930F"/>
    <w:rsid w:val="7422B4B3"/>
    <w:rsid w:val="7438AD3C"/>
    <w:rsid w:val="746B6A1B"/>
    <w:rsid w:val="746E83ED"/>
    <w:rsid w:val="74944DE2"/>
    <w:rsid w:val="749E2810"/>
    <w:rsid w:val="74DC1215"/>
    <w:rsid w:val="750D738C"/>
    <w:rsid w:val="75302342"/>
    <w:rsid w:val="753FE26C"/>
    <w:rsid w:val="754CEFFA"/>
    <w:rsid w:val="754EB5D9"/>
    <w:rsid w:val="756E2EAF"/>
    <w:rsid w:val="757B59D5"/>
    <w:rsid w:val="759BE9D1"/>
    <w:rsid w:val="75B5961F"/>
    <w:rsid w:val="75EB966B"/>
    <w:rsid w:val="761C2B5B"/>
    <w:rsid w:val="765235C5"/>
    <w:rsid w:val="765FE80B"/>
    <w:rsid w:val="7666606F"/>
    <w:rsid w:val="766E97B5"/>
    <w:rsid w:val="7688AB54"/>
    <w:rsid w:val="76A95D2F"/>
    <w:rsid w:val="76B9CEB8"/>
    <w:rsid w:val="76C2334A"/>
    <w:rsid w:val="770DA919"/>
    <w:rsid w:val="7712C885"/>
    <w:rsid w:val="778C49F2"/>
    <w:rsid w:val="77A770AC"/>
    <w:rsid w:val="77B1C0EB"/>
    <w:rsid w:val="77C14FB8"/>
    <w:rsid w:val="782D05B7"/>
    <w:rsid w:val="7841C1E0"/>
    <w:rsid w:val="784E657C"/>
    <w:rsid w:val="787CAE6D"/>
    <w:rsid w:val="78A296C2"/>
    <w:rsid w:val="78A80F98"/>
    <w:rsid w:val="78B21ABF"/>
    <w:rsid w:val="78EBBAC7"/>
    <w:rsid w:val="78F0081D"/>
    <w:rsid w:val="78F70A97"/>
    <w:rsid w:val="7921420B"/>
    <w:rsid w:val="792FB4B5"/>
    <w:rsid w:val="7946D34C"/>
    <w:rsid w:val="798EE1F0"/>
    <w:rsid w:val="79937F39"/>
    <w:rsid w:val="799B96C8"/>
    <w:rsid w:val="79AC93C6"/>
    <w:rsid w:val="79BD16A2"/>
    <w:rsid w:val="79C17112"/>
    <w:rsid w:val="79C6A895"/>
    <w:rsid w:val="79F1DA40"/>
    <w:rsid w:val="79F6CB6D"/>
    <w:rsid w:val="79FD2543"/>
    <w:rsid w:val="7A119514"/>
    <w:rsid w:val="7A1E2F93"/>
    <w:rsid w:val="7A3FBAD4"/>
    <w:rsid w:val="7A5B1FA6"/>
    <w:rsid w:val="7A7196BC"/>
    <w:rsid w:val="7A7EA7FE"/>
    <w:rsid w:val="7A878B28"/>
    <w:rsid w:val="7A894F43"/>
    <w:rsid w:val="7A957CDF"/>
    <w:rsid w:val="7A95AC37"/>
    <w:rsid w:val="7AB9A13F"/>
    <w:rsid w:val="7ACE08C9"/>
    <w:rsid w:val="7AD42A62"/>
    <w:rsid w:val="7ADA3C82"/>
    <w:rsid w:val="7B1755D6"/>
    <w:rsid w:val="7BAA334C"/>
    <w:rsid w:val="7BB0C2BB"/>
    <w:rsid w:val="7BB6C8B6"/>
    <w:rsid w:val="7BB796B3"/>
    <w:rsid w:val="7BC02A9C"/>
    <w:rsid w:val="7BD1402B"/>
    <w:rsid w:val="7BEAA5F1"/>
    <w:rsid w:val="7BFFEB0E"/>
    <w:rsid w:val="7C189636"/>
    <w:rsid w:val="7C334978"/>
    <w:rsid w:val="7C460885"/>
    <w:rsid w:val="7C60B076"/>
    <w:rsid w:val="7C89333D"/>
    <w:rsid w:val="7C8EC2E3"/>
    <w:rsid w:val="7C9265A1"/>
    <w:rsid w:val="7C9FACDC"/>
    <w:rsid w:val="7CD445B7"/>
    <w:rsid w:val="7CE07B43"/>
    <w:rsid w:val="7CE5DB3C"/>
    <w:rsid w:val="7CFFC32E"/>
    <w:rsid w:val="7D4B9082"/>
    <w:rsid w:val="7D53D71C"/>
    <w:rsid w:val="7D60B13D"/>
    <w:rsid w:val="7D8D50AF"/>
    <w:rsid w:val="7DE2B6EB"/>
    <w:rsid w:val="7DE5A422"/>
    <w:rsid w:val="7DEB301B"/>
    <w:rsid w:val="7E2AAFEA"/>
    <w:rsid w:val="7E4AC074"/>
    <w:rsid w:val="7E50A05A"/>
    <w:rsid w:val="7E81AB9D"/>
    <w:rsid w:val="7E856DC1"/>
    <w:rsid w:val="7E8C99F0"/>
    <w:rsid w:val="7EC8401C"/>
    <w:rsid w:val="7EEBB205"/>
    <w:rsid w:val="7EF28C51"/>
    <w:rsid w:val="7F11BFFA"/>
    <w:rsid w:val="7F16BB63"/>
    <w:rsid w:val="7F274A18"/>
    <w:rsid w:val="7F476242"/>
    <w:rsid w:val="7F5D549B"/>
    <w:rsid w:val="7FA81144"/>
    <w:rsid w:val="7FA81BDC"/>
    <w:rsid w:val="7FB82A97"/>
    <w:rsid w:val="7FC90F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4B3C1A8"/>
  <w15:chartTrackingRefBased/>
  <w15:docId w15:val="{81EA9875-B8D4-4229-817B-C456E0B20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9" w:uiPriority="39"/>
    <w:lsdException w:name="annotation text" w:uiPriority="99"/>
    <w:lsdException w:name="header" w:uiPriority="99"/>
    <w:lsdException w:name="footer" w:uiPriority="99"/>
    <w:lsdException w:name="caption" w:qFormat="1"/>
    <w:lsdException w:name="table of figures" w:uiPriority="99"/>
    <w:lsdException w:name="annotation reference"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Plain Text" w:uiPriority="99"/>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6130"/>
  </w:style>
  <w:style w:type="paragraph" w:styleId="Heading1">
    <w:name w:val="heading 1"/>
    <w:basedOn w:val="Normal"/>
    <w:next w:val="Normal"/>
    <w:qFormat/>
    <w:rsid w:val="00A87954"/>
    <w:pPr>
      <w:keepNext/>
      <w:numPr>
        <w:numId w:val="27"/>
      </w:numPr>
      <w:pBdr>
        <w:bottom w:val="single" w:sz="12" w:space="6" w:color="FE0000"/>
      </w:pBdr>
      <w:spacing w:before="1020" w:after="240"/>
      <w:outlineLvl w:val="0"/>
    </w:pPr>
    <w:rPr>
      <w:rFonts w:ascii="Arial Bold" w:hAnsi="Arial Bold" w:cs="Arial"/>
      <w:b/>
      <w:bCs/>
      <w:color w:val="6E6E6E"/>
      <w:kern w:val="32"/>
      <w:sz w:val="36"/>
      <w:szCs w:val="36"/>
    </w:rPr>
  </w:style>
  <w:style w:type="paragraph" w:styleId="Heading2">
    <w:name w:val="heading 2"/>
    <w:basedOn w:val="Normal"/>
    <w:next w:val="Normal"/>
    <w:link w:val="Heading2Char"/>
    <w:qFormat/>
    <w:pPr>
      <w:keepNext/>
      <w:numPr>
        <w:ilvl w:val="1"/>
        <w:numId w:val="27"/>
      </w:numPr>
      <w:spacing w:before="360" w:after="60"/>
      <w:outlineLvl w:val="1"/>
    </w:pPr>
    <w:rPr>
      <w:rFonts w:ascii="Arial Bold" w:hAnsi="Arial Bold"/>
      <w:b/>
      <w:color w:val="6E6E6E"/>
      <w:sz w:val="32"/>
      <w:szCs w:val="32"/>
    </w:rPr>
  </w:style>
  <w:style w:type="paragraph" w:styleId="Heading3">
    <w:name w:val="heading 3"/>
    <w:basedOn w:val="Normal"/>
    <w:next w:val="Normal"/>
    <w:autoRedefine/>
    <w:qFormat/>
    <w:rsid w:val="00940479"/>
    <w:pPr>
      <w:keepNext/>
      <w:numPr>
        <w:ilvl w:val="2"/>
        <w:numId w:val="12"/>
      </w:numPr>
      <w:spacing w:before="360" w:after="60"/>
      <w:ind w:left="1560" w:hanging="781"/>
      <w:outlineLvl w:val="2"/>
    </w:pPr>
    <w:rPr>
      <w:rFonts w:ascii="Arial Bold" w:hAnsi="Arial Bold" w:cs="Arial"/>
      <w:b/>
      <w:bCs/>
      <w:color w:val="6E6E6E"/>
      <w:sz w:val="28"/>
      <w:szCs w:val="28"/>
    </w:rPr>
  </w:style>
  <w:style w:type="paragraph" w:styleId="Heading4">
    <w:name w:val="heading 4"/>
    <w:basedOn w:val="Normal"/>
    <w:next w:val="Normal"/>
    <w:qFormat/>
    <w:pPr>
      <w:keepNext/>
      <w:widowControl w:val="0"/>
      <w:numPr>
        <w:ilvl w:val="3"/>
        <w:numId w:val="27"/>
      </w:numPr>
      <w:spacing w:before="240" w:after="120"/>
      <w:outlineLvl w:val="3"/>
    </w:pPr>
    <w:rPr>
      <w:rFonts w:ascii="Arial Bold" w:hAnsi="Arial Bold"/>
      <w:b/>
      <w:bCs/>
      <w:color w:val="6E6E6E"/>
      <w:sz w:val="24"/>
      <w:szCs w:val="24"/>
    </w:rPr>
  </w:style>
  <w:style w:type="paragraph" w:styleId="Heading5">
    <w:name w:val="heading 5"/>
    <w:basedOn w:val="Normal"/>
    <w:next w:val="Normal"/>
    <w:qFormat/>
    <w:pPr>
      <w:numPr>
        <w:ilvl w:val="4"/>
        <w:numId w:val="27"/>
      </w:numPr>
      <w:spacing w:before="240" w:after="120"/>
      <w:outlineLvl w:val="4"/>
    </w:pPr>
    <w:rPr>
      <w:rFonts w:ascii="Arial Bold" w:hAnsi="Arial Bold"/>
      <w:b/>
      <w:bCs/>
      <w:iCs/>
      <w:color w:val="6E6E6E"/>
      <w:sz w:val="24"/>
      <w:szCs w:val="24"/>
    </w:rPr>
  </w:style>
  <w:style w:type="paragraph" w:styleId="Heading6">
    <w:name w:val="heading 6"/>
    <w:basedOn w:val="Normal"/>
    <w:next w:val="Normal"/>
    <w:qFormat/>
    <w:pPr>
      <w:keepNext/>
      <w:widowControl w:val="0"/>
      <w:numPr>
        <w:ilvl w:val="5"/>
        <w:numId w:val="27"/>
      </w:numPr>
      <w:pBdr>
        <w:bottom w:val="single" w:sz="12" w:space="6" w:color="FE0000"/>
      </w:pBdr>
      <w:spacing w:before="1020" w:after="240"/>
      <w:outlineLvl w:val="5"/>
    </w:pPr>
    <w:rPr>
      <w:rFonts w:ascii="Arial Bold" w:hAnsi="Arial Bold"/>
      <w:b/>
      <w:bCs/>
      <w:color w:val="6E6E6E"/>
      <w:sz w:val="36"/>
      <w:szCs w:val="36"/>
    </w:rPr>
  </w:style>
  <w:style w:type="paragraph" w:styleId="Heading7">
    <w:name w:val="heading 7"/>
    <w:basedOn w:val="Normal"/>
    <w:next w:val="Normal"/>
    <w:qFormat/>
    <w:pPr>
      <w:numPr>
        <w:ilvl w:val="6"/>
        <w:numId w:val="27"/>
      </w:numPr>
      <w:spacing w:before="240" w:after="120"/>
      <w:outlineLvl w:val="6"/>
    </w:pPr>
    <w:rPr>
      <w:rFonts w:ascii="Arial Bold" w:hAnsi="Arial Bold"/>
      <w:b/>
      <w:color w:val="6E6E6E"/>
      <w:sz w:val="32"/>
      <w:szCs w:val="32"/>
    </w:rPr>
  </w:style>
  <w:style w:type="paragraph" w:styleId="Heading8">
    <w:name w:val="heading 8"/>
    <w:basedOn w:val="Normal"/>
    <w:next w:val="Normal"/>
    <w:qFormat/>
    <w:pPr>
      <w:numPr>
        <w:ilvl w:val="7"/>
        <w:numId w:val="27"/>
      </w:numPr>
      <w:spacing w:before="240" w:after="120"/>
      <w:outlineLvl w:val="7"/>
    </w:pPr>
    <w:rPr>
      <w:rFonts w:ascii="Arial Bold" w:hAnsi="Arial Bold"/>
      <w:b/>
      <w:iCs/>
      <w:color w:val="6E6E6E"/>
      <w:sz w:val="28"/>
      <w:szCs w:val="28"/>
    </w:rPr>
  </w:style>
  <w:style w:type="paragraph" w:styleId="Heading9">
    <w:name w:val="heading 9"/>
    <w:basedOn w:val="Nonumberhead"/>
    <w:next w:val="Normal"/>
    <w:qFormat/>
    <w:pPr>
      <w:numPr>
        <w:ilvl w:val="8"/>
        <w:numId w:val="27"/>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D4D78"/>
    <w:rPr>
      <w:rFonts w:ascii="Arial Bold" w:hAnsi="Arial Bold"/>
      <w:b/>
      <w:color w:val="6E6E6E"/>
      <w:sz w:val="32"/>
      <w:szCs w:val="32"/>
    </w:rPr>
  </w:style>
  <w:style w:type="paragraph" w:customStyle="1" w:styleId="Nonumberhead">
    <w:name w:val="No number head"/>
    <w:basedOn w:val="Normal"/>
    <w:next w:val="Normal"/>
    <w:pPr>
      <w:pBdr>
        <w:bottom w:val="single" w:sz="12" w:space="6" w:color="FF0000"/>
      </w:pBdr>
      <w:spacing w:before="120" w:after="480"/>
    </w:pPr>
    <w:rPr>
      <w:rFonts w:ascii="Arial Bold" w:hAnsi="Arial Bold"/>
      <w:b/>
      <w:color w:val="6E6E6E"/>
      <w:sz w:val="32"/>
      <w:szCs w:val="32"/>
    </w:rPr>
  </w:style>
  <w:style w:type="paragraph" w:styleId="BodyText">
    <w:name w:val="Body Text"/>
    <w:basedOn w:val="Normal"/>
    <w:link w:val="BodyTextChar"/>
    <w:autoRedefine/>
    <w:rsid w:val="00B70B69"/>
    <w:pPr>
      <w:spacing w:after="120"/>
    </w:pPr>
    <w:rPr>
      <w:rFonts w:ascii="Arial" w:eastAsia="MS Mincho" w:hAnsi="Arial" w:cs="Arial"/>
      <w:color w:val="000000" w:themeColor="text1"/>
      <w:lang w:bidi="hi-IN"/>
    </w:rPr>
  </w:style>
  <w:style w:type="character" w:customStyle="1" w:styleId="BodyTextChar">
    <w:name w:val="Body Text Char"/>
    <w:basedOn w:val="DefaultParagraphFont"/>
    <w:link w:val="BodyText"/>
    <w:rsid w:val="00B70B69"/>
    <w:rPr>
      <w:rFonts w:ascii="Arial" w:eastAsia="MS Mincho" w:hAnsi="Arial" w:cs="Arial"/>
      <w:color w:val="000000" w:themeColor="text1"/>
      <w:lang w:bidi="hi-IN"/>
    </w:rPr>
  </w:style>
  <w:style w:type="paragraph" w:customStyle="1" w:styleId="Appendix">
    <w:name w:val="Appendix"/>
    <w:basedOn w:val="Normal"/>
    <w:next w:val="BodyText"/>
    <w:pPr>
      <w:keepNext/>
      <w:numPr>
        <w:numId w:val="1"/>
      </w:numPr>
      <w:tabs>
        <w:tab w:val="clear" w:pos="2160"/>
        <w:tab w:val="left" w:pos="360"/>
        <w:tab w:val="left" w:pos="720"/>
      </w:tabs>
      <w:spacing w:before="240" w:after="60"/>
      <w:ind w:left="360" w:hanging="360"/>
    </w:pPr>
    <w:rPr>
      <w:rFonts w:ascii="Arial" w:hAnsi="Arial"/>
      <w:b/>
      <w:sz w:val="32"/>
    </w:rPr>
  </w:style>
  <w:style w:type="paragraph" w:customStyle="1" w:styleId="Appenhead2">
    <w:name w:val="Appenhead2"/>
    <w:basedOn w:val="Normal"/>
    <w:pPr>
      <w:numPr>
        <w:ilvl w:val="1"/>
        <w:numId w:val="2"/>
      </w:numPr>
      <w:tabs>
        <w:tab w:val="clear" w:pos="720"/>
        <w:tab w:val="left" w:pos="360"/>
      </w:tabs>
      <w:spacing w:before="240" w:after="60"/>
    </w:pPr>
    <w:rPr>
      <w:rFonts w:ascii="Arial" w:hAnsi="Arial"/>
      <w:b/>
      <w:i/>
      <w:sz w:val="30"/>
    </w:rPr>
  </w:style>
  <w:style w:type="paragraph" w:customStyle="1" w:styleId="Appenhead3">
    <w:name w:val="Appenhead3"/>
    <w:basedOn w:val="Appenhead2"/>
    <w:pPr>
      <w:numPr>
        <w:ilvl w:val="2"/>
        <w:numId w:val="3"/>
      </w:numPr>
      <w:tabs>
        <w:tab w:val="clear" w:pos="1080"/>
        <w:tab w:val="num" w:pos="360"/>
      </w:tabs>
    </w:pPr>
    <w:rPr>
      <w:i w:val="0"/>
      <w:sz w:val="28"/>
    </w:rPr>
  </w:style>
  <w:style w:type="paragraph" w:customStyle="1" w:styleId="Appenhead4">
    <w:name w:val="Appenhead4"/>
    <w:basedOn w:val="Appenhead3"/>
    <w:pPr>
      <w:numPr>
        <w:ilvl w:val="0"/>
        <w:numId w:val="0"/>
      </w:numPr>
      <w:tabs>
        <w:tab w:val="num" w:pos="1080"/>
      </w:tabs>
    </w:pPr>
    <w:rPr>
      <w:i/>
    </w:rPr>
  </w:style>
  <w:style w:type="paragraph" w:customStyle="1" w:styleId="BodyTextIndent1">
    <w:name w:val="Body Text Indent1"/>
    <w:basedOn w:val="BodyText"/>
  </w:style>
  <w:style w:type="paragraph" w:customStyle="1" w:styleId="BodyTextIndent2">
    <w:name w:val="Body Text Indent2"/>
    <w:basedOn w:val="BodyTextIndent1"/>
    <w:pPr>
      <w:ind w:left="720"/>
    </w:pPr>
  </w:style>
  <w:style w:type="paragraph" w:customStyle="1" w:styleId="BodyTextIndent3">
    <w:name w:val="Body Text Indent3"/>
    <w:basedOn w:val="BodyTextIndent2"/>
    <w:pPr>
      <w:ind w:left="1080"/>
    </w:pPr>
  </w:style>
  <w:style w:type="paragraph" w:customStyle="1" w:styleId="BodyTextIndent4">
    <w:name w:val="Body Text Indent4"/>
    <w:basedOn w:val="BodyTextIndent3"/>
    <w:pPr>
      <w:ind w:left="1440"/>
    </w:pPr>
  </w:style>
  <w:style w:type="paragraph" w:customStyle="1" w:styleId="Appenhead5">
    <w:name w:val="Appenhead5"/>
    <w:basedOn w:val="BodyTextIndent4"/>
    <w:pPr>
      <w:numPr>
        <w:ilvl w:val="4"/>
        <w:numId w:val="4"/>
      </w:numPr>
      <w:spacing w:before="240"/>
    </w:pPr>
    <w:rPr>
      <w:b/>
      <w:i/>
      <w:sz w:val="26"/>
    </w:rPr>
  </w:style>
  <w:style w:type="paragraph" w:customStyle="1" w:styleId="Appenhead6">
    <w:name w:val="Appenhead6"/>
    <w:basedOn w:val="Normal"/>
    <w:pPr>
      <w:numPr>
        <w:ilvl w:val="5"/>
        <w:numId w:val="5"/>
      </w:numPr>
      <w:spacing w:before="240" w:after="60"/>
    </w:pPr>
    <w:rPr>
      <w:rFonts w:ascii="Arial" w:hAnsi="Arial"/>
      <w:b/>
      <w:sz w:val="22"/>
    </w:rPr>
  </w:style>
  <w:style w:type="paragraph" w:customStyle="1" w:styleId="BodyTextIndent5">
    <w:name w:val="Body Text Indent5"/>
    <w:basedOn w:val="BodyTextIndent4"/>
    <w:pPr>
      <w:ind w:left="1800"/>
    </w:pPr>
  </w:style>
  <w:style w:type="paragraph" w:customStyle="1" w:styleId="Bulletlist">
    <w:name w:val="Bulletlist"/>
    <w:basedOn w:val="BodyText"/>
    <w:pPr>
      <w:numPr>
        <w:numId w:val="7"/>
      </w:numPr>
      <w:spacing w:after="0"/>
    </w:pPr>
    <w:rPr>
      <w:lang w:val="en-AU"/>
    </w:rPr>
  </w:style>
  <w:style w:type="paragraph" w:styleId="Caption">
    <w:name w:val="caption"/>
    <w:aliases w:val="Caption Char Char,Caption Char Char Char Char,Caption Char Char Char Char Char Char,Caption Char Char1 Char,Caption Char1,Caption Char1 Char,Caption Char1 Char Char,Fig &amp; Table Title Char Char,Resp caption,ca,cp,ref, Char1, Char1 Char C,r,Char1"/>
    <w:basedOn w:val="Normal"/>
    <w:next w:val="Normal"/>
    <w:link w:val="CaptionChar"/>
    <w:qFormat/>
    <w:pPr>
      <w:spacing w:before="80" w:after="120"/>
      <w:jc w:val="center"/>
    </w:pPr>
    <w:rPr>
      <w:rFonts w:ascii="Arial Bold" w:hAnsi="Arial Bold"/>
      <w:b/>
      <w:bCs/>
      <w:color w:val="6E6E6E"/>
    </w:rPr>
  </w:style>
  <w:style w:type="character" w:customStyle="1" w:styleId="CaptionChar">
    <w:name w:val="Caption Char"/>
    <w:aliases w:val="Caption Char Char Char,Caption Char Char Char Char Char,Caption Char Char Char Char Char Char Char,Caption Char Char1 Char Char,Caption Char1 Char1,Caption Char1 Char Char1,Caption Char1 Char Char Char,Fig &amp; Table Title Char Char Char"/>
    <w:link w:val="Caption"/>
    <w:uiPriority w:val="99"/>
    <w:locked/>
    <w:rsid w:val="008946FA"/>
    <w:rPr>
      <w:rFonts w:ascii="Arial Bold" w:hAnsi="Arial Bold"/>
      <w:b/>
      <w:bCs/>
      <w:color w:val="6E6E6E"/>
    </w:rPr>
  </w:style>
  <w:style w:type="paragraph" w:customStyle="1" w:styleId="Code">
    <w:name w:val="Code"/>
    <w:basedOn w:val="BodyText"/>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s>
      <w:spacing w:after="0"/>
    </w:pPr>
    <w:rPr>
      <w:rFonts w:ascii="Courier New" w:hAnsi="Courier New"/>
      <w:b/>
    </w:rPr>
  </w:style>
  <w:style w:type="character" w:styleId="CommentReference">
    <w:name w:val="annotation reference"/>
    <w:uiPriority w:val="99"/>
    <w:semiHidden/>
    <w:rPr>
      <w:rFonts w:ascii="Arial" w:hAnsi="Arial"/>
      <w:sz w:val="16"/>
    </w:rPr>
  </w:style>
  <w:style w:type="paragraph" w:styleId="CommentText">
    <w:name w:val="annotation text"/>
    <w:basedOn w:val="Normal"/>
    <w:link w:val="CommentTextChar"/>
    <w:uiPriority w:val="99"/>
    <w:rPr>
      <w:rFonts w:ascii="Arial" w:hAnsi="Arial"/>
    </w:rPr>
  </w:style>
  <w:style w:type="character" w:customStyle="1" w:styleId="CommentTextChar">
    <w:name w:val="Comment Text Char"/>
    <w:link w:val="CommentText"/>
    <w:uiPriority w:val="99"/>
    <w:locked/>
    <w:rsid w:val="00F60D27"/>
    <w:rPr>
      <w:rFonts w:ascii="Arial" w:hAnsi="Arial"/>
    </w:rPr>
  </w:style>
  <w:style w:type="paragraph" w:styleId="DocumentMap">
    <w:name w:val="Document Map"/>
    <w:basedOn w:val="Normal"/>
    <w:semiHidden/>
    <w:pPr>
      <w:shd w:val="clear" w:color="auto" w:fill="000080"/>
    </w:pPr>
    <w:rPr>
      <w:rFonts w:ascii="Tahoma" w:hAnsi="Tahoma" w:cs="Tahoma"/>
    </w:rPr>
  </w:style>
  <w:style w:type="paragraph" w:styleId="Footer">
    <w:name w:val="footer"/>
    <w:basedOn w:val="Normal"/>
    <w:link w:val="FooterChar"/>
    <w:uiPriority w:val="99"/>
    <w:pPr>
      <w:pBdr>
        <w:top w:val="single" w:sz="8" w:space="4" w:color="FF0000"/>
      </w:pBdr>
      <w:tabs>
        <w:tab w:val="right" w:pos="9356"/>
      </w:tabs>
    </w:pPr>
    <w:rPr>
      <w:rFonts w:ascii="Arial Bold" w:hAnsi="Arial Bold"/>
      <w:b/>
      <w:caps/>
      <w:color w:val="6E6E6E"/>
      <w:sz w:val="18"/>
      <w:szCs w:val="18"/>
    </w:rPr>
  </w:style>
  <w:style w:type="character" w:customStyle="1" w:styleId="FooterChar">
    <w:name w:val="Footer Char"/>
    <w:link w:val="Footer"/>
    <w:uiPriority w:val="99"/>
    <w:rsid w:val="008C0B97"/>
    <w:rPr>
      <w:rFonts w:ascii="Arial Bold" w:hAnsi="Arial Bold"/>
      <w:b/>
      <w:caps/>
      <w:color w:val="6E6E6E"/>
      <w:sz w:val="18"/>
      <w:szCs w:val="18"/>
    </w:rPr>
  </w:style>
  <w:style w:type="character" w:styleId="FootnoteReference">
    <w:name w:val="footnote reference"/>
    <w:semiHidden/>
    <w:rPr>
      <w:rFonts w:ascii="Arial" w:hAnsi="Arial"/>
      <w:sz w:val="20"/>
      <w:vertAlign w:val="superscript"/>
    </w:rPr>
  </w:style>
  <w:style w:type="paragraph" w:styleId="FootnoteText">
    <w:name w:val="footnote text"/>
    <w:basedOn w:val="Normal"/>
    <w:semiHidden/>
    <w:rPr>
      <w:rFonts w:ascii="Arial" w:hAnsi="Arial"/>
    </w:rPr>
  </w:style>
  <w:style w:type="paragraph" w:styleId="Header">
    <w:name w:val="header"/>
    <w:basedOn w:val="Normal"/>
    <w:link w:val="HeaderChar"/>
    <w:uiPriority w:val="99"/>
    <w:pPr>
      <w:pBdr>
        <w:bottom w:val="single" w:sz="8" w:space="4" w:color="FF0000"/>
      </w:pBdr>
      <w:tabs>
        <w:tab w:val="right" w:pos="9356"/>
      </w:tabs>
      <w:spacing w:after="80"/>
    </w:pPr>
    <w:rPr>
      <w:rFonts w:ascii="Arial Bold" w:hAnsi="Arial Bold"/>
      <w:b/>
      <w:caps/>
      <w:color w:val="6E6E6E"/>
      <w:sz w:val="18"/>
      <w:szCs w:val="18"/>
    </w:rPr>
  </w:style>
  <w:style w:type="character" w:customStyle="1" w:styleId="HeaderChar">
    <w:name w:val="Header Char"/>
    <w:link w:val="Header"/>
    <w:uiPriority w:val="99"/>
    <w:rsid w:val="006C74C4"/>
    <w:rPr>
      <w:rFonts w:ascii="Arial Bold" w:hAnsi="Arial Bold"/>
      <w:b/>
      <w:caps/>
      <w:color w:val="6E6E6E"/>
      <w:sz w:val="18"/>
      <w:szCs w:val="18"/>
    </w:rPr>
  </w:style>
  <w:style w:type="paragraph" w:customStyle="1" w:styleId="Syntax">
    <w:name w:val="Syntax"/>
    <w:basedOn w:val="BodyText"/>
    <w:autoRedefine/>
    <w:pPr>
      <w:tabs>
        <w:tab w:val="left" w:pos="4395"/>
      </w:tabs>
      <w:ind w:left="720"/>
    </w:pPr>
    <w:rPr>
      <w:rFonts w:ascii="Courier New" w:hAnsi="Courier New" w:cs="Courier New"/>
      <w:b/>
      <w:bCs/>
    </w:rPr>
  </w:style>
  <w:style w:type="character" w:styleId="Hyperlink">
    <w:name w:val="Hyperlink"/>
    <w:uiPriority w:val="99"/>
    <w:rPr>
      <w:color w:val="0000FF"/>
      <w:u w:val="single"/>
    </w:rPr>
  </w:style>
  <w:style w:type="paragraph" w:customStyle="1" w:styleId="Hyphenlist1">
    <w:name w:val="Hyphenlist1"/>
    <w:basedOn w:val="BodyText"/>
    <w:pPr>
      <w:spacing w:after="160"/>
      <w:ind w:left="720"/>
    </w:pPr>
  </w:style>
  <w:style w:type="paragraph" w:customStyle="1" w:styleId="Hyphenlist2">
    <w:name w:val="Hyphenlist2"/>
    <w:basedOn w:val="Hyphenlist1"/>
    <w:pPr>
      <w:ind w:left="1080"/>
    </w:pPr>
  </w:style>
  <w:style w:type="paragraph" w:customStyle="1" w:styleId="Hyphenlist3">
    <w:name w:val="Hyphenlist3"/>
    <w:basedOn w:val="Hyphenlist1"/>
    <w:pPr>
      <w:ind w:left="1440"/>
    </w:pPr>
  </w:style>
  <w:style w:type="paragraph" w:customStyle="1" w:styleId="Hyphenlist4">
    <w:name w:val="Hyphenlist4"/>
    <w:basedOn w:val="Hyphenlist3"/>
    <w:pPr>
      <w:ind w:left="1800"/>
    </w:pPr>
  </w:style>
  <w:style w:type="paragraph" w:styleId="Index1">
    <w:name w:val="index 1"/>
    <w:basedOn w:val="Normal"/>
    <w:next w:val="BodyText"/>
    <w:autoRedefine/>
    <w:semiHidden/>
    <w:pPr>
      <w:tabs>
        <w:tab w:val="right" w:pos="3564"/>
      </w:tabs>
      <w:ind w:left="240" w:hanging="240"/>
    </w:pPr>
  </w:style>
  <w:style w:type="paragraph" w:styleId="Index2">
    <w:name w:val="index 2"/>
    <w:basedOn w:val="Normal"/>
    <w:next w:val="Normal"/>
    <w:autoRedefine/>
    <w:semiHidden/>
    <w:pPr>
      <w:tabs>
        <w:tab w:val="right" w:pos="3564"/>
      </w:tabs>
      <w:ind w:left="480" w:hanging="240"/>
    </w:pPr>
  </w:style>
  <w:style w:type="paragraph" w:styleId="Index3">
    <w:name w:val="index 3"/>
    <w:basedOn w:val="Normal"/>
    <w:next w:val="BodyText"/>
    <w:autoRedefine/>
    <w:semiHidden/>
    <w:pPr>
      <w:tabs>
        <w:tab w:val="right" w:pos="3564"/>
      </w:tabs>
      <w:ind w:left="720" w:hanging="240"/>
    </w:pPr>
  </w:style>
  <w:style w:type="paragraph" w:styleId="IndexHeading">
    <w:name w:val="index heading"/>
    <w:basedOn w:val="Normal"/>
    <w:next w:val="Index1"/>
    <w:semiHidden/>
    <w:pPr>
      <w:spacing w:before="240" w:after="120"/>
      <w:jc w:val="center"/>
    </w:pPr>
    <w:rPr>
      <w:b/>
      <w:sz w:val="26"/>
    </w:rPr>
  </w:style>
  <w:style w:type="paragraph" w:customStyle="1" w:styleId="Numberlist">
    <w:name w:val="Numberlist"/>
    <w:basedOn w:val="BodyText"/>
    <w:pPr>
      <w:ind w:left="720"/>
    </w:pPr>
  </w:style>
  <w:style w:type="character" w:styleId="PageNumber">
    <w:name w:val="page number"/>
    <w:rPr>
      <w:rFonts w:ascii="Arial" w:hAnsi="Arial"/>
      <w:b/>
      <w:sz w:val="18"/>
      <w:bdr w:val="none" w:sz="0" w:space="0" w:color="auto"/>
    </w:rPr>
  </w:style>
  <w:style w:type="paragraph" w:customStyle="1" w:styleId="ProdnameTitle">
    <w:name w:val="Prodname Title"/>
    <w:basedOn w:val="Normal"/>
    <w:pPr>
      <w:keepNext/>
      <w:spacing w:after="160"/>
      <w:jc w:val="center"/>
    </w:pPr>
    <w:rPr>
      <w:b/>
      <w:kern w:val="28"/>
      <w:sz w:val="52"/>
    </w:rPr>
  </w:style>
  <w:style w:type="paragraph" w:customStyle="1" w:styleId="pseudocode">
    <w:name w:val="pseudocode"/>
    <w:basedOn w:val="Code"/>
    <w:rPr>
      <w:b w:val="0"/>
    </w:rPr>
  </w:style>
  <w:style w:type="paragraph" w:customStyle="1" w:styleId="TableHeading">
    <w:name w:val="Table Heading"/>
    <w:basedOn w:val="Normal"/>
    <w:next w:val="Normal"/>
    <w:link w:val="TableHeadingChar"/>
    <w:pPr>
      <w:spacing w:before="40" w:after="40"/>
      <w:ind w:left="85"/>
    </w:pPr>
    <w:rPr>
      <w:rFonts w:ascii="Arial Bold" w:hAnsi="Arial Bold"/>
      <w:b/>
      <w:color w:val="6E6E6E"/>
    </w:rPr>
  </w:style>
  <w:style w:type="character" w:customStyle="1" w:styleId="TableHeadingChar">
    <w:name w:val="Table Heading Char"/>
    <w:link w:val="TableHeading"/>
    <w:rsid w:val="005B216A"/>
    <w:rPr>
      <w:rFonts w:ascii="Arial Bold" w:hAnsi="Arial Bold"/>
      <w:b/>
      <w:color w:val="6E6E6E"/>
      <w:lang w:eastAsia="en-US"/>
    </w:rPr>
  </w:style>
  <w:style w:type="paragraph" w:styleId="TOC1">
    <w:name w:val="toc 1"/>
    <w:basedOn w:val="Normal"/>
    <w:next w:val="Normal"/>
    <w:uiPriority w:val="39"/>
    <w:rsid w:val="00FA664E"/>
    <w:pPr>
      <w:numPr>
        <w:numId w:val="22"/>
      </w:numPr>
      <w:tabs>
        <w:tab w:val="left" w:pos="2211"/>
        <w:tab w:val="right" w:leader="underscore" w:pos="9356"/>
      </w:tabs>
      <w:spacing w:before="80" w:after="40"/>
    </w:pPr>
    <w:rPr>
      <w:rFonts w:ascii="Arial" w:hAnsi="Arial"/>
      <w:b/>
      <w:caps/>
      <w:color w:val="6E6E6E"/>
    </w:rPr>
  </w:style>
  <w:style w:type="paragraph" w:styleId="TOC2">
    <w:name w:val="toc 2"/>
    <w:basedOn w:val="Normal"/>
    <w:next w:val="Normal"/>
    <w:uiPriority w:val="39"/>
    <w:pPr>
      <w:tabs>
        <w:tab w:val="left" w:pos="2835"/>
        <w:tab w:val="right" w:leader="dot" w:pos="9356"/>
      </w:tabs>
      <w:ind w:left="2268"/>
    </w:pPr>
    <w:rPr>
      <w:rFonts w:ascii="Arial" w:hAnsi="Arial"/>
      <w:smallCaps/>
    </w:rPr>
  </w:style>
  <w:style w:type="paragraph" w:styleId="TOC3">
    <w:name w:val="toc 3"/>
    <w:basedOn w:val="Normal"/>
    <w:next w:val="Normal"/>
    <w:uiPriority w:val="39"/>
    <w:pPr>
      <w:tabs>
        <w:tab w:val="left" w:pos="2977"/>
        <w:tab w:val="right" w:leader="dot" w:pos="9356"/>
      </w:tabs>
      <w:ind w:left="2268"/>
    </w:pPr>
    <w:rPr>
      <w:rFonts w:ascii="Arial" w:hAnsi="Arial"/>
    </w:rPr>
  </w:style>
  <w:style w:type="paragraph" w:styleId="TOC4">
    <w:name w:val="toc 4"/>
    <w:basedOn w:val="Normal"/>
    <w:next w:val="Normal"/>
    <w:uiPriority w:val="39"/>
    <w:pPr>
      <w:tabs>
        <w:tab w:val="left" w:pos="3119"/>
        <w:tab w:val="right" w:leader="hyphen" w:pos="9356"/>
      </w:tabs>
      <w:ind w:left="2268"/>
    </w:pPr>
    <w:rPr>
      <w:rFonts w:ascii="Arial" w:hAnsi="Arial"/>
    </w:rPr>
  </w:style>
  <w:style w:type="paragraph" w:styleId="TOC5">
    <w:name w:val="toc 5"/>
    <w:basedOn w:val="Normal"/>
    <w:next w:val="Normal"/>
    <w:semiHidden/>
    <w:pPr>
      <w:tabs>
        <w:tab w:val="left" w:pos="3402"/>
        <w:tab w:val="right" w:leader="hyphen" w:pos="9356"/>
      </w:tabs>
      <w:ind w:left="2268"/>
    </w:pPr>
    <w:rPr>
      <w:rFonts w:ascii="Arial" w:hAnsi="Arial"/>
    </w:rPr>
  </w:style>
  <w:style w:type="paragraph" w:styleId="TOC6">
    <w:name w:val="toc 6"/>
    <w:basedOn w:val="Normal"/>
    <w:next w:val="Normal"/>
    <w:semiHidden/>
    <w:pPr>
      <w:numPr>
        <w:numId w:val="23"/>
      </w:numPr>
      <w:tabs>
        <w:tab w:val="left" w:pos="2211"/>
        <w:tab w:val="right" w:leader="underscore" w:pos="9356"/>
      </w:tabs>
      <w:spacing w:before="120" w:after="40"/>
    </w:pPr>
    <w:rPr>
      <w:rFonts w:ascii="Arial" w:hAnsi="Arial"/>
      <w:b/>
      <w:caps/>
      <w:color w:val="6E6E6E"/>
    </w:rPr>
  </w:style>
  <w:style w:type="paragraph" w:styleId="TOC7">
    <w:name w:val="toc 7"/>
    <w:basedOn w:val="Normal"/>
    <w:next w:val="Normal"/>
    <w:semiHidden/>
    <w:pPr>
      <w:tabs>
        <w:tab w:val="left" w:pos="2977"/>
        <w:tab w:val="right" w:leader="dot" w:pos="9356"/>
      </w:tabs>
      <w:ind w:left="2268"/>
    </w:pPr>
    <w:rPr>
      <w:rFonts w:ascii="Arial" w:hAnsi="Arial"/>
    </w:rPr>
  </w:style>
  <w:style w:type="paragraph" w:styleId="TOC8">
    <w:name w:val="toc 8"/>
    <w:basedOn w:val="Normal"/>
    <w:next w:val="Normal"/>
    <w:semiHidden/>
    <w:pPr>
      <w:tabs>
        <w:tab w:val="left" w:pos="3119"/>
        <w:tab w:val="right" w:leader="dot" w:pos="9356"/>
      </w:tabs>
      <w:ind w:left="2268"/>
    </w:pPr>
    <w:rPr>
      <w:rFonts w:ascii="Arial" w:hAnsi="Arial"/>
    </w:rPr>
  </w:style>
  <w:style w:type="paragraph" w:styleId="TOC9">
    <w:name w:val="toc 9"/>
    <w:basedOn w:val="Normal"/>
    <w:next w:val="Normal"/>
    <w:uiPriority w:val="39"/>
    <w:pPr>
      <w:tabs>
        <w:tab w:val="right" w:leader="underscore" w:pos="9356"/>
      </w:tabs>
      <w:spacing w:before="120" w:after="40"/>
      <w:ind w:left="2268"/>
    </w:pPr>
    <w:rPr>
      <w:rFonts w:ascii="Arial" w:hAnsi="Arial"/>
      <w:b/>
      <w:caps/>
      <w:color w:val="6E6E6E"/>
    </w:rPr>
  </w:style>
  <w:style w:type="paragraph" w:customStyle="1" w:styleId="Usage">
    <w:name w:val="Usage"/>
    <w:basedOn w:val="Normal"/>
    <w:pPr>
      <w:ind w:left="720"/>
    </w:pPr>
    <w:rPr>
      <w:rFonts w:ascii="Courier New" w:hAnsi="Courier New" w:cs="Courier New"/>
    </w:rPr>
  </w:style>
  <w:style w:type="paragraph" w:styleId="List2">
    <w:name w:val="List 2"/>
    <w:basedOn w:val="Normal"/>
    <w:pPr>
      <w:numPr>
        <w:numId w:val="6"/>
      </w:numPr>
    </w:pPr>
  </w:style>
  <w:style w:type="paragraph" w:styleId="List">
    <w:name w:val="List"/>
    <w:basedOn w:val="Normal"/>
    <w:pPr>
      <w:ind w:left="283" w:hanging="283"/>
    </w:pPr>
  </w:style>
  <w:style w:type="paragraph" w:styleId="TableofAuthorities">
    <w:name w:val="table of authorities"/>
    <w:basedOn w:val="Normal"/>
    <w:next w:val="BodyText"/>
    <w:semiHidden/>
    <w:pPr>
      <w:ind w:left="240" w:hanging="240"/>
    </w:pPr>
  </w:style>
  <w:style w:type="paragraph" w:styleId="TOAHeading">
    <w:name w:val="toa heading"/>
    <w:basedOn w:val="Normal"/>
    <w:next w:val="BodyText"/>
    <w:semiHidden/>
    <w:pPr>
      <w:spacing w:before="120"/>
    </w:pPr>
    <w:rPr>
      <w:rFonts w:ascii="Arial" w:hAnsi="Arial" w:cs="Arial"/>
      <w:b/>
      <w:bCs/>
      <w:szCs w:val="24"/>
    </w:rPr>
  </w:style>
  <w:style w:type="paragraph" w:styleId="TableofFigures">
    <w:name w:val="table of figures"/>
    <w:basedOn w:val="Normal"/>
    <w:next w:val="Normal"/>
    <w:uiPriority w:val="99"/>
    <w:pPr>
      <w:ind w:left="400" w:hanging="400"/>
    </w:pPr>
    <w:rPr>
      <w:rFonts w:ascii="Arial" w:hAnsi="Arial"/>
    </w:rPr>
  </w:style>
  <w:style w:type="paragraph" w:styleId="Salutation">
    <w:name w:val="Salutation"/>
    <w:basedOn w:val="Normal"/>
    <w:next w:val="BodyText"/>
  </w:style>
  <w:style w:type="paragraph" w:styleId="NoteHeading">
    <w:name w:val="Note Heading"/>
    <w:basedOn w:val="Normal"/>
    <w:next w:val="BodyText"/>
  </w:style>
  <w:style w:type="paragraph" w:styleId="Index9">
    <w:name w:val="index 9"/>
    <w:basedOn w:val="Normal"/>
    <w:next w:val="BodyText"/>
    <w:autoRedefine/>
    <w:semiHidden/>
    <w:pPr>
      <w:ind w:left="2160" w:hanging="240"/>
    </w:pPr>
  </w:style>
  <w:style w:type="paragraph" w:styleId="Index8">
    <w:name w:val="index 8"/>
    <w:basedOn w:val="Normal"/>
    <w:next w:val="BodyText"/>
    <w:autoRedefine/>
    <w:semiHidden/>
    <w:pPr>
      <w:ind w:left="1920" w:hanging="240"/>
    </w:pPr>
  </w:style>
  <w:style w:type="paragraph" w:styleId="Index7">
    <w:name w:val="index 7"/>
    <w:basedOn w:val="Normal"/>
    <w:next w:val="BodyText"/>
    <w:autoRedefine/>
    <w:semiHidden/>
    <w:pPr>
      <w:ind w:left="1680" w:hanging="240"/>
    </w:pPr>
  </w:style>
  <w:style w:type="paragraph" w:styleId="Index6">
    <w:name w:val="index 6"/>
    <w:basedOn w:val="Normal"/>
    <w:next w:val="BodyText"/>
    <w:autoRedefine/>
    <w:semiHidden/>
    <w:pPr>
      <w:ind w:left="1440" w:hanging="240"/>
    </w:pPr>
  </w:style>
  <w:style w:type="paragraph" w:styleId="Index5">
    <w:name w:val="index 5"/>
    <w:basedOn w:val="Normal"/>
    <w:next w:val="BodyText"/>
    <w:autoRedefine/>
    <w:semiHidden/>
    <w:pPr>
      <w:ind w:left="1200" w:hanging="240"/>
    </w:pPr>
  </w:style>
  <w:style w:type="paragraph" w:styleId="Index4">
    <w:name w:val="index 4"/>
    <w:basedOn w:val="Normal"/>
    <w:next w:val="BodyText"/>
    <w:autoRedefine/>
    <w:semiHidden/>
    <w:pPr>
      <w:ind w:left="960" w:hanging="240"/>
    </w:pPr>
  </w:style>
  <w:style w:type="paragraph" w:styleId="Date">
    <w:name w:val="Date"/>
    <w:basedOn w:val="Normal"/>
    <w:next w:val="BodyText"/>
  </w:style>
  <w:style w:type="paragraph" w:customStyle="1" w:styleId="Style2">
    <w:name w:val="Style2"/>
    <w:basedOn w:val="Heading5"/>
    <w:pPr>
      <w:keepLines/>
      <w:numPr>
        <w:ilvl w:val="0"/>
        <w:numId w:val="0"/>
      </w:numPr>
      <w:spacing w:after="0" w:line="240" w:lineRule="atLeast"/>
    </w:pPr>
  </w:style>
  <w:style w:type="paragraph" w:styleId="ListBullet3">
    <w:name w:val="List Bullet 3"/>
    <w:basedOn w:val="Normal"/>
    <w:autoRedefine/>
    <w:pPr>
      <w:widowControl w:val="0"/>
      <w:tabs>
        <w:tab w:val="num" w:pos="1080"/>
      </w:tabs>
      <w:spacing w:before="100" w:after="100"/>
      <w:ind w:left="1080" w:hanging="360"/>
    </w:pPr>
    <w:rPr>
      <w:snapToGrid w:val="0"/>
    </w:rPr>
  </w:style>
  <w:style w:type="paragraph" w:customStyle="1" w:styleId="MainTitle">
    <w:name w:val="Main Title"/>
    <w:basedOn w:val="Normal"/>
    <w:next w:val="Normal"/>
    <w:pPr>
      <w:tabs>
        <w:tab w:val="left" w:pos="7920"/>
      </w:tabs>
      <w:spacing w:before="4400" w:after="120"/>
      <w:ind w:left="576" w:right="1498"/>
      <w:jc w:val="right"/>
    </w:pPr>
    <w:rPr>
      <w:rFonts w:ascii="Arial Bold" w:hAnsi="Arial Bold"/>
      <w:b/>
      <w:color w:val="6D6D6D"/>
      <w:sz w:val="42"/>
      <w:szCs w:val="42"/>
    </w:rPr>
  </w:style>
  <w:style w:type="paragraph" w:customStyle="1" w:styleId="DocType">
    <w:name w:val="Doc Type"/>
    <w:basedOn w:val="Normal"/>
    <w:next w:val="Normal"/>
    <w:pPr>
      <w:spacing w:before="60" w:after="120"/>
      <w:ind w:left="3600" w:right="1498"/>
      <w:jc w:val="right"/>
    </w:pPr>
    <w:rPr>
      <w:rFonts w:ascii="Arial" w:hAnsi="Arial"/>
      <w:color w:val="6D6D6D"/>
      <w:sz w:val="28"/>
      <w:szCs w:val="28"/>
    </w:rPr>
  </w:style>
  <w:style w:type="paragraph" w:customStyle="1" w:styleId="DocNumber">
    <w:name w:val="Doc Number"/>
    <w:basedOn w:val="Normal"/>
    <w:next w:val="Normal"/>
    <w:pPr>
      <w:pBdr>
        <w:bottom w:val="single" w:sz="8" w:space="0" w:color="6D6D6D"/>
      </w:pBdr>
      <w:spacing w:before="6000" w:after="100" w:afterAutospacing="1"/>
      <w:ind w:right="-32"/>
    </w:pPr>
    <w:rPr>
      <w:rFonts w:ascii="Arial" w:hAnsi="Arial"/>
      <w:color w:val="6D6D6D"/>
      <w:sz w:val="28"/>
      <w:szCs w:val="28"/>
    </w:rPr>
  </w:style>
  <w:style w:type="paragraph" w:customStyle="1" w:styleId="RevisionNo">
    <w:name w:val="Revision No."/>
    <w:basedOn w:val="Normal"/>
    <w:next w:val="Normal"/>
    <w:pPr>
      <w:spacing w:after="100" w:afterAutospacing="1"/>
      <w:ind w:right="576"/>
    </w:pPr>
    <w:rPr>
      <w:rFonts w:ascii="Arial" w:hAnsi="Arial"/>
      <w:color w:val="6D6D6D"/>
      <w:sz w:val="28"/>
      <w:szCs w:val="28"/>
    </w:rPr>
  </w:style>
  <w:style w:type="paragraph" w:customStyle="1" w:styleId="Misctext">
    <w:name w:val="Misc text"/>
    <w:next w:val="Normal"/>
    <w:pPr>
      <w:spacing w:before="120" w:after="60"/>
      <w:ind w:left="113"/>
    </w:pPr>
    <w:rPr>
      <w:rFonts w:ascii="Arial" w:hAnsi="Arial"/>
    </w:rPr>
  </w:style>
  <w:style w:type="paragraph" w:styleId="BodyText3">
    <w:name w:val="Body Text 3"/>
    <w:basedOn w:val="Normal"/>
    <w:rPr>
      <w:rFonts w:ascii="Arial" w:hAnsi="Arial"/>
      <w:b/>
    </w:rPr>
  </w:style>
  <w:style w:type="paragraph" w:customStyle="1" w:styleId="Chapter">
    <w:name w:val="Chapter"/>
    <w:next w:val="ChapterNo"/>
    <w:pPr>
      <w:spacing w:before="900" w:after="240"/>
      <w:jc w:val="right"/>
    </w:pPr>
    <w:rPr>
      <w:rFonts w:ascii="Arial" w:hAnsi="Arial" w:cs="Arial"/>
      <w:b/>
      <w:i/>
      <w:noProof/>
      <w:color w:val="808080"/>
      <w:sz w:val="72"/>
    </w:rPr>
  </w:style>
  <w:style w:type="paragraph" w:customStyle="1" w:styleId="ChapterNo">
    <w:name w:val="Chapter No."/>
    <w:next w:val="Heading1"/>
    <w:pPr>
      <w:spacing w:after="240"/>
      <w:jc w:val="right"/>
    </w:pPr>
    <w:rPr>
      <w:rFonts w:ascii="Arial Bold" w:hAnsi="Arial Bold"/>
      <w:b/>
      <w:noProof/>
      <w:color w:val="808080"/>
      <w:sz w:val="144"/>
    </w:rPr>
  </w:style>
  <w:style w:type="paragraph" w:customStyle="1" w:styleId="TableCaption">
    <w:name w:val="Table Caption"/>
    <w:basedOn w:val="Caption"/>
    <w:rPr>
      <w:sz w:val="22"/>
      <w:szCs w:val="22"/>
    </w:rPr>
  </w:style>
  <w:style w:type="paragraph" w:styleId="BodyText2">
    <w:name w:val="Body Text 2"/>
    <w:basedOn w:val="Normal"/>
    <w:pPr>
      <w:tabs>
        <w:tab w:val="left" w:pos="2694"/>
      </w:tabs>
      <w:spacing w:before="20" w:after="20"/>
    </w:pPr>
    <w:rPr>
      <w:rFonts w:ascii="Arial" w:hAnsi="Arial"/>
    </w:rPr>
  </w:style>
  <w:style w:type="paragraph" w:customStyle="1" w:styleId="Tabletext">
    <w:name w:val="Table text"/>
    <w:basedOn w:val="Normal"/>
    <w:next w:val="Normal"/>
    <w:pPr>
      <w:spacing w:before="40" w:after="40"/>
      <w:ind w:left="85"/>
    </w:pPr>
    <w:rPr>
      <w:rFonts w:ascii="Arial" w:hAnsi="Arial"/>
      <w:kern w:val="32"/>
    </w:rPr>
  </w:style>
  <w:style w:type="paragraph" w:customStyle="1" w:styleId="BoldGray">
    <w:name w:val="Bold Gray"/>
    <w:rPr>
      <w:rFonts w:ascii="Arial" w:hAnsi="Arial"/>
      <w:b/>
      <w:color w:val="6E6E6E"/>
    </w:rPr>
  </w:style>
  <w:style w:type="paragraph" w:customStyle="1" w:styleId="RightClick">
    <w:name w:val="Right Click"/>
    <w:next w:val="Nonumberhead"/>
    <w:pPr>
      <w:numPr>
        <w:numId w:val="20"/>
      </w:numPr>
    </w:pPr>
    <w:rPr>
      <w:rFonts w:ascii="Arial" w:hAnsi="Arial"/>
      <w:noProof/>
    </w:rPr>
  </w:style>
  <w:style w:type="paragraph" w:customStyle="1" w:styleId="Important">
    <w:name w:val="Important"/>
    <w:next w:val="Normal"/>
    <w:pPr>
      <w:numPr>
        <w:numId w:val="13"/>
      </w:numPr>
      <w:spacing w:before="60" w:after="20"/>
    </w:pPr>
    <w:rPr>
      <w:rFonts w:ascii="Arial" w:hAnsi="Arial"/>
      <w:noProof/>
    </w:rPr>
  </w:style>
  <w:style w:type="paragraph" w:customStyle="1" w:styleId="Notes">
    <w:name w:val="Notes"/>
    <w:basedOn w:val="BodyText"/>
    <w:next w:val="Normal"/>
    <w:autoRedefine/>
    <w:pPr>
      <w:numPr>
        <w:numId w:val="18"/>
      </w:numPr>
    </w:pPr>
  </w:style>
  <w:style w:type="paragraph" w:styleId="ListNumber2">
    <w:name w:val="List Number 2"/>
    <w:basedOn w:val="Normal"/>
    <w:next w:val="Normal"/>
    <w:pPr>
      <w:numPr>
        <w:numId w:val="17"/>
      </w:numPr>
      <w:spacing w:before="40" w:after="40"/>
    </w:pPr>
    <w:rPr>
      <w:rFonts w:ascii="Arial" w:hAnsi="Arial"/>
    </w:rPr>
  </w:style>
  <w:style w:type="paragraph" w:styleId="ListBullet">
    <w:name w:val="List Bullet"/>
    <w:basedOn w:val="Normal"/>
    <w:pPr>
      <w:numPr>
        <w:numId w:val="15"/>
      </w:numPr>
      <w:spacing w:before="40" w:after="40"/>
    </w:pPr>
    <w:rPr>
      <w:rFonts w:ascii="Arial" w:hAnsi="Arial"/>
      <w:color w:val="000000"/>
    </w:rPr>
  </w:style>
  <w:style w:type="paragraph" w:styleId="ListBullet2">
    <w:name w:val="List Bullet 2"/>
    <w:basedOn w:val="Normal"/>
    <w:next w:val="Normal"/>
    <w:pPr>
      <w:numPr>
        <w:numId w:val="16"/>
      </w:numPr>
      <w:spacing w:before="40" w:after="40"/>
    </w:pPr>
    <w:rPr>
      <w:rFonts w:ascii="Arial" w:hAnsi="Arial"/>
    </w:rPr>
  </w:style>
  <w:style w:type="paragraph" w:customStyle="1" w:styleId="Codepara">
    <w:name w:val="Code para"/>
    <w:basedOn w:val="BodyText"/>
    <w:next w:val="Normal"/>
    <w:rPr>
      <w:rFonts w:ascii="Courier New" w:hAnsi="Courier New"/>
    </w:rPr>
  </w:style>
  <w:style w:type="paragraph" w:customStyle="1" w:styleId="Indentedtext">
    <w:name w:val="Indented text"/>
    <w:basedOn w:val="BodyText"/>
    <w:next w:val="Normal"/>
    <w:pPr>
      <w:ind w:left="2909"/>
    </w:pPr>
  </w:style>
  <w:style w:type="paragraph" w:customStyle="1" w:styleId="Indentedtext2">
    <w:name w:val="Indented text 2"/>
    <w:basedOn w:val="BodyText"/>
    <w:next w:val="Normal"/>
    <w:pPr>
      <w:ind w:left="3266"/>
    </w:pPr>
  </w:style>
  <w:style w:type="paragraph" w:customStyle="1" w:styleId="CodeNumbered">
    <w:name w:val="Code Numbered"/>
    <w:basedOn w:val="Codepara"/>
    <w:next w:val="Normal"/>
    <w:pPr>
      <w:tabs>
        <w:tab w:val="num" w:pos="2912"/>
      </w:tabs>
      <w:ind w:left="2909" w:hanging="357"/>
    </w:pPr>
  </w:style>
  <w:style w:type="character" w:customStyle="1" w:styleId="CodeText">
    <w:name w:val="Code Text"/>
    <w:rPr>
      <w:rFonts w:ascii="Courier New" w:hAnsi="Courier New"/>
      <w:sz w:val="20"/>
    </w:rPr>
  </w:style>
  <w:style w:type="paragraph" w:customStyle="1" w:styleId="CodeBullet2">
    <w:name w:val="Code Bullet 2"/>
    <w:basedOn w:val="Codepara"/>
    <w:next w:val="Normal"/>
    <w:pPr>
      <w:numPr>
        <w:numId w:val="9"/>
      </w:numPr>
    </w:pPr>
  </w:style>
  <w:style w:type="paragraph" w:customStyle="1" w:styleId="Codenumbered2">
    <w:name w:val="Code numbered 2"/>
    <w:basedOn w:val="Codepara"/>
    <w:next w:val="Normal"/>
    <w:pPr>
      <w:numPr>
        <w:numId w:val="10"/>
      </w:numPr>
    </w:pPr>
  </w:style>
  <w:style w:type="paragraph" w:customStyle="1" w:styleId="CodeBullet">
    <w:name w:val="Code Bullet"/>
    <w:basedOn w:val="Codepara"/>
    <w:next w:val="Normal"/>
    <w:pPr>
      <w:numPr>
        <w:numId w:val="8"/>
      </w:numPr>
    </w:pPr>
  </w:style>
  <w:style w:type="paragraph" w:customStyle="1" w:styleId="CodeIndented">
    <w:name w:val="Code Indented"/>
    <w:basedOn w:val="Normal"/>
    <w:next w:val="Normal"/>
    <w:pPr>
      <w:spacing w:before="40" w:after="40"/>
      <w:ind w:left="3005"/>
    </w:pPr>
    <w:rPr>
      <w:rFonts w:ascii="Courier" w:hAnsi="Courier"/>
    </w:rPr>
  </w:style>
  <w:style w:type="paragraph" w:customStyle="1" w:styleId="CodeIndent2">
    <w:name w:val="Code Indent 2"/>
    <w:basedOn w:val="Normal"/>
    <w:next w:val="Normal"/>
    <w:pPr>
      <w:spacing w:before="40" w:after="40"/>
      <w:ind w:left="3266"/>
    </w:pPr>
    <w:rPr>
      <w:rFonts w:ascii="Courier New" w:hAnsi="Courier New"/>
    </w:rPr>
  </w:style>
  <w:style w:type="character" w:customStyle="1" w:styleId="CodeBold">
    <w:name w:val="Code Bold"/>
    <w:rPr>
      <w:rFonts w:ascii="Courier New" w:hAnsi="Courier New"/>
      <w:b/>
      <w:sz w:val="20"/>
    </w:rPr>
  </w:style>
  <w:style w:type="character" w:customStyle="1" w:styleId="Italics">
    <w:name w:val="Italics"/>
    <w:rPr>
      <w:rFonts w:ascii="Arial" w:hAnsi="Arial"/>
      <w:i/>
      <w:sz w:val="20"/>
    </w:rPr>
  </w:style>
  <w:style w:type="paragraph" w:styleId="EnvelopeReturn">
    <w:name w:val="envelope return"/>
    <w:basedOn w:val="Normal"/>
    <w:rPr>
      <w:rFonts w:ascii="Arial" w:hAnsi="Arial"/>
    </w:rPr>
  </w:style>
  <w:style w:type="paragraph" w:customStyle="1" w:styleId="RevisionHead">
    <w:name w:val="Revision Head"/>
    <w:basedOn w:val="Normal"/>
    <w:pPr>
      <w:jc w:val="center"/>
    </w:pPr>
    <w:rPr>
      <w:rFonts w:ascii="Arial" w:hAnsi="Arial"/>
      <w:b/>
      <w:sz w:val="28"/>
    </w:rPr>
  </w:style>
  <w:style w:type="paragraph" w:customStyle="1" w:styleId="TAH">
    <w:name w:val="TAH"/>
    <w:basedOn w:val="Normal"/>
    <w:pPr>
      <w:keepNext/>
      <w:keepLines/>
      <w:jc w:val="center"/>
    </w:pPr>
    <w:rPr>
      <w:rFonts w:ascii="Arial" w:hAnsi="Arial"/>
      <w:b/>
      <w:sz w:val="18"/>
      <w:lang w:val="en-GB"/>
    </w:rPr>
  </w:style>
  <w:style w:type="paragraph" w:customStyle="1" w:styleId="NotesTable">
    <w:name w:val="Notes Table"/>
    <w:basedOn w:val="Tabletext"/>
    <w:next w:val="Tabletext"/>
    <w:pPr>
      <w:numPr>
        <w:numId w:val="19"/>
      </w:numPr>
    </w:pPr>
  </w:style>
  <w:style w:type="paragraph" w:customStyle="1" w:styleId="Double-click">
    <w:name w:val="Double-click"/>
    <w:next w:val="Normal"/>
    <w:pPr>
      <w:numPr>
        <w:numId w:val="11"/>
      </w:numPr>
    </w:pPr>
    <w:rPr>
      <w:rFonts w:ascii="Arial" w:hAnsi="Arial"/>
      <w:noProof/>
    </w:rPr>
  </w:style>
  <w:style w:type="paragraph" w:customStyle="1" w:styleId="Classification">
    <w:name w:val="Classification"/>
    <w:basedOn w:val="Normal"/>
    <w:next w:val="Normal"/>
    <w:autoRedefine/>
    <w:pPr>
      <w:framePr w:hSpace="187" w:vSpace="187" w:wrap="around" w:vAnchor="text" w:hAnchor="page" w:x="9620" w:y="9620"/>
    </w:pPr>
    <w:rPr>
      <w:rFonts w:ascii="Arial Bold" w:hAnsi="Arial Bold" w:cs="Arial"/>
      <w:b/>
      <w:bCs/>
      <w:color w:val="FFFFFF"/>
      <w:sz w:val="16"/>
      <w:szCs w:val="16"/>
    </w:rPr>
  </w:style>
  <w:style w:type="paragraph" w:customStyle="1" w:styleId="Tablenumbered1">
    <w:name w:val="Table numbered 1"/>
    <w:next w:val="Normal"/>
    <w:pPr>
      <w:tabs>
        <w:tab w:val="num" w:pos="360"/>
      </w:tabs>
      <w:spacing w:before="40" w:after="40"/>
      <w:ind w:left="357" w:hanging="357"/>
    </w:pPr>
    <w:rPr>
      <w:rFonts w:ascii="Arial" w:hAnsi="Arial"/>
      <w:noProof/>
    </w:rPr>
  </w:style>
  <w:style w:type="paragraph" w:customStyle="1" w:styleId="Tablebullet1">
    <w:name w:val="Table bullet 1"/>
    <w:next w:val="Normal"/>
    <w:pPr>
      <w:numPr>
        <w:numId w:val="21"/>
      </w:numPr>
      <w:spacing w:before="40" w:after="40"/>
    </w:pPr>
    <w:rPr>
      <w:rFonts w:ascii="Arial" w:hAnsi="Arial"/>
      <w:noProof/>
    </w:rPr>
  </w:style>
  <w:style w:type="paragraph" w:customStyle="1" w:styleId="TAL">
    <w:name w:val="TAL"/>
    <w:basedOn w:val="Normal"/>
    <w:pPr>
      <w:keepNext/>
      <w:keepLines/>
    </w:pPr>
    <w:rPr>
      <w:rFonts w:ascii="Arial" w:hAnsi="Arial"/>
      <w:sz w:val="18"/>
      <w:lang w:val="en-GB"/>
    </w:rPr>
  </w:style>
  <w:style w:type="paragraph" w:customStyle="1" w:styleId="Importanttable">
    <w:name w:val="Important table"/>
    <w:basedOn w:val="Tabletext"/>
    <w:next w:val="Tabletext"/>
    <w:pPr>
      <w:numPr>
        <w:numId w:val="14"/>
      </w:numPr>
    </w:pPr>
  </w:style>
  <w:style w:type="paragraph" w:customStyle="1" w:styleId="Codepara2">
    <w:name w:val="Code para 2"/>
    <w:basedOn w:val="Codepara"/>
    <w:next w:val="Normal"/>
    <w:pPr>
      <w:pBdr>
        <w:left w:val="dashed" w:sz="4" w:space="6" w:color="auto"/>
        <w:right w:val="dashed" w:sz="4" w:space="6" w:color="auto"/>
      </w:pBdr>
      <w:shd w:val="pct25" w:color="auto" w:fill="FFFFFF"/>
      <w:spacing w:before="40" w:after="20"/>
      <w:ind w:right="284"/>
    </w:pPr>
  </w:style>
  <w:style w:type="paragraph" w:customStyle="1" w:styleId="ListNumber">
    <w:name w:val="ListNumber"/>
    <w:basedOn w:val="BodyText"/>
    <w:pPr>
      <w:tabs>
        <w:tab w:val="left" w:pos="2909"/>
      </w:tabs>
      <w:spacing w:before="40" w:after="40"/>
      <w:ind w:left="2909"/>
    </w:pPr>
  </w:style>
  <w:style w:type="paragraph" w:customStyle="1" w:styleId="Output">
    <w:name w:val="Output"/>
    <w:basedOn w:val="BodyText"/>
    <w:pPr>
      <w:ind w:left="720"/>
    </w:pPr>
    <w:rPr>
      <w:rFonts w:ascii="Courier New" w:hAnsi="Courier New"/>
      <w:color w:val="0000FF"/>
    </w:rPr>
  </w:style>
  <w:style w:type="paragraph" w:customStyle="1" w:styleId="Issue">
    <w:name w:val="Issue"/>
    <w:basedOn w:val="Normal"/>
    <w:next w:val="BodyText"/>
    <w:pPr>
      <w:spacing w:before="60" w:after="120"/>
      <w:ind w:left="1440" w:right="1498"/>
      <w:jc w:val="right"/>
    </w:pPr>
    <w:rPr>
      <w:rFonts w:ascii="Arial" w:hAnsi="Arial"/>
      <w:bCs/>
      <w:color w:val="6D6D6D"/>
    </w:rPr>
  </w:style>
  <w:style w:type="paragraph" w:customStyle="1" w:styleId="TableHead">
    <w:name w:val="Table Head"/>
    <w:basedOn w:val="Tabletext"/>
    <w:next w:val="Normal"/>
    <w:pPr>
      <w:jc w:val="center"/>
    </w:pPr>
    <w:rPr>
      <w:b/>
      <w:sz w:val="22"/>
    </w:rPr>
  </w:style>
  <w:style w:type="paragraph" w:styleId="ListBullet4">
    <w:name w:val="List Bullet 4"/>
    <w:basedOn w:val="Normal"/>
    <w:autoRedefine/>
    <w:rsid w:val="008C0B97"/>
    <w:pPr>
      <w:widowControl w:val="0"/>
      <w:numPr>
        <w:numId w:val="24"/>
      </w:numPr>
      <w:spacing w:before="100" w:after="100"/>
    </w:pPr>
    <w:rPr>
      <w:snapToGrid w:val="0"/>
    </w:rPr>
  </w:style>
  <w:style w:type="character" w:customStyle="1" w:styleId="CopyrightTextChar">
    <w:name w:val="Copyright Text Char"/>
    <w:link w:val="CopyrightText"/>
    <w:locked/>
    <w:rsid w:val="00912B67"/>
    <w:rPr>
      <w:rFonts w:ascii="Arial" w:hAnsi="Arial" w:cs="Arial"/>
    </w:rPr>
  </w:style>
  <w:style w:type="paragraph" w:customStyle="1" w:styleId="CopyrightText">
    <w:name w:val="Copyright Text"/>
    <w:basedOn w:val="Normal"/>
    <w:link w:val="CopyrightTextChar"/>
    <w:rsid w:val="00912B67"/>
    <w:pPr>
      <w:spacing w:before="120" w:after="60"/>
      <w:ind w:left="113"/>
    </w:pPr>
    <w:rPr>
      <w:rFonts w:ascii="Arial" w:hAnsi="Arial" w:cs="Arial"/>
    </w:rPr>
  </w:style>
  <w:style w:type="character" w:customStyle="1" w:styleId="CopyrightTextBoldChar">
    <w:name w:val="Copyright Text Bold Char"/>
    <w:link w:val="CopyrightTextBold"/>
    <w:locked/>
    <w:rsid w:val="00912B67"/>
    <w:rPr>
      <w:rFonts w:ascii="Arial" w:hAnsi="Arial" w:cs="Arial"/>
      <w:b/>
      <w:bCs/>
      <w:color w:val="6E6E6E"/>
    </w:rPr>
  </w:style>
  <w:style w:type="paragraph" w:customStyle="1" w:styleId="CopyrightTextBold">
    <w:name w:val="Copyright Text Bold"/>
    <w:basedOn w:val="Normal"/>
    <w:link w:val="CopyrightTextBoldChar"/>
    <w:rsid w:val="00912B67"/>
    <w:pPr>
      <w:spacing w:before="120" w:after="60"/>
      <w:ind w:left="113"/>
    </w:pPr>
    <w:rPr>
      <w:rFonts w:ascii="Arial" w:hAnsi="Arial" w:cs="Arial"/>
      <w:b/>
      <w:bCs/>
      <w:color w:val="6E6E6E"/>
    </w:rPr>
  </w:style>
  <w:style w:type="paragraph" w:styleId="ListParagraph">
    <w:name w:val="List Paragraph"/>
    <w:aliases w:val="Definitions,Bullet List,numbered,List Paragraph1,List Paragraph Char Char,List Paragraph11,Equipment,Figure_name,lp1,Use Case List Paragraph Char,b1,Numbered Indented Text,Bullet 1,Number_1,Normal Sentence,new,SGLText List Paragraph"/>
    <w:basedOn w:val="Normal"/>
    <w:link w:val="ListParagraphChar"/>
    <w:uiPriority w:val="34"/>
    <w:qFormat/>
    <w:rsid w:val="005E28F1"/>
    <w:pPr>
      <w:ind w:left="720"/>
      <w:contextualSpacing/>
    </w:pPr>
    <w:rPr>
      <w:rFonts w:eastAsia="MS Mincho"/>
    </w:rPr>
  </w:style>
  <w:style w:type="character" w:customStyle="1" w:styleId="ListParagraphChar">
    <w:name w:val="List Paragraph Char"/>
    <w:aliases w:val="Definitions Char,Bullet List Char,numbered Char,List Paragraph1 Char,List Paragraph Char Char Char,List Paragraph11 Char,Equipment Char,Figure_name Char,lp1 Char,Use Case List Paragraph Char Char,b1 Char,Numbered Indented Text Char"/>
    <w:link w:val="ListParagraph"/>
    <w:uiPriority w:val="34"/>
    <w:qFormat/>
    <w:locked/>
    <w:rsid w:val="006C74C4"/>
    <w:rPr>
      <w:rFonts w:eastAsia="MS Mincho"/>
    </w:rPr>
  </w:style>
  <w:style w:type="paragraph" w:styleId="PlainText">
    <w:name w:val="Plain Text"/>
    <w:basedOn w:val="Normal"/>
    <w:link w:val="PlainTextChar"/>
    <w:uiPriority w:val="99"/>
    <w:unhideWhenUsed/>
    <w:rsid w:val="000E0C24"/>
    <w:rPr>
      <w:rFonts w:ascii="Calibri" w:eastAsia="Calibri" w:hAnsi="Calibri"/>
      <w:sz w:val="22"/>
      <w:szCs w:val="22"/>
    </w:rPr>
  </w:style>
  <w:style w:type="character" w:customStyle="1" w:styleId="PlainTextChar">
    <w:name w:val="Plain Text Char"/>
    <w:link w:val="PlainText"/>
    <w:uiPriority w:val="99"/>
    <w:rsid w:val="000E0C24"/>
    <w:rPr>
      <w:rFonts w:ascii="Calibri" w:eastAsia="Calibri" w:hAnsi="Calibri"/>
      <w:sz w:val="22"/>
      <w:szCs w:val="22"/>
      <w:lang w:eastAsia="en-US"/>
    </w:rPr>
  </w:style>
  <w:style w:type="paragraph" w:styleId="BalloonText">
    <w:name w:val="Balloon Text"/>
    <w:basedOn w:val="Normal"/>
    <w:link w:val="BalloonTextChar"/>
    <w:rsid w:val="009261F7"/>
    <w:rPr>
      <w:rFonts w:ascii="Segoe UI" w:hAnsi="Segoe UI" w:cs="Segoe UI"/>
      <w:sz w:val="18"/>
      <w:szCs w:val="18"/>
    </w:rPr>
  </w:style>
  <w:style w:type="character" w:customStyle="1" w:styleId="BalloonTextChar">
    <w:name w:val="Balloon Text Char"/>
    <w:link w:val="BalloonText"/>
    <w:rsid w:val="009261F7"/>
    <w:rPr>
      <w:rFonts w:ascii="Segoe UI" w:hAnsi="Segoe UI" w:cs="Segoe UI"/>
      <w:sz w:val="18"/>
      <w:szCs w:val="18"/>
      <w:lang w:eastAsia="en-US"/>
    </w:rPr>
  </w:style>
  <w:style w:type="paragraph" w:styleId="Revision">
    <w:name w:val="Revision"/>
    <w:hidden/>
    <w:uiPriority w:val="99"/>
    <w:semiHidden/>
    <w:rsid w:val="00704001"/>
  </w:style>
  <w:style w:type="table" w:styleId="GridTable4-Accent1">
    <w:name w:val="Grid Table 4 Accent 1"/>
    <w:basedOn w:val="TableNormal"/>
    <w:uiPriority w:val="49"/>
    <w:rsid w:val="0073082E"/>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3-Accent1">
    <w:name w:val="Grid Table 3 Accent 1"/>
    <w:basedOn w:val="TableNormal"/>
    <w:uiPriority w:val="48"/>
    <w:rsid w:val="0073082E"/>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4-Accent5">
    <w:name w:val="Grid Table 4 Accent 5"/>
    <w:basedOn w:val="TableNormal"/>
    <w:uiPriority w:val="49"/>
    <w:rsid w:val="0073082E"/>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TableText0">
    <w:name w:val="Table Text"/>
    <w:basedOn w:val="Normal"/>
    <w:next w:val="Normal"/>
    <w:rsid w:val="00960222"/>
    <w:pPr>
      <w:spacing w:before="40" w:after="40"/>
    </w:pPr>
    <w:rPr>
      <w:rFonts w:ascii="Arial" w:eastAsia="MS Mincho" w:hAnsi="Arial"/>
      <w:kern w:val="32"/>
    </w:rPr>
  </w:style>
  <w:style w:type="table" w:styleId="TableGrid">
    <w:name w:val="Table Grid"/>
    <w:basedOn w:val="TableNormal"/>
    <w:uiPriority w:val="39"/>
    <w:rsid w:val="00B433ED"/>
    <w:rPr>
      <w:rFonts w:eastAsia="MS Mincho"/>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D3720"/>
    <w:pPr>
      <w:spacing w:before="100" w:beforeAutospacing="1" w:after="100" w:afterAutospacing="1"/>
    </w:pPr>
    <w:rPr>
      <w:rFonts w:eastAsia="Times New Roman"/>
      <w:sz w:val="24"/>
      <w:szCs w:val="24"/>
    </w:rPr>
  </w:style>
  <w:style w:type="paragraph" w:customStyle="1" w:styleId="Default">
    <w:name w:val="Default"/>
    <w:rsid w:val="004B0F11"/>
    <w:pPr>
      <w:autoSpaceDE w:val="0"/>
      <w:autoSpaceDN w:val="0"/>
      <w:adjustRightInd w:val="0"/>
    </w:pPr>
    <w:rPr>
      <w:rFonts w:ascii="Arial" w:hAnsi="Arial" w:cs="Arial"/>
      <w:color w:val="000000"/>
      <w:sz w:val="24"/>
      <w:szCs w:val="24"/>
    </w:rPr>
  </w:style>
  <w:style w:type="paragraph" w:styleId="CommentSubject">
    <w:name w:val="annotation subject"/>
    <w:basedOn w:val="CommentText"/>
    <w:next w:val="CommentText"/>
    <w:link w:val="CommentSubjectChar"/>
    <w:rsid w:val="00550476"/>
    <w:rPr>
      <w:rFonts w:ascii="Times New Roman" w:hAnsi="Times New Roman"/>
      <w:b/>
      <w:bCs/>
    </w:rPr>
  </w:style>
  <w:style w:type="character" w:customStyle="1" w:styleId="CommentSubjectChar">
    <w:name w:val="Comment Subject Char"/>
    <w:basedOn w:val="CommentTextChar"/>
    <w:link w:val="CommentSubject"/>
    <w:rsid w:val="00550476"/>
    <w:rPr>
      <w:rFonts w:ascii="Arial" w:hAnsi="Arial"/>
      <w:b/>
      <w:bCs/>
    </w:rPr>
  </w:style>
  <w:style w:type="paragraph" w:customStyle="1" w:styleId="AltranHeading1">
    <w:name w:val="Altran Heading 1"/>
    <w:basedOn w:val="Normal"/>
    <w:next w:val="BodyText"/>
    <w:qFormat/>
    <w:rsid w:val="008946FA"/>
    <w:pPr>
      <w:keepNext/>
      <w:keepLines/>
      <w:pageBreakBefore/>
      <w:numPr>
        <w:numId w:val="26"/>
      </w:numPr>
      <w:spacing w:before="240" w:after="240" w:line="480" w:lineRule="atLeast"/>
      <w:outlineLvl w:val="0"/>
    </w:pPr>
    <w:rPr>
      <w:rFonts w:ascii="Arial" w:eastAsia="Lucida Sans Unicode" w:hAnsi="Arial" w:cs="Arial"/>
      <w:color w:val="007EAF"/>
      <w:sz w:val="50"/>
      <w:szCs w:val="50"/>
      <w:lang w:val="en-GB"/>
    </w:rPr>
  </w:style>
  <w:style w:type="paragraph" w:customStyle="1" w:styleId="AltranHeading2">
    <w:name w:val="Altran Heading 2"/>
    <w:basedOn w:val="AltranHeading1"/>
    <w:next w:val="BodyText"/>
    <w:qFormat/>
    <w:rsid w:val="008946FA"/>
    <w:pPr>
      <w:pageBreakBefore w:val="0"/>
      <w:numPr>
        <w:ilvl w:val="1"/>
      </w:numPr>
      <w:tabs>
        <w:tab w:val="left" w:pos="993"/>
      </w:tabs>
      <w:outlineLvl w:val="1"/>
    </w:pPr>
    <w:rPr>
      <w:sz w:val="30"/>
      <w:szCs w:val="30"/>
    </w:rPr>
  </w:style>
  <w:style w:type="paragraph" w:customStyle="1" w:styleId="AltranHeading3">
    <w:name w:val="Altran Heading 3"/>
    <w:basedOn w:val="AltranHeading2"/>
    <w:next w:val="BodyText"/>
    <w:qFormat/>
    <w:rsid w:val="008946FA"/>
    <w:pPr>
      <w:numPr>
        <w:ilvl w:val="2"/>
      </w:numPr>
      <w:mirrorIndents/>
      <w:outlineLvl w:val="2"/>
    </w:pPr>
    <w:rPr>
      <w:sz w:val="22"/>
      <w:szCs w:val="22"/>
    </w:rPr>
  </w:style>
  <w:style w:type="paragraph" w:customStyle="1" w:styleId="AltranHeading4">
    <w:name w:val="Altran Heading 4"/>
    <w:basedOn w:val="AltranHeading3"/>
    <w:next w:val="BodyText"/>
    <w:qFormat/>
    <w:rsid w:val="008946FA"/>
    <w:pPr>
      <w:numPr>
        <w:ilvl w:val="3"/>
      </w:numPr>
      <w:tabs>
        <w:tab w:val="clear" w:pos="993"/>
        <w:tab w:val="left" w:pos="1134"/>
      </w:tabs>
      <w:outlineLvl w:val="3"/>
    </w:pPr>
  </w:style>
  <w:style w:type="paragraph" w:customStyle="1" w:styleId="AltranHeading5">
    <w:name w:val="Altran Heading 5"/>
    <w:basedOn w:val="AltranHeading4"/>
    <w:next w:val="BodyText"/>
    <w:qFormat/>
    <w:rsid w:val="008946FA"/>
    <w:pPr>
      <w:numPr>
        <w:ilvl w:val="4"/>
      </w:numPr>
      <w:outlineLvl w:val="4"/>
    </w:pPr>
  </w:style>
  <w:style w:type="paragraph" w:customStyle="1" w:styleId="AltranHeading6">
    <w:name w:val="Altran Heading 6"/>
    <w:basedOn w:val="AltranHeading5"/>
    <w:next w:val="BodyText"/>
    <w:qFormat/>
    <w:rsid w:val="008946FA"/>
    <w:pPr>
      <w:numPr>
        <w:ilvl w:val="5"/>
      </w:numPr>
      <w:outlineLvl w:val="5"/>
    </w:pPr>
  </w:style>
  <w:style w:type="paragraph" w:customStyle="1" w:styleId="AltranHeading7">
    <w:name w:val="Altran Heading 7"/>
    <w:basedOn w:val="AltranHeading6"/>
    <w:next w:val="BodyText"/>
    <w:qFormat/>
    <w:rsid w:val="008946FA"/>
    <w:pPr>
      <w:numPr>
        <w:ilvl w:val="6"/>
      </w:numPr>
      <w:tabs>
        <w:tab w:val="clear" w:pos="1134"/>
        <w:tab w:val="left" w:pos="1701"/>
      </w:tabs>
      <w:outlineLvl w:val="6"/>
    </w:pPr>
  </w:style>
  <w:style w:type="paragraph" w:styleId="TOCHeading">
    <w:name w:val="TOC Heading"/>
    <w:basedOn w:val="Heading1"/>
    <w:next w:val="Normal"/>
    <w:uiPriority w:val="39"/>
    <w:unhideWhenUsed/>
    <w:qFormat/>
    <w:rsid w:val="001F175C"/>
    <w:pPr>
      <w:keepLines/>
      <w:numPr>
        <w:numId w:val="0"/>
      </w:numPr>
      <w:pBdr>
        <w:bottom w:val="none" w:sz="0" w:space="0" w:color="auto"/>
      </w:pBdr>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styleId="Emphasis">
    <w:name w:val="Emphasis"/>
    <w:basedOn w:val="DefaultParagraphFont"/>
    <w:uiPriority w:val="20"/>
    <w:qFormat/>
    <w:rsid w:val="0079662B"/>
    <w:rPr>
      <w:i/>
      <w:iCs/>
    </w:rPr>
  </w:style>
  <w:style w:type="character" w:styleId="Strong">
    <w:name w:val="Strong"/>
    <w:basedOn w:val="DefaultParagraphFont"/>
    <w:uiPriority w:val="22"/>
    <w:qFormat/>
    <w:rsid w:val="00B57537"/>
    <w:rPr>
      <w:b/>
      <w:bCs/>
    </w:rPr>
  </w:style>
  <w:style w:type="character" w:customStyle="1" w:styleId="normaltextrun">
    <w:name w:val="normaltextrun"/>
    <w:basedOn w:val="DefaultParagraphFont"/>
    <w:rsid w:val="003E4BE4"/>
  </w:style>
  <w:style w:type="character" w:styleId="FollowedHyperlink">
    <w:name w:val="FollowedHyperlink"/>
    <w:basedOn w:val="DefaultParagraphFont"/>
    <w:uiPriority w:val="99"/>
    <w:unhideWhenUsed/>
    <w:rsid w:val="002A3620"/>
    <w:rPr>
      <w:color w:val="954F72"/>
      <w:u w:val="single"/>
    </w:rPr>
  </w:style>
  <w:style w:type="paragraph" w:customStyle="1" w:styleId="msonormal0">
    <w:name w:val="msonormal"/>
    <w:basedOn w:val="Normal"/>
    <w:rsid w:val="002A3620"/>
    <w:pPr>
      <w:spacing w:before="100" w:beforeAutospacing="1" w:after="100" w:afterAutospacing="1"/>
    </w:pPr>
    <w:rPr>
      <w:rFonts w:eastAsia="Times New Roman"/>
      <w:sz w:val="24"/>
      <w:szCs w:val="24"/>
      <w:lang w:val="en-IN" w:eastAsia="en-IN"/>
    </w:rPr>
  </w:style>
  <w:style w:type="paragraph" w:customStyle="1" w:styleId="xl65">
    <w:name w:val="xl65"/>
    <w:basedOn w:val="Normal"/>
    <w:rsid w:val="002A3620"/>
    <w:pPr>
      <w:spacing w:before="100" w:beforeAutospacing="1" w:after="100" w:afterAutospacing="1"/>
    </w:pPr>
    <w:rPr>
      <w:rFonts w:eastAsia="Times New Roman"/>
      <w:sz w:val="24"/>
      <w:szCs w:val="24"/>
      <w:lang w:val="en-IN" w:eastAsia="en-IN"/>
    </w:rPr>
  </w:style>
  <w:style w:type="paragraph" w:customStyle="1" w:styleId="xl66">
    <w:name w:val="xl66"/>
    <w:basedOn w:val="Normal"/>
    <w:rsid w:val="002A3620"/>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24"/>
      <w:szCs w:val="24"/>
      <w:lang w:val="en-IN" w:eastAsia="en-IN"/>
    </w:rPr>
  </w:style>
  <w:style w:type="paragraph" w:customStyle="1" w:styleId="xl67">
    <w:name w:val="xl67"/>
    <w:basedOn w:val="Normal"/>
    <w:rsid w:val="002A36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4"/>
      <w:szCs w:val="24"/>
      <w:lang w:val="en-IN" w:eastAsia="en-IN"/>
    </w:rPr>
  </w:style>
  <w:style w:type="paragraph" w:customStyle="1" w:styleId="xl68">
    <w:name w:val="xl68"/>
    <w:basedOn w:val="Normal"/>
    <w:rsid w:val="002A36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24"/>
      <w:szCs w:val="24"/>
      <w:lang w:val="en-IN" w:eastAsia="en-IN"/>
    </w:rPr>
  </w:style>
  <w:style w:type="paragraph" w:customStyle="1" w:styleId="xl69">
    <w:name w:val="xl69"/>
    <w:basedOn w:val="Normal"/>
    <w:rsid w:val="002A3620"/>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eastAsia="Times New Roman" w:hAnsi="Calibri" w:cs="Calibri"/>
      <w:b/>
      <w:bCs/>
      <w:sz w:val="24"/>
      <w:szCs w:val="24"/>
      <w:lang w:val="en-IN" w:eastAsia="en-IN"/>
    </w:rPr>
  </w:style>
  <w:style w:type="paragraph" w:customStyle="1" w:styleId="xl70">
    <w:name w:val="xl70"/>
    <w:basedOn w:val="Normal"/>
    <w:rsid w:val="002A36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eastAsia="Times New Roman" w:hAnsi="Calibri" w:cs="Calibri"/>
      <w:b/>
      <w:bCs/>
      <w:sz w:val="24"/>
      <w:szCs w:val="24"/>
      <w:lang w:val="en-IN" w:eastAsia="en-IN"/>
    </w:rPr>
  </w:style>
  <w:style w:type="paragraph" w:customStyle="1" w:styleId="xl71">
    <w:name w:val="xl71"/>
    <w:basedOn w:val="Normal"/>
    <w:rsid w:val="002A3620"/>
    <w:pPr>
      <w:spacing w:before="100" w:beforeAutospacing="1" w:after="100" w:afterAutospacing="1"/>
    </w:pPr>
    <w:rPr>
      <w:rFonts w:ascii="Verdana" w:eastAsia="Times New Roman" w:hAnsi="Verdana"/>
      <w:sz w:val="24"/>
      <w:szCs w:val="24"/>
      <w:lang w:val="en-IN" w:eastAsia="en-IN"/>
    </w:rPr>
  </w:style>
  <w:style w:type="paragraph" w:customStyle="1" w:styleId="xl72">
    <w:name w:val="xl72"/>
    <w:basedOn w:val="Normal"/>
    <w:rsid w:val="002A36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4"/>
      <w:szCs w:val="24"/>
      <w:lang w:val="en-IN" w:eastAsia="en-IN"/>
    </w:rPr>
  </w:style>
  <w:style w:type="paragraph" w:customStyle="1" w:styleId="xl73">
    <w:name w:val="xl73"/>
    <w:basedOn w:val="Normal"/>
    <w:rsid w:val="002A36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4"/>
      <w:szCs w:val="24"/>
      <w:lang w:val="en-IN" w:eastAsia="en-IN"/>
    </w:rPr>
  </w:style>
  <w:style w:type="paragraph" w:customStyle="1" w:styleId="xl74">
    <w:name w:val="xl74"/>
    <w:basedOn w:val="Normal"/>
    <w:rsid w:val="002A3620"/>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sz w:val="24"/>
      <w:szCs w:val="24"/>
      <w:lang w:val="en-IN" w:eastAsia="en-IN"/>
    </w:rPr>
  </w:style>
  <w:style w:type="paragraph" w:customStyle="1" w:styleId="xl75">
    <w:name w:val="xl75"/>
    <w:basedOn w:val="Normal"/>
    <w:rsid w:val="002A3620"/>
    <w:pPr>
      <w:pBdr>
        <w:top w:val="single" w:sz="8" w:space="0" w:color="auto"/>
        <w:left w:val="single" w:sz="8" w:space="0" w:color="auto"/>
        <w:bottom w:val="single" w:sz="8" w:space="0" w:color="auto"/>
        <w:right w:val="single" w:sz="4" w:space="0" w:color="auto"/>
      </w:pBdr>
      <w:shd w:val="clear" w:color="000000" w:fill="F8CBAD"/>
      <w:spacing w:before="100" w:beforeAutospacing="1" w:after="100" w:afterAutospacing="1"/>
      <w:jc w:val="center"/>
      <w:textAlignment w:val="center"/>
    </w:pPr>
    <w:rPr>
      <w:rFonts w:eastAsia="Times New Roman"/>
      <w:b/>
      <w:bCs/>
      <w:sz w:val="28"/>
      <w:szCs w:val="28"/>
      <w:lang w:val="en-IN" w:eastAsia="en-IN"/>
    </w:rPr>
  </w:style>
  <w:style w:type="paragraph" w:customStyle="1" w:styleId="xl76">
    <w:name w:val="xl76"/>
    <w:basedOn w:val="Normal"/>
    <w:rsid w:val="002A3620"/>
    <w:pPr>
      <w:pBdr>
        <w:top w:val="single" w:sz="8" w:space="0" w:color="auto"/>
        <w:left w:val="single" w:sz="4" w:space="0" w:color="auto"/>
        <w:bottom w:val="single" w:sz="8" w:space="0" w:color="auto"/>
        <w:right w:val="single" w:sz="4" w:space="0" w:color="auto"/>
      </w:pBdr>
      <w:shd w:val="clear" w:color="000000" w:fill="F8CBAD"/>
      <w:spacing w:before="100" w:beforeAutospacing="1" w:after="100" w:afterAutospacing="1"/>
      <w:jc w:val="center"/>
      <w:textAlignment w:val="center"/>
    </w:pPr>
    <w:rPr>
      <w:rFonts w:eastAsia="Times New Roman"/>
      <w:b/>
      <w:bCs/>
      <w:sz w:val="28"/>
      <w:szCs w:val="28"/>
      <w:lang w:val="en-IN" w:eastAsia="en-IN"/>
    </w:rPr>
  </w:style>
  <w:style w:type="paragraph" w:customStyle="1" w:styleId="xl77">
    <w:name w:val="xl77"/>
    <w:basedOn w:val="Normal"/>
    <w:rsid w:val="002A3620"/>
    <w:pPr>
      <w:pBdr>
        <w:top w:val="single" w:sz="8" w:space="0" w:color="auto"/>
        <w:left w:val="single" w:sz="4" w:space="0" w:color="auto"/>
        <w:bottom w:val="single" w:sz="8" w:space="0" w:color="auto"/>
        <w:right w:val="single" w:sz="4" w:space="0" w:color="auto"/>
      </w:pBdr>
      <w:shd w:val="clear" w:color="000000" w:fill="F8CBAD"/>
      <w:spacing w:before="100" w:beforeAutospacing="1" w:after="100" w:afterAutospacing="1"/>
      <w:jc w:val="center"/>
      <w:textAlignment w:val="center"/>
    </w:pPr>
    <w:rPr>
      <w:rFonts w:ascii="Verdana" w:eastAsia="Times New Roman" w:hAnsi="Verdana"/>
      <w:b/>
      <w:bCs/>
      <w:sz w:val="24"/>
      <w:szCs w:val="24"/>
      <w:lang w:val="en-IN" w:eastAsia="en-IN"/>
    </w:rPr>
  </w:style>
  <w:style w:type="paragraph" w:customStyle="1" w:styleId="xl78">
    <w:name w:val="xl78"/>
    <w:basedOn w:val="Normal"/>
    <w:rsid w:val="002A3620"/>
    <w:pPr>
      <w:pBdr>
        <w:top w:val="single" w:sz="8" w:space="0" w:color="auto"/>
        <w:left w:val="single" w:sz="4" w:space="0" w:color="auto"/>
        <w:bottom w:val="single" w:sz="8" w:space="0" w:color="auto"/>
        <w:right w:val="single" w:sz="8" w:space="0" w:color="auto"/>
      </w:pBdr>
      <w:shd w:val="clear" w:color="000000" w:fill="F8CBAD"/>
      <w:spacing w:before="100" w:beforeAutospacing="1" w:after="100" w:afterAutospacing="1"/>
      <w:jc w:val="center"/>
      <w:textAlignment w:val="center"/>
    </w:pPr>
    <w:rPr>
      <w:rFonts w:eastAsia="Times New Roman"/>
      <w:b/>
      <w:bCs/>
      <w:sz w:val="28"/>
      <w:szCs w:val="28"/>
      <w:lang w:val="en-IN" w:eastAsia="en-IN"/>
    </w:rPr>
  </w:style>
  <w:style w:type="paragraph" w:customStyle="1" w:styleId="xl79">
    <w:name w:val="xl79"/>
    <w:basedOn w:val="Normal"/>
    <w:rsid w:val="002A3620"/>
    <w:pPr>
      <w:pBdr>
        <w:top w:val="single" w:sz="4" w:space="0" w:color="auto"/>
        <w:left w:val="single" w:sz="8" w:space="0" w:color="auto"/>
        <w:bottom w:val="single" w:sz="4" w:space="0" w:color="auto"/>
        <w:right w:val="single" w:sz="4" w:space="0" w:color="auto"/>
      </w:pBdr>
      <w:spacing w:before="100" w:beforeAutospacing="1" w:after="100" w:afterAutospacing="1"/>
    </w:pPr>
    <w:rPr>
      <w:rFonts w:eastAsia="Times New Roman"/>
      <w:sz w:val="24"/>
      <w:szCs w:val="24"/>
      <w:lang w:val="en-IN" w:eastAsia="en-IN"/>
    </w:rPr>
  </w:style>
  <w:style w:type="paragraph" w:customStyle="1" w:styleId="xl80">
    <w:name w:val="xl80"/>
    <w:basedOn w:val="Normal"/>
    <w:rsid w:val="002A3620"/>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eastAsia="Times New Roman"/>
      <w:sz w:val="24"/>
      <w:szCs w:val="24"/>
      <w:lang w:val="en-IN" w:eastAsia="en-IN"/>
    </w:rPr>
  </w:style>
  <w:style w:type="paragraph" w:customStyle="1" w:styleId="xl81">
    <w:name w:val="xl81"/>
    <w:basedOn w:val="Normal"/>
    <w:rsid w:val="002A3620"/>
    <w:pPr>
      <w:pBdr>
        <w:top w:val="single" w:sz="4" w:space="0" w:color="auto"/>
        <w:left w:val="single" w:sz="4" w:space="0" w:color="auto"/>
        <w:bottom w:val="single" w:sz="8" w:space="0" w:color="auto"/>
        <w:right w:val="single" w:sz="4" w:space="0" w:color="auto"/>
      </w:pBdr>
      <w:spacing w:before="100" w:beforeAutospacing="1" w:after="100" w:afterAutospacing="1"/>
    </w:pPr>
    <w:rPr>
      <w:rFonts w:eastAsia="Times New Roman"/>
      <w:sz w:val="24"/>
      <w:szCs w:val="24"/>
      <w:lang w:val="en-IN" w:eastAsia="en-IN"/>
    </w:rPr>
  </w:style>
  <w:style w:type="paragraph" w:customStyle="1" w:styleId="xl82">
    <w:name w:val="xl82"/>
    <w:basedOn w:val="Normal"/>
    <w:rsid w:val="002A36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eastAsia="Times New Roman" w:hAnsi="Calibri" w:cs="Calibri"/>
      <w:sz w:val="24"/>
      <w:szCs w:val="24"/>
      <w:lang w:val="en-IN" w:eastAsia="en-IN"/>
    </w:rPr>
  </w:style>
  <w:style w:type="paragraph" w:customStyle="1" w:styleId="xl83">
    <w:name w:val="xl83"/>
    <w:basedOn w:val="Normal"/>
    <w:rsid w:val="002A36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Verdana" w:eastAsia="Times New Roman" w:hAnsi="Verdana"/>
      <w:sz w:val="24"/>
      <w:szCs w:val="24"/>
      <w:lang w:val="en-IN" w:eastAsia="en-IN"/>
    </w:rPr>
  </w:style>
  <w:style w:type="paragraph" w:customStyle="1" w:styleId="xl84">
    <w:name w:val="xl84"/>
    <w:basedOn w:val="Normal"/>
    <w:rsid w:val="002A3620"/>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textAlignment w:val="center"/>
    </w:pPr>
    <w:rPr>
      <w:rFonts w:ascii="Verdana" w:eastAsia="Times New Roman" w:hAnsi="Verdana"/>
      <w:sz w:val="24"/>
      <w:szCs w:val="24"/>
      <w:lang w:val="en-IN" w:eastAsia="en-IN"/>
    </w:rPr>
  </w:style>
  <w:style w:type="paragraph" w:customStyle="1" w:styleId="xl85">
    <w:name w:val="xl85"/>
    <w:basedOn w:val="Normal"/>
    <w:rsid w:val="002A36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Calibri" w:eastAsia="Times New Roman" w:hAnsi="Calibri" w:cs="Calibri"/>
      <w:sz w:val="24"/>
      <w:szCs w:val="24"/>
      <w:lang w:val="en-IN" w:eastAsia="en-IN"/>
    </w:rPr>
  </w:style>
  <w:style w:type="paragraph" w:customStyle="1" w:styleId="xl86">
    <w:name w:val="xl86"/>
    <w:basedOn w:val="Normal"/>
    <w:rsid w:val="002A36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sz w:val="24"/>
      <w:szCs w:val="24"/>
      <w:lang w:val="en-IN" w:eastAsia="en-IN"/>
    </w:rPr>
  </w:style>
  <w:style w:type="paragraph" w:customStyle="1" w:styleId="xl87">
    <w:name w:val="xl87"/>
    <w:basedOn w:val="Normal"/>
    <w:rsid w:val="002A36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sz w:val="24"/>
      <w:szCs w:val="24"/>
      <w:lang w:val="en-IN" w:eastAsia="en-IN"/>
    </w:rPr>
  </w:style>
  <w:style w:type="paragraph" w:customStyle="1" w:styleId="xl88">
    <w:name w:val="xl88"/>
    <w:basedOn w:val="Normal"/>
    <w:rsid w:val="002A362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textAlignment w:val="center"/>
    </w:pPr>
    <w:rPr>
      <w:rFonts w:ascii="Calibri" w:eastAsia="Times New Roman" w:hAnsi="Calibri" w:cs="Calibri"/>
      <w:sz w:val="24"/>
      <w:szCs w:val="24"/>
      <w:lang w:val="en-IN" w:eastAsia="en-IN"/>
    </w:rPr>
  </w:style>
  <w:style w:type="paragraph" w:customStyle="1" w:styleId="xl89">
    <w:name w:val="xl89"/>
    <w:basedOn w:val="Normal"/>
    <w:rsid w:val="002A362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textAlignment w:val="center"/>
    </w:pPr>
    <w:rPr>
      <w:rFonts w:ascii="Verdana" w:eastAsia="Times New Roman" w:hAnsi="Verdana"/>
      <w:sz w:val="24"/>
      <w:szCs w:val="24"/>
      <w:lang w:val="en-IN" w:eastAsia="en-IN"/>
    </w:rPr>
  </w:style>
  <w:style w:type="paragraph" w:customStyle="1" w:styleId="xl90">
    <w:name w:val="xl90"/>
    <w:basedOn w:val="Normal"/>
    <w:rsid w:val="002A3620"/>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textAlignment w:val="center"/>
    </w:pPr>
    <w:rPr>
      <w:rFonts w:ascii="Verdana" w:eastAsia="Times New Roman" w:hAnsi="Verdana"/>
      <w:sz w:val="24"/>
      <w:szCs w:val="24"/>
      <w:lang w:val="en-IN" w:eastAsia="en-IN"/>
    </w:rPr>
  </w:style>
  <w:style w:type="paragraph" w:customStyle="1" w:styleId="paragraph">
    <w:name w:val="paragraph"/>
    <w:basedOn w:val="Normal"/>
    <w:rsid w:val="00257FFD"/>
    <w:pPr>
      <w:spacing w:before="100" w:beforeAutospacing="1" w:after="100" w:afterAutospacing="1"/>
    </w:pPr>
    <w:rPr>
      <w:rFonts w:eastAsia="Times New Roman"/>
      <w:sz w:val="24"/>
      <w:szCs w:val="24"/>
      <w:lang w:val="en-IN" w:eastAsia="en-IN"/>
    </w:rPr>
  </w:style>
  <w:style w:type="character" w:customStyle="1" w:styleId="eop">
    <w:name w:val="eop"/>
    <w:basedOn w:val="DefaultParagraphFont"/>
    <w:rsid w:val="00257FFD"/>
  </w:style>
  <w:style w:type="character" w:customStyle="1" w:styleId="contextualspellingandgrammarerror">
    <w:name w:val="contextualspellingandgrammarerror"/>
    <w:basedOn w:val="DefaultParagraphFont"/>
    <w:rsid w:val="001019C5"/>
  </w:style>
  <w:style w:type="character" w:customStyle="1" w:styleId="spellingerror">
    <w:name w:val="spellingerror"/>
    <w:basedOn w:val="DefaultParagraphFont"/>
    <w:rsid w:val="00CE1BC0"/>
  </w:style>
  <w:style w:type="paragraph" w:customStyle="1" w:styleId="BulletList2">
    <w:name w:val="Bullet List 2"/>
    <w:basedOn w:val="Normal"/>
    <w:rsid w:val="00E921E3"/>
    <w:pPr>
      <w:numPr>
        <w:numId w:val="29"/>
      </w:numPr>
      <w:tabs>
        <w:tab w:val="left" w:pos="360"/>
      </w:tabs>
      <w:spacing w:after="220"/>
      <w:ind w:left="2664"/>
      <w:jc w:val="both"/>
    </w:pPr>
    <w:rPr>
      <w:rFonts w:ascii="Arial" w:eastAsia="Times New Roman" w:hAnsi="Arial"/>
      <w:sz w:val="22"/>
      <w:lang w:val="en-GB"/>
    </w:rPr>
  </w:style>
  <w:style w:type="character" w:styleId="UnresolvedMention">
    <w:name w:val="Unresolved Mention"/>
    <w:basedOn w:val="DefaultParagraphFont"/>
    <w:uiPriority w:val="99"/>
    <w:semiHidden/>
    <w:unhideWhenUsed/>
    <w:rsid w:val="00E828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7403">
      <w:bodyDiv w:val="1"/>
      <w:marLeft w:val="0"/>
      <w:marRight w:val="0"/>
      <w:marTop w:val="0"/>
      <w:marBottom w:val="0"/>
      <w:divBdr>
        <w:top w:val="none" w:sz="0" w:space="0" w:color="auto"/>
        <w:left w:val="none" w:sz="0" w:space="0" w:color="auto"/>
        <w:bottom w:val="none" w:sz="0" w:space="0" w:color="auto"/>
        <w:right w:val="none" w:sz="0" w:space="0" w:color="auto"/>
      </w:divBdr>
    </w:div>
    <w:div w:id="37433728">
      <w:bodyDiv w:val="1"/>
      <w:marLeft w:val="0"/>
      <w:marRight w:val="0"/>
      <w:marTop w:val="0"/>
      <w:marBottom w:val="0"/>
      <w:divBdr>
        <w:top w:val="none" w:sz="0" w:space="0" w:color="auto"/>
        <w:left w:val="none" w:sz="0" w:space="0" w:color="auto"/>
        <w:bottom w:val="none" w:sz="0" w:space="0" w:color="auto"/>
        <w:right w:val="none" w:sz="0" w:space="0" w:color="auto"/>
      </w:divBdr>
    </w:div>
    <w:div w:id="69692148">
      <w:bodyDiv w:val="1"/>
      <w:marLeft w:val="0"/>
      <w:marRight w:val="0"/>
      <w:marTop w:val="0"/>
      <w:marBottom w:val="0"/>
      <w:divBdr>
        <w:top w:val="none" w:sz="0" w:space="0" w:color="auto"/>
        <w:left w:val="none" w:sz="0" w:space="0" w:color="auto"/>
        <w:bottom w:val="none" w:sz="0" w:space="0" w:color="auto"/>
        <w:right w:val="none" w:sz="0" w:space="0" w:color="auto"/>
      </w:divBdr>
      <w:divsChild>
        <w:div w:id="460804109">
          <w:marLeft w:val="547"/>
          <w:marRight w:val="0"/>
          <w:marTop w:val="0"/>
          <w:marBottom w:val="0"/>
          <w:divBdr>
            <w:top w:val="none" w:sz="0" w:space="0" w:color="auto"/>
            <w:left w:val="none" w:sz="0" w:space="0" w:color="auto"/>
            <w:bottom w:val="none" w:sz="0" w:space="0" w:color="auto"/>
            <w:right w:val="none" w:sz="0" w:space="0" w:color="auto"/>
          </w:divBdr>
        </w:div>
        <w:div w:id="593585888">
          <w:marLeft w:val="547"/>
          <w:marRight w:val="0"/>
          <w:marTop w:val="0"/>
          <w:marBottom w:val="0"/>
          <w:divBdr>
            <w:top w:val="none" w:sz="0" w:space="0" w:color="auto"/>
            <w:left w:val="none" w:sz="0" w:space="0" w:color="auto"/>
            <w:bottom w:val="none" w:sz="0" w:space="0" w:color="auto"/>
            <w:right w:val="none" w:sz="0" w:space="0" w:color="auto"/>
          </w:divBdr>
        </w:div>
        <w:div w:id="688608962">
          <w:marLeft w:val="446"/>
          <w:marRight w:val="0"/>
          <w:marTop w:val="0"/>
          <w:marBottom w:val="0"/>
          <w:divBdr>
            <w:top w:val="none" w:sz="0" w:space="0" w:color="auto"/>
            <w:left w:val="none" w:sz="0" w:space="0" w:color="auto"/>
            <w:bottom w:val="none" w:sz="0" w:space="0" w:color="auto"/>
            <w:right w:val="none" w:sz="0" w:space="0" w:color="auto"/>
          </w:divBdr>
        </w:div>
        <w:div w:id="1226140851">
          <w:marLeft w:val="547"/>
          <w:marRight w:val="0"/>
          <w:marTop w:val="0"/>
          <w:marBottom w:val="0"/>
          <w:divBdr>
            <w:top w:val="none" w:sz="0" w:space="0" w:color="auto"/>
            <w:left w:val="none" w:sz="0" w:space="0" w:color="auto"/>
            <w:bottom w:val="none" w:sz="0" w:space="0" w:color="auto"/>
            <w:right w:val="none" w:sz="0" w:space="0" w:color="auto"/>
          </w:divBdr>
        </w:div>
        <w:div w:id="1405758638">
          <w:marLeft w:val="547"/>
          <w:marRight w:val="0"/>
          <w:marTop w:val="0"/>
          <w:marBottom w:val="0"/>
          <w:divBdr>
            <w:top w:val="none" w:sz="0" w:space="0" w:color="auto"/>
            <w:left w:val="none" w:sz="0" w:space="0" w:color="auto"/>
            <w:bottom w:val="none" w:sz="0" w:space="0" w:color="auto"/>
            <w:right w:val="none" w:sz="0" w:space="0" w:color="auto"/>
          </w:divBdr>
        </w:div>
        <w:div w:id="1591961247">
          <w:marLeft w:val="1555"/>
          <w:marRight w:val="0"/>
          <w:marTop w:val="0"/>
          <w:marBottom w:val="0"/>
          <w:divBdr>
            <w:top w:val="none" w:sz="0" w:space="0" w:color="auto"/>
            <w:left w:val="none" w:sz="0" w:space="0" w:color="auto"/>
            <w:bottom w:val="none" w:sz="0" w:space="0" w:color="auto"/>
            <w:right w:val="none" w:sz="0" w:space="0" w:color="auto"/>
          </w:divBdr>
        </w:div>
      </w:divsChild>
    </w:div>
    <w:div w:id="74329644">
      <w:bodyDiv w:val="1"/>
      <w:marLeft w:val="0"/>
      <w:marRight w:val="0"/>
      <w:marTop w:val="0"/>
      <w:marBottom w:val="0"/>
      <w:divBdr>
        <w:top w:val="none" w:sz="0" w:space="0" w:color="auto"/>
        <w:left w:val="none" w:sz="0" w:space="0" w:color="auto"/>
        <w:bottom w:val="none" w:sz="0" w:space="0" w:color="auto"/>
        <w:right w:val="none" w:sz="0" w:space="0" w:color="auto"/>
      </w:divBdr>
      <w:divsChild>
        <w:div w:id="464394208">
          <w:marLeft w:val="1742"/>
          <w:marRight w:val="0"/>
          <w:marTop w:val="0"/>
          <w:marBottom w:val="0"/>
          <w:divBdr>
            <w:top w:val="none" w:sz="0" w:space="0" w:color="auto"/>
            <w:left w:val="none" w:sz="0" w:space="0" w:color="auto"/>
            <w:bottom w:val="none" w:sz="0" w:space="0" w:color="auto"/>
            <w:right w:val="none" w:sz="0" w:space="0" w:color="auto"/>
          </w:divBdr>
        </w:div>
        <w:div w:id="644359237">
          <w:marLeft w:val="1742"/>
          <w:marRight w:val="0"/>
          <w:marTop w:val="0"/>
          <w:marBottom w:val="0"/>
          <w:divBdr>
            <w:top w:val="none" w:sz="0" w:space="0" w:color="auto"/>
            <w:left w:val="none" w:sz="0" w:space="0" w:color="auto"/>
            <w:bottom w:val="none" w:sz="0" w:space="0" w:color="auto"/>
            <w:right w:val="none" w:sz="0" w:space="0" w:color="auto"/>
          </w:divBdr>
        </w:div>
        <w:div w:id="681707776">
          <w:marLeft w:val="720"/>
          <w:marRight w:val="0"/>
          <w:marTop w:val="0"/>
          <w:marBottom w:val="0"/>
          <w:divBdr>
            <w:top w:val="none" w:sz="0" w:space="0" w:color="auto"/>
            <w:left w:val="none" w:sz="0" w:space="0" w:color="auto"/>
            <w:bottom w:val="none" w:sz="0" w:space="0" w:color="auto"/>
            <w:right w:val="none" w:sz="0" w:space="0" w:color="auto"/>
          </w:divBdr>
        </w:div>
        <w:div w:id="909461091">
          <w:marLeft w:val="720"/>
          <w:marRight w:val="0"/>
          <w:marTop w:val="0"/>
          <w:marBottom w:val="0"/>
          <w:divBdr>
            <w:top w:val="none" w:sz="0" w:space="0" w:color="auto"/>
            <w:left w:val="none" w:sz="0" w:space="0" w:color="auto"/>
            <w:bottom w:val="none" w:sz="0" w:space="0" w:color="auto"/>
            <w:right w:val="none" w:sz="0" w:space="0" w:color="auto"/>
          </w:divBdr>
        </w:div>
        <w:div w:id="1131097377">
          <w:marLeft w:val="720"/>
          <w:marRight w:val="0"/>
          <w:marTop w:val="0"/>
          <w:marBottom w:val="0"/>
          <w:divBdr>
            <w:top w:val="none" w:sz="0" w:space="0" w:color="auto"/>
            <w:left w:val="none" w:sz="0" w:space="0" w:color="auto"/>
            <w:bottom w:val="none" w:sz="0" w:space="0" w:color="auto"/>
            <w:right w:val="none" w:sz="0" w:space="0" w:color="auto"/>
          </w:divBdr>
        </w:div>
        <w:div w:id="1447970679">
          <w:marLeft w:val="720"/>
          <w:marRight w:val="0"/>
          <w:marTop w:val="0"/>
          <w:marBottom w:val="0"/>
          <w:divBdr>
            <w:top w:val="none" w:sz="0" w:space="0" w:color="auto"/>
            <w:left w:val="none" w:sz="0" w:space="0" w:color="auto"/>
            <w:bottom w:val="none" w:sz="0" w:space="0" w:color="auto"/>
            <w:right w:val="none" w:sz="0" w:space="0" w:color="auto"/>
          </w:divBdr>
        </w:div>
        <w:div w:id="2005432571">
          <w:marLeft w:val="720"/>
          <w:marRight w:val="0"/>
          <w:marTop w:val="0"/>
          <w:marBottom w:val="0"/>
          <w:divBdr>
            <w:top w:val="none" w:sz="0" w:space="0" w:color="auto"/>
            <w:left w:val="none" w:sz="0" w:space="0" w:color="auto"/>
            <w:bottom w:val="none" w:sz="0" w:space="0" w:color="auto"/>
            <w:right w:val="none" w:sz="0" w:space="0" w:color="auto"/>
          </w:divBdr>
        </w:div>
        <w:div w:id="2093819562">
          <w:marLeft w:val="720"/>
          <w:marRight w:val="0"/>
          <w:marTop w:val="0"/>
          <w:marBottom w:val="0"/>
          <w:divBdr>
            <w:top w:val="none" w:sz="0" w:space="0" w:color="auto"/>
            <w:left w:val="none" w:sz="0" w:space="0" w:color="auto"/>
            <w:bottom w:val="none" w:sz="0" w:space="0" w:color="auto"/>
            <w:right w:val="none" w:sz="0" w:space="0" w:color="auto"/>
          </w:divBdr>
        </w:div>
      </w:divsChild>
    </w:div>
    <w:div w:id="81920143">
      <w:bodyDiv w:val="1"/>
      <w:marLeft w:val="0"/>
      <w:marRight w:val="0"/>
      <w:marTop w:val="0"/>
      <w:marBottom w:val="0"/>
      <w:divBdr>
        <w:top w:val="none" w:sz="0" w:space="0" w:color="auto"/>
        <w:left w:val="none" w:sz="0" w:space="0" w:color="auto"/>
        <w:bottom w:val="none" w:sz="0" w:space="0" w:color="auto"/>
        <w:right w:val="none" w:sz="0" w:space="0" w:color="auto"/>
      </w:divBdr>
      <w:divsChild>
        <w:div w:id="731973119">
          <w:marLeft w:val="619"/>
          <w:marRight w:val="0"/>
          <w:marTop w:val="0"/>
          <w:marBottom w:val="60"/>
          <w:divBdr>
            <w:top w:val="none" w:sz="0" w:space="0" w:color="auto"/>
            <w:left w:val="none" w:sz="0" w:space="0" w:color="auto"/>
            <w:bottom w:val="none" w:sz="0" w:space="0" w:color="auto"/>
            <w:right w:val="none" w:sz="0" w:space="0" w:color="auto"/>
          </w:divBdr>
        </w:div>
        <w:div w:id="2108379623">
          <w:marLeft w:val="619"/>
          <w:marRight w:val="0"/>
          <w:marTop w:val="0"/>
          <w:marBottom w:val="60"/>
          <w:divBdr>
            <w:top w:val="none" w:sz="0" w:space="0" w:color="auto"/>
            <w:left w:val="none" w:sz="0" w:space="0" w:color="auto"/>
            <w:bottom w:val="none" w:sz="0" w:space="0" w:color="auto"/>
            <w:right w:val="none" w:sz="0" w:space="0" w:color="auto"/>
          </w:divBdr>
        </w:div>
      </w:divsChild>
    </w:div>
    <w:div w:id="105781012">
      <w:bodyDiv w:val="1"/>
      <w:marLeft w:val="0"/>
      <w:marRight w:val="0"/>
      <w:marTop w:val="0"/>
      <w:marBottom w:val="0"/>
      <w:divBdr>
        <w:top w:val="none" w:sz="0" w:space="0" w:color="auto"/>
        <w:left w:val="none" w:sz="0" w:space="0" w:color="auto"/>
        <w:bottom w:val="none" w:sz="0" w:space="0" w:color="auto"/>
        <w:right w:val="none" w:sz="0" w:space="0" w:color="auto"/>
      </w:divBdr>
      <w:divsChild>
        <w:div w:id="46300240">
          <w:marLeft w:val="619"/>
          <w:marRight w:val="0"/>
          <w:marTop w:val="0"/>
          <w:marBottom w:val="60"/>
          <w:divBdr>
            <w:top w:val="none" w:sz="0" w:space="0" w:color="auto"/>
            <w:left w:val="none" w:sz="0" w:space="0" w:color="auto"/>
            <w:bottom w:val="none" w:sz="0" w:space="0" w:color="auto"/>
            <w:right w:val="none" w:sz="0" w:space="0" w:color="auto"/>
          </w:divBdr>
        </w:div>
        <w:div w:id="283925344">
          <w:marLeft w:val="619"/>
          <w:marRight w:val="0"/>
          <w:marTop w:val="0"/>
          <w:marBottom w:val="60"/>
          <w:divBdr>
            <w:top w:val="none" w:sz="0" w:space="0" w:color="auto"/>
            <w:left w:val="none" w:sz="0" w:space="0" w:color="auto"/>
            <w:bottom w:val="none" w:sz="0" w:space="0" w:color="auto"/>
            <w:right w:val="none" w:sz="0" w:space="0" w:color="auto"/>
          </w:divBdr>
        </w:div>
      </w:divsChild>
    </w:div>
    <w:div w:id="120611087">
      <w:bodyDiv w:val="1"/>
      <w:marLeft w:val="0"/>
      <w:marRight w:val="0"/>
      <w:marTop w:val="0"/>
      <w:marBottom w:val="0"/>
      <w:divBdr>
        <w:top w:val="none" w:sz="0" w:space="0" w:color="auto"/>
        <w:left w:val="none" w:sz="0" w:space="0" w:color="auto"/>
        <w:bottom w:val="none" w:sz="0" w:space="0" w:color="auto"/>
        <w:right w:val="none" w:sz="0" w:space="0" w:color="auto"/>
      </w:divBdr>
    </w:div>
    <w:div w:id="121848493">
      <w:bodyDiv w:val="1"/>
      <w:marLeft w:val="0"/>
      <w:marRight w:val="0"/>
      <w:marTop w:val="0"/>
      <w:marBottom w:val="0"/>
      <w:divBdr>
        <w:top w:val="none" w:sz="0" w:space="0" w:color="auto"/>
        <w:left w:val="none" w:sz="0" w:space="0" w:color="auto"/>
        <w:bottom w:val="none" w:sz="0" w:space="0" w:color="auto"/>
        <w:right w:val="none" w:sz="0" w:space="0" w:color="auto"/>
      </w:divBdr>
    </w:div>
    <w:div w:id="126556381">
      <w:bodyDiv w:val="1"/>
      <w:marLeft w:val="0"/>
      <w:marRight w:val="0"/>
      <w:marTop w:val="0"/>
      <w:marBottom w:val="0"/>
      <w:divBdr>
        <w:top w:val="none" w:sz="0" w:space="0" w:color="auto"/>
        <w:left w:val="none" w:sz="0" w:space="0" w:color="auto"/>
        <w:bottom w:val="none" w:sz="0" w:space="0" w:color="auto"/>
        <w:right w:val="none" w:sz="0" w:space="0" w:color="auto"/>
      </w:divBdr>
    </w:div>
    <w:div w:id="143743652">
      <w:bodyDiv w:val="1"/>
      <w:marLeft w:val="0"/>
      <w:marRight w:val="0"/>
      <w:marTop w:val="0"/>
      <w:marBottom w:val="0"/>
      <w:divBdr>
        <w:top w:val="none" w:sz="0" w:space="0" w:color="auto"/>
        <w:left w:val="none" w:sz="0" w:space="0" w:color="auto"/>
        <w:bottom w:val="none" w:sz="0" w:space="0" w:color="auto"/>
        <w:right w:val="none" w:sz="0" w:space="0" w:color="auto"/>
      </w:divBdr>
    </w:div>
    <w:div w:id="231812618">
      <w:bodyDiv w:val="1"/>
      <w:marLeft w:val="0"/>
      <w:marRight w:val="0"/>
      <w:marTop w:val="0"/>
      <w:marBottom w:val="0"/>
      <w:divBdr>
        <w:top w:val="none" w:sz="0" w:space="0" w:color="auto"/>
        <w:left w:val="none" w:sz="0" w:space="0" w:color="auto"/>
        <w:bottom w:val="none" w:sz="0" w:space="0" w:color="auto"/>
        <w:right w:val="none" w:sz="0" w:space="0" w:color="auto"/>
      </w:divBdr>
      <w:divsChild>
        <w:div w:id="77871635">
          <w:marLeft w:val="619"/>
          <w:marRight w:val="0"/>
          <w:marTop w:val="0"/>
          <w:marBottom w:val="60"/>
          <w:divBdr>
            <w:top w:val="none" w:sz="0" w:space="0" w:color="auto"/>
            <w:left w:val="none" w:sz="0" w:space="0" w:color="auto"/>
            <w:bottom w:val="none" w:sz="0" w:space="0" w:color="auto"/>
            <w:right w:val="none" w:sz="0" w:space="0" w:color="auto"/>
          </w:divBdr>
        </w:div>
        <w:div w:id="360475550">
          <w:marLeft w:val="619"/>
          <w:marRight w:val="0"/>
          <w:marTop w:val="0"/>
          <w:marBottom w:val="60"/>
          <w:divBdr>
            <w:top w:val="none" w:sz="0" w:space="0" w:color="auto"/>
            <w:left w:val="none" w:sz="0" w:space="0" w:color="auto"/>
            <w:bottom w:val="none" w:sz="0" w:space="0" w:color="auto"/>
            <w:right w:val="none" w:sz="0" w:space="0" w:color="auto"/>
          </w:divBdr>
        </w:div>
        <w:div w:id="1834953777">
          <w:marLeft w:val="619"/>
          <w:marRight w:val="0"/>
          <w:marTop w:val="0"/>
          <w:marBottom w:val="60"/>
          <w:divBdr>
            <w:top w:val="none" w:sz="0" w:space="0" w:color="auto"/>
            <w:left w:val="none" w:sz="0" w:space="0" w:color="auto"/>
            <w:bottom w:val="none" w:sz="0" w:space="0" w:color="auto"/>
            <w:right w:val="none" w:sz="0" w:space="0" w:color="auto"/>
          </w:divBdr>
        </w:div>
      </w:divsChild>
    </w:div>
    <w:div w:id="245772953">
      <w:bodyDiv w:val="1"/>
      <w:marLeft w:val="0"/>
      <w:marRight w:val="0"/>
      <w:marTop w:val="0"/>
      <w:marBottom w:val="0"/>
      <w:divBdr>
        <w:top w:val="none" w:sz="0" w:space="0" w:color="auto"/>
        <w:left w:val="none" w:sz="0" w:space="0" w:color="auto"/>
        <w:bottom w:val="none" w:sz="0" w:space="0" w:color="auto"/>
        <w:right w:val="none" w:sz="0" w:space="0" w:color="auto"/>
      </w:divBdr>
    </w:div>
    <w:div w:id="286161404">
      <w:bodyDiv w:val="1"/>
      <w:marLeft w:val="0"/>
      <w:marRight w:val="0"/>
      <w:marTop w:val="0"/>
      <w:marBottom w:val="0"/>
      <w:divBdr>
        <w:top w:val="none" w:sz="0" w:space="0" w:color="auto"/>
        <w:left w:val="none" w:sz="0" w:space="0" w:color="auto"/>
        <w:bottom w:val="none" w:sz="0" w:space="0" w:color="auto"/>
        <w:right w:val="none" w:sz="0" w:space="0" w:color="auto"/>
      </w:divBdr>
      <w:divsChild>
        <w:div w:id="556211602">
          <w:marLeft w:val="619"/>
          <w:marRight w:val="0"/>
          <w:marTop w:val="0"/>
          <w:marBottom w:val="60"/>
          <w:divBdr>
            <w:top w:val="none" w:sz="0" w:space="0" w:color="auto"/>
            <w:left w:val="none" w:sz="0" w:space="0" w:color="auto"/>
            <w:bottom w:val="none" w:sz="0" w:space="0" w:color="auto"/>
            <w:right w:val="none" w:sz="0" w:space="0" w:color="auto"/>
          </w:divBdr>
        </w:div>
        <w:div w:id="1392078476">
          <w:marLeft w:val="619"/>
          <w:marRight w:val="0"/>
          <w:marTop w:val="0"/>
          <w:marBottom w:val="60"/>
          <w:divBdr>
            <w:top w:val="none" w:sz="0" w:space="0" w:color="auto"/>
            <w:left w:val="none" w:sz="0" w:space="0" w:color="auto"/>
            <w:bottom w:val="none" w:sz="0" w:space="0" w:color="auto"/>
            <w:right w:val="none" w:sz="0" w:space="0" w:color="auto"/>
          </w:divBdr>
        </w:div>
        <w:div w:id="1927424700">
          <w:marLeft w:val="619"/>
          <w:marRight w:val="0"/>
          <w:marTop w:val="0"/>
          <w:marBottom w:val="60"/>
          <w:divBdr>
            <w:top w:val="none" w:sz="0" w:space="0" w:color="auto"/>
            <w:left w:val="none" w:sz="0" w:space="0" w:color="auto"/>
            <w:bottom w:val="none" w:sz="0" w:space="0" w:color="auto"/>
            <w:right w:val="none" w:sz="0" w:space="0" w:color="auto"/>
          </w:divBdr>
        </w:div>
      </w:divsChild>
    </w:div>
    <w:div w:id="296574315">
      <w:bodyDiv w:val="1"/>
      <w:marLeft w:val="0"/>
      <w:marRight w:val="0"/>
      <w:marTop w:val="0"/>
      <w:marBottom w:val="0"/>
      <w:divBdr>
        <w:top w:val="none" w:sz="0" w:space="0" w:color="auto"/>
        <w:left w:val="none" w:sz="0" w:space="0" w:color="auto"/>
        <w:bottom w:val="none" w:sz="0" w:space="0" w:color="auto"/>
        <w:right w:val="none" w:sz="0" w:space="0" w:color="auto"/>
      </w:divBdr>
    </w:div>
    <w:div w:id="303119341">
      <w:bodyDiv w:val="1"/>
      <w:marLeft w:val="0"/>
      <w:marRight w:val="0"/>
      <w:marTop w:val="0"/>
      <w:marBottom w:val="0"/>
      <w:divBdr>
        <w:top w:val="none" w:sz="0" w:space="0" w:color="auto"/>
        <w:left w:val="none" w:sz="0" w:space="0" w:color="auto"/>
        <w:bottom w:val="none" w:sz="0" w:space="0" w:color="auto"/>
        <w:right w:val="none" w:sz="0" w:space="0" w:color="auto"/>
      </w:divBdr>
    </w:div>
    <w:div w:id="329065064">
      <w:bodyDiv w:val="1"/>
      <w:marLeft w:val="0"/>
      <w:marRight w:val="0"/>
      <w:marTop w:val="0"/>
      <w:marBottom w:val="0"/>
      <w:divBdr>
        <w:top w:val="none" w:sz="0" w:space="0" w:color="auto"/>
        <w:left w:val="none" w:sz="0" w:space="0" w:color="auto"/>
        <w:bottom w:val="none" w:sz="0" w:space="0" w:color="auto"/>
        <w:right w:val="none" w:sz="0" w:space="0" w:color="auto"/>
      </w:divBdr>
    </w:div>
    <w:div w:id="331373133">
      <w:bodyDiv w:val="1"/>
      <w:marLeft w:val="0"/>
      <w:marRight w:val="0"/>
      <w:marTop w:val="0"/>
      <w:marBottom w:val="0"/>
      <w:divBdr>
        <w:top w:val="none" w:sz="0" w:space="0" w:color="auto"/>
        <w:left w:val="none" w:sz="0" w:space="0" w:color="auto"/>
        <w:bottom w:val="none" w:sz="0" w:space="0" w:color="auto"/>
        <w:right w:val="none" w:sz="0" w:space="0" w:color="auto"/>
      </w:divBdr>
    </w:div>
    <w:div w:id="354549840">
      <w:bodyDiv w:val="1"/>
      <w:marLeft w:val="0"/>
      <w:marRight w:val="0"/>
      <w:marTop w:val="0"/>
      <w:marBottom w:val="0"/>
      <w:divBdr>
        <w:top w:val="none" w:sz="0" w:space="0" w:color="auto"/>
        <w:left w:val="none" w:sz="0" w:space="0" w:color="auto"/>
        <w:bottom w:val="none" w:sz="0" w:space="0" w:color="auto"/>
        <w:right w:val="none" w:sz="0" w:space="0" w:color="auto"/>
      </w:divBdr>
    </w:div>
    <w:div w:id="357780248">
      <w:bodyDiv w:val="1"/>
      <w:marLeft w:val="0"/>
      <w:marRight w:val="0"/>
      <w:marTop w:val="0"/>
      <w:marBottom w:val="0"/>
      <w:divBdr>
        <w:top w:val="none" w:sz="0" w:space="0" w:color="auto"/>
        <w:left w:val="none" w:sz="0" w:space="0" w:color="auto"/>
        <w:bottom w:val="none" w:sz="0" w:space="0" w:color="auto"/>
        <w:right w:val="none" w:sz="0" w:space="0" w:color="auto"/>
      </w:divBdr>
      <w:divsChild>
        <w:div w:id="262224361">
          <w:marLeft w:val="720"/>
          <w:marRight w:val="0"/>
          <w:marTop w:val="0"/>
          <w:marBottom w:val="0"/>
          <w:divBdr>
            <w:top w:val="none" w:sz="0" w:space="0" w:color="auto"/>
            <w:left w:val="none" w:sz="0" w:space="0" w:color="auto"/>
            <w:bottom w:val="none" w:sz="0" w:space="0" w:color="auto"/>
            <w:right w:val="none" w:sz="0" w:space="0" w:color="auto"/>
          </w:divBdr>
        </w:div>
        <w:div w:id="529998981">
          <w:marLeft w:val="1742"/>
          <w:marRight w:val="0"/>
          <w:marTop w:val="0"/>
          <w:marBottom w:val="0"/>
          <w:divBdr>
            <w:top w:val="none" w:sz="0" w:space="0" w:color="auto"/>
            <w:left w:val="none" w:sz="0" w:space="0" w:color="auto"/>
            <w:bottom w:val="none" w:sz="0" w:space="0" w:color="auto"/>
            <w:right w:val="none" w:sz="0" w:space="0" w:color="auto"/>
          </w:divBdr>
        </w:div>
        <w:div w:id="1064986799">
          <w:marLeft w:val="720"/>
          <w:marRight w:val="0"/>
          <w:marTop w:val="0"/>
          <w:marBottom w:val="0"/>
          <w:divBdr>
            <w:top w:val="none" w:sz="0" w:space="0" w:color="auto"/>
            <w:left w:val="none" w:sz="0" w:space="0" w:color="auto"/>
            <w:bottom w:val="none" w:sz="0" w:space="0" w:color="auto"/>
            <w:right w:val="none" w:sz="0" w:space="0" w:color="auto"/>
          </w:divBdr>
        </w:div>
        <w:div w:id="1256478169">
          <w:marLeft w:val="1742"/>
          <w:marRight w:val="0"/>
          <w:marTop w:val="0"/>
          <w:marBottom w:val="0"/>
          <w:divBdr>
            <w:top w:val="none" w:sz="0" w:space="0" w:color="auto"/>
            <w:left w:val="none" w:sz="0" w:space="0" w:color="auto"/>
            <w:bottom w:val="none" w:sz="0" w:space="0" w:color="auto"/>
            <w:right w:val="none" w:sz="0" w:space="0" w:color="auto"/>
          </w:divBdr>
        </w:div>
        <w:div w:id="1279293734">
          <w:marLeft w:val="720"/>
          <w:marRight w:val="0"/>
          <w:marTop w:val="0"/>
          <w:marBottom w:val="0"/>
          <w:divBdr>
            <w:top w:val="none" w:sz="0" w:space="0" w:color="auto"/>
            <w:left w:val="none" w:sz="0" w:space="0" w:color="auto"/>
            <w:bottom w:val="none" w:sz="0" w:space="0" w:color="auto"/>
            <w:right w:val="none" w:sz="0" w:space="0" w:color="auto"/>
          </w:divBdr>
        </w:div>
        <w:div w:id="1535538634">
          <w:marLeft w:val="720"/>
          <w:marRight w:val="0"/>
          <w:marTop w:val="0"/>
          <w:marBottom w:val="0"/>
          <w:divBdr>
            <w:top w:val="none" w:sz="0" w:space="0" w:color="auto"/>
            <w:left w:val="none" w:sz="0" w:space="0" w:color="auto"/>
            <w:bottom w:val="none" w:sz="0" w:space="0" w:color="auto"/>
            <w:right w:val="none" w:sz="0" w:space="0" w:color="auto"/>
          </w:divBdr>
        </w:div>
        <w:div w:id="1783762318">
          <w:marLeft w:val="720"/>
          <w:marRight w:val="0"/>
          <w:marTop w:val="0"/>
          <w:marBottom w:val="0"/>
          <w:divBdr>
            <w:top w:val="none" w:sz="0" w:space="0" w:color="auto"/>
            <w:left w:val="none" w:sz="0" w:space="0" w:color="auto"/>
            <w:bottom w:val="none" w:sz="0" w:space="0" w:color="auto"/>
            <w:right w:val="none" w:sz="0" w:space="0" w:color="auto"/>
          </w:divBdr>
        </w:div>
        <w:div w:id="1797409649">
          <w:marLeft w:val="720"/>
          <w:marRight w:val="0"/>
          <w:marTop w:val="0"/>
          <w:marBottom w:val="0"/>
          <w:divBdr>
            <w:top w:val="none" w:sz="0" w:space="0" w:color="auto"/>
            <w:left w:val="none" w:sz="0" w:space="0" w:color="auto"/>
            <w:bottom w:val="none" w:sz="0" w:space="0" w:color="auto"/>
            <w:right w:val="none" w:sz="0" w:space="0" w:color="auto"/>
          </w:divBdr>
        </w:div>
      </w:divsChild>
    </w:div>
    <w:div w:id="368385322">
      <w:bodyDiv w:val="1"/>
      <w:marLeft w:val="0"/>
      <w:marRight w:val="0"/>
      <w:marTop w:val="0"/>
      <w:marBottom w:val="0"/>
      <w:divBdr>
        <w:top w:val="none" w:sz="0" w:space="0" w:color="auto"/>
        <w:left w:val="none" w:sz="0" w:space="0" w:color="auto"/>
        <w:bottom w:val="none" w:sz="0" w:space="0" w:color="auto"/>
        <w:right w:val="none" w:sz="0" w:space="0" w:color="auto"/>
      </w:divBdr>
    </w:div>
    <w:div w:id="414474889">
      <w:bodyDiv w:val="1"/>
      <w:marLeft w:val="0"/>
      <w:marRight w:val="0"/>
      <w:marTop w:val="0"/>
      <w:marBottom w:val="0"/>
      <w:divBdr>
        <w:top w:val="none" w:sz="0" w:space="0" w:color="auto"/>
        <w:left w:val="none" w:sz="0" w:space="0" w:color="auto"/>
        <w:bottom w:val="none" w:sz="0" w:space="0" w:color="auto"/>
        <w:right w:val="none" w:sz="0" w:space="0" w:color="auto"/>
      </w:divBdr>
      <w:divsChild>
        <w:div w:id="82146039">
          <w:marLeft w:val="619"/>
          <w:marRight w:val="0"/>
          <w:marTop w:val="0"/>
          <w:marBottom w:val="60"/>
          <w:divBdr>
            <w:top w:val="none" w:sz="0" w:space="0" w:color="auto"/>
            <w:left w:val="none" w:sz="0" w:space="0" w:color="auto"/>
            <w:bottom w:val="none" w:sz="0" w:space="0" w:color="auto"/>
            <w:right w:val="none" w:sz="0" w:space="0" w:color="auto"/>
          </w:divBdr>
        </w:div>
        <w:div w:id="824124263">
          <w:marLeft w:val="619"/>
          <w:marRight w:val="0"/>
          <w:marTop w:val="0"/>
          <w:marBottom w:val="60"/>
          <w:divBdr>
            <w:top w:val="none" w:sz="0" w:space="0" w:color="auto"/>
            <w:left w:val="none" w:sz="0" w:space="0" w:color="auto"/>
            <w:bottom w:val="none" w:sz="0" w:space="0" w:color="auto"/>
            <w:right w:val="none" w:sz="0" w:space="0" w:color="auto"/>
          </w:divBdr>
        </w:div>
        <w:div w:id="1526746682">
          <w:marLeft w:val="619"/>
          <w:marRight w:val="0"/>
          <w:marTop w:val="0"/>
          <w:marBottom w:val="60"/>
          <w:divBdr>
            <w:top w:val="none" w:sz="0" w:space="0" w:color="auto"/>
            <w:left w:val="none" w:sz="0" w:space="0" w:color="auto"/>
            <w:bottom w:val="none" w:sz="0" w:space="0" w:color="auto"/>
            <w:right w:val="none" w:sz="0" w:space="0" w:color="auto"/>
          </w:divBdr>
        </w:div>
        <w:div w:id="1720666494">
          <w:marLeft w:val="619"/>
          <w:marRight w:val="0"/>
          <w:marTop w:val="0"/>
          <w:marBottom w:val="60"/>
          <w:divBdr>
            <w:top w:val="none" w:sz="0" w:space="0" w:color="auto"/>
            <w:left w:val="none" w:sz="0" w:space="0" w:color="auto"/>
            <w:bottom w:val="none" w:sz="0" w:space="0" w:color="auto"/>
            <w:right w:val="none" w:sz="0" w:space="0" w:color="auto"/>
          </w:divBdr>
        </w:div>
        <w:div w:id="1784105268">
          <w:marLeft w:val="619"/>
          <w:marRight w:val="0"/>
          <w:marTop w:val="0"/>
          <w:marBottom w:val="60"/>
          <w:divBdr>
            <w:top w:val="none" w:sz="0" w:space="0" w:color="auto"/>
            <w:left w:val="none" w:sz="0" w:space="0" w:color="auto"/>
            <w:bottom w:val="none" w:sz="0" w:space="0" w:color="auto"/>
            <w:right w:val="none" w:sz="0" w:space="0" w:color="auto"/>
          </w:divBdr>
        </w:div>
      </w:divsChild>
    </w:div>
    <w:div w:id="483551095">
      <w:bodyDiv w:val="1"/>
      <w:marLeft w:val="0"/>
      <w:marRight w:val="0"/>
      <w:marTop w:val="0"/>
      <w:marBottom w:val="0"/>
      <w:divBdr>
        <w:top w:val="none" w:sz="0" w:space="0" w:color="auto"/>
        <w:left w:val="none" w:sz="0" w:space="0" w:color="auto"/>
        <w:bottom w:val="none" w:sz="0" w:space="0" w:color="auto"/>
        <w:right w:val="none" w:sz="0" w:space="0" w:color="auto"/>
      </w:divBdr>
    </w:div>
    <w:div w:id="485825335">
      <w:bodyDiv w:val="1"/>
      <w:marLeft w:val="0"/>
      <w:marRight w:val="0"/>
      <w:marTop w:val="0"/>
      <w:marBottom w:val="0"/>
      <w:divBdr>
        <w:top w:val="none" w:sz="0" w:space="0" w:color="auto"/>
        <w:left w:val="none" w:sz="0" w:space="0" w:color="auto"/>
        <w:bottom w:val="none" w:sz="0" w:space="0" w:color="auto"/>
        <w:right w:val="none" w:sz="0" w:space="0" w:color="auto"/>
      </w:divBdr>
    </w:div>
    <w:div w:id="496918965">
      <w:bodyDiv w:val="1"/>
      <w:marLeft w:val="0"/>
      <w:marRight w:val="0"/>
      <w:marTop w:val="0"/>
      <w:marBottom w:val="0"/>
      <w:divBdr>
        <w:top w:val="none" w:sz="0" w:space="0" w:color="auto"/>
        <w:left w:val="none" w:sz="0" w:space="0" w:color="auto"/>
        <w:bottom w:val="none" w:sz="0" w:space="0" w:color="auto"/>
        <w:right w:val="none" w:sz="0" w:space="0" w:color="auto"/>
      </w:divBdr>
    </w:div>
    <w:div w:id="519198226">
      <w:bodyDiv w:val="1"/>
      <w:marLeft w:val="0"/>
      <w:marRight w:val="0"/>
      <w:marTop w:val="0"/>
      <w:marBottom w:val="0"/>
      <w:divBdr>
        <w:top w:val="none" w:sz="0" w:space="0" w:color="auto"/>
        <w:left w:val="none" w:sz="0" w:space="0" w:color="auto"/>
        <w:bottom w:val="none" w:sz="0" w:space="0" w:color="auto"/>
        <w:right w:val="none" w:sz="0" w:space="0" w:color="auto"/>
      </w:divBdr>
    </w:div>
    <w:div w:id="526942027">
      <w:bodyDiv w:val="1"/>
      <w:marLeft w:val="0"/>
      <w:marRight w:val="0"/>
      <w:marTop w:val="0"/>
      <w:marBottom w:val="0"/>
      <w:divBdr>
        <w:top w:val="none" w:sz="0" w:space="0" w:color="auto"/>
        <w:left w:val="none" w:sz="0" w:space="0" w:color="auto"/>
        <w:bottom w:val="none" w:sz="0" w:space="0" w:color="auto"/>
        <w:right w:val="none" w:sz="0" w:space="0" w:color="auto"/>
      </w:divBdr>
    </w:div>
    <w:div w:id="563873857">
      <w:bodyDiv w:val="1"/>
      <w:marLeft w:val="0"/>
      <w:marRight w:val="0"/>
      <w:marTop w:val="0"/>
      <w:marBottom w:val="0"/>
      <w:divBdr>
        <w:top w:val="none" w:sz="0" w:space="0" w:color="auto"/>
        <w:left w:val="none" w:sz="0" w:space="0" w:color="auto"/>
        <w:bottom w:val="none" w:sz="0" w:space="0" w:color="auto"/>
        <w:right w:val="none" w:sz="0" w:space="0" w:color="auto"/>
      </w:divBdr>
      <w:divsChild>
        <w:div w:id="1040863523">
          <w:marLeft w:val="547"/>
          <w:marRight w:val="0"/>
          <w:marTop w:val="0"/>
          <w:marBottom w:val="0"/>
          <w:divBdr>
            <w:top w:val="none" w:sz="0" w:space="0" w:color="auto"/>
            <w:left w:val="none" w:sz="0" w:space="0" w:color="auto"/>
            <w:bottom w:val="none" w:sz="0" w:space="0" w:color="auto"/>
            <w:right w:val="none" w:sz="0" w:space="0" w:color="auto"/>
          </w:divBdr>
        </w:div>
        <w:div w:id="1140267724">
          <w:marLeft w:val="547"/>
          <w:marRight w:val="0"/>
          <w:marTop w:val="0"/>
          <w:marBottom w:val="0"/>
          <w:divBdr>
            <w:top w:val="none" w:sz="0" w:space="0" w:color="auto"/>
            <w:left w:val="none" w:sz="0" w:space="0" w:color="auto"/>
            <w:bottom w:val="none" w:sz="0" w:space="0" w:color="auto"/>
            <w:right w:val="none" w:sz="0" w:space="0" w:color="auto"/>
          </w:divBdr>
        </w:div>
        <w:div w:id="1276522233">
          <w:marLeft w:val="547"/>
          <w:marRight w:val="0"/>
          <w:marTop w:val="0"/>
          <w:marBottom w:val="0"/>
          <w:divBdr>
            <w:top w:val="none" w:sz="0" w:space="0" w:color="auto"/>
            <w:left w:val="none" w:sz="0" w:space="0" w:color="auto"/>
            <w:bottom w:val="none" w:sz="0" w:space="0" w:color="auto"/>
            <w:right w:val="none" w:sz="0" w:space="0" w:color="auto"/>
          </w:divBdr>
        </w:div>
        <w:div w:id="1962494071">
          <w:marLeft w:val="547"/>
          <w:marRight w:val="0"/>
          <w:marTop w:val="0"/>
          <w:marBottom w:val="0"/>
          <w:divBdr>
            <w:top w:val="none" w:sz="0" w:space="0" w:color="auto"/>
            <w:left w:val="none" w:sz="0" w:space="0" w:color="auto"/>
            <w:bottom w:val="none" w:sz="0" w:space="0" w:color="auto"/>
            <w:right w:val="none" w:sz="0" w:space="0" w:color="auto"/>
          </w:divBdr>
        </w:div>
      </w:divsChild>
    </w:div>
    <w:div w:id="563874010">
      <w:bodyDiv w:val="1"/>
      <w:marLeft w:val="0"/>
      <w:marRight w:val="0"/>
      <w:marTop w:val="0"/>
      <w:marBottom w:val="0"/>
      <w:divBdr>
        <w:top w:val="none" w:sz="0" w:space="0" w:color="auto"/>
        <w:left w:val="none" w:sz="0" w:space="0" w:color="auto"/>
        <w:bottom w:val="none" w:sz="0" w:space="0" w:color="auto"/>
        <w:right w:val="none" w:sz="0" w:space="0" w:color="auto"/>
      </w:divBdr>
    </w:div>
    <w:div w:id="566185322">
      <w:bodyDiv w:val="1"/>
      <w:marLeft w:val="0"/>
      <w:marRight w:val="0"/>
      <w:marTop w:val="0"/>
      <w:marBottom w:val="0"/>
      <w:divBdr>
        <w:top w:val="none" w:sz="0" w:space="0" w:color="auto"/>
        <w:left w:val="none" w:sz="0" w:space="0" w:color="auto"/>
        <w:bottom w:val="none" w:sz="0" w:space="0" w:color="auto"/>
        <w:right w:val="none" w:sz="0" w:space="0" w:color="auto"/>
      </w:divBdr>
    </w:div>
    <w:div w:id="570778792">
      <w:bodyDiv w:val="1"/>
      <w:marLeft w:val="0"/>
      <w:marRight w:val="0"/>
      <w:marTop w:val="0"/>
      <w:marBottom w:val="0"/>
      <w:divBdr>
        <w:top w:val="none" w:sz="0" w:space="0" w:color="auto"/>
        <w:left w:val="none" w:sz="0" w:space="0" w:color="auto"/>
        <w:bottom w:val="none" w:sz="0" w:space="0" w:color="auto"/>
        <w:right w:val="none" w:sz="0" w:space="0" w:color="auto"/>
      </w:divBdr>
    </w:div>
    <w:div w:id="596717146">
      <w:bodyDiv w:val="1"/>
      <w:marLeft w:val="0"/>
      <w:marRight w:val="0"/>
      <w:marTop w:val="0"/>
      <w:marBottom w:val="0"/>
      <w:divBdr>
        <w:top w:val="none" w:sz="0" w:space="0" w:color="auto"/>
        <w:left w:val="none" w:sz="0" w:space="0" w:color="auto"/>
        <w:bottom w:val="none" w:sz="0" w:space="0" w:color="auto"/>
        <w:right w:val="none" w:sz="0" w:space="0" w:color="auto"/>
      </w:divBdr>
    </w:div>
    <w:div w:id="603417643">
      <w:bodyDiv w:val="1"/>
      <w:marLeft w:val="0"/>
      <w:marRight w:val="0"/>
      <w:marTop w:val="0"/>
      <w:marBottom w:val="0"/>
      <w:divBdr>
        <w:top w:val="none" w:sz="0" w:space="0" w:color="auto"/>
        <w:left w:val="none" w:sz="0" w:space="0" w:color="auto"/>
        <w:bottom w:val="none" w:sz="0" w:space="0" w:color="auto"/>
        <w:right w:val="none" w:sz="0" w:space="0" w:color="auto"/>
      </w:divBdr>
    </w:div>
    <w:div w:id="605619575">
      <w:bodyDiv w:val="1"/>
      <w:marLeft w:val="0"/>
      <w:marRight w:val="0"/>
      <w:marTop w:val="0"/>
      <w:marBottom w:val="0"/>
      <w:divBdr>
        <w:top w:val="none" w:sz="0" w:space="0" w:color="auto"/>
        <w:left w:val="none" w:sz="0" w:space="0" w:color="auto"/>
        <w:bottom w:val="none" w:sz="0" w:space="0" w:color="auto"/>
        <w:right w:val="none" w:sz="0" w:space="0" w:color="auto"/>
      </w:divBdr>
      <w:divsChild>
        <w:div w:id="1633753524">
          <w:marLeft w:val="619"/>
          <w:marRight w:val="0"/>
          <w:marTop w:val="0"/>
          <w:marBottom w:val="60"/>
          <w:divBdr>
            <w:top w:val="none" w:sz="0" w:space="0" w:color="auto"/>
            <w:left w:val="none" w:sz="0" w:space="0" w:color="auto"/>
            <w:bottom w:val="none" w:sz="0" w:space="0" w:color="auto"/>
            <w:right w:val="none" w:sz="0" w:space="0" w:color="auto"/>
          </w:divBdr>
        </w:div>
        <w:div w:id="1722902319">
          <w:marLeft w:val="619"/>
          <w:marRight w:val="0"/>
          <w:marTop w:val="0"/>
          <w:marBottom w:val="60"/>
          <w:divBdr>
            <w:top w:val="none" w:sz="0" w:space="0" w:color="auto"/>
            <w:left w:val="none" w:sz="0" w:space="0" w:color="auto"/>
            <w:bottom w:val="none" w:sz="0" w:space="0" w:color="auto"/>
            <w:right w:val="none" w:sz="0" w:space="0" w:color="auto"/>
          </w:divBdr>
        </w:div>
      </w:divsChild>
    </w:div>
    <w:div w:id="613102736">
      <w:bodyDiv w:val="1"/>
      <w:marLeft w:val="0"/>
      <w:marRight w:val="0"/>
      <w:marTop w:val="0"/>
      <w:marBottom w:val="0"/>
      <w:divBdr>
        <w:top w:val="none" w:sz="0" w:space="0" w:color="auto"/>
        <w:left w:val="none" w:sz="0" w:space="0" w:color="auto"/>
        <w:bottom w:val="none" w:sz="0" w:space="0" w:color="auto"/>
        <w:right w:val="none" w:sz="0" w:space="0" w:color="auto"/>
      </w:divBdr>
    </w:div>
    <w:div w:id="652367354">
      <w:bodyDiv w:val="1"/>
      <w:marLeft w:val="0"/>
      <w:marRight w:val="0"/>
      <w:marTop w:val="0"/>
      <w:marBottom w:val="0"/>
      <w:divBdr>
        <w:top w:val="none" w:sz="0" w:space="0" w:color="auto"/>
        <w:left w:val="none" w:sz="0" w:space="0" w:color="auto"/>
        <w:bottom w:val="none" w:sz="0" w:space="0" w:color="auto"/>
        <w:right w:val="none" w:sz="0" w:space="0" w:color="auto"/>
      </w:divBdr>
    </w:div>
    <w:div w:id="665212543">
      <w:bodyDiv w:val="1"/>
      <w:marLeft w:val="0"/>
      <w:marRight w:val="0"/>
      <w:marTop w:val="0"/>
      <w:marBottom w:val="0"/>
      <w:divBdr>
        <w:top w:val="none" w:sz="0" w:space="0" w:color="auto"/>
        <w:left w:val="none" w:sz="0" w:space="0" w:color="auto"/>
        <w:bottom w:val="none" w:sz="0" w:space="0" w:color="auto"/>
        <w:right w:val="none" w:sz="0" w:space="0" w:color="auto"/>
      </w:divBdr>
    </w:div>
    <w:div w:id="721439558">
      <w:bodyDiv w:val="1"/>
      <w:marLeft w:val="0"/>
      <w:marRight w:val="0"/>
      <w:marTop w:val="0"/>
      <w:marBottom w:val="0"/>
      <w:divBdr>
        <w:top w:val="none" w:sz="0" w:space="0" w:color="auto"/>
        <w:left w:val="none" w:sz="0" w:space="0" w:color="auto"/>
        <w:bottom w:val="none" w:sz="0" w:space="0" w:color="auto"/>
        <w:right w:val="none" w:sz="0" w:space="0" w:color="auto"/>
      </w:divBdr>
    </w:div>
    <w:div w:id="731392924">
      <w:bodyDiv w:val="1"/>
      <w:marLeft w:val="0"/>
      <w:marRight w:val="0"/>
      <w:marTop w:val="0"/>
      <w:marBottom w:val="0"/>
      <w:divBdr>
        <w:top w:val="none" w:sz="0" w:space="0" w:color="auto"/>
        <w:left w:val="none" w:sz="0" w:space="0" w:color="auto"/>
        <w:bottom w:val="none" w:sz="0" w:space="0" w:color="auto"/>
        <w:right w:val="none" w:sz="0" w:space="0" w:color="auto"/>
      </w:divBdr>
      <w:divsChild>
        <w:div w:id="346561923">
          <w:marLeft w:val="547"/>
          <w:marRight w:val="0"/>
          <w:marTop w:val="0"/>
          <w:marBottom w:val="0"/>
          <w:divBdr>
            <w:top w:val="none" w:sz="0" w:space="0" w:color="auto"/>
            <w:left w:val="none" w:sz="0" w:space="0" w:color="auto"/>
            <w:bottom w:val="none" w:sz="0" w:space="0" w:color="auto"/>
            <w:right w:val="none" w:sz="0" w:space="0" w:color="auto"/>
          </w:divBdr>
        </w:div>
        <w:div w:id="472139859">
          <w:marLeft w:val="547"/>
          <w:marRight w:val="0"/>
          <w:marTop w:val="0"/>
          <w:marBottom w:val="0"/>
          <w:divBdr>
            <w:top w:val="none" w:sz="0" w:space="0" w:color="auto"/>
            <w:left w:val="none" w:sz="0" w:space="0" w:color="auto"/>
            <w:bottom w:val="none" w:sz="0" w:space="0" w:color="auto"/>
            <w:right w:val="none" w:sz="0" w:space="0" w:color="auto"/>
          </w:divBdr>
        </w:div>
        <w:div w:id="1349525911">
          <w:marLeft w:val="547"/>
          <w:marRight w:val="0"/>
          <w:marTop w:val="0"/>
          <w:marBottom w:val="0"/>
          <w:divBdr>
            <w:top w:val="none" w:sz="0" w:space="0" w:color="auto"/>
            <w:left w:val="none" w:sz="0" w:space="0" w:color="auto"/>
            <w:bottom w:val="none" w:sz="0" w:space="0" w:color="auto"/>
            <w:right w:val="none" w:sz="0" w:space="0" w:color="auto"/>
          </w:divBdr>
        </w:div>
        <w:div w:id="1430662492">
          <w:marLeft w:val="547"/>
          <w:marRight w:val="0"/>
          <w:marTop w:val="0"/>
          <w:marBottom w:val="0"/>
          <w:divBdr>
            <w:top w:val="none" w:sz="0" w:space="0" w:color="auto"/>
            <w:left w:val="none" w:sz="0" w:space="0" w:color="auto"/>
            <w:bottom w:val="none" w:sz="0" w:space="0" w:color="auto"/>
            <w:right w:val="none" w:sz="0" w:space="0" w:color="auto"/>
          </w:divBdr>
        </w:div>
      </w:divsChild>
    </w:div>
    <w:div w:id="753630946">
      <w:bodyDiv w:val="1"/>
      <w:marLeft w:val="0"/>
      <w:marRight w:val="0"/>
      <w:marTop w:val="0"/>
      <w:marBottom w:val="0"/>
      <w:divBdr>
        <w:top w:val="none" w:sz="0" w:space="0" w:color="auto"/>
        <w:left w:val="none" w:sz="0" w:space="0" w:color="auto"/>
        <w:bottom w:val="none" w:sz="0" w:space="0" w:color="auto"/>
        <w:right w:val="none" w:sz="0" w:space="0" w:color="auto"/>
      </w:divBdr>
      <w:divsChild>
        <w:div w:id="237519101">
          <w:marLeft w:val="619"/>
          <w:marRight w:val="0"/>
          <w:marTop w:val="0"/>
          <w:marBottom w:val="60"/>
          <w:divBdr>
            <w:top w:val="none" w:sz="0" w:space="0" w:color="auto"/>
            <w:left w:val="none" w:sz="0" w:space="0" w:color="auto"/>
            <w:bottom w:val="none" w:sz="0" w:space="0" w:color="auto"/>
            <w:right w:val="none" w:sz="0" w:space="0" w:color="auto"/>
          </w:divBdr>
        </w:div>
        <w:div w:id="809131882">
          <w:marLeft w:val="619"/>
          <w:marRight w:val="0"/>
          <w:marTop w:val="0"/>
          <w:marBottom w:val="60"/>
          <w:divBdr>
            <w:top w:val="none" w:sz="0" w:space="0" w:color="auto"/>
            <w:left w:val="none" w:sz="0" w:space="0" w:color="auto"/>
            <w:bottom w:val="none" w:sz="0" w:space="0" w:color="auto"/>
            <w:right w:val="none" w:sz="0" w:space="0" w:color="auto"/>
          </w:divBdr>
        </w:div>
        <w:div w:id="990060904">
          <w:marLeft w:val="619"/>
          <w:marRight w:val="0"/>
          <w:marTop w:val="0"/>
          <w:marBottom w:val="60"/>
          <w:divBdr>
            <w:top w:val="none" w:sz="0" w:space="0" w:color="auto"/>
            <w:left w:val="none" w:sz="0" w:space="0" w:color="auto"/>
            <w:bottom w:val="none" w:sz="0" w:space="0" w:color="auto"/>
            <w:right w:val="none" w:sz="0" w:space="0" w:color="auto"/>
          </w:divBdr>
        </w:div>
      </w:divsChild>
    </w:div>
    <w:div w:id="774397310">
      <w:bodyDiv w:val="1"/>
      <w:marLeft w:val="0"/>
      <w:marRight w:val="0"/>
      <w:marTop w:val="0"/>
      <w:marBottom w:val="0"/>
      <w:divBdr>
        <w:top w:val="none" w:sz="0" w:space="0" w:color="auto"/>
        <w:left w:val="none" w:sz="0" w:space="0" w:color="auto"/>
        <w:bottom w:val="none" w:sz="0" w:space="0" w:color="auto"/>
        <w:right w:val="none" w:sz="0" w:space="0" w:color="auto"/>
      </w:divBdr>
      <w:divsChild>
        <w:div w:id="107282926">
          <w:marLeft w:val="446"/>
          <w:marRight w:val="0"/>
          <w:marTop w:val="0"/>
          <w:marBottom w:val="0"/>
          <w:divBdr>
            <w:top w:val="none" w:sz="0" w:space="0" w:color="auto"/>
            <w:left w:val="none" w:sz="0" w:space="0" w:color="auto"/>
            <w:bottom w:val="none" w:sz="0" w:space="0" w:color="auto"/>
            <w:right w:val="none" w:sz="0" w:space="0" w:color="auto"/>
          </w:divBdr>
        </w:div>
        <w:div w:id="175845910">
          <w:marLeft w:val="446"/>
          <w:marRight w:val="0"/>
          <w:marTop w:val="0"/>
          <w:marBottom w:val="0"/>
          <w:divBdr>
            <w:top w:val="none" w:sz="0" w:space="0" w:color="auto"/>
            <w:left w:val="none" w:sz="0" w:space="0" w:color="auto"/>
            <w:bottom w:val="none" w:sz="0" w:space="0" w:color="auto"/>
            <w:right w:val="none" w:sz="0" w:space="0" w:color="auto"/>
          </w:divBdr>
        </w:div>
        <w:div w:id="504635321">
          <w:marLeft w:val="446"/>
          <w:marRight w:val="0"/>
          <w:marTop w:val="0"/>
          <w:marBottom w:val="0"/>
          <w:divBdr>
            <w:top w:val="none" w:sz="0" w:space="0" w:color="auto"/>
            <w:left w:val="none" w:sz="0" w:space="0" w:color="auto"/>
            <w:bottom w:val="none" w:sz="0" w:space="0" w:color="auto"/>
            <w:right w:val="none" w:sz="0" w:space="0" w:color="auto"/>
          </w:divBdr>
        </w:div>
        <w:div w:id="933898187">
          <w:marLeft w:val="446"/>
          <w:marRight w:val="0"/>
          <w:marTop w:val="0"/>
          <w:marBottom w:val="0"/>
          <w:divBdr>
            <w:top w:val="none" w:sz="0" w:space="0" w:color="auto"/>
            <w:left w:val="none" w:sz="0" w:space="0" w:color="auto"/>
            <w:bottom w:val="none" w:sz="0" w:space="0" w:color="auto"/>
            <w:right w:val="none" w:sz="0" w:space="0" w:color="auto"/>
          </w:divBdr>
        </w:div>
        <w:div w:id="964046362">
          <w:marLeft w:val="446"/>
          <w:marRight w:val="0"/>
          <w:marTop w:val="0"/>
          <w:marBottom w:val="0"/>
          <w:divBdr>
            <w:top w:val="none" w:sz="0" w:space="0" w:color="auto"/>
            <w:left w:val="none" w:sz="0" w:space="0" w:color="auto"/>
            <w:bottom w:val="none" w:sz="0" w:space="0" w:color="auto"/>
            <w:right w:val="none" w:sz="0" w:space="0" w:color="auto"/>
          </w:divBdr>
        </w:div>
        <w:div w:id="977956995">
          <w:marLeft w:val="446"/>
          <w:marRight w:val="0"/>
          <w:marTop w:val="0"/>
          <w:marBottom w:val="0"/>
          <w:divBdr>
            <w:top w:val="none" w:sz="0" w:space="0" w:color="auto"/>
            <w:left w:val="none" w:sz="0" w:space="0" w:color="auto"/>
            <w:bottom w:val="none" w:sz="0" w:space="0" w:color="auto"/>
            <w:right w:val="none" w:sz="0" w:space="0" w:color="auto"/>
          </w:divBdr>
        </w:div>
        <w:div w:id="1116682554">
          <w:marLeft w:val="446"/>
          <w:marRight w:val="0"/>
          <w:marTop w:val="0"/>
          <w:marBottom w:val="0"/>
          <w:divBdr>
            <w:top w:val="none" w:sz="0" w:space="0" w:color="auto"/>
            <w:left w:val="none" w:sz="0" w:space="0" w:color="auto"/>
            <w:bottom w:val="none" w:sz="0" w:space="0" w:color="auto"/>
            <w:right w:val="none" w:sz="0" w:space="0" w:color="auto"/>
          </w:divBdr>
        </w:div>
        <w:div w:id="1273172703">
          <w:marLeft w:val="446"/>
          <w:marRight w:val="0"/>
          <w:marTop w:val="0"/>
          <w:marBottom w:val="0"/>
          <w:divBdr>
            <w:top w:val="none" w:sz="0" w:space="0" w:color="auto"/>
            <w:left w:val="none" w:sz="0" w:space="0" w:color="auto"/>
            <w:bottom w:val="none" w:sz="0" w:space="0" w:color="auto"/>
            <w:right w:val="none" w:sz="0" w:space="0" w:color="auto"/>
          </w:divBdr>
        </w:div>
        <w:div w:id="1399936154">
          <w:marLeft w:val="446"/>
          <w:marRight w:val="0"/>
          <w:marTop w:val="0"/>
          <w:marBottom w:val="0"/>
          <w:divBdr>
            <w:top w:val="none" w:sz="0" w:space="0" w:color="auto"/>
            <w:left w:val="none" w:sz="0" w:space="0" w:color="auto"/>
            <w:bottom w:val="none" w:sz="0" w:space="0" w:color="auto"/>
            <w:right w:val="none" w:sz="0" w:space="0" w:color="auto"/>
          </w:divBdr>
        </w:div>
        <w:div w:id="1834443895">
          <w:marLeft w:val="446"/>
          <w:marRight w:val="0"/>
          <w:marTop w:val="0"/>
          <w:marBottom w:val="0"/>
          <w:divBdr>
            <w:top w:val="none" w:sz="0" w:space="0" w:color="auto"/>
            <w:left w:val="none" w:sz="0" w:space="0" w:color="auto"/>
            <w:bottom w:val="none" w:sz="0" w:space="0" w:color="auto"/>
            <w:right w:val="none" w:sz="0" w:space="0" w:color="auto"/>
          </w:divBdr>
        </w:div>
        <w:div w:id="1997420472">
          <w:marLeft w:val="446"/>
          <w:marRight w:val="0"/>
          <w:marTop w:val="0"/>
          <w:marBottom w:val="0"/>
          <w:divBdr>
            <w:top w:val="none" w:sz="0" w:space="0" w:color="auto"/>
            <w:left w:val="none" w:sz="0" w:space="0" w:color="auto"/>
            <w:bottom w:val="none" w:sz="0" w:space="0" w:color="auto"/>
            <w:right w:val="none" w:sz="0" w:space="0" w:color="auto"/>
          </w:divBdr>
        </w:div>
        <w:div w:id="2006323825">
          <w:marLeft w:val="446"/>
          <w:marRight w:val="0"/>
          <w:marTop w:val="0"/>
          <w:marBottom w:val="0"/>
          <w:divBdr>
            <w:top w:val="none" w:sz="0" w:space="0" w:color="auto"/>
            <w:left w:val="none" w:sz="0" w:space="0" w:color="auto"/>
            <w:bottom w:val="none" w:sz="0" w:space="0" w:color="auto"/>
            <w:right w:val="none" w:sz="0" w:space="0" w:color="auto"/>
          </w:divBdr>
        </w:div>
      </w:divsChild>
    </w:div>
    <w:div w:id="778376871">
      <w:bodyDiv w:val="1"/>
      <w:marLeft w:val="0"/>
      <w:marRight w:val="0"/>
      <w:marTop w:val="0"/>
      <w:marBottom w:val="0"/>
      <w:divBdr>
        <w:top w:val="none" w:sz="0" w:space="0" w:color="auto"/>
        <w:left w:val="none" w:sz="0" w:space="0" w:color="auto"/>
        <w:bottom w:val="none" w:sz="0" w:space="0" w:color="auto"/>
        <w:right w:val="none" w:sz="0" w:space="0" w:color="auto"/>
      </w:divBdr>
    </w:div>
    <w:div w:id="835342361">
      <w:bodyDiv w:val="1"/>
      <w:marLeft w:val="0"/>
      <w:marRight w:val="0"/>
      <w:marTop w:val="0"/>
      <w:marBottom w:val="0"/>
      <w:divBdr>
        <w:top w:val="none" w:sz="0" w:space="0" w:color="auto"/>
        <w:left w:val="none" w:sz="0" w:space="0" w:color="auto"/>
        <w:bottom w:val="none" w:sz="0" w:space="0" w:color="auto"/>
        <w:right w:val="none" w:sz="0" w:space="0" w:color="auto"/>
      </w:divBdr>
    </w:div>
    <w:div w:id="858855974">
      <w:bodyDiv w:val="1"/>
      <w:marLeft w:val="0"/>
      <w:marRight w:val="0"/>
      <w:marTop w:val="0"/>
      <w:marBottom w:val="0"/>
      <w:divBdr>
        <w:top w:val="none" w:sz="0" w:space="0" w:color="auto"/>
        <w:left w:val="none" w:sz="0" w:space="0" w:color="auto"/>
        <w:bottom w:val="none" w:sz="0" w:space="0" w:color="auto"/>
        <w:right w:val="none" w:sz="0" w:space="0" w:color="auto"/>
      </w:divBdr>
    </w:div>
    <w:div w:id="860974725">
      <w:bodyDiv w:val="1"/>
      <w:marLeft w:val="0"/>
      <w:marRight w:val="0"/>
      <w:marTop w:val="0"/>
      <w:marBottom w:val="0"/>
      <w:divBdr>
        <w:top w:val="none" w:sz="0" w:space="0" w:color="auto"/>
        <w:left w:val="none" w:sz="0" w:space="0" w:color="auto"/>
        <w:bottom w:val="none" w:sz="0" w:space="0" w:color="auto"/>
        <w:right w:val="none" w:sz="0" w:space="0" w:color="auto"/>
      </w:divBdr>
    </w:div>
    <w:div w:id="872809571">
      <w:bodyDiv w:val="1"/>
      <w:marLeft w:val="0"/>
      <w:marRight w:val="0"/>
      <w:marTop w:val="0"/>
      <w:marBottom w:val="0"/>
      <w:divBdr>
        <w:top w:val="none" w:sz="0" w:space="0" w:color="auto"/>
        <w:left w:val="none" w:sz="0" w:space="0" w:color="auto"/>
        <w:bottom w:val="none" w:sz="0" w:space="0" w:color="auto"/>
        <w:right w:val="none" w:sz="0" w:space="0" w:color="auto"/>
      </w:divBdr>
      <w:divsChild>
        <w:div w:id="253638158">
          <w:marLeft w:val="619"/>
          <w:marRight w:val="0"/>
          <w:marTop w:val="0"/>
          <w:marBottom w:val="60"/>
          <w:divBdr>
            <w:top w:val="none" w:sz="0" w:space="0" w:color="auto"/>
            <w:left w:val="none" w:sz="0" w:space="0" w:color="auto"/>
            <w:bottom w:val="none" w:sz="0" w:space="0" w:color="auto"/>
            <w:right w:val="none" w:sz="0" w:space="0" w:color="auto"/>
          </w:divBdr>
        </w:div>
        <w:div w:id="612520591">
          <w:marLeft w:val="619"/>
          <w:marRight w:val="0"/>
          <w:marTop w:val="0"/>
          <w:marBottom w:val="60"/>
          <w:divBdr>
            <w:top w:val="none" w:sz="0" w:space="0" w:color="auto"/>
            <w:left w:val="none" w:sz="0" w:space="0" w:color="auto"/>
            <w:bottom w:val="none" w:sz="0" w:space="0" w:color="auto"/>
            <w:right w:val="none" w:sz="0" w:space="0" w:color="auto"/>
          </w:divBdr>
        </w:div>
        <w:div w:id="894317573">
          <w:marLeft w:val="619"/>
          <w:marRight w:val="0"/>
          <w:marTop w:val="0"/>
          <w:marBottom w:val="60"/>
          <w:divBdr>
            <w:top w:val="none" w:sz="0" w:space="0" w:color="auto"/>
            <w:left w:val="none" w:sz="0" w:space="0" w:color="auto"/>
            <w:bottom w:val="none" w:sz="0" w:space="0" w:color="auto"/>
            <w:right w:val="none" w:sz="0" w:space="0" w:color="auto"/>
          </w:divBdr>
        </w:div>
        <w:div w:id="1122115547">
          <w:marLeft w:val="619"/>
          <w:marRight w:val="0"/>
          <w:marTop w:val="0"/>
          <w:marBottom w:val="60"/>
          <w:divBdr>
            <w:top w:val="none" w:sz="0" w:space="0" w:color="auto"/>
            <w:left w:val="none" w:sz="0" w:space="0" w:color="auto"/>
            <w:bottom w:val="none" w:sz="0" w:space="0" w:color="auto"/>
            <w:right w:val="none" w:sz="0" w:space="0" w:color="auto"/>
          </w:divBdr>
        </w:div>
        <w:div w:id="1590891838">
          <w:marLeft w:val="619"/>
          <w:marRight w:val="0"/>
          <w:marTop w:val="0"/>
          <w:marBottom w:val="60"/>
          <w:divBdr>
            <w:top w:val="none" w:sz="0" w:space="0" w:color="auto"/>
            <w:left w:val="none" w:sz="0" w:space="0" w:color="auto"/>
            <w:bottom w:val="none" w:sz="0" w:space="0" w:color="auto"/>
            <w:right w:val="none" w:sz="0" w:space="0" w:color="auto"/>
          </w:divBdr>
        </w:div>
        <w:div w:id="1689718720">
          <w:marLeft w:val="619"/>
          <w:marRight w:val="0"/>
          <w:marTop w:val="0"/>
          <w:marBottom w:val="60"/>
          <w:divBdr>
            <w:top w:val="none" w:sz="0" w:space="0" w:color="auto"/>
            <w:left w:val="none" w:sz="0" w:space="0" w:color="auto"/>
            <w:bottom w:val="none" w:sz="0" w:space="0" w:color="auto"/>
            <w:right w:val="none" w:sz="0" w:space="0" w:color="auto"/>
          </w:divBdr>
        </w:div>
      </w:divsChild>
    </w:div>
    <w:div w:id="905871121">
      <w:bodyDiv w:val="1"/>
      <w:marLeft w:val="0"/>
      <w:marRight w:val="0"/>
      <w:marTop w:val="0"/>
      <w:marBottom w:val="0"/>
      <w:divBdr>
        <w:top w:val="none" w:sz="0" w:space="0" w:color="auto"/>
        <w:left w:val="none" w:sz="0" w:space="0" w:color="auto"/>
        <w:bottom w:val="none" w:sz="0" w:space="0" w:color="auto"/>
        <w:right w:val="none" w:sz="0" w:space="0" w:color="auto"/>
      </w:divBdr>
    </w:div>
    <w:div w:id="937911976">
      <w:bodyDiv w:val="1"/>
      <w:marLeft w:val="0"/>
      <w:marRight w:val="0"/>
      <w:marTop w:val="0"/>
      <w:marBottom w:val="0"/>
      <w:divBdr>
        <w:top w:val="none" w:sz="0" w:space="0" w:color="auto"/>
        <w:left w:val="none" w:sz="0" w:space="0" w:color="auto"/>
        <w:bottom w:val="none" w:sz="0" w:space="0" w:color="auto"/>
        <w:right w:val="none" w:sz="0" w:space="0" w:color="auto"/>
      </w:divBdr>
    </w:div>
    <w:div w:id="951860897">
      <w:bodyDiv w:val="1"/>
      <w:marLeft w:val="0"/>
      <w:marRight w:val="0"/>
      <w:marTop w:val="0"/>
      <w:marBottom w:val="0"/>
      <w:divBdr>
        <w:top w:val="none" w:sz="0" w:space="0" w:color="auto"/>
        <w:left w:val="none" w:sz="0" w:space="0" w:color="auto"/>
        <w:bottom w:val="none" w:sz="0" w:space="0" w:color="auto"/>
        <w:right w:val="none" w:sz="0" w:space="0" w:color="auto"/>
      </w:divBdr>
      <w:divsChild>
        <w:div w:id="646671359">
          <w:marLeft w:val="619"/>
          <w:marRight w:val="0"/>
          <w:marTop w:val="0"/>
          <w:marBottom w:val="60"/>
          <w:divBdr>
            <w:top w:val="none" w:sz="0" w:space="0" w:color="auto"/>
            <w:left w:val="none" w:sz="0" w:space="0" w:color="auto"/>
            <w:bottom w:val="none" w:sz="0" w:space="0" w:color="auto"/>
            <w:right w:val="none" w:sz="0" w:space="0" w:color="auto"/>
          </w:divBdr>
        </w:div>
        <w:div w:id="756708434">
          <w:marLeft w:val="619"/>
          <w:marRight w:val="0"/>
          <w:marTop w:val="0"/>
          <w:marBottom w:val="60"/>
          <w:divBdr>
            <w:top w:val="none" w:sz="0" w:space="0" w:color="auto"/>
            <w:left w:val="none" w:sz="0" w:space="0" w:color="auto"/>
            <w:bottom w:val="none" w:sz="0" w:space="0" w:color="auto"/>
            <w:right w:val="none" w:sz="0" w:space="0" w:color="auto"/>
          </w:divBdr>
        </w:div>
      </w:divsChild>
    </w:div>
    <w:div w:id="956640233">
      <w:bodyDiv w:val="1"/>
      <w:marLeft w:val="0"/>
      <w:marRight w:val="0"/>
      <w:marTop w:val="0"/>
      <w:marBottom w:val="0"/>
      <w:divBdr>
        <w:top w:val="none" w:sz="0" w:space="0" w:color="auto"/>
        <w:left w:val="none" w:sz="0" w:space="0" w:color="auto"/>
        <w:bottom w:val="none" w:sz="0" w:space="0" w:color="auto"/>
        <w:right w:val="none" w:sz="0" w:space="0" w:color="auto"/>
      </w:divBdr>
    </w:div>
    <w:div w:id="961619007">
      <w:bodyDiv w:val="1"/>
      <w:marLeft w:val="0"/>
      <w:marRight w:val="0"/>
      <w:marTop w:val="0"/>
      <w:marBottom w:val="0"/>
      <w:divBdr>
        <w:top w:val="none" w:sz="0" w:space="0" w:color="auto"/>
        <w:left w:val="none" w:sz="0" w:space="0" w:color="auto"/>
        <w:bottom w:val="none" w:sz="0" w:space="0" w:color="auto"/>
        <w:right w:val="none" w:sz="0" w:space="0" w:color="auto"/>
      </w:divBdr>
    </w:div>
    <w:div w:id="972248981">
      <w:bodyDiv w:val="1"/>
      <w:marLeft w:val="0"/>
      <w:marRight w:val="0"/>
      <w:marTop w:val="0"/>
      <w:marBottom w:val="0"/>
      <w:divBdr>
        <w:top w:val="none" w:sz="0" w:space="0" w:color="auto"/>
        <w:left w:val="none" w:sz="0" w:space="0" w:color="auto"/>
        <w:bottom w:val="none" w:sz="0" w:space="0" w:color="auto"/>
        <w:right w:val="none" w:sz="0" w:space="0" w:color="auto"/>
      </w:divBdr>
    </w:div>
    <w:div w:id="999382358">
      <w:bodyDiv w:val="1"/>
      <w:marLeft w:val="0"/>
      <w:marRight w:val="0"/>
      <w:marTop w:val="0"/>
      <w:marBottom w:val="0"/>
      <w:divBdr>
        <w:top w:val="none" w:sz="0" w:space="0" w:color="auto"/>
        <w:left w:val="none" w:sz="0" w:space="0" w:color="auto"/>
        <w:bottom w:val="none" w:sz="0" w:space="0" w:color="auto"/>
        <w:right w:val="none" w:sz="0" w:space="0" w:color="auto"/>
      </w:divBdr>
    </w:div>
    <w:div w:id="1021475110">
      <w:bodyDiv w:val="1"/>
      <w:marLeft w:val="0"/>
      <w:marRight w:val="0"/>
      <w:marTop w:val="0"/>
      <w:marBottom w:val="0"/>
      <w:divBdr>
        <w:top w:val="none" w:sz="0" w:space="0" w:color="auto"/>
        <w:left w:val="none" w:sz="0" w:space="0" w:color="auto"/>
        <w:bottom w:val="none" w:sz="0" w:space="0" w:color="auto"/>
        <w:right w:val="none" w:sz="0" w:space="0" w:color="auto"/>
      </w:divBdr>
      <w:divsChild>
        <w:div w:id="258762034">
          <w:marLeft w:val="619"/>
          <w:marRight w:val="0"/>
          <w:marTop w:val="0"/>
          <w:marBottom w:val="60"/>
          <w:divBdr>
            <w:top w:val="none" w:sz="0" w:space="0" w:color="auto"/>
            <w:left w:val="none" w:sz="0" w:space="0" w:color="auto"/>
            <w:bottom w:val="none" w:sz="0" w:space="0" w:color="auto"/>
            <w:right w:val="none" w:sz="0" w:space="0" w:color="auto"/>
          </w:divBdr>
        </w:div>
        <w:div w:id="519200488">
          <w:marLeft w:val="619"/>
          <w:marRight w:val="0"/>
          <w:marTop w:val="0"/>
          <w:marBottom w:val="60"/>
          <w:divBdr>
            <w:top w:val="none" w:sz="0" w:space="0" w:color="auto"/>
            <w:left w:val="none" w:sz="0" w:space="0" w:color="auto"/>
            <w:bottom w:val="none" w:sz="0" w:space="0" w:color="auto"/>
            <w:right w:val="none" w:sz="0" w:space="0" w:color="auto"/>
          </w:divBdr>
        </w:div>
        <w:div w:id="530654044">
          <w:marLeft w:val="619"/>
          <w:marRight w:val="0"/>
          <w:marTop w:val="0"/>
          <w:marBottom w:val="60"/>
          <w:divBdr>
            <w:top w:val="none" w:sz="0" w:space="0" w:color="auto"/>
            <w:left w:val="none" w:sz="0" w:space="0" w:color="auto"/>
            <w:bottom w:val="none" w:sz="0" w:space="0" w:color="auto"/>
            <w:right w:val="none" w:sz="0" w:space="0" w:color="auto"/>
          </w:divBdr>
        </w:div>
        <w:div w:id="927884345">
          <w:marLeft w:val="619"/>
          <w:marRight w:val="0"/>
          <w:marTop w:val="0"/>
          <w:marBottom w:val="60"/>
          <w:divBdr>
            <w:top w:val="none" w:sz="0" w:space="0" w:color="auto"/>
            <w:left w:val="none" w:sz="0" w:space="0" w:color="auto"/>
            <w:bottom w:val="none" w:sz="0" w:space="0" w:color="auto"/>
            <w:right w:val="none" w:sz="0" w:space="0" w:color="auto"/>
          </w:divBdr>
        </w:div>
        <w:div w:id="1316834578">
          <w:marLeft w:val="619"/>
          <w:marRight w:val="0"/>
          <w:marTop w:val="0"/>
          <w:marBottom w:val="60"/>
          <w:divBdr>
            <w:top w:val="none" w:sz="0" w:space="0" w:color="auto"/>
            <w:left w:val="none" w:sz="0" w:space="0" w:color="auto"/>
            <w:bottom w:val="none" w:sz="0" w:space="0" w:color="auto"/>
            <w:right w:val="none" w:sz="0" w:space="0" w:color="auto"/>
          </w:divBdr>
        </w:div>
        <w:div w:id="1618367212">
          <w:marLeft w:val="619"/>
          <w:marRight w:val="0"/>
          <w:marTop w:val="0"/>
          <w:marBottom w:val="60"/>
          <w:divBdr>
            <w:top w:val="none" w:sz="0" w:space="0" w:color="auto"/>
            <w:left w:val="none" w:sz="0" w:space="0" w:color="auto"/>
            <w:bottom w:val="none" w:sz="0" w:space="0" w:color="auto"/>
            <w:right w:val="none" w:sz="0" w:space="0" w:color="auto"/>
          </w:divBdr>
        </w:div>
      </w:divsChild>
    </w:div>
    <w:div w:id="1040201760">
      <w:bodyDiv w:val="1"/>
      <w:marLeft w:val="0"/>
      <w:marRight w:val="0"/>
      <w:marTop w:val="0"/>
      <w:marBottom w:val="0"/>
      <w:divBdr>
        <w:top w:val="none" w:sz="0" w:space="0" w:color="auto"/>
        <w:left w:val="none" w:sz="0" w:space="0" w:color="auto"/>
        <w:bottom w:val="none" w:sz="0" w:space="0" w:color="auto"/>
        <w:right w:val="none" w:sz="0" w:space="0" w:color="auto"/>
      </w:divBdr>
    </w:div>
    <w:div w:id="1061635312">
      <w:bodyDiv w:val="1"/>
      <w:marLeft w:val="0"/>
      <w:marRight w:val="0"/>
      <w:marTop w:val="0"/>
      <w:marBottom w:val="0"/>
      <w:divBdr>
        <w:top w:val="none" w:sz="0" w:space="0" w:color="auto"/>
        <w:left w:val="none" w:sz="0" w:space="0" w:color="auto"/>
        <w:bottom w:val="none" w:sz="0" w:space="0" w:color="auto"/>
        <w:right w:val="none" w:sz="0" w:space="0" w:color="auto"/>
      </w:divBdr>
    </w:div>
    <w:div w:id="1117456266">
      <w:bodyDiv w:val="1"/>
      <w:marLeft w:val="0"/>
      <w:marRight w:val="0"/>
      <w:marTop w:val="0"/>
      <w:marBottom w:val="0"/>
      <w:divBdr>
        <w:top w:val="none" w:sz="0" w:space="0" w:color="auto"/>
        <w:left w:val="none" w:sz="0" w:space="0" w:color="auto"/>
        <w:bottom w:val="none" w:sz="0" w:space="0" w:color="auto"/>
        <w:right w:val="none" w:sz="0" w:space="0" w:color="auto"/>
      </w:divBdr>
      <w:divsChild>
        <w:div w:id="1121530118">
          <w:marLeft w:val="446"/>
          <w:marRight w:val="0"/>
          <w:marTop w:val="0"/>
          <w:marBottom w:val="0"/>
          <w:divBdr>
            <w:top w:val="none" w:sz="0" w:space="0" w:color="auto"/>
            <w:left w:val="none" w:sz="0" w:space="0" w:color="auto"/>
            <w:bottom w:val="none" w:sz="0" w:space="0" w:color="auto"/>
            <w:right w:val="none" w:sz="0" w:space="0" w:color="auto"/>
          </w:divBdr>
        </w:div>
      </w:divsChild>
    </w:div>
    <w:div w:id="1191838401">
      <w:bodyDiv w:val="1"/>
      <w:marLeft w:val="0"/>
      <w:marRight w:val="0"/>
      <w:marTop w:val="0"/>
      <w:marBottom w:val="0"/>
      <w:divBdr>
        <w:top w:val="none" w:sz="0" w:space="0" w:color="auto"/>
        <w:left w:val="none" w:sz="0" w:space="0" w:color="auto"/>
        <w:bottom w:val="none" w:sz="0" w:space="0" w:color="auto"/>
        <w:right w:val="none" w:sz="0" w:space="0" w:color="auto"/>
      </w:divBdr>
    </w:div>
    <w:div w:id="1205142789">
      <w:bodyDiv w:val="1"/>
      <w:marLeft w:val="0"/>
      <w:marRight w:val="0"/>
      <w:marTop w:val="0"/>
      <w:marBottom w:val="0"/>
      <w:divBdr>
        <w:top w:val="none" w:sz="0" w:space="0" w:color="auto"/>
        <w:left w:val="none" w:sz="0" w:space="0" w:color="auto"/>
        <w:bottom w:val="none" w:sz="0" w:space="0" w:color="auto"/>
        <w:right w:val="none" w:sz="0" w:space="0" w:color="auto"/>
      </w:divBdr>
      <w:divsChild>
        <w:div w:id="418674733">
          <w:marLeft w:val="446"/>
          <w:marRight w:val="0"/>
          <w:marTop w:val="0"/>
          <w:marBottom w:val="0"/>
          <w:divBdr>
            <w:top w:val="none" w:sz="0" w:space="0" w:color="auto"/>
            <w:left w:val="none" w:sz="0" w:space="0" w:color="auto"/>
            <w:bottom w:val="none" w:sz="0" w:space="0" w:color="auto"/>
            <w:right w:val="none" w:sz="0" w:space="0" w:color="auto"/>
          </w:divBdr>
        </w:div>
        <w:div w:id="456802217">
          <w:marLeft w:val="446"/>
          <w:marRight w:val="0"/>
          <w:marTop w:val="0"/>
          <w:marBottom w:val="0"/>
          <w:divBdr>
            <w:top w:val="none" w:sz="0" w:space="0" w:color="auto"/>
            <w:left w:val="none" w:sz="0" w:space="0" w:color="auto"/>
            <w:bottom w:val="none" w:sz="0" w:space="0" w:color="auto"/>
            <w:right w:val="none" w:sz="0" w:space="0" w:color="auto"/>
          </w:divBdr>
        </w:div>
        <w:div w:id="582489961">
          <w:marLeft w:val="446"/>
          <w:marRight w:val="0"/>
          <w:marTop w:val="0"/>
          <w:marBottom w:val="0"/>
          <w:divBdr>
            <w:top w:val="none" w:sz="0" w:space="0" w:color="auto"/>
            <w:left w:val="none" w:sz="0" w:space="0" w:color="auto"/>
            <w:bottom w:val="none" w:sz="0" w:space="0" w:color="auto"/>
            <w:right w:val="none" w:sz="0" w:space="0" w:color="auto"/>
          </w:divBdr>
        </w:div>
        <w:div w:id="597640346">
          <w:marLeft w:val="446"/>
          <w:marRight w:val="0"/>
          <w:marTop w:val="0"/>
          <w:marBottom w:val="0"/>
          <w:divBdr>
            <w:top w:val="none" w:sz="0" w:space="0" w:color="auto"/>
            <w:left w:val="none" w:sz="0" w:space="0" w:color="auto"/>
            <w:bottom w:val="none" w:sz="0" w:space="0" w:color="auto"/>
            <w:right w:val="none" w:sz="0" w:space="0" w:color="auto"/>
          </w:divBdr>
        </w:div>
        <w:div w:id="604076738">
          <w:marLeft w:val="446"/>
          <w:marRight w:val="0"/>
          <w:marTop w:val="0"/>
          <w:marBottom w:val="0"/>
          <w:divBdr>
            <w:top w:val="none" w:sz="0" w:space="0" w:color="auto"/>
            <w:left w:val="none" w:sz="0" w:space="0" w:color="auto"/>
            <w:bottom w:val="none" w:sz="0" w:space="0" w:color="auto"/>
            <w:right w:val="none" w:sz="0" w:space="0" w:color="auto"/>
          </w:divBdr>
        </w:div>
        <w:div w:id="629898743">
          <w:marLeft w:val="446"/>
          <w:marRight w:val="0"/>
          <w:marTop w:val="0"/>
          <w:marBottom w:val="0"/>
          <w:divBdr>
            <w:top w:val="none" w:sz="0" w:space="0" w:color="auto"/>
            <w:left w:val="none" w:sz="0" w:space="0" w:color="auto"/>
            <w:bottom w:val="none" w:sz="0" w:space="0" w:color="auto"/>
            <w:right w:val="none" w:sz="0" w:space="0" w:color="auto"/>
          </w:divBdr>
        </w:div>
        <w:div w:id="644357327">
          <w:marLeft w:val="446"/>
          <w:marRight w:val="0"/>
          <w:marTop w:val="0"/>
          <w:marBottom w:val="0"/>
          <w:divBdr>
            <w:top w:val="none" w:sz="0" w:space="0" w:color="auto"/>
            <w:left w:val="none" w:sz="0" w:space="0" w:color="auto"/>
            <w:bottom w:val="none" w:sz="0" w:space="0" w:color="auto"/>
            <w:right w:val="none" w:sz="0" w:space="0" w:color="auto"/>
          </w:divBdr>
        </w:div>
        <w:div w:id="1020010437">
          <w:marLeft w:val="446"/>
          <w:marRight w:val="0"/>
          <w:marTop w:val="0"/>
          <w:marBottom w:val="0"/>
          <w:divBdr>
            <w:top w:val="none" w:sz="0" w:space="0" w:color="auto"/>
            <w:left w:val="none" w:sz="0" w:space="0" w:color="auto"/>
            <w:bottom w:val="none" w:sz="0" w:space="0" w:color="auto"/>
            <w:right w:val="none" w:sz="0" w:space="0" w:color="auto"/>
          </w:divBdr>
        </w:div>
        <w:div w:id="1555501868">
          <w:marLeft w:val="446"/>
          <w:marRight w:val="0"/>
          <w:marTop w:val="0"/>
          <w:marBottom w:val="0"/>
          <w:divBdr>
            <w:top w:val="none" w:sz="0" w:space="0" w:color="auto"/>
            <w:left w:val="none" w:sz="0" w:space="0" w:color="auto"/>
            <w:bottom w:val="none" w:sz="0" w:space="0" w:color="auto"/>
            <w:right w:val="none" w:sz="0" w:space="0" w:color="auto"/>
          </w:divBdr>
        </w:div>
        <w:div w:id="1650675421">
          <w:marLeft w:val="446"/>
          <w:marRight w:val="0"/>
          <w:marTop w:val="0"/>
          <w:marBottom w:val="0"/>
          <w:divBdr>
            <w:top w:val="none" w:sz="0" w:space="0" w:color="auto"/>
            <w:left w:val="none" w:sz="0" w:space="0" w:color="auto"/>
            <w:bottom w:val="none" w:sz="0" w:space="0" w:color="auto"/>
            <w:right w:val="none" w:sz="0" w:space="0" w:color="auto"/>
          </w:divBdr>
        </w:div>
        <w:div w:id="1814059436">
          <w:marLeft w:val="446"/>
          <w:marRight w:val="0"/>
          <w:marTop w:val="0"/>
          <w:marBottom w:val="0"/>
          <w:divBdr>
            <w:top w:val="none" w:sz="0" w:space="0" w:color="auto"/>
            <w:left w:val="none" w:sz="0" w:space="0" w:color="auto"/>
            <w:bottom w:val="none" w:sz="0" w:space="0" w:color="auto"/>
            <w:right w:val="none" w:sz="0" w:space="0" w:color="auto"/>
          </w:divBdr>
        </w:div>
        <w:div w:id="1914579452">
          <w:marLeft w:val="446"/>
          <w:marRight w:val="0"/>
          <w:marTop w:val="0"/>
          <w:marBottom w:val="0"/>
          <w:divBdr>
            <w:top w:val="none" w:sz="0" w:space="0" w:color="auto"/>
            <w:left w:val="none" w:sz="0" w:space="0" w:color="auto"/>
            <w:bottom w:val="none" w:sz="0" w:space="0" w:color="auto"/>
            <w:right w:val="none" w:sz="0" w:space="0" w:color="auto"/>
          </w:divBdr>
        </w:div>
      </w:divsChild>
    </w:div>
    <w:div w:id="1208181951">
      <w:bodyDiv w:val="1"/>
      <w:marLeft w:val="0"/>
      <w:marRight w:val="0"/>
      <w:marTop w:val="0"/>
      <w:marBottom w:val="0"/>
      <w:divBdr>
        <w:top w:val="none" w:sz="0" w:space="0" w:color="auto"/>
        <w:left w:val="none" w:sz="0" w:space="0" w:color="auto"/>
        <w:bottom w:val="none" w:sz="0" w:space="0" w:color="auto"/>
        <w:right w:val="none" w:sz="0" w:space="0" w:color="auto"/>
      </w:divBdr>
    </w:div>
    <w:div w:id="1267079594">
      <w:bodyDiv w:val="1"/>
      <w:marLeft w:val="0"/>
      <w:marRight w:val="0"/>
      <w:marTop w:val="0"/>
      <w:marBottom w:val="0"/>
      <w:divBdr>
        <w:top w:val="none" w:sz="0" w:space="0" w:color="auto"/>
        <w:left w:val="none" w:sz="0" w:space="0" w:color="auto"/>
        <w:bottom w:val="none" w:sz="0" w:space="0" w:color="auto"/>
        <w:right w:val="none" w:sz="0" w:space="0" w:color="auto"/>
      </w:divBdr>
    </w:div>
    <w:div w:id="1282415309">
      <w:bodyDiv w:val="1"/>
      <w:marLeft w:val="0"/>
      <w:marRight w:val="0"/>
      <w:marTop w:val="0"/>
      <w:marBottom w:val="0"/>
      <w:divBdr>
        <w:top w:val="none" w:sz="0" w:space="0" w:color="auto"/>
        <w:left w:val="none" w:sz="0" w:space="0" w:color="auto"/>
        <w:bottom w:val="none" w:sz="0" w:space="0" w:color="auto"/>
        <w:right w:val="none" w:sz="0" w:space="0" w:color="auto"/>
      </w:divBdr>
      <w:divsChild>
        <w:div w:id="401831596">
          <w:marLeft w:val="619"/>
          <w:marRight w:val="0"/>
          <w:marTop w:val="0"/>
          <w:marBottom w:val="60"/>
          <w:divBdr>
            <w:top w:val="none" w:sz="0" w:space="0" w:color="auto"/>
            <w:left w:val="none" w:sz="0" w:space="0" w:color="auto"/>
            <w:bottom w:val="none" w:sz="0" w:space="0" w:color="auto"/>
            <w:right w:val="none" w:sz="0" w:space="0" w:color="auto"/>
          </w:divBdr>
        </w:div>
        <w:div w:id="866526545">
          <w:marLeft w:val="619"/>
          <w:marRight w:val="0"/>
          <w:marTop w:val="0"/>
          <w:marBottom w:val="60"/>
          <w:divBdr>
            <w:top w:val="none" w:sz="0" w:space="0" w:color="auto"/>
            <w:left w:val="none" w:sz="0" w:space="0" w:color="auto"/>
            <w:bottom w:val="none" w:sz="0" w:space="0" w:color="auto"/>
            <w:right w:val="none" w:sz="0" w:space="0" w:color="auto"/>
          </w:divBdr>
        </w:div>
        <w:div w:id="1066411800">
          <w:marLeft w:val="619"/>
          <w:marRight w:val="0"/>
          <w:marTop w:val="0"/>
          <w:marBottom w:val="60"/>
          <w:divBdr>
            <w:top w:val="none" w:sz="0" w:space="0" w:color="auto"/>
            <w:left w:val="none" w:sz="0" w:space="0" w:color="auto"/>
            <w:bottom w:val="none" w:sz="0" w:space="0" w:color="auto"/>
            <w:right w:val="none" w:sz="0" w:space="0" w:color="auto"/>
          </w:divBdr>
        </w:div>
        <w:div w:id="1636448907">
          <w:marLeft w:val="619"/>
          <w:marRight w:val="0"/>
          <w:marTop w:val="0"/>
          <w:marBottom w:val="60"/>
          <w:divBdr>
            <w:top w:val="none" w:sz="0" w:space="0" w:color="auto"/>
            <w:left w:val="none" w:sz="0" w:space="0" w:color="auto"/>
            <w:bottom w:val="none" w:sz="0" w:space="0" w:color="auto"/>
            <w:right w:val="none" w:sz="0" w:space="0" w:color="auto"/>
          </w:divBdr>
        </w:div>
        <w:div w:id="1676609449">
          <w:marLeft w:val="619"/>
          <w:marRight w:val="0"/>
          <w:marTop w:val="0"/>
          <w:marBottom w:val="60"/>
          <w:divBdr>
            <w:top w:val="none" w:sz="0" w:space="0" w:color="auto"/>
            <w:left w:val="none" w:sz="0" w:space="0" w:color="auto"/>
            <w:bottom w:val="none" w:sz="0" w:space="0" w:color="auto"/>
            <w:right w:val="none" w:sz="0" w:space="0" w:color="auto"/>
          </w:divBdr>
        </w:div>
        <w:div w:id="1916472450">
          <w:marLeft w:val="619"/>
          <w:marRight w:val="0"/>
          <w:marTop w:val="0"/>
          <w:marBottom w:val="60"/>
          <w:divBdr>
            <w:top w:val="none" w:sz="0" w:space="0" w:color="auto"/>
            <w:left w:val="none" w:sz="0" w:space="0" w:color="auto"/>
            <w:bottom w:val="none" w:sz="0" w:space="0" w:color="auto"/>
            <w:right w:val="none" w:sz="0" w:space="0" w:color="auto"/>
          </w:divBdr>
        </w:div>
      </w:divsChild>
    </w:div>
    <w:div w:id="1285113512">
      <w:bodyDiv w:val="1"/>
      <w:marLeft w:val="0"/>
      <w:marRight w:val="0"/>
      <w:marTop w:val="0"/>
      <w:marBottom w:val="0"/>
      <w:divBdr>
        <w:top w:val="none" w:sz="0" w:space="0" w:color="auto"/>
        <w:left w:val="none" w:sz="0" w:space="0" w:color="auto"/>
        <w:bottom w:val="none" w:sz="0" w:space="0" w:color="auto"/>
        <w:right w:val="none" w:sz="0" w:space="0" w:color="auto"/>
      </w:divBdr>
      <w:divsChild>
        <w:div w:id="29229423">
          <w:marLeft w:val="720"/>
          <w:marRight w:val="0"/>
          <w:marTop w:val="0"/>
          <w:marBottom w:val="0"/>
          <w:divBdr>
            <w:top w:val="none" w:sz="0" w:space="0" w:color="auto"/>
            <w:left w:val="none" w:sz="0" w:space="0" w:color="auto"/>
            <w:bottom w:val="none" w:sz="0" w:space="0" w:color="auto"/>
            <w:right w:val="none" w:sz="0" w:space="0" w:color="auto"/>
          </w:divBdr>
        </w:div>
        <w:div w:id="163787559">
          <w:marLeft w:val="720"/>
          <w:marRight w:val="0"/>
          <w:marTop w:val="0"/>
          <w:marBottom w:val="0"/>
          <w:divBdr>
            <w:top w:val="none" w:sz="0" w:space="0" w:color="auto"/>
            <w:left w:val="none" w:sz="0" w:space="0" w:color="auto"/>
            <w:bottom w:val="none" w:sz="0" w:space="0" w:color="auto"/>
            <w:right w:val="none" w:sz="0" w:space="0" w:color="auto"/>
          </w:divBdr>
        </w:div>
        <w:div w:id="260839237">
          <w:marLeft w:val="720"/>
          <w:marRight w:val="0"/>
          <w:marTop w:val="0"/>
          <w:marBottom w:val="0"/>
          <w:divBdr>
            <w:top w:val="none" w:sz="0" w:space="0" w:color="auto"/>
            <w:left w:val="none" w:sz="0" w:space="0" w:color="auto"/>
            <w:bottom w:val="none" w:sz="0" w:space="0" w:color="auto"/>
            <w:right w:val="none" w:sz="0" w:space="0" w:color="auto"/>
          </w:divBdr>
        </w:div>
        <w:div w:id="324826390">
          <w:marLeft w:val="720"/>
          <w:marRight w:val="0"/>
          <w:marTop w:val="0"/>
          <w:marBottom w:val="0"/>
          <w:divBdr>
            <w:top w:val="none" w:sz="0" w:space="0" w:color="auto"/>
            <w:left w:val="none" w:sz="0" w:space="0" w:color="auto"/>
            <w:bottom w:val="none" w:sz="0" w:space="0" w:color="auto"/>
            <w:right w:val="none" w:sz="0" w:space="0" w:color="auto"/>
          </w:divBdr>
        </w:div>
        <w:div w:id="590624601">
          <w:marLeft w:val="720"/>
          <w:marRight w:val="0"/>
          <w:marTop w:val="0"/>
          <w:marBottom w:val="0"/>
          <w:divBdr>
            <w:top w:val="none" w:sz="0" w:space="0" w:color="auto"/>
            <w:left w:val="none" w:sz="0" w:space="0" w:color="auto"/>
            <w:bottom w:val="none" w:sz="0" w:space="0" w:color="auto"/>
            <w:right w:val="none" w:sz="0" w:space="0" w:color="auto"/>
          </w:divBdr>
        </w:div>
        <w:div w:id="886837463">
          <w:marLeft w:val="720"/>
          <w:marRight w:val="0"/>
          <w:marTop w:val="0"/>
          <w:marBottom w:val="0"/>
          <w:divBdr>
            <w:top w:val="none" w:sz="0" w:space="0" w:color="auto"/>
            <w:left w:val="none" w:sz="0" w:space="0" w:color="auto"/>
            <w:bottom w:val="none" w:sz="0" w:space="0" w:color="auto"/>
            <w:right w:val="none" w:sz="0" w:space="0" w:color="auto"/>
          </w:divBdr>
        </w:div>
        <w:div w:id="892277173">
          <w:marLeft w:val="720"/>
          <w:marRight w:val="0"/>
          <w:marTop w:val="0"/>
          <w:marBottom w:val="0"/>
          <w:divBdr>
            <w:top w:val="none" w:sz="0" w:space="0" w:color="auto"/>
            <w:left w:val="none" w:sz="0" w:space="0" w:color="auto"/>
            <w:bottom w:val="none" w:sz="0" w:space="0" w:color="auto"/>
            <w:right w:val="none" w:sz="0" w:space="0" w:color="auto"/>
          </w:divBdr>
        </w:div>
        <w:div w:id="973606111">
          <w:marLeft w:val="720"/>
          <w:marRight w:val="0"/>
          <w:marTop w:val="0"/>
          <w:marBottom w:val="0"/>
          <w:divBdr>
            <w:top w:val="none" w:sz="0" w:space="0" w:color="auto"/>
            <w:left w:val="none" w:sz="0" w:space="0" w:color="auto"/>
            <w:bottom w:val="none" w:sz="0" w:space="0" w:color="auto"/>
            <w:right w:val="none" w:sz="0" w:space="0" w:color="auto"/>
          </w:divBdr>
        </w:div>
        <w:div w:id="1095830873">
          <w:marLeft w:val="720"/>
          <w:marRight w:val="0"/>
          <w:marTop w:val="0"/>
          <w:marBottom w:val="0"/>
          <w:divBdr>
            <w:top w:val="none" w:sz="0" w:space="0" w:color="auto"/>
            <w:left w:val="none" w:sz="0" w:space="0" w:color="auto"/>
            <w:bottom w:val="none" w:sz="0" w:space="0" w:color="auto"/>
            <w:right w:val="none" w:sz="0" w:space="0" w:color="auto"/>
          </w:divBdr>
        </w:div>
        <w:div w:id="1190610664">
          <w:marLeft w:val="720"/>
          <w:marRight w:val="0"/>
          <w:marTop w:val="0"/>
          <w:marBottom w:val="0"/>
          <w:divBdr>
            <w:top w:val="none" w:sz="0" w:space="0" w:color="auto"/>
            <w:left w:val="none" w:sz="0" w:space="0" w:color="auto"/>
            <w:bottom w:val="none" w:sz="0" w:space="0" w:color="auto"/>
            <w:right w:val="none" w:sz="0" w:space="0" w:color="auto"/>
          </w:divBdr>
        </w:div>
        <w:div w:id="1422797172">
          <w:marLeft w:val="720"/>
          <w:marRight w:val="0"/>
          <w:marTop w:val="0"/>
          <w:marBottom w:val="0"/>
          <w:divBdr>
            <w:top w:val="none" w:sz="0" w:space="0" w:color="auto"/>
            <w:left w:val="none" w:sz="0" w:space="0" w:color="auto"/>
            <w:bottom w:val="none" w:sz="0" w:space="0" w:color="auto"/>
            <w:right w:val="none" w:sz="0" w:space="0" w:color="auto"/>
          </w:divBdr>
        </w:div>
        <w:div w:id="1615988530">
          <w:marLeft w:val="1742"/>
          <w:marRight w:val="0"/>
          <w:marTop w:val="0"/>
          <w:marBottom w:val="0"/>
          <w:divBdr>
            <w:top w:val="none" w:sz="0" w:space="0" w:color="auto"/>
            <w:left w:val="none" w:sz="0" w:space="0" w:color="auto"/>
            <w:bottom w:val="none" w:sz="0" w:space="0" w:color="auto"/>
            <w:right w:val="none" w:sz="0" w:space="0" w:color="auto"/>
          </w:divBdr>
        </w:div>
        <w:div w:id="1693451973">
          <w:marLeft w:val="720"/>
          <w:marRight w:val="0"/>
          <w:marTop w:val="0"/>
          <w:marBottom w:val="0"/>
          <w:divBdr>
            <w:top w:val="none" w:sz="0" w:space="0" w:color="auto"/>
            <w:left w:val="none" w:sz="0" w:space="0" w:color="auto"/>
            <w:bottom w:val="none" w:sz="0" w:space="0" w:color="auto"/>
            <w:right w:val="none" w:sz="0" w:space="0" w:color="auto"/>
          </w:divBdr>
        </w:div>
        <w:div w:id="1714114266">
          <w:marLeft w:val="720"/>
          <w:marRight w:val="0"/>
          <w:marTop w:val="0"/>
          <w:marBottom w:val="0"/>
          <w:divBdr>
            <w:top w:val="none" w:sz="0" w:space="0" w:color="auto"/>
            <w:left w:val="none" w:sz="0" w:space="0" w:color="auto"/>
            <w:bottom w:val="none" w:sz="0" w:space="0" w:color="auto"/>
            <w:right w:val="none" w:sz="0" w:space="0" w:color="auto"/>
          </w:divBdr>
        </w:div>
        <w:div w:id="1797599384">
          <w:marLeft w:val="1742"/>
          <w:marRight w:val="0"/>
          <w:marTop w:val="0"/>
          <w:marBottom w:val="0"/>
          <w:divBdr>
            <w:top w:val="none" w:sz="0" w:space="0" w:color="auto"/>
            <w:left w:val="none" w:sz="0" w:space="0" w:color="auto"/>
            <w:bottom w:val="none" w:sz="0" w:space="0" w:color="auto"/>
            <w:right w:val="none" w:sz="0" w:space="0" w:color="auto"/>
          </w:divBdr>
        </w:div>
        <w:div w:id="2064979724">
          <w:marLeft w:val="720"/>
          <w:marRight w:val="0"/>
          <w:marTop w:val="0"/>
          <w:marBottom w:val="0"/>
          <w:divBdr>
            <w:top w:val="none" w:sz="0" w:space="0" w:color="auto"/>
            <w:left w:val="none" w:sz="0" w:space="0" w:color="auto"/>
            <w:bottom w:val="none" w:sz="0" w:space="0" w:color="auto"/>
            <w:right w:val="none" w:sz="0" w:space="0" w:color="auto"/>
          </w:divBdr>
        </w:div>
      </w:divsChild>
    </w:div>
    <w:div w:id="1305084525">
      <w:bodyDiv w:val="1"/>
      <w:marLeft w:val="0"/>
      <w:marRight w:val="0"/>
      <w:marTop w:val="0"/>
      <w:marBottom w:val="0"/>
      <w:divBdr>
        <w:top w:val="none" w:sz="0" w:space="0" w:color="auto"/>
        <w:left w:val="none" w:sz="0" w:space="0" w:color="auto"/>
        <w:bottom w:val="none" w:sz="0" w:space="0" w:color="auto"/>
        <w:right w:val="none" w:sz="0" w:space="0" w:color="auto"/>
      </w:divBdr>
    </w:div>
    <w:div w:id="1313407806">
      <w:bodyDiv w:val="1"/>
      <w:marLeft w:val="0"/>
      <w:marRight w:val="0"/>
      <w:marTop w:val="0"/>
      <w:marBottom w:val="0"/>
      <w:divBdr>
        <w:top w:val="none" w:sz="0" w:space="0" w:color="auto"/>
        <w:left w:val="none" w:sz="0" w:space="0" w:color="auto"/>
        <w:bottom w:val="none" w:sz="0" w:space="0" w:color="auto"/>
        <w:right w:val="none" w:sz="0" w:space="0" w:color="auto"/>
      </w:divBdr>
      <w:divsChild>
        <w:div w:id="460416010">
          <w:marLeft w:val="446"/>
          <w:marRight w:val="0"/>
          <w:marTop w:val="0"/>
          <w:marBottom w:val="0"/>
          <w:divBdr>
            <w:top w:val="none" w:sz="0" w:space="0" w:color="auto"/>
            <w:left w:val="none" w:sz="0" w:space="0" w:color="auto"/>
            <w:bottom w:val="none" w:sz="0" w:space="0" w:color="auto"/>
            <w:right w:val="none" w:sz="0" w:space="0" w:color="auto"/>
          </w:divBdr>
        </w:div>
        <w:div w:id="706222433">
          <w:marLeft w:val="446"/>
          <w:marRight w:val="0"/>
          <w:marTop w:val="120"/>
          <w:marBottom w:val="120"/>
          <w:divBdr>
            <w:top w:val="none" w:sz="0" w:space="0" w:color="auto"/>
            <w:left w:val="none" w:sz="0" w:space="0" w:color="auto"/>
            <w:bottom w:val="none" w:sz="0" w:space="0" w:color="auto"/>
            <w:right w:val="none" w:sz="0" w:space="0" w:color="auto"/>
          </w:divBdr>
        </w:div>
        <w:div w:id="913510213">
          <w:marLeft w:val="446"/>
          <w:marRight w:val="0"/>
          <w:marTop w:val="120"/>
          <w:marBottom w:val="120"/>
          <w:divBdr>
            <w:top w:val="none" w:sz="0" w:space="0" w:color="auto"/>
            <w:left w:val="none" w:sz="0" w:space="0" w:color="auto"/>
            <w:bottom w:val="none" w:sz="0" w:space="0" w:color="auto"/>
            <w:right w:val="none" w:sz="0" w:space="0" w:color="auto"/>
          </w:divBdr>
        </w:div>
        <w:div w:id="1096290562">
          <w:marLeft w:val="446"/>
          <w:marRight w:val="0"/>
          <w:marTop w:val="0"/>
          <w:marBottom w:val="0"/>
          <w:divBdr>
            <w:top w:val="none" w:sz="0" w:space="0" w:color="auto"/>
            <w:left w:val="none" w:sz="0" w:space="0" w:color="auto"/>
            <w:bottom w:val="none" w:sz="0" w:space="0" w:color="auto"/>
            <w:right w:val="none" w:sz="0" w:space="0" w:color="auto"/>
          </w:divBdr>
        </w:div>
        <w:div w:id="1129784811">
          <w:marLeft w:val="446"/>
          <w:marRight w:val="0"/>
          <w:marTop w:val="0"/>
          <w:marBottom w:val="0"/>
          <w:divBdr>
            <w:top w:val="none" w:sz="0" w:space="0" w:color="auto"/>
            <w:left w:val="none" w:sz="0" w:space="0" w:color="auto"/>
            <w:bottom w:val="none" w:sz="0" w:space="0" w:color="auto"/>
            <w:right w:val="none" w:sz="0" w:space="0" w:color="auto"/>
          </w:divBdr>
        </w:div>
        <w:div w:id="1669483701">
          <w:marLeft w:val="446"/>
          <w:marRight w:val="0"/>
          <w:marTop w:val="0"/>
          <w:marBottom w:val="0"/>
          <w:divBdr>
            <w:top w:val="none" w:sz="0" w:space="0" w:color="auto"/>
            <w:left w:val="none" w:sz="0" w:space="0" w:color="auto"/>
            <w:bottom w:val="none" w:sz="0" w:space="0" w:color="auto"/>
            <w:right w:val="none" w:sz="0" w:space="0" w:color="auto"/>
          </w:divBdr>
        </w:div>
        <w:div w:id="1811360507">
          <w:marLeft w:val="446"/>
          <w:marRight w:val="0"/>
          <w:marTop w:val="0"/>
          <w:marBottom w:val="0"/>
          <w:divBdr>
            <w:top w:val="none" w:sz="0" w:space="0" w:color="auto"/>
            <w:left w:val="none" w:sz="0" w:space="0" w:color="auto"/>
            <w:bottom w:val="none" w:sz="0" w:space="0" w:color="auto"/>
            <w:right w:val="none" w:sz="0" w:space="0" w:color="auto"/>
          </w:divBdr>
        </w:div>
        <w:div w:id="1871147091">
          <w:marLeft w:val="446"/>
          <w:marRight w:val="0"/>
          <w:marTop w:val="0"/>
          <w:marBottom w:val="0"/>
          <w:divBdr>
            <w:top w:val="none" w:sz="0" w:space="0" w:color="auto"/>
            <w:left w:val="none" w:sz="0" w:space="0" w:color="auto"/>
            <w:bottom w:val="none" w:sz="0" w:space="0" w:color="auto"/>
            <w:right w:val="none" w:sz="0" w:space="0" w:color="auto"/>
          </w:divBdr>
        </w:div>
        <w:div w:id="1990984217">
          <w:marLeft w:val="446"/>
          <w:marRight w:val="0"/>
          <w:marTop w:val="0"/>
          <w:marBottom w:val="0"/>
          <w:divBdr>
            <w:top w:val="none" w:sz="0" w:space="0" w:color="auto"/>
            <w:left w:val="none" w:sz="0" w:space="0" w:color="auto"/>
            <w:bottom w:val="none" w:sz="0" w:space="0" w:color="auto"/>
            <w:right w:val="none" w:sz="0" w:space="0" w:color="auto"/>
          </w:divBdr>
        </w:div>
      </w:divsChild>
    </w:div>
    <w:div w:id="1461262134">
      <w:bodyDiv w:val="1"/>
      <w:marLeft w:val="0"/>
      <w:marRight w:val="0"/>
      <w:marTop w:val="0"/>
      <w:marBottom w:val="0"/>
      <w:divBdr>
        <w:top w:val="none" w:sz="0" w:space="0" w:color="auto"/>
        <w:left w:val="none" w:sz="0" w:space="0" w:color="auto"/>
        <w:bottom w:val="none" w:sz="0" w:space="0" w:color="auto"/>
        <w:right w:val="none" w:sz="0" w:space="0" w:color="auto"/>
      </w:divBdr>
      <w:divsChild>
        <w:div w:id="13576781">
          <w:marLeft w:val="1555"/>
          <w:marRight w:val="0"/>
          <w:marTop w:val="0"/>
          <w:marBottom w:val="0"/>
          <w:divBdr>
            <w:top w:val="none" w:sz="0" w:space="0" w:color="auto"/>
            <w:left w:val="none" w:sz="0" w:space="0" w:color="auto"/>
            <w:bottom w:val="none" w:sz="0" w:space="0" w:color="auto"/>
            <w:right w:val="none" w:sz="0" w:space="0" w:color="auto"/>
          </w:divBdr>
        </w:div>
        <w:div w:id="637227877">
          <w:marLeft w:val="547"/>
          <w:marRight w:val="0"/>
          <w:marTop w:val="0"/>
          <w:marBottom w:val="0"/>
          <w:divBdr>
            <w:top w:val="none" w:sz="0" w:space="0" w:color="auto"/>
            <w:left w:val="none" w:sz="0" w:space="0" w:color="auto"/>
            <w:bottom w:val="none" w:sz="0" w:space="0" w:color="auto"/>
            <w:right w:val="none" w:sz="0" w:space="0" w:color="auto"/>
          </w:divBdr>
        </w:div>
        <w:div w:id="892807828">
          <w:marLeft w:val="547"/>
          <w:marRight w:val="0"/>
          <w:marTop w:val="0"/>
          <w:marBottom w:val="0"/>
          <w:divBdr>
            <w:top w:val="none" w:sz="0" w:space="0" w:color="auto"/>
            <w:left w:val="none" w:sz="0" w:space="0" w:color="auto"/>
            <w:bottom w:val="none" w:sz="0" w:space="0" w:color="auto"/>
            <w:right w:val="none" w:sz="0" w:space="0" w:color="auto"/>
          </w:divBdr>
        </w:div>
        <w:div w:id="980035560">
          <w:marLeft w:val="547"/>
          <w:marRight w:val="0"/>
          <w:marTop w:val="0"/>
          <w:marBottom w:val="0"/>
          <w:divBdr>
            <w:top w:val="none" w:sz="0" w:space="0" w:color="auto"/>
            <w:left w:val="none" w:sz="0" w:space="0" w:color="auto"/>
            <w:bottom w:val="none" w:sz="0" w:space="0" w:color="auto"/>
            <w:right w:val="none" w:sz="0" w:space="0" w:color="auto"/>
          </w:divBdr>
        </w:div>
        <w:div w:id="1852600745">
          <w:marLeft w:val="446"/>
          <w:marRight w:val="0"/>
          <w:marTop w:val="0"/>
          <w:marBottom w:val="0"/>
          <w:divBdr>
            <w:top w:val="none" w:sz="0" w:space="0" w:color="auto"/>
            <w:left w:val="none" w:sz="0" w:space="0" w:color="auto"/>
            <w:bottom w:val="none" w:sz="0" w:space="0" w:color="auto"/>
            <w:right w:val="none" w:sz="0" w:space="0" w:color="auto"/>
          </w:divBdr>
        </w:div>
        <w:div w:id="2028864774">
          <w:marLeft w:val="547"/>
          <w:marRight w:val="0"/>
          <w:marTop w:val="0"/>
          <w:marBottom w:val="0"/>
          <w:divBdr>
            <w:top w:val="none" w:sz="0" w:space="0" w:color="auto"/>
            <w:left w:val="none" w:sz="0" w:space="0" w:color="auto"/>
            <w:bottom w:val="none" w:sz="0" w:space="0" w:color="auto"/>
            <w:right w:val="none" w:sz="0" w:space="0" w:color="auto"/>
          </w:divBdr>
        </w:div>
      </w:divsChild>
    </w:div>
    <w:div w:id="1478500182">
      <w:bodyDiv w:val="1"/>
      <w:marLeft w:val="0"/>
      <w:marRight w:val="0"/>
      <w:marTop w:val="0"/>
      <w:marBottom w:val="0"/>
      <w:divBdr>
        <w:top w:val="none" w:sz="0" w:space="0" w:color="auto"/>
        <w:left w:val="none" w:sz="0" w:space="0" w:color="auto"/>
        <w:bottom w:val="none" w:sz="0" w:space="0" w:color="auto"/>
        <w:right w:val="none" w:sz="0" w:space="0" w:color="auto"/>
      </w:divBdr>
      <w:divsChild>
        <w:div w:id="755589573">
          <w:marLeft w:val="619"/>
          <w:marRight w:val="0"/>
          <w:marTop w:val="0"/>
          <w:marBottom w:val="60"/>
          <w:divBdr>
            <w:top w:val="none" w:sz="0" w:space="0" w:color="auto"/>
            <w:left w:val="none" w:sz="0" w:space="0" w:color="auto"/>
            <w:bottom w:val="none" w:sz="0" w:space="0" w:color="auto"/>
            <w:right w:val="none" w:sz="0" w:space="0" w:color="auto"/>
          </w:divBdr>
        </w:div>
        <w:div w:id="1036347031">
          <w:marLeft w:val="619"/>
          <w:marRight w:val="0"/>
          <w:marTop w:val="0"/>
          <w:marBottom w:val="60"/>
          <w:divBdr>
            <w:top w:val="none" w:sz="0" w:space="0" w:color="auto"/>
            <w:left w:val="none" w:sz="0" w:space="0" w:color="auto"/>
            <w:bottom w:val="none" w:sz="0" w:space="0" w:color="auto"/>
            <w:right w:val="none" w:sz="0" w:space="0" w:color="auto"/>
          </w:divBdr>
        </w:div>
      </w:divsChild>
    </w:div>
    <w:div w:id="1489324747">
      <w:bodyDiv w:val="1"/>
      <w:marLeft w:val="0"/>
      <w:marRight w:val="0"/>
      <w:marTop w:val="0"/>
      <w:marBottom w:val="0"/>
      <w:divBdr>
        <w:top w:val="none" w:sz="0" w:space="0" w:color="auto"/>
        <w:left w:val="none" w:sz="0" w:space="0" w:color="auto"/>
        <w:bottom w:val="none" w:sz="0" w:space="0" w:color="auto"/>
        <w:right w:val="none" w:sz="0" w:space="0" w:color="auto"/>
      </w:divBdr>
    </w:div>
    <w:div w:id="1506895338">
      <w:bodyDiv w:val="1"/>
      <w:marLeft w:val="0"/>
      <w:marRight w:val="0"/>
      <w:marTop w:val="0"/>
      <w:marBottom w:val="0"/>
      <w:divBdr>
        <w:top w:val="none" w:sz="0" w:space="0" w:color="auto"/>
        <w:left w:val="none" w:sz="0" w:space="0" w:color="auto"/>
        <w:bottom w:val="none" w:sz="0" w:space="0" w:color="auto"/>
        <w:right w:val="none" w:sz="0" w:space="0" w:color="auto"/>
      </w:divBdr>
      <w:divsChild>
        <w:div w:id="171342582">
          <w:marLeft w:val="619"/>
          <w:marRight w:val="0"/>
          <w:marTop w:val="0"/>
          <w:marBottom w:val="60"/>
          <w:divBdr>
            <w:top w:val="none" w:sz="0" w:space="0" w:color="auto"/>
            <w:left w:val="none" w:sz="0" w:space="0" w:color="auto"/>
            <w:bottom w:val="none" w:sz="0" w:space="0" w:color="auto"/>
            <w:right w:val="none" w:sz="0" w:space="0" w:color="auto"/>
          </w:divBdr>
        </w:div>
        <w:div w:id="404769246">
          <w:marLeft w:val="619"/>
          <w:marRight w:val="0"/>
          <w:marTop w:val="0"/>
          <w:marBottom w:val="60"/>
          <w:divBdr>
            <w:top w:val="none" w:sz="0" w:space="0" w:color="auto"/>
            <w:left w:val="none" w:sz="0" w:space="0" w:color="auto"/>
            <w:bottom w:val="none" w:sz="0" w:space="0" w:color="auto"/>
            <w:right w:val="none" w:sz="0" w:space="0" w:color="auto"/>
          </w:divBdr>
        </w:div>
        <w:div w:id="872376533">
          <w:marLeft w:val="619"/>
          <w:marRight w:val="0"/>
          <w:marTop w:val="0"/>
          <w:marBottom w:val="60"/>
          <w:divBdr>
            <w:top w:val="none" w:sz="0" w:space="0" w:color="auto"/>
            <w:left w:val="none" w:sz="0" w:space="0" w:color="auto"/>
            <w:bottom w:val="none" w:sz="0" w:space="0" w:color="auto"/>
            <w:right w:val="none" w:sz="0" w:space="0" w:color="auto"/>
          </w:divBdr>
        </w:div>
      </w:divsChild>
    </w:div>
    <w:div w:id="1513104394">
      <w:bodyDiv w:val="1"/>
      <w:marLeft w:val="0"/>
      <w:marRight w:val="0"/>
      <w:marTop w:val="0"/>
      <w:marBottom w:val="0"/>
      <w:divBdr>
        <w:top w:val="none" w:sz="0" w:space="0" w:color="auto"/>
        <w:left w:val="none" w:sz="0" w:space="0" w:color="auto"/>
        <w:bottom w:val="none" w:sz="0" w:space="0" w:color="auto"/>
        <w:right w:val="none" w:sz="0" w:space="0" w:color="auto"/>
      </w:divBdr>
      <w:divsChild>
        <w:div w:id="636647858">
          <w:marLeft w:val="446"/>
          <w:marRight w:val="0"/>
          <w:marTop w:val="0"/>
          <w:marBottom w:val="0"/>
          <w:divBdr>
            <w:top w:val="none" w:sz="0" w:space="0" w:color="auto"/>
            <w:left w:val="none" w:sz="0" w:space="0" w:color="auto"/>
            <w:bottom w:val="none" w:sz="0" w:space="0" w:color="auto"/>
            <w:right w:val="none" w:sz="0" w:space="0" w:color="auto"/>
          </w:divBdr>
        </w:div>
      </w:divsChild>
    </w:div>
    <w:div w:id="1525243171">
      <w:bodyDiv w:val="1"/>
      <w:marLeft w:val="0"/>
      <w:marRight w:val="0"/>
      <w:marTop w:val="0"/>
      <w:marBottom w:val="0"/>
      <w:divBdr>
        <w:top w:val="none" w:sz="0" w:space="0" w:color="auto"/>
        <w:left w:val="none" w:sz="0" w:space="0" w:color="auto"/>
        <w:bottom w:val="none" w:sz="0" w:space="0" w:color="auto"/>
        <w:right w:val="none" w:sz="0" w:space="0" w:color="auto"/>
      </w:divBdr>
    </w:div>
    <w:div w:id="1529104875">
      <w:bodyDiv w:val="1"/>
      <w:marLeft w:val="0"/>
      <w:marRight w:val="0"/>
      <w:marTop w:val="0"/>
      <w:marBottom w:val="0"/>
      <w:divBdr>
        <w:top w:val="none" w:sz="0" w:space="0" w:color="auto"/>
        <w:left w:val="none" w:sz="0" w:space="0" w:color="auto"/>
        <w:bottom w:val="none" w:sz="0" w:space="0" w:color="auto"/>
        <w:right w:val="none" w:sz="0" w:space="0" w:color="auto"/>
      </w:divBdr>
      <w:divsChild>
        <w:div w:id="860243495">
          <w:marLeft w:val="446"/>
          <w:marRight w:val="0"/>
          <w:marTop w:val="0"/>
          <w:marBottom w:val="0"/>
          <w:divBdr>
            <w:top w:val="none" w:sz="0" w:space="0" w:color="auto"/>
            <w:left w:val="none" w:sz="0" w:space="0" w:color="auto"/>
            <w:bottom w:val="none" w:sz="0" w:space="0" w:color="auto"/>
            <w:right w:val="none" w:sz="0" w:space="0" w:color="auto"/>
          </w:divBdr>
        </w:div>
      </w:divsChild>
    </w:div>
    <w:div w:id="1599873307">
      <w:bodyDiv w:val="1"/>
      <w:marLeft w:val="0"/>
      <w:marRight w:val="0"/>
      <w:marTop w:val="0"/>
      <w:marBottom w:val="0"/>
      <w:divBdr>
        <w:top w:val="none" w:sz="0" w:space="0" w:color="auto"/>
        <w:left w:val="none" w:sz="0" w:space="0" w:color="auto"/>
        <w:bottom w:val="none" w:sz="0" w:space="0" w:color="auto"/>
        <w:right w:val="none" w:sz="0" w:space="0" w:color="auto"/>
      </w:divBdr>
      <w:divsChild>
        <w:div w:id="225721070">
          <w:marLeft w:val="619"/>
          <w:marRight w:val="0"/>
          <w:marTop w:val="0"/>
          <w:marBottom w:val="60"/>
          <w:divBdr>
            <w:top w:val="none" w:sz="0" w:space="0" w:color="auto"/>
            <w:left w:val="none" w:sz="0" w:space="0" w:color="auto"/>
            <w:bottom w:val="none" w:sz="0" w:space="0" w:color="auto"/>
            <w:right w:val="none" w:sz="0" w:space="0" w:color="auto"/>
          </w:divBdr>
        </w:div>
        <w:div w:id="1103646238">
          <w:marLeft w:val="619"/>
          <w:marRight w:val="0"/>
          <w:marTop w:val="0"/>
          <w:marBottom w:val="60"/>
          <w:divBdr>
            <w:top w:val="none" w:sz="0" w:space="0" w:color="auto"/>
            <w:left w:val="none" w:sz="0" w:space="0" w:color="auto"/>
            <w:bottom w:val="none" w:sz="0" w:space="0" w:color="auto"/>
            <w:right w:val="none" w:sz="0" w:space="0" w:color="auto"/>
          </w:divBdr>
        </w:div>
      </w:divsChild>
    </w:div>
    <w:div w:id="1601260312">
      <w:bodyDiv w:val="1"/>
      <w:marLeft w:val="0"/>
      <w:marRight w:val="0"/>
      <w:marTop w:val="0"/>
      <w:marBottom w:val="0"/>
      <w:divBdr>
        <w:top w:val="none" w:sz="0" w:space="0" w:color="auto"/>
        <w:left w:val="none" w:sz="0" w:space="0" w:color="auto"/>
        <w:bottom w:val="none" w:sz="0" w:space="0" w:color="auto"/>
        <w:right w:val="none" w:sz="0" w:space="0" w:color="auto"/>
      </w:divBdr>
    </w:div>
    <w:div w:id="1606113973">
      <w:bodyDiv w:val="1"/>
      <w:marLeft w:val="0"/>
      <w:marRight w:val="0"/>
      <w:marTop w:val="0"/>
      <w:marBottom w:val="0"/>
      <w:divBdr>
        <w:top w:val="none" w:sz="0" w:space="0" w:color="auto"/>
        <w:left w:val="none" w:sz="0" w:space="0" w:color="auto"/>
        <w:bottom w:val="none" w:sz="0" w:space="0" w:color="auto"/>
        <w:right w:val="none" w:sz="0" w:space="0" w:color="auto"/>
      </w:divBdr>
    </w:div>
    <w:div w:id="1617105715">
      <w:bodyDiv w:val="1"/>
      <w:marLeft w:val="0"/>
      <w:marRight w:val="0"/>
      <w:marTop w:val="0"/>
      <w:marBottom w:val="0"/>
      <w:divBdr>
        <w:top w:val="none" w:sz="0" w:space="0" w:color="auto"/>
        <w:left w:val="none" w:sz="0" w:space="0" w:color="auto"/>
        <w:bottom w:val="none" w:sz="0" w:space="0" w:color="auto"/>
        <w:right w:val="none" w:sz="0" w:space="0" w:color="auto"/>
      </w:divBdr>
    </w:div>
    <w:div w:id="1651787673">
      <w:bodyDiv w:val="1"/>
      <w:marLeft w:val="0"/>
      <w:marRight w:val="0"/>
      <w:marTop w:val="0"/>
      <w:marBottom w:val="0"/>
      <w:divBdr>
        <w:top w:val="none" w:sz="0" w:space="0" w:color="auto"/>
        <w:left w:val="none" w:sz="0" w:space="0" w:color="auto"/>
        <w:bottom w:val="none" w:sz="0" w:space="0" w:color="auto"/>
        <w:right w:val="none" w:sz="0" w:space="0" w:color="auto"/>
      </w:divBdr>
    </w:div>
    <w:div w:id="1692798103">
      <w:bodyDiv w:val="1"/>
      <w:marLeft w:val="0"/>
      <w:marRight w:val="0"/>
      <w:marTop w:val="0"/>
      <w:marBottom w:val="0"/>
      <w:divBdr>
        <w:top w:val="none" w:sz="0" w:space="0" w:color="auto"/>
        <w:left w:val="none" w:sz="0" w:space="0" w:color="auto"/>
        <w:bottom w:val="none" w:sz="0" w:space="0" w:color="auto"/>
        <w:right w:val="none" w:sz="0" w:space="0" w:color="auto"/>
      </w:divBdr>
    </w:div>
    <w:div w:id="1717197974">
      <w:bodyDiv w:val="1"/>
      <w:marLeft w:val="0"/>
      <w:marRight w:val="0"/>
      <w:marTop w:val="0"/>
      <w:marBottom w:val="0"/>
      <w:divBdr>
        <w:top w:val="none" w:sz="0" w:space="0" w:color="auto"/>
        <w:left w:val="none" w:sz="0" w:space="0" w:color="auto"/>
        <w:bottom w:val="none" w:sz="0" w:space="0" w:color="auto"/>
        <w:right w:val="none" w:sz="0" w:space="0" w:color="auto"/>
      </w:divBdr>
    </w:div>
    <w:div w:id="1745566308">
      <w:bodyDiv w:val="1"/>
      <w:marLeft w:val="0"/>
      <w:marRight w:val="0"/>
      <w:marTop w:val="0"/>
      <w:marBottom w:val="0"/>
      <w:divBdr>
        <w:top w:val="none" w:sz="0" w:space="0" w:color="auto"/>
        <w:left w:val="none" w:sz="0" w:space="0" w:color="auto"/>
        <w:bottom w:val="none" w:sz="0" w:space="0" w:color="auto"/>
        <w:right w:val="none" w:sz="0" w:space="0" w:color="auto"/>
      </w:divBdr>
    </w:div>
    <w:div w:id="1816995177">
      <w:bodyDiv w:val="1"/>
      <w:marLeft w:val="0"/>
      <w:marRight w:val="0"/>
      <w:marTop w:val="0"/>
      <w:marBottom w:val="0"/>
      <w:divBdr>
        <w:top w:val="none" w:sz="0" w:space="0" w:color="auto"/>
        <w:left w:val="none" w:sz="0" w:space="0" w:color="auto"/>
        <w:bottom w:val="none" w:sz="0" w:space="0" w:color="auto"/>
        <w:right w:val="none" w:sz="0" w:space="0" w:color="auto"/>
      </w:divBdr>
    </w:div>
    <w:div w:id="1846094591">
      <w:bodyDiv w:val="1"/>
      <w:marLeft w:val="0"/>
      <w:marRight w:val="0"/>
      <w:marTop w:val="0"/>
      <w:marBottom w:val="0"/>
      <w:divBdr>
        <w:top w:val="none" w:sz="0" w:space="0" w:color="auto"/>
        <w:left w:val="none" w:sz="0" w:space="0" w:color="auto"/>
        <w:bottom w:val="none" w:sz="0" w:space="0" w:color="auto"/>
        <w:right w:val="none" w:sz="0" w:space="0" w:color="auto"/>
      </w:divBdr>
      <w:divsChild>
        <w:div w:id="6492981">
          <w:marLeft w:val="994"/>
          <w:marRight w:val="0"/>
          <w:marTop w:val="0"/>
          <w:marBottom w:val="0"/>
          <w:divBdr>
            <w:top w:val="none" w:sz="0" w:space="0" w:color="auto"/>
            <w:left w:val="none" w:sz="0" w:space="0" w:color="auto"/>
            <w:bottom w:val="none" w:sz="0" w:space="0" w:color="auto"/>
            <w:right w:val="none" w:sz="0" w:space="0" w:color="auto"/>
          </w:divBdr>
        </w:div>
        <w:div w:id="96414242">
          <w:marLeft w:val="994"/>
          <w:marRight w:val="0"/>
          <w:marTop w:val="0"/>
          <w:marBottom w:val="0"/>
          <w:divBdr>
            <w:top w:val="none" w:sz="0" w:space="0" w:color="auto"/>
            <w:left w:val="none" w:sz="0" w:space="0" w:color="auto"/>
            <w:bottom w:val="none" w:sz="0" w:space="0" w:color="auto"/>
            <w:right w:val="none" w:sz="0" w:space="0" w:color="auto"/>
          </w:divBdr>
        </w:div>
        <w:div w:id="121655231">
          <w:marLeft w:val="994"/>
          <w:marRight w:val="0"/>
          <w:marTop w:val="0"/>
          <w:marBottom w:val="0"/>
          <w:divBdr>
            <w:top w:val="none" w:sz="0" w:space="0" w:color="auto"/>
            <w:left w:val="none" w:sz="0" w:space="0" w:color="auto"/>
            <w:bottom w:val="none" w:sz="0" w:space="0" w:color="auto"/>
            <w:right w:val="none" w:sz="0" w:space="0" w:color="auto"/>
          </w:divBdr>
        </w:div>
        <w:div w:id="245505610">
          <w:marLeft w:val="994"/>
          <w:marRight w:val="0"/>
          <w:marTop w:val="0"/>
          <w:marBottom w:val="0"/>
          <w:divBdr>
            <w:top w:val="none" w:sz="0" w:space="0" w:color="auto"/>
            <w:left w:val="none" w:sz="0" w:space="0" w:color="auto"/>
            <w:bottom w:val="none" w:sz="0" w:space="0" w:color="auto"/>
            <w:right w:val="none" w:sz="0" w:space="0" w:color="auto"/>
          </w:divBdr>
        </w:div>
        <w:div w:id="689574671">
          <w:marLeft w:val="994"/>
          <w:marRight w:val="0"/>
          <w:marTop w:val="0"/>
          <w:marBottom w:val="0"/>
          <w:divBdr>
            <w:top w:val="none" w:sz="0" w:space="0" w:color="auto"/>
            <w:left w:val="none" w:sz="0" w:space="0" w:color="auto"/>
            <w:bottom w:val="none" w:sz="0" w:space="0" w:color="auto"/>
            <w:right w:val="none" w:sz="0" w:space="0" w:color="auto"/>
          </w:divBdr>
        </w:div>
        <w:div w:id="741220101">
          <w:marLeft w:val="994"/>
          <w:marRight w:val="0"/>
          <w:marTop w:val="0"/>
          <w:marBottom w:val="0"/>
          <w:divBdr>
            <w:top w:val="none" w:sz="0" w:space="0" w:color="auto"/>
            <w:left w:val="none" w:sz="0" w:space="0" w:color="auto"/>
            <w:bottom w:val="none" w:sz="0" w:space="0" w:color="auto"/>
            <w:right w:val="none" w:sz="0" w:space="0" w:color="auto"/>
          </w:divBdr>
        </w:div>
        <w:div w:id="1411387566">
          <w:marLeft w:val="994"/>
          <w:marRight w:val="0"/>
          <w:marTop w:val="0"/>
          <w:marBottom w:val="0"/>
          <w:divBdr>
            <w:top w:val="none" w:sz="0" w:space="0" w:color="auto"/>
            <w:left w:val="none" w:sz="0" w:space="0" w:color="auto"/>
            <w:bottom w:val="none" w:sz="0" w:space="0" w:color="auto"/>
            <w:right w:val="none" w:sz="0" w:space="0" w:color="auto"/>
          </w:divBdr>
        </w:div>
        <w:div w:id="1573075426">
          <w:marLeft w:val="994"/>
          <w:marRight w:val="0"/>
          <w:marTop w:val="0"/>
          <w:marBottom w:val="0"/>
          <w:divBdr>
            <w:top w:val="none" w:sz="0" w:space="0" w:color="auto"/>
            <w:left w:val="none" w:sz="0" w:space="0" w:color="auto"/>
            <w:bottom w:val="none" w:sz="0" w:space="0" w:color="auto"/>
            <w:right w:val="none" w:sz="0" w:space="0" w:color="auto"/>
          </w:divBdr>
        </w:div>
        <w:div w:id="2030525919">
          <w:marLeft w:val="994"/>
          <w:marRight w:val="0"/>
          <w:marTop w:val="0"/>
          <w:marBottom w:val="0"/>
          <w:divBdr>
            <w:top w:val="none" w:sz="0" w:space="0" w:color="auto"/>
            <w:left w:val="none" w:sz="0" w:space="0" w:color="auto"/>
            <w:bottom w:val="none" w:sz="0" w:space="0" w:color="auto"/>
            <w:right w:val="none" w:sz="0" w:space="0" w:color="auto"/>
          </w:divBdr>
        </w:div>
      </w:divsChild>
    </w:div>
    <w:div w:id="1877424621">
      <w:bodyDiv w:val="1"/>
      <w:marLeft w:val="0"/>
      <w:marRight w:val="0"/>
      <w:marTop w:val="0"/>
      <w:marBottom w:val="0"/>
      <w:divBdr>
        <w:top w:val="none" w:sz="0" w:space="0" w:color="auto"/>
        <w:left w:val="none" w:sz="0" w:space="0" w:color="auto"/>
        <w:bottom w:val="none" w:sz="0" w:space="0" w:color="auto"/>
        <w:right w:val="none" w:sz="0" w:space="0" w:color="auto"/>
      </w:divBdr>
    </w:div>
    <w:div w:id="1879471108">
      <w:bodyDiv w:val="1"/>
      <w:marLeft w:val="0"/>
      <w:marRight w:val="0"/>
      <w:marTop w:val="0"/>
      <w:marBottom w:val="0"/>
      <w:divBdr>
        <w:top w:val="none" w:sz="0" w:space="0" w:color="auto"/>
        <w:left w:val="none" w:sz="0" w:space="0" w:color="auto"/>
        <w:bottom w:val="none" w:sz="0" w:space="0" w:color="auto"/>
        <w:right w:val="none" w:sz="0" w:space="0" w:color="auto"/>
      </w:divBdr>
    </w:div>
    <w:div w:id="1884438420">
      <w:bodyDiv w:val="1"/>
      <w:marLeft w:val="0"/>
      <w:marRight w:val="0"/>
      <w:marTop w:val="0"/>
      <w:marBottom w:val="0"/>
      <w:divBdr>
        <w:top w:val="none" w:sz="0" w:space="0" w:color="auto"/>
        <w:left w:val="none" w:sz="0" w:space="0" w:color="auto"/>
        <w:bottom w:val="none" w:sz="0" w:space="0" w:color="auto"/>
        <w:right w:val="none" w:sz="0" w:space="0" w:color="auto"/>
      </w:divBdr>
    </w:div>
    <w:div w:id="1896117756">
      <w:bodyDiv w:val="1"/>
      <w:marLeft w:val="0"/>
      <w:marRight w:val="0"/>
      <w:marTop w:val="0"/>
      <w:marBottom w:val="0"/>
      <w:divBdr>
        <w:top w:val="none" w:sz="0" w:space="0" w:color="auto"/>
        <w:left w:val="none" w:sz="0" w:space="0" w:color="auto"/>
        <w:bottom w:val="none" w:sz="0" w:space="0" w:color="auto"/>
        <w:right w:val="none" w:sz="0" w:space="0" w:color="auto"/>
      </w:divBdr>
    </w:div>
    <w:div w:id="1898200251">
      <w:bodyDiv w:val="1"/>
      <w:marLeft w:val="0"/>
      <w:marRight w:val="0"/>
      <w:marTop w:val="0"/>
      <w:marBottom w:val="0"/>
      <w:divBdr>
        <w:top w:val="none" w:sz="0" w:space="0" w:color="auto"/>
        <w:left w:val="none" w:sz="0" w:space="0" w:color="auto"/>
        <w:bottom w:val="none" w:sz="0" w:space="0" w:color="auto"/>
        <w:right w:val="none" w:sz="0" w:space="0" w:color="auto"/>
      </w:divBdr>
    </w:div>
    <w:div w:id="1905024067">
      <w:bodyDiv w:val="1"/>
      <w:marLeft w:val="0"/>
      <w:marRight w:val="0"/>
      <w:marTop w:val="0"/>
      <w:marBottom w:val="0"/>
      <w:divBdr>
        <w:top w:val="none" w:sz="0" w:space="0" w:color="auto"/>
        <w:left w:val="none" w:sz="0" w:space="0" w:color="auto"/>
        <w:bottom w:val="none" w:sz="0" w:space="0" w:color="auto"/>
        <w:right w:val="none" w:sz="0" w:space="0" w:color="auto"/>
      </w:divBdr>
    </w:div>
    <w:div w:id="1925605475">
      <w:bodyDiv w:val="1"/>
      <w:marLeft w:val="0"/>
      <w:marRight w:val="0"/>
      <w:marTop w:val="0"/>
      <w:marBottom w:val="0"/>
      <w:divBdr>
        <w:top w:val="none" w:sz="0" w:space="0" w:color="auto"/>
        <w:left w:val="none" w:sz="0" w:space="0" w:color="auto"/>
        <w:bottom w:val="none" w:sz="0" w:space="0" w:color="auto"/>
        <w:right w:val="none" w:sz="0" w:space="0" w:color="auto"/>
      </w:divBdr>
    </w:div>
    <w:div w:id="1925991539">
      <w:bodyDiv w:val="1"/>
      <w:marLeft w:val="0"/>
      <w:marRight w:val="0"/>
      <w:marTop w:val="0"/>
      <w:marBottom w:val="0"/>
      <w:divBdr>
        <w:top w:val="none" w:sz="0" w:space="0" w:color="auto"/>
        <w:left w:val="none" w:sz="0" w:space="0" w:color="auto"/>
        <w:bottom w:val="none" w:sz="0" w:space="0" w:color="auto"/>
        <w:right w:val="none" w:sz="0" w:space="0" w:color="auto"/>
      </w:divBdr>
      <w:divsChild>
        <w:div w:id="1831364808">
          <w:marLeft w:val="547"/>
          <w:marRight w:val="0"/>
          <w:marTop w:val="0"/>
          <w:marBottom w:val="0"/>
          <w:divBdr>
            <w:top w:val="none" w:sz="0" w:space="0" w:color="auto"/>
            <w:left w:val="none" w:sz="0" w:space="0" w:color="auto"/>
            <w:bottom w:val="none" w:sz="0" w:space="0" w:color="auto"/>
            <w:right w:val="none" w:sz="0" w:space="0" w:color="auto"/>
          </w:divBdr>
        </w:div>
      </w:divsChild>
    </w:div>
    <w:div w:id="1935430619">
      <w:bodyDiv w:val="1"/>
      <w:marLeft w:val="0"/>
      <w:marRight w:val="0"/>
      <w:marTop w:val="0"/>
      <w:marBottom w:val="0"/>
      <w:divBdr>
        <w:top w:val="none" w:sz="0" w:space="0" w:color="auto"/>
        <w:left w:val="none" w:sz="0" w:space="0" w:color="auto"/>
        <w:bottom w:val="none" w:sz="0" w:space="0" w:color="auto"/>
        <w:right w:val="none" w:sz="0" w:space="0" w:color="auto"/>
      </w:divBdr>
    </w:div>
    <w:div w:id="1937977523">
      <w:bodyDiv w:val="1"/>
      <w:marLeft w:val="0"/>
      <w:marRight w:val="0"/>
      <w:marTop w:val="0"/>
      <w:marBottom w:val="0"/>
      <w:divBdr>
        <w:top w:val="none" w:sz="0" w:space="0" w:color="auto"/>
        <w:left w:val="none" w:sz="0" w:space="0" w:color="auto"/>
        <w:bottom w:val="none" w:sz="0" w:space="0" w:color="auto"/>
        <w:right w:val="none" w:sz="0" w:space="0" w:color="auto"/>
      </w:divBdr>
    </w:div>
    <w:div w:id="2105375485">
      <w:bodyDiv w:val="1"/>
      <w:marLeft w:val="0"/>
      <w:marRight w:val="0"/>
      <w:marTop w:val="0"/>
      <w:marBottom w:val="0"/>
      <w:divBdr>
        <w:top w:val="none" w:sz="0" w:space="0" w:color="auto"/>
        <w:left w:val="none" w:sz="0" w:space="0" w:color="auto"/>
        <w:bottom w:val="none" w:sz="0" w:space="0" w:color="auto"/>
        <w:right w:val="none" w:sz="0" w:space="0" w:color="auto"/>
      </w:divBdr>
    </w:div>
    <w:div w:id="2115635908">
      <w:bodyDiv w:val="1"/>
      <w:marLeft w:val="0"/>
      <w:marRight w:val="0"/>
      <w:marTop w:val="0"/>
      <w:marBottom w:val="0"/>
      <w:divBdr>
        <w:top w:val="none" w:sz="0" w:space="0" w:color="auto"/>
        <w:left w:val="none" w:sz="0" w:space="0" w:color="auto"/>
        <w:bottom w:val="none" w:sz="0" w:space="0" w:color="auto"/>
        <w:right w:val="none" w:sz="0" w:space="0" w:color="auto"/>
      </w:divBdr>
      <w:divsChild>
        <w:div w:id="954411598">
          <w:marLeft w:val="547"/>
          <w:marRight w:val="0"/>
          <w:marTop w:val="0"/>
          <w:marBottom w:val="0"/>
          <w:divBdr>
            <w:top w:val="none" w:sz="0" w:space="0" w:color="auto"/>
            <w:left w:val="none" w:sz="0" w:space="0" w:color="auto"/>
            <w:bottom w:val="none" w:sz="0" w:space="0" w:color="auto"/>
            <w:right w:val="none" w:sz="0" w:space="0" w:color="auto"/>
          </w:divBdr>
        </w:div>
        <w:div w:id="1966037246">
          <w:marLeft w:val="547"/>
          <w:marRight w:val="0"/>
          <w:marTop w:val="0"/>
          <w:marBottom w:val="0"/>
          <w:divBdr>
            <w:top w:val="none" w:sz="0" w:space="0" w:color="auto"/>
            <w:left w:val="none" w:sz="0" w:space="0" w:color="auto"/>
            <w:bottom w:val="none" w:sz="0" w:space="0" w:color="auto"/>
            <w:right w:val="none" w:sz="0" w:space="0" w:color="auto"/>
          </w:divBdr>
        </w:div>
      </w:divsChild>
    </w:div>
    <w:div w:id="2131774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emf"/><Relationship Id="rId26" Type="http://schemas.openxmlformats.org/officeDocument/2006/relationships/hyperlink" Target="http://wiki.rg.local/display/RJioODSC3/PS+memory+test+application+run+on+RFSoC" TargetMode="External"/><Relationship Id="rId39" Type="http://schemas.openxmlformats.org/officeDocument/2006/relationships/image" Target="media/image19.png"/><Relationship Id="rId21" Type="http://schemas.openxmlformats.org/officeDocument/2006/relationships/hyperlink" Target="https://www.xilinx.com/content/dam/xilinx/support/documentation/sw_manuals/xilinx2021_2/ug973-vivado-release-notes-install-license.pdf" TargetMode="Externa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2.emf"/><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footnotes" Target="footnotes.xml"/><Relationship Id="rId19" Type="http://schemas.openxmlformats.org/officeDocument/2006/relationships/package" Target="embeddings/Microsoft_Visio_Drawing1.vsdx"/><Relationship Id="rId31" Type="http://schemas.openxmlformats.org/officeDocument/2006/relationships/image" Target="media/image11.png"/><Relationship Id="rId44" Type="http://schemas.openxmlformats.org/officeDocument/2006/relationships/image" Target="media/image2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192.168.208.253:7990/scm/rjio-odsc-3/rjio_zynq_pl_ibtb_board.git"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package" Target="embeddings/Microsoft_Visio_Drawing.vsdx"/><Relationship Id="rId25" Type="http://schemas.openxmlformats.org/officeDocument/2006/relationships/image" Target="media/image6.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footer" Target="footer3.xml"/><Relationship Id="rId20" Type="http://schemas.openxmlformats.org/officeDocument/2006/relationships/hyperlink" Target="https://www.xilinx.com/content/dam/xilinx/support/documentation/sw_manuals/xilinx2021_2/ug973-vivado-release-notes-install-license.pdf" TargetMode="External"/><Relationship Id="rId41"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4014505\Desktop\M-Plane_NEC\SW_HL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5b9ae0c4-6f5c-4240-abc7-5c4f889586c2">
      <UserInfo>
        <DisplayName>Garg, Saurabh</DisplayName>
        <AccountId>194</AccountId>
        <AccountType/>
      </UserInfo>
      <UserInfo>
        <DisplayName>Veeraraghavulu, Yejerla</DisplayName>
        <AccountId>185</AccountId>
        <AccountType/>
      </UserInfo>
      <UserInfo>
        <DisplayName>Anand Rao, Lanke</DisplayName>
        <AccountId>186</AccountId>
        <AccountType/>
      </UserInfo>
    </SharedWithUsers>
  </documentManagement>
</p:properti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348C9666012A64986820225FD282130" ma:contentTypeVersion="14" ma:contentTypeDescription="Create a new document." ma:contentTypeScope="" ma:versionID="78377f233884c851fcbebdf6592434a0">
  <xsd:schema xmlns:xsd="http://www.w3.org/2001/XMLSchema" xmlns:xs="http://www.w3.org/2001/XMLSchema" xmlns:p="http://schemas.microsoft.com/office/2006/metadata/properties" xmlns:ns2="fbb1dcbb-b495-4635-9143-f39e5e5a6052" xmlns:ns3="5b9ae0c4-6f5c-4240-abc7-5c4f889586c2" targetNamespace="http://schemas.microsoft.com/office/2006/metadata/properties" ma:root="true" ma:fieldsID="272597920b1fd1d699c9c372700774c2" ns2:_="" ns3:_="">
    <xsd:import namespace="fbb1dcbb-b495-4635-9143-f39e5e5a6052"/>
    <xsd:import namespace="5b9ae0c4-6f5c-4240-abc7-5c4f889586c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b1dcbb-b495-4635-9143-f39e5e5a6052"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AutoKeyPoints" ma:index="7" nillable="true" ma:displayName="MediaServiceAutoKeyPoints" ma:hidden="true" ma:internalName="MediaServiceAutoKeyPoints" ma:readOnly="true">
      <xsd:simpleType>
        <xsd:restriction base="dms:Note"/>
      </xsd:simpleType>
    </xsd:element>
    <xsd:element name="MediaServiceKeyPoints" ma:index="8"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9ae0c4-6f5c-4240-abc7-5c4f889586c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5FA6D0-9776-429E-A83E-AEAC9C35E194}">
  <ds:schemaRefs>
    <ds:schemaRef ds:uri="http://schemas.openxmlformats.org/officeDocument/2006/bibliography"/>
  </ds:schemaRefs>
</ds:datastoreItem>
</file>

<file path=customXml/itemProps2.xml><?xml version="1.0" encoding="utf-8"?>
<ds:datastoreItem xmlns:ds="http://schemas.openxmlformats.org/officeDocument/2006/customXml" ds:itemID="{4DB92B3A-C02A-4F42-B759-666AD8A6D184}">
  <ds:schemaRefs>
    <ds:schemaRef ds:uri="http://schemas.microsoft.com/office/2006/metadata/properties"/>
    <ds:schemaRef ds:uri="http://schemas.microsoft.com/office/infopath/2007/PartnerControls"/>
    <ds:schemaRef ds:uri="5b9ae0c4-6f5c-4240-abc7-5c4f889586c2"/>
  </ds:schemaRefs>
</ds:datastoreItem>
</file>

<file path=customXml/itemProps3.xml><?xml version="1.0" encoding="utf-8"?>
<ds:datastoreItem xmlns:ds="http://schemas.openxmlformats.org/officeDocument/2006/customXml" ds:itemID="{6822BDAF-8A08-4DF6-9116-B7D0DF53A373}">
  <ds:schemaRefs>
    <ds:schemaRef ds:uri="http://schemas.microsoft.com/office/2006/metadata/longProperties"/>
  </ds:schemaRefs>
</ds:datastoreItem>
</file>

<file path=customXml/itemProps4.xml><?xml version="1.0" encoding="utf-8"?>
<ds:datastoreItem xmlns:ds="http://schemas.openxmlformats.org/officeDocument/2006/customXml" ds:itemID="{A47A455F-3978-4F22-9F76-2AD71E93A8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b1dcbb-b495-4635-9143-f39e5e5a6052"/>
    <ds:schemaRef ds:uri="5b9ae0c4-6f5c-4240-abc7-5c4f889586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5B646A1-F140-443D-A8FD-4DE02999AE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SW_HLD.dotx</Template>
  <TotalTime>5361</TotalTime>
  <Pages>41</Pages>
  <Words>7455</Words>
  <Characters>42497</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&lt;Product Name&gt;</vt:lpstr>
    </vt:vector>
  </TitlesOfParts>
  <Company/>
  <LinksUpToDate>false</LinksUpToDate>
  <CharactersWithSpaces>49853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&lt;Product Name&gt;</dc:title>
  <dc:subject/>
  <dc:creator>Veeraraghavulu, Yejerla</dc:creator>
  <cp:keywords/>
  <dc:description/>
  <cp:lastModifiedBy>R, Rajeshkumar</cp:lastModifiedBy>
  <cp:revision>71</cp:revision>
  <cp:lastPrinted>2020-03-13T00:49:00Z</cp:lastPrinted>
  <dcterms:created xsi:type="dcterms:W3CDTF">2022-09-12T07:28:00Z</dcterms:created>
  <dcterms:modified xsi:type="dcterms:W3CDTF">2022-09-19T13:53:00Z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display_urn:schemas-microsoft-com:office:office#Editor">
    <vt:lpwstr>System Account</vt:lpwstr>
  </property>
  <property fmtid="{D5CDD505-2E9C-101B-9397-08002B2CF9AE}" pid="4" name="xd_Signature">
    <vt:lpwstr/>
  </property>
  <property fmtid="{D5CDD505-2E9C-101B-9397-08002B2CF9AE}" pid="5" name="Order">
    <vt:lpwstr>103800.000000000</vt:lpwstr>
  </property>
  <property fmtid="{D5CDD505-2E9C-101B-9397-08002B2CF9AE}" pid="6" name="TemplateUrl">
    <vt:lpwstr/>
  </property>
  <property fmtid="{D5CDD505-2E9C-101B-9397-08002B2CF9AE}" pid="7" name="xd_ProgID">
    <vt:lpwstr/>
  </property>
  <property fmtid="{D5CDD505-2E9C-101B-9397-08002B2CF9AE}" pid="8" name="display_urn:schemas-microsoft-com:office:office#Author">
    <vt:lpwstr>System Account</vt:lpwstr>
  </property>
  <property fmtid="{D5CDD505-2E9C-101B-9397-08002B2CF9AE}" pid="9" name="ContentTypeId">
    <vt:lpwstr>0x0101004348C9666012A64986820225FD282130</vt:lpwstr>
  </property>
</Properties>
</file>