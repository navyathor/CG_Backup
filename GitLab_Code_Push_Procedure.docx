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70D03" w14:textId="77777777" w:rsidR="0083015C" w:rsidRPr="00CD0BE5" w:rsidRDefault="0083015C" w:rsidP="00E720AA">
      <w:bookmarkStart w:id="0" w:name="_Hlk141463534"/>
      <w:bookmarkEnd w:id="0"/>
    </w:p>
    <w:p w14:paraId="64B80DB5" w14:textId="77777777" w:rsidR="00756858" w:rsidRPr="00CD0BE5" w:rsidRDefault="00756858" w:rsidP="00E720AA"/>
    <w:p w14:paraId="119798F0" w14:textId="76259DCA" w:rsidR="00756858" w:rsidRPr="000207CB" w:rsidRDefault="006B0F82" w:rsidP="00C95359">
      <w:pPr>
        <w:jc w:val="center"/>
        <w:rPr>
          <w:rFonts w:ascii="Times New Roman" w:hAnsi="Times New Roman"/>
          <w:b/>
          <w:bCs/>
          <w:sz w:val="56"/>
          <w:szCs w:val="56"/>
        </w:rPr>
      </w:pPr>
      <w:r>
        <w:rPr>
          <w:rFonts w:ascii="Times New Roman" w:hAnsi="Times New Roman"/>
          <w:b/>
          <w:bCs/>
          <w:sz w:val="56"/>
          <w:szCs w:val="56"/>
        </w:rPr>
        <w:t xml:space="preserve">Procedure For </w:t>
      </w:r>
      <w:r w:rsidR="00455A87" w:rsidRPr="000207CB">
        <w:rPr>
          <w:rFonts w:ascii="Times New Roman" w:hAnsi="Times New Roman"/>
          <w:b/>
          <w:bCs/>
          <w:sz w:val="56"/>
          <w:szCs w:val="56"/>
        </w:rPr>
        <w:t>Code Push and Merge Request</w:t>
      </w:r>
    </w:p>
    <w:p w14:paraId="0247EB65" w14:textId="77777777" w:rsidR="00756858" w:rsidRPr="00CD0BE5" w:rsidRDefault="00756858" w:rsidP="00E720AA"/>
    <w:p w14:paraId="7375476A" w14:textId="77777777" w:rsidR="00756858" w:rsidRPr="00CD0BE5" w:rsidRDefault="00756858" w:rsidP="003D691C"/>
    <w:p w14:paraId="0426189E" w14:textId="77777777" w:rsidR="00400A5F" w:rsidRPr="00CD0BE5" w:rsidRDefault="00400A5F" w:rsidP="00E720AA"/>
    <w:p w14:paraId="1BB36359" w14:textId="455427E3" w:rsidR="00400A5F" w:rsidRPr="00CD0BE5" w:rsidRDefault="00400A5F" w:rsidP="00E720AA"/>
    <w:p w14:paraId="60CF5560" w14:textId="59B14D17" w:rsidR="00400A5F" w:rsidRPr="00CD0BE5" w:rsidRDefault="00400A5F" w:rsidP="00E720AA"/>
    <w:p w14:paraId="7F741C28" w14:textId="714691F6" w:rsidR="00E1165A" w:rsidRPr="00CD0BE5" w:rsidRDefault="00E1165A" w:rsidP="00E720AA"/>
    <w:p w14:paraId="24692544" w14:textId="7F4F1A84" w:rsidR="00E1165A" w:rsidRPr="00CD0BE5" w:rsidRDefault="00E1165A" w:rsidP="00E720AA"/>
    <w:p w14:paraId="70C7698F" w14:textId="50B3C812" w:rsidR="00E1165A" w:rsidRPr="00CD0BE5" w:rsidRDefault="00E1165A" w:rsidP="00E720AA"/>
    <w:p w14:paraId="2D297435" w14:textId="67DE6ADA" w:rsidR="00E1165A" w:rsidRPr="00CD0BE5" w:rsidRDefault="00E1165A" w:rsidP="00E720AA"/>
    <w:p w14:paraId="2A5BE667" w14:textId="7E1DDC43" w:rsidR="00E1165A" w:rsidRPr="00CD0BE5" w:rsidRDefault="00E1165A" w:rsidP="00E720AA"/>
    <w:p w14:paraId="22A2CC65" w14:textId="77777777" w:rsidR="00E1165A" w:rsidRPr="00CD0BE5" w:rsidRDefault="00E1165A" w:rsidP="00E720AA"/>
    <w:p w14:paraId="5A880366" w14:textId="0794FF1A" w:rsidR="00E1165A" w:rsidRPr="00CD0BE5" w:rsidRDefault="00E1165A" w:rsidP="00E720AA"/>
    <w:p w14:paraId="64079D13" w14:textId="77777777" w:rsidR="00400A5F" w:rsidRPr="00CD0BE5" w:rsidRDefault="00400A5F" w:rsidP="00E720AA"/>
    <w:p w14:paraId="61A3D083" w14:textId="77777777" w:rsidR="004D74F8" w:rsidRPr="00CD0BE5" w:rsidRDefault="004D74F8" w:rsidP="00E720AA"/>
    <w:p w14:paraId="14F52EA2" w14:textId="77777777" w:rsidR="004D74F8" w:rsidRPr="00CD0BE5" w:rsidRDefault="004D74F8" w:rsidP="00E720AA"/>
    <w:p w14:paraId="2367AC40" w14:textId="77777777" w:rsidR="00400A5F" w:rsidRPr="00CD0BE5" w:rsidRDefault="00400A5F" w:rsidP="00E720AA">
      <w:pPr>
        <w:sectPr w:rsidR="00400A5F" w:rsidRPr="00CD0BE5" w:rsidSect="00D04B7D">
          <w:headerReference w:type="default" r:id="rId11"/>
          <w:footerReference w:type="default" r:id="rId12"/>
          <w:pgSz w:w="11909" w:h="16834" w:code="9"/>
          <w:pgMar w:top="1134" w:right="851" w:bottom="1276" w:left="851" w:header="720" w:footer="308" w:gutter="0"/>
          <w:cols w:space="720"/>
          <w:docGrid w:linePitch="360"/>
        </w:sectPr>
      </w:pPr>
    </w:p>
    <w:bookmarkStart w:id="1" w:name="_Toc497484845" w:displacedByCustomXml="next"/>
    <w:sdt>
      <w:sdtPr>
        <w:rPr>
          <w:rFonts w:asciiTheme="minorHAnsi" w:eastAsia="Arial" w:hAnsiTheme="minorHAnsi" w:cs="Arial"/>
          <w:b/>
          <w:bCs/>
          <w:smallCaps/>
          <w:noProof/>
          <w:color w:val="3B3B3B" w:themeColor="background2" w:themeShade="40"/>
          <w:spacing w:val="0"/>
          <w:kern w:val="0"/>
          <w:sz w:val="18"/>
          <w:szCs w:val="20"/>
        </w:rPr>
        <w:id w:val="1880971991"/>
        <w:docPartObj>
          <w:docPartGallery w:val="Table of Contents"/>
          <w:docPartUnique/>
        </w:docPartObj>
      </w:sdtPr>
      <w:sdtEndPr>
        <w:rPr>
          <w:rFonts w:ascii="Times New Roman" w:hAnsi="Times New Roman" w:cs="Times New Roman"/>
          <w:b w:val="0"/>
          <w:bCs w:val="0"/>
          <w:color w:val="auto"/>
          <w:sz w:val="22"/>
          <w:szCs w:val="22"/>
        </w:rPr>
      </w:sdtEndPr>
      <w:sdtContent>
        <w:p w14:paraId="76A7BE20" w14:textId="77777777" w:rsidR="00CF5859" w:rsidRDefault="00CF5859" w:rsidP="00455A87">
          <w:pPr>
            <w:pStyle w:val="TableofContents"/>
            <w:rPr>
              <w:rFonts w:asciiTheme="minorHAnsi" w:eastAsia="Arial" w:hAnsiTheme="minorHAnsi" w:cs="Arial"/>
              <w:b/>
              <w:bCs/>
              <w:color w:val="3B3B3B" w:themeColor="background2" w:themeShade="40"/>
              <w:spacing w:val="0"/>
              <w:kern w:val="0"/>
              <w:sz w:val="18"/>
              <w:szCs w:val="20"/>
            </w:rPr>
          </w:pPr>
        </w:p>
        <w:p w14:paraId="558C1D1C" w14:textId="77777777" w:rsidR="00CF5859" w:rsidRDefault="00CF5859" w:rsidP="00455A87">
          <w:pPr>
            <w:pStyle w:val="TableofContents"/>
            <w:rPr>
              <w:rFonts w:asciiTheme="minorHAnsi" w:eastAsia="Arial" w:hAnsiTheme="minorHAnsi" w:cs="Arial"/>
              <w:b/>
              <w:bCs/>
              <w:color w:val="3B3B3B" w:themeColor="background2" w:themeShade="40"/>
              <w:spacing w:val="0"/>
              <w:kern w:val="0"/>
              <w:sz w:val="18"/>
              <w:szCs w:val="20"/>
            </w:rPr>
          </w:pPr>
        </w:p>
        <w:p w14:paraId="27AA55B3" w14:textId="1C35C325" w:rsidR="00455A87" w:rsidRPr="00C536EA" w:rsidRDefault="00455A87" w:rsidP="00455A87">
          <w:pPr>
            <w:pStyle w:val="TableofContents"/>
            <w:rPr>
              <w:sz w:val="36"/>
              <w:szCs w:val="52"/>
            </w:rPr>
          </w:pPr>
          <w:r w:rsidRPr="00C536EA">
            <w:rPr>
              <w:sz w:val="36"/>
              <w:szCs w:val="52"/>
            </w:rPr>
            <w:t>Content</w:t>
          </w:r>
        </w:p>
        <w:p w14:paraId="4CA671C5" w14:textId="6FC4153A" w:rsidR="00455A87" w:rsidRPr="00C536EA" w:rsidRDefault="00455A87" w:rsidP="00B0728F">
          <w:pPr>
            <w:pStyle w:val="TOC1"/>
            <w:rPr>
              <w:rFonts w:eastAsiaTheme="minorEastAsia" w:cstheme="minorBidi"/>
              <w:kern w:val="2"/>
              <w14:ligatures w14:val="standardContextual"/>
            </w:rPr>
          </w:pPr>
          <w:r w:rsidRPr="00C536EA">
            <w:rPr>
              <w:b/>
              <w:bCs/>
              <w:i/>
              <w:iCs/>
              <w:color w:val="000000" w:themeColor="text1"/>
            </w:rPr>
            <w:fldChar w:fldCharType="begin"/>
          </w:r>
          <w:r w:rsidRPr="00C536EA">
            <w:rPr>
              <w:i/>
              <w:iCs/>
              <w:color w:val="000000" w:themeColor="text1"/>
            </w:rPr>
            <w:instrText xml:space="preserve"> TOC \o "1-3" \h \z \u </w:instrText>
          </w:r>
          <w:r w:rsidRPr="00C536EA">
            <w:rPr>
              <w:b/>
              <w:bCs/>
              <w:i/>
              <w:iCs/>
              <w:color w:val="000000" w:themeColor="text1"/>
            </w:rPr>
            <w:fldChar w:fldCharType="separate"/>
          </w:r>
          <w:hyperlink w:anchor="_Toc173770496" w:history="1">
            <w:r w:rsidRPr="00B0728F">
              <w:rPr>
                <w:rStyle w:val="Hyperlink"/>
                <w:rFonts w:ascii="Times New Roman" w:hAnsi="Times New Roman"/>
                <w:b/>
                <w:bCs/>
                <w:sz w:val="22"/>
              </w:rPr>
              <w:t>1</w:t>
            </w:r>
            <w:r w:rsidRPr="00B0728F">
              <w:rPr>
                <w:rFonts w:eastAsiaTheme="minorEastAsia"/>
                <w:b/>
                <w:bCs/>
                <w:kern w:val="2"/>
                <w14:ligatures w14:val="standardContextual"/>
              </w:rPr>
              <w:tab/>
            </w:r>
            <w:r w:rsidRPr="00B0728F">
              <w:rPr>
                <w:rStyle w:val="Hyperlink"/>
                <w:rFonts w:ascii="Times New Roman" w:hAnsi="Times New Roman"/>
                <w:b/>
                <w:bCs/>
                <w:sz w:val="22"/>
              </w:rPr>
              <w:t>Introduction</w:t>
            </w:r>
            <w:r w:rsidRPr="00C536EA">
              <w:rPr>
                <w:webHidden/>
              </w:rPr>
              <w:tab/>
            </w:r>
            <w:r w:rsidR="00CF5859">
              <w:rPr>
                <w:webHidden/>
              </w:rPr>
              <w:t>3</w:t>
            </w:r>
          </w:hyperlink>
        </w:p>
        <w:p w14:paraId="28675FD2" w14:textId="297C5CFA" w:rsidR="00455A87" w:rsidRPr="00C536EA" w:rsidRDefault="00000000" w:rsidP="00767D1D">
          <w:pPr>
            <w:pStyle w:val="TOC2"/>
            <w:rPr>
              <w:rFonts w:eastAsiaTheme="minorEastAsia"/>
              <w:kern w:val="2"/>
              <w14:ligatures w14:val="standardContextual"/>
            </w:rPr>
          </w:pPr>
          <w:hyperlink w:anchor="_Toc173770497" w:history="1">
            <w:r w:rsidR="00455A87" w:rsidRPr="00C536EA">
              <w:rPr>
                <w:rStyle w:val="Hyperlink"/>
                <w:rFonts w:ascii="Times New Roman" w:hAnsi="Times New Roman"/>
                <w:sz w:val="22"/>
              </w:rPr>
              <w:t>1.1</w:t>
            </w:r>
            <w:r w:rsidR="004066FE">
              <w:rPr>
                <w:rStyle w:val="Hyperlink"/>
                <w:rFonts w:ascii="Times New Roman" w:hAnsi="Times New Roman"/>
                <w:sz w:val="22"/>
              </w:rPr>
              <w:t xml:space="preserve">      </w:t>
            </w:r>
            <w:r w:rsidR="00455A87" w:rsidRPr="00C536EA">
              <w:rPr>
                <w:rStyle w:val="Hyperlink"/>
                <w:rFonts w:ascii="Times New Roman" w:hAnsi="Times New Roman"/>
                <w:sz w:val="22"/>
              </w:rPr>
              <w:t>Purpose of the document</w:t>
            </w:r>
            <w:r w:rsidR="00455A87" w:rsidRPr="00C536EA">
              <w:rPr>
                <w:webHidden/>
              </w:rPr>
              <w:tab/>
            </w:r>
            <w:r w:rsidR="00CF5859">
              <w:rPr>
                <w:webHidden/>
              </w:rPr>
              <w:t>3</w:t>
            </w:r>
          </w:hyperlink>
        </w:p>
        <w:p w14:paraId="20D3B92F" w14:textId="332428A4" w:rsidR="00455A87" w:rsidRPr="00C536EA" w:rsidRDefault="00000000" w:rsidP="00767D1D">
          <w:pPr>
            <w:pStyle w:val="TOC2"/>
            <w:rPr>
              <w:rFonts w:eastAsiaTheme="minorEastAsia"/>
              <w:kern w:val="2"/>
              <w14:ligatures w14:val="standardContextual"/>
            </w:rPr>
          </w:pPr>
          <w:hyperlink w:anchor="_Toc173770498" w:history="1">
            <w:r w:rsidR="00455A87" w:rsidRPr="00C536EA">
              <w:rPr>
                <w:rStyle w:val="Hyperlink"/>
                <w:rFonts w:ascii="Times New Roman" w:hAnsi="Times New Roman"/>
                <w:sz w:val="22"/>
              </w:rPr>
              <w:t>1.2</w:t>
            </w:r>
            <w:r w:rsidR="00C62BDA">
              <w:rPr>
                <w:rFonts w:eastAsiaTheme="minorEastAsia"/>
                <w:kern w:val="2"/>
                <w14:ligatures w14:val="standardContextual"/>
              </w:rPr>
              <w:t xml:space="preserve">      </w:t>
            </w:r>
            <w:r w:rsidR="00455A87" w:rsidRPr="00C536EA">
              <w:rPr>
                <w:rStyle w:val="Hyperlink"/>
                <w:rFonts w:ascii="Times New Roman" w:hAnsi="Times New Roman"/>
                <w:sz w:val="22"/>
              </w:rPr>
              <w:t>Scope</w:t>
            </w:r>
            <w:r w:rsidR="00455A87" w:rsidRPr="00C536EA">
              <w:rPr>
                <w:webHidden/>
              </w:rPr>
              <w:tab/>
            </w:r>
            <w:r w:rsidR="00CF5859">
              <w:rPr>
                <w:webHidden/>
              </w:rPr>
              <w:t>3</w:t>
            </w:r>
          </w:hyperlink>
        </w:p>
        <w:p w14:paraId="7C86F790" w14:textId="15E5C25A" w:rsidR="00455A87" w:rsidRPr="00B0728F" w:rsidRDefault="00000000" w:rsidP="00B0728F">
          <w:pPr>
            <w:pStyle w:val="TOC1"/>
            <w:rPr>
              <w:rFonts w:eastAsiaTheme="minorEastAsia"/>
              <w:kern w:val="2"/>
              <w14:ligatures w14:val="standardContextual"/>
            </w:rPr>
          </w:pPr>
          <w:hyperlink w:anchor="_Toc173770500" w:history="1">
            <w:r w:rsidR="00455A87" w:rsidRPr="00B0728F">
              <w:rPr>
                <w:rStyle w:val="Hyperlink"/>
                <w:rFonts w:ascii="Times New Roman" w:hAnsi="Times New Roman"/>
                <w:b/>
                <w:bCs/>
                <w:sz w:val="22"/>
              </w:rPr>
              <w:t>2</w:t>
            </w:r>
            <w:r w:rsidR="00455A87" w:rsidRPr="00B0728F">
              <w:rPr>
                <w:rFonts w:eastAsiaTheme="minorEastAsia"/>
                <w:kern w:val="2"/>
                <w14:ligatures w14:val="standardContextual"/>
              </w:rPr>
              <w:tab/>
            </w:r>
            <w:r w:rsidR="002D1DA5" w:rsidRPr="00B0728F">
              <w:rPr>
                <w:rFonts w:eastAsiaTheme="minorEastAsia"/>
                <w:b/>
                <w:bCs/>
                <w:kern w:val="2"/>
                <w14:ligatures w14:val="standardContextual"/>
              </w:rPr>
              <w:t>Pushing code to gitlab</w:t>
            </w:r>
            <w:r w:rsidR="00455A87" w:rsidRPr="00B0728F">
              <w:rPr>
                <w:webHidden/>
              </w:rPr>
              <w:tab/>
            </w:r>
            <w:r w:rsidR="00CF5859" w:rsidRPr="00B0728F">
              <w:rPr>
                <w:webHidden/>
              </w:rPr>
              <w:t>4</w:t>
            </w:r>
          </w:hyperlink>
        </w:p>
        <w:p w14:paraId="60D4519C" w14:textId="2F975B97" w:rsidR="00455A87" w:rsidRPr="00C536EA" w:rsidRDefault="00000000" w:rsidP="00767D1D">
          <w:pPr>
            <w:pStyle w:val="TOC2"/>
            <w:rPr>
              <w:rFonts w:eastAsiaTheme="minorEastAsia"/>
              <w:kern w:val="2"/>
              <w14:ligatures w14:val="standardContextual"/>
            </w:rPr>
          </w:pPr>
          <w:hyperlink w:anchor="_Toc173770501" w:history="1">
            <w:r w:rsidR="005A612D" w:rsidRPr="00C536EA">
              <w:rPr>
                <w:rStyle w:val="Hyperlink"/>
                <w:rFonts w:ascii="Times New Roman" w:hAnsi="Times New Roman"/>
                <w:sz w:val="22"/>
              </w:rPr>
              <w:t>2.1</w:t>
            </w:r>
            <w:r w:rsidR="00966B56">
              <w:rPr>
                <w:rFonts w:eastAsiaTheme="minorEastAsia"/>
                <w:kern w:val="2"/>
                <w14:ligatures w14:val="standardContextual"/>
              </w:rPr>
              <w:t xml:space="preserve">      </w:t>
            </w:r>
            <w:r w:rsidR="00FD050D" w:rsidRPr="00C536EA">
              <w:rPr>
                <w:rFonts w:eastAsiaTheme="minorEastAsia"/>
                <w:kern w:val="2"/>
                <w14:ligatures w14:val="standardContextual"/>
              </w:rPr>
              <w:t>Navigate to Your Local Repository</w:t>
            </w:r>
            <w:r w:rsidR="00455A87" w:rsidRPr="00C536EA">
              <w:rPr>
                <w:webHidden/>
              </w:rPr>
              <w:tab/>
            </w:r>
            <w:r w:rsidR="00CF5859">
              <w:rPr>
                <w:webHidden/>
              </w:rPr>
              <w:t>4</w:t>
            </w:r>
          </w:hyperlink>
        </w:p>
        <w:p w14:paraId="6D87F903" w14:textId="0083C9B9" w:rsidR="00FD050D" w:rsidRPr="00C536EA" w:rsidRDefault="00000000" w:rsidP="00767D1D">
          <w:pPr>
            <w:pStyle w:val="TOC2"/>
          </w:pPr>
          <w:hyperlink w:anchor="_Toc173770504" w:history="1">
            <w:r w:rsidR="00455A87" w:rsidRPr="00C536EA">
              <w:rPr>
                <w:rStyle w:val="Hyperlink"/>
                <w:rFonts w:ascii="Times New Roman" w:hAnsi="Times New Roman"/>
                <w:sz w:val="22"/>
              </w:rPr>
              <w:t>2.2</w:t>
            </w:r>
            <w:r w:rsidR="00966B56">
              <w:t xml:space="preserve">      </w:t>
            </w:r>
            <w:r w:rsidR="00FD050D" w:rsidRPr="00C536EA">
              <w:t>Initialize Git Repository (if not already done)</w:t>
            </w:r>
            <w:r w:rsidR="00455A87" w:rsidRPr="00C536EA">
              <w:rPr>
                <w:webHidden/>
              </w:rPr>
              <w:tab/>
            </w:r>
          </w:hyperlink>
          <w:r w:rsidR="00CF5859">
            <w:t>4</w:t>
          </w:r>
        </w:p>
        <w:p w14:paraId="7A5D6975" w14:textId="7ED71E83" w:rsidR="005A612D" w:rsidRPr="00C536EA" w:rsidRDefault="00FD050D" w:rsidP="00767D1D">
          <w:pPr>
            <w:pStyle w:val="TOC2"/>
            <w:rPr>
              <w:sz w:val="18"/>
              <w:szCs w:val="18"/>
            </w:rPr>
          </w:pPr>
          <w:r w:rsidRPr="00C536EA">
            <w:t xml:space="preserve">2.3      </w:t>
          </w:r>
          <w:r w:rsidR="005A612D" w:rsidRPr="00C536EA">
            <w:t>Add Remote Repository</w:t>
          </w:r>
          <w:r w:rsidRPr="00C536EA">
            <w:rPr>
              <w:sz w:val="18"/>
              <w:szCs w:val="18"/>
            </w:rPr>
            <w:t>……………………………………………………</w:t>
          </w:r>
          <w:r w:rsidR="005A612D" w:rsidRPr="00C536EA">
            <w:t>……………………………</w:t>
          </w:r>
          <w:r w:rsidR="00CF5859">
            <w:t>……</w:t>
          </w:r>
          <w:r w:rsidR="00C035D9">
            <w:t>………</w:t>
          </w:r>
          <w:r w:rsidR="00CF5859">
            <w:t>4</w:t>
          </w:r>
        </w:p>
        <w:p w14:paraId="78A94C02" w14:textId="684B55BB" w:rsidR="005A612D" w:rsidRPr="00C536EA" w:rsidRDefault="005A612D" w:rsidP="00767D1D">
          <w:pPr>
            <w:pStyle w:val="TOC2"/>
            <w:rPr>
              <w:sz w:val="18"/>
              <w:szCs w:val="18"/>
            </w:rPr>
          </w:pPr>
          <w:r w:rsidRPr="00C536EA">
            <w:t>2.4</w:t>
          </w:r>
          <w:r w:rsidR="00966B56">
            <w:rPr>
              <w:sz w:val="18"/>
              <w:szCs w:val="18"/>
            </w:rPr>
            <w:t xml:space="preserve">        </w:t>
          </w:r>
          <w:r w:rsidRPr="00C536EA">
            <w:t>Check Remote URL</w:t>
          </w:r>
          <w:r w:rsidR="00CF5859" w:rsidRPr="00C536EA">
            <w:t xml:space="preserve"> ……………………………………………………………………</w:t>
          </w:r>
          <w:r w:rsidR="00CF5859">
            <w:t>………...</w:t>
          </w:r>
          <w:r w:rsidR="00C035D9">
            <w:t>..................</w:t>
          </w:r>
          <w:r w:rsidR="00CF5859">
            <w:t>4</w:t>
          </w:r>
        </w:p>
        <w:p w14:paraId="531149C4" w14:textId="450EE7A1" w:rsidR="005A612D" w:rsidRPr="00C536EA" w:rsidRDefault="005A612D" w:rsidP="00767D1D">
          <w:pPr>
            <w:pStyle w:val="TOC2"/>
          </w:pPr>
          <w:r w:rsidRPr="00C536EA">
            <w:t>2.5      Add Files to Staging Area ……………………………………………………………………</w:t>
          </w:r>
          <w:r w:rsidR="00C035D9">
            <w:t>……………</w:t>
          </w:r>
          <w:r w:rsidR="00CF5859">
            <w:t>4</w:t>
          </w:r>
        </w:p>
        <w:p w14:paraId="0BE0F8D0" w14:textId="5D71A98B" w:rsidR="006436FE" w:rsidRPr="00C536EA" w:rsidRDefault="005A612D" w:rsidP="00767D1D">
          <w:pPr>
            <w:pStyle w:val="TOC2"/>
          </w:pPr>
          <w:r w:rsidRPr="00C536EA">
            <w:t>2.6      Commit Changes…………………………………………………………………………………</w:t>
          </w:r>
          <w:r w:rsidR="00C035D9">
            <w:t>…………..</w:t>
          </w:r>
          <w:r w:rsidR="00CF5859">
            <w:t>5</w:t>
          </w:r>
        </w:p>
        <w:p w14:paraId="59CD4029" w14:textId="669CC245" w:rsidR="005A612D" w:rsidRPr="00C536EA" w:rsidRDefault="006436FE" w:rsidP="00767D1D">
          <w:pPr>
            <w:pStyle w:val="TOC2"/>
          </w:pPr>
          <w:r w:rsidRPr="00C536EA">
            <w:t>2.7      Push to GitLab…………………………………………………………………………………...</w:t>
          </w:r>
          <w:r w:rsidR="00C035D9">
            <w:t>..................</w:t>
          </w:r>
          <w:r w:rsidR="00CF5859">
            <w:t>6</w:t>
          </w:r>
        </w:p>
        <w:p w14:paraId="690B33FF" w14:textId="1C9B2F11" w:rsidR="00455A87" w:rsidRPr="00B0728F" w:rsidRDefault="00000000" w:rsidP="00B0728F">
          <w:pPr>
            <w:pStyle w:val="TOC1"/>
            <w:rPr>
              <w:rFonts w:eastAsiaTheme="minorEastAsia"/>
              <w:kern w:val="2"/>
              <w14:ligatures w14:val="standardContextual"/>
            </w:rPr>
          </w:pPr>
          <w:hyperlink w:anchor="_Toc173770505" w:history="1">
            <w:r w:rsidR="00455A87" w:rsidRPr="00B0728F">
              <w:rPr>
                <w:rStyle w:val="Hyperlink"/>
                <w:rFonts w:ascii="Times New Roman" w:hAnsi="Times New Roman"/>
                <w:b/>
                <w:bCs/>
                <w:sz w:val="22"/>
              </w:rPr>
              <w:t>3</w:t>
            </w:r>
            <w:r w:rsidR="00455A87" w:rsidRPr="00B0728F">
              <w:rPr>
                <w:rFonts w:eastAsiaTheme="minorEastAsia"/>
                <w:kern w:val="2"/>
                <w14:ligatures w14:val="standardContextual"/>
              </w:rPr>
              <w:tab/>
            </w:r>
            <w:r w:rsidR="006436FE" w:rsidRPr="00B0728F">
              <w:rPr>
                <w:rFonts w:eastAsiaTheme="minorEastAsia"/>
                <w:b/>
                <w:bCs/>
                <w:kern w:val="2"/>
                <w14:ligatures w14:val="standardContextual"/>
              </w:rPr>
              <w:t>MERGE REQUEST</w:t>
            </w:r>
            <w:r w:rsidR="00455A87" w:rsidRPr="00B0728F">
              <w:rPr>
                <w:webHidden/>
              </w:rPr>
              <w:tab/>
            </w:r>
            <w:r w:rsidR="00CF5859" w:rsidRPr="00B0728F">
              <w:rPr>
                <w:webHidden/>
              </w:rPr>
              <w:t>6</w:t>
            </w:r>
          </w:hyperlink>
        </w:p>
        <w:p w14:paraId="6DD6AAF4" w14:textId="256CCFC4" w:rsidR="00455A87" w:rsidRPr="00C536EA" w:rsidRDefault="00000000" w:rsidP="00767D1D">
          <w:pPr>
            <w:pStyle w:val="TOC2"/>
            <w:rPr>
              <w:rFonts w:eastAsiaTheme="minorEastAsia"/>
              <w:kern w:val="2"/>
              <w14:ligatures w14:val="standardContextual"/>
            </w:rPr>
          </w:pPr>
          <w:hyperlink w:anchor="_Toc173770506" w:history="1">
            <w:r w:rsidR="00455A87" w:rsidRPr="00C536EA">
              <w:rPr>
                <w:rStyle w:val="Hyperlink"/>
                <w:rFonts w:ascii="Times New Roman" w:hAnsi="Times New Roman"/>
                <w:sz w:val="22"/>
              </w:rPr>
              <w:t>3.1</w:t>
            </w:r>
            <w:r w:rsidR="001724DC">
              <w:rPr>
                <w:rFonts w:eastAsiaTheme="minorEastAsia"/>
                <w:kern w:val="2"/>
                <w14:ligatures w14:val="standardContextual"/>
              </w:rPr>
              <w:t xml:space="preserve">      </w:t>
            </w:r>
            <w:r w:rsidR="006436FE" w:rsidRPr="00C536EA">
              <w:rPr>
                <w:rFonts w:eastAsiaTheme="minorEastAsia"/>
                <w:kern w:val="2"/>
                <w14:ligatures w14:val="standardContextual"/>
              </w:rPr>
              <w:t>Create a New Branch</w:t>
            </w:r>
            <w:r w:rsidR="00455A87" w:rsidRPr="00C536EA">
              <w:rPr>
                <w:webHidden/>
              </w:rPr>
              <w:tab/>
            </w:r>
            <w:r w:rsidR="00CF5859">
              <w:rPr>
                <w:webHidden/>
              </w:rPr>
              <w:t>6</w:t>
            </w:r>
          </w:hyperlink>
        </w:p>
        <w:p w14:paraId="5F69535E" w14:textId="29669434" w:rsidR="00455A87" w:rsidRPr="00C536EA" w:rsidRDefault="00000000" w:rsidP="00767D1D">
          <w:pPr>
            <w:pStyle w:val="TOC2"/>
            <w:rPr>
              <w:rFonts w:eastAsiaTheme="minorEastAsia"/>
              <w:kern w:val="2"/>
              <w14:ligatures w14:val="standardContextual"/>
            </w:rPr>
          </w:pPr>
          <w:hyperlink w:anchor="_Toc173770507" w:history="1">
            <w:r w:rsidR="00455A87" w:rsidRPr="00C536EA">
              <w:rPr>
                <w:rStyle w:val="Hyperlink"/>
                <w:rFonts w:ascii="Times New Roman" w:hAnsi="Times New Roman"/>
                <w:sz w:val="22"/>
              </w:rPr>
              <w:t>3.2</w:t>
            </w:r>
            <w:r w:rsidR="001724DC">
              <w:rPr>
                <w:rStyle w:val="Hyperlink"/>
                <w:rFonts w:ascii="Times New Roman" w:hAnsi="Times New Roman"/>
                <w:sz w:val="22"/>
              </w:rPr>
              <w:t xml:space="preserve">      </w:t>
            </w:r>
            <w:r w:rsidR="004F4EE3" w:rsidRPr="00C536EA">
              <w:rPr>
                <w:rFonts w:eastAsiaTheme="minorEastAsia"/>
                <w:kern w:val="2"/>
                <w14:ligatures w14:val="standardContextual"/>
              </w:rPr>
              <w:t>Make your changes</w:t>
            </w:r>
            <w:r w:rsidR="00455A87" w:rsidRPr="00C536EA">
              <w:rPr>
                <w:webHidden/>
              </w:rPr>
              <w:tab/>
            </w:r>
            <w:r w:rsidR="00CF5859">
              <w:rPr>
                <w:webHidden/>
              </w:rPr>
              <w:t>7</w:t>
            </w:r>
          </w:hyperlink>
        </w:p>
        <w:p w14:paraId="66B01962" w14:textId="6A30161E" w:rsidR="00455A87" w:rsidRPr="00D93D65" w:rsidRDefault="00000000" w:rsidP="00767D1D">
          <w:pPr>
            <w:pStyle w:val="TOC2"/>
            <w:rPr>
              <w:rFonts w:eastAsiaTheme="minorEastAsia"/>
              <w:kern w:val="2"/>
              <w14:ligatures w14:val="standardContextual"/>
            </w:rPr>
          </w:pPr>
          <w:hyperlink w:anchor="_Toc173770508" w:history="1">
            <w:r w:rsidR="00455A87" w:rsidRPr="00D93D65">
              <w:rPr>
                <w:rStyle w:val="Hyperlink"/>
                <w:rFonts w:ascii="Times New Roman" w:hAnsi="Times New Roman"/>
                <w:sz w:val="24"/>
              </w:rPr>
              <w:t>3.3</w:t>
            </w:r>
            <w:r w:rsidR="001724DC">
              <w:rPr>
                <w:rFonts w:eastAsiaTheme="minorEastAsia"/>
                <w:kern w:val="2"/>
                <w14:ligatures w14:val="standardContextual"/>
              </w:rPr>
              <w:t xml:space="preserve">      </w:t>
            </w:r>
            <w:r w:rsidR="004F4EE3" w:rsidRPr="00D93D65">
              <w:rPr>
                <w:rFonts w:eastAsiaTheme="minorEastAsia"/>
                <w:kern w:val="2"/>
                <w14:ligatures w14:val="standardContextual"/>
              </w:rPr>
              <w:t>Stage and commit your changes</w:t>
            </w:r>
            <w:r w:rsidR="00455A87" w:rsidRPr="00D93D65">
              <w:rPr>
                <w:webHidden/>
              </w:rPr>
              <w:tab/>
            </w:r>
            <w:r w:rsidR="00CF5859">
              <w:rPr>
                <w:webHidden/>
              </w:rPr>
              <w:t>7</w:t>
            </w:r>
          </w:hyperlink>
        </w:p>
        <w:p w14:paraId="682C7EC7" w14:textId="6FE38D79" w:rsidR="00E424BC" w:rsidRPr="00C536EA" w:rsidRDefault="00000000" w:rsidP="00767D1D">
          <w:pPr>
            <w:pStyle w:val="TOC2"/>
            <w:rPr>
              <w:rFonts w:eastAsiaTheme="minorEastAsia"/>
              <w:kern w:val="2"/>
              <w14:ligatures w14:val="standardContextual"/>
            </w:rPr>
          </w:pPr>
          <w:hyperlink w:anchor="_Toc173770509" w:history="1">
            <w:r w:rsidR="00455A87" w:rsidRPr="00D93D65">
              <w:rPr>
                <w:rStyle w:val="Hyperlink"/>
                <w:rFonts w:ascii="Times New Roman" w:hAnsi="Times New Roman"/>
                <w:sz w:val="24"/>
              </w:rPr>
              <w:t>3.4</w:t>
            </w:r>
            <w:r w:rsidR="001724DC">
              <w:rPr>
                <w:rFonts w:eastAsiaTheme="minorEastAsia"/>
                <w:kern w:val="2"/>
                <w14:ligatures w14:val="standardContextual"/>
              </w:rPr>
              <w:t xml:space="preserve">      </w:t>
            </w:r>
            <w:r w:rsidR="004F4EE3" w:rsidRPr="00D93D65">
              <w:rPr>
                <w:rFonts w:eastAsiaTheme="minorEastAsia"/>
                <w:kern w:val="2"/>
                <w14:ligatures w14:val="standardContextual"/>
              </w:rPr>
              <w:t>Push the branch</w:t>
            </w:r>
            <w:r w:rsidR="00455A87" w:rsidRPr="00D93D65">
              <w:rPr>
                <w:webHidden/>
              </w:rPr>
              <w:tab/>
            </w:r>
            <w:r w:rsidR="00CF5859">
              <w:rPr>
                <w:webHidden/>
              </w:rPr>
              <w:t>7</w:t>
            </w:r>
          </w:hyperlink>
          <w:r w:rsidR="00B0728F">
            <w:br/>
          </w:r>
          <w:hyperlink w:anchor="_Toc173770510" w:history="1">
            <w:r w:rsidR="00455A87" w:rsidRPr="00D93D65">
              <w:rPr>
                <w:rStyle w:val="Hyperlink"/>
                <w:rFonts w:ascii="Times New Roman" w:hAnsi="Times New Roman"/>
                <w:sz w:val="24"/>
              </w:rPr>
              <w:t>3.5</w:t>
            </w:r>
            <w:r w:rsidR="001724DC">
              <w:rPr>
                <w:rFonts w:eastAsiaTheme="minorEastAsia"/>
                <w:kern w:val="2"/>
                <w14:ligatures w14:val="standardContextual"/>
              </w:rPr>
              <w:t xml:space="preserve">      </w:t>
            </w:r>
            <w:r w:rsidR="004F4EE3" w:rsidRPr="00D93D65">
              <w:rPr>
                <w:rFonts w:eastAsiaTheme="minorEastAsia"/>
                <w:kern w:val="2"/>
                <w14:ligatures w14:val="standardContextual"/>
              </w:rPr>
              <w:t>Create a Merge Request on GitLab</w:t>
            </w:r>
            <w:r w:rsidR="00455A87" w:rsidRPr="00D93D65">
              <w:rPr>
                <w:webHidden/>
              </w:rPr>
              <w:tab/>
            </w:r>
            <w:r w:rsidR="00CF5859">
              <w:rPr>
                <w:webHidden/>
              </w:rPr>
              <w:t>8</w:t>
            </w:r>
          </w:hyperlink>
          <w:r w:rsidR="00B0728F">
            <w:br/>
          </w:r>
          <w:hyperlink w:anchor="_Toc173770511" w:history="1">
            <w:r w:rsidR="00455A87" w:rsidRPr="00D93D65">
              <w:rPr>
                <w:rStyle w:val="Hyperlink"/>
                <w:rFonts w:ascii="Times New Roman" w:hAnsi="Times New Roman"/>
                <w:sz w:val="24"/>
              </w:rPr>
              <w:t>3.6</w:t>
            </w:r>
            <w:r w:rsidR="001724DC">
              <w:rPr>
                <w:rStyle w:val="Hyperlink"/>
                <w:rFonts w:ascii="Times New Roman" w:hAnsi="Times New Roman"/>
                <w:sz w:val="24"/>
              </w:rPr>
              <w:t xml:space="preserve">      </w:t>
            </w:r>
            <w:r w:rsidR="004F4EE3" w:rsidRPr="00D93D65">
              <w:rPr>
                <w:rFonts w:eastAsiaTheme="minorEastAsia"/>
                <w:kern w:val="2"/>
                <w14:ligatures w14:val="standardContextual"/>
              </w:rPr>
              <w:t>Go to your GitLab project</w:t>
            </w:r>
            <w:r w:rsidR="00455A87" w:rsidRPr="00D93D65">
              <w:rPr>
                <w:webHidden/>
              </w:rPr>
              <w:tab/>
            </w:r>
            <w:r w:rsidR="00CF5859">
              <w:rPr>
                <w:webHidden/>
              </w:rPr>
              <w:t>8</w:t>
            </w:r>
          </w:hyperlink>
          <w:r w:rsidR="00C536EA" w:rsidRPr="00C536EA">
            <w:br/>
            <w:t xml:space="preserve">3.7       </w:t>
          </w:r>
          <w:hyperlink w:anchor="_Toc173770511" w:history="1">
            <w:r w:rsidR="00C536EA" w:rsidRPr="00C536EA">
              <w:rPr>
                <w:rFonts w:eastAsiaTheme="minorEastAsia" w:cstheme="minorBidi"/>
                <w:kern w:val="2"/>
                <w14:ligatures w14:val="standardContextual"/>
              </w:rPr>
              <w:t>Navigate to the Merge Requests section</w:t>
            </w:r>
            <w:r w:rsidR="00C536EA" w:rsidRPr="00C536EA">
              <w:rPr>
                <w:webHidden/>
              </w:rPr>
              <w:tab/>
            </w:r>
            <w:r w:rsidR="00CF5859">
              <w:rPr>
                <w:webHidden/>
              </w:rPr>
              <w:t>8</w:t>
            </w:r>
          </w:hyperlink>
          <w:r w:rsidR="000E7736">
            <w:br/>
          </w:r>
          <w:hyperlink w:anchor="_Toc173770512" w:history="1">
            <w:r w:rsidR="00455A87" w:rsidRPr="00FD46B8">
              <w:rPr>
                <w:rStyle w:val="Hyperlink"/>
                <w:rFonts w:ascii="Times New Roman" w:hAnsi="Times New Roman"/>
                <w:sz w:val="24"/>
              </w:rPr>
              <w:t>3.</w:t>
            </w:r>
            <w:r w:rsidR="00C536EA" w:rsidRPr="00FD46B8">
              <w:rPr>
                <w:rStyle w:val="Hyperlink"/>
                <w:rFonts w:ascii="Times New Roman" w:hAnsi="Times New Roman"/>
                <w:sz w:val="24"/>
              </w:rPr>
              <w:t>8</w:t>
            </w:r>
            <w:r w:rsidR="00C62BDA">
              <w:rPr>
                <w:rFonts w:eastAsiaTheme="minorEastAsia"/>
                <w:kern w:val="2"/>
                <w14:ligatures w14:val="standardContextual"/>
              </w:rPr>
              <w:t xml:space="preserve">      </w:t>
            </w:r>
            <w:r w:rsidR="00C536EA" w:rsidRPr="00FD46B8">
              <w:rPr>
                <w:rFonts w:eastAsiaTheme="minorEastAsia"/>
                <w:kern w:val="2"/>
                <w14:ligatures w14:val="standardContextual"/>
              </w:rPr>
              <w:t>Create a new Merge Request</w:t>
            </w:r>
            <w:r w:rsidR="00455A87" w:rsidRPr="00FD46B8">
              <w:rPr>
                <w:webHidden/>
              </w:rPr>
              <w:tab/>
            </w:r>
            <w:r w:rsidR="0020145C">
              <w:rPr>
                <w:webHidden/>
              </w:rPr>
              <w:t>8</w:t>
            </w:r>
            <w:r w:rsidR="00320997">
              <w:rPr>
                <w:webHidden/>
              </w:rPr>
              <w:br/>
              <w:t xml:space="preserve">3.9       </w:t>
            </w:r>
            <w:r w:rsidR="00E14A20" w:rsidRPr="00E14A20">
              <w:t>Merge Requests (MR)</w:t>
            </w:r>
            <w:r w:rsidR="00E14A20">
              <w:t>……………………………………………………………………………………….9</w:t>
            </w:r>
            <w:r w:rsidR="000E7736">
              <w:rPr>
                <w:webHidden/>
              </w:rPr>
              <w:br/>
            </w:r>
          </w:hyperlink>
          <w:r w:rsidR="00455A87" w:rsidRPr="00C536EA">
            <w:rPr>
              <w:i/>
              <w:iCs/>
              <w:caps/>
              <w:color w:val="000000" w:themeColor="text1"/>
            </w:rPr>
            <w:fldChar w:fldCharType="end"/>
          </w:r>
        </w:p>
        <w:p w14:paraId="0C67A418" w14:textId="586AD4E3" w:rsidR="00C42349" w:rsidRPr="00767D1D" w:rsidRDefault="00B0728F" w:rsidP="00767D1D">
          <w:pPr>
            <w:pStyle w:val="TOC2"/>
          </w:pPr>
          <w:r w:rsidRPr="00D05C6C">
            <w:rPr>
              <w:b/>
              <w:bCs/>
            </w:rPr>
            <w:t>4</w:t>
          </w:r>
          <w:r w:rsidR="003F4465" w:rsidRPr="00D05C6C">
            <w:rPr>
              <w:b/>
              <w:bCs/>
            </w:rPr>
            <w:t xml:space="preserve"> </w:t>
          </w:r>
          <w:r w:rsidR="003F4465" w:rsidRPr="00767D1D">
            <w:t xml:space="preserve">    </w:t>
          </w:r>
          <w:r w:rsidR="003F4465" w:rsidRPr="00D05C6C">
            <w:rPr>
              <w:b/>
              <w:bCs/>
            </w:rPr>
            <w:t>S</w:t>
          </w:r>
          <w:r w:rsidR="007223F4" w:rsidRPr="00D05C6C">
            <w:rPr>
              <w:b/>
              <w:bCs/>
            </w:rPr>
            <w:t>TEPS TO ASSIGN OWNER PERMISSION IN GITLAB</w:t>
          </w:r>
          <w:r w:rsidR="00767D1D" w:rsidRPr="00767D1D">
            <w:t>…………………………………………</w:t>
          </w:r>
          <w:r w:rsidR="003509DB">
            <w:t>………</w:t>
          </w:r>
          <w:r w:rsidR="00E14A20">
            <w:t>10</w:t>
          </w:r>
          <w:r w:rsidR="00D05C6C">
            <w:br/>
          </w:r>
          <w:r w:rsidR="00966B56">
            <w:t xml:space="preserve">4.1        </w:t>
          </w:r>
          <w:r w:rsidR="0067289C" w:rsidRPr="0067289C">
            <w:t>Navigate to the Project or Group</w:t>
          </w:r>
          <w:r w:rsidR="003509DB">
            <w:t>……………………………………………………………………...</w:t>
          </w:r>
          <w:r w:rsidR="00E14A20">
            <w:t>10</w:t>
          </w:r>
          <w:r w:rsidR="003A0162">
            <w:br/>
            <w:t xml:space="preserve">4.2        </w:t>
          </w:r>
          <w:r w:rsidR="003A0162" w:rsidRPr="003A0162">
            <w:t>Access the Manage Section</w:t>
          </w:r>
          <w:r w:rsidR="003509DB">
            <w:t>……………………………………………………………………………..</w:t>
          </w:r>
          <w:r w:rsidR="00E14A20">
            <w:t>10</w:t>
          </w:r>
          <w:r w:rsidR="003A0162">
            <w:br/>
            <w:t xml:space="preserve">4.3        </w:t>
          </w:r>
          <w:r w:rsidR="003A0162" w:rsidRPr="003A0162">
            <w:t>Select "Members"</w:t>
          </w:r>
          <w:r w:rsidR="003509DB">
            <w:t>…………………………………………………………………………………………</w:t>
          </w:r>
          <w:r w:rsidR="00E14A20">
            <w:t>10</w:t>
          </w:r>
          <w:r w:rsidR="003A0162">
            <w:br/>
            <w:t xml:space="preserve">4.4        </w:t>
          </w:r>
          <w:r w:rsidR="003A0162" w:rsidRPr="003A0162">
            <w:t>Add or Edit Member</w:t>
          </w:r>
          <w:r w:rsidR="003509DB">
            <w:t>………………………………………………………………………………………</w:t>
          </w:r>
          <w:r w:rsidR="00E14A20">
            <w:t>10</w:t>
          </w:r>
          <w:r w:rsidR="003A0162">
            <w:br/>
            <w:t>4.5</w:t>
          </w:r>
          <w:r w:rsidR="003509DB">
            <w:t xml:space="preserve">        </w:t>
          </w:r>
          <w:r w:rsidR="003509DB" w:rsidRPr="003509DB">
            <w:t>Set the Role to "Owner"</w:t>
          </w:r>
          <w:r w:rsidR="003509DB">
            <w:t>…………………………………………………………………………………</w:t>
          </w:r>
          <w:r w:rsidR="00E14A20">
            <w:t>1</w:t>
          </w:r>
          <w:r w:rsidR="00437235">
            <w:t>1</w:t>
          </w:r>
          <w:r w:rsidR="003A0162">
            <w:br/>
            <w:t xml:space="preserve">              </w:t>
          </w:r>
          <w:r w:rsidR="00767D1D" w:rsidRPr="00767D1D">
            <w:br/>
            <w:t xml:space="preserve">     </w:t>
          </w:r>
        </w:p>
        <w:p w14:paraId="5F43DCB1" w14:textId="7F0EDF4B" w:rsidR="00455A87" w:rsidRPr="000E7736" w:rsidRDefault="00000000" w:rsidP="00767D1D">
          <w:pPr>
            <w:pStyle w:val="TOC2"/>
          </w:pPr>
        </w:p>
      </w:sdtContent>
    </w:sdt>
    <w:p w14:paraId="09CCB157" w14:textId="77777777" w:rsidR="0031616D" w:rsidRPr="00CD0BE5" w:rsidRDefault="0031616D" w:rsidP="0031616D"/>
    <w:p w14:paraId="64D8CE3E" w14:textId="6C6CFFAE" w:rsidR="0031616D" w:rsidRPr="00CD0BE5" w:rsidRDefault="0031616D">
      <w:pPr>
        <w:spacing w:after="200" w:line="276" w:lineRule="auto"/>
      </w:pPr>
      <w:r w:rsidRPr="00CD0BE5">
        <w:br w:type="page"/>
      </w:r>
    </w:p>
    <w:p w14:paraId="2C3CE21B" w14:textId="77777777" w:rsidR="00455A87" w:rsidRPr="00CD4A56" w:rsidRDefault="00455A87" w:rsidP="00455A87">
      <w:pPr>
        <w:pStyle w:val="Heading1"/>
        <w:rPr>
          <w:rFonts w:ascii="Times New Roman" w:hAnsi="Times New Roman"/>
          <w:b/>
          <w:bCs/>
          <w:lang w:val="en-US"/>
        </w:rPr>
      </w:pPr>
      <w:bookmarkStart w:id="2" w:name="_Toc173770496"/>
      <w:bookmarkStart w:id="3" w:name="_Toc300156753"/>
      <w:bookmarkEnd w:id="1"/>
      <w:r w:rsidRPr="00CD4A56">
        <w:rPr>
          <w:rFonts w:ascii="Times New Roman" w:hAnsi="Times New Roman"/>
          <w:b/>
          <w:bCs/>
          <w:lang w:val="en-US"/>
        </w:rPr>
        <w:lastRenderedPageBreak/>
        <w:t>Introduction</w:t>
      </w:r>
      <w:bookmarkEnd w:id="2"/>
    </w:p>
    <w:p w14:paraId="36BAEA98" w14:textId="77777777" w:rsidR="00455A87" w:rsidRPr="000207CB" w:rsidRDefault="00455A87" w:rsidP="00455A87">
      <w:pPr>
        <w:pStyle w:val="Heading2"/>
        <w:rPr>
          <w:rFonts w:ascii="Times New Roman" w:hAnsi="Times New Roman"/>
          <w:b/>
          <w:bCs/>
          <w:lang w:val="en-US"/>
        </w:rPr>
      </w:pPr>
      <w:bookmarkStart w:id="4" w:name="_Toc173770497"/>
      <w:r w:rsidRPr="000207CB">
        <w:rPr>
          <w:rFonts w:ascii="Times New Roman" w:hAnsi="Times New Roman"/>
          <w:b/>
          <w:bCs/>
          <w:lang w:val="en-US"/>
        </w:rPr>
        <w:t>Purpose of the document</w:t>
      </w:r>
      <w:bookmarkEnd w:id="4"/>
    </w:p>
    <w:p w14:paraId="3BC69951" w14:textId="43297170" w:rsidR="00455A87" w:rsidRPr="00CD4A56" w:rsidRDefault="00CD4A56" w:rsidP="00455A87">
      <w:pPr>
        <w:rPr>
          <w:rFonts w:ascii="Times New Roman" w:hAnsi="Times New Roman"/>
          <w:sz w:val="24"/>
          <w:szCs w:val="24"/>
        </w:rPr>
      </w:pPr>
      <w:r w:rsidRPr="00CD4A56">
        <w:rPr>
          <w:rFonts w:ascii="Times New Roman" w:hAnsi="Times New Roman"/>
          <w:sz w:val="24"/>
          <w:szCs w:val="24"/>
        </w:rPr>
        <w:t>The purpose of this document is to provide a detailed overview of the steps taken to create a new repository, push the code and c</w:t>
      </w:r>
      <w:r w:rsidR="005055EB">
        <w:rPr>
          <w:rFonts w:ascii="Times New Roman" w:hAnsi="Times New Roman"/>
          <w:sz w:val="24"/>
          <w:szCs w:val="24"/>
        </w:rPr>
        <w:t>reating</w:t>
      </w:r>
      <w:r w:rsidRPr="00CD4A56">
        <w:rPr>
          <w:rFonts w:ascii="Times New Roman" w:hAnsi="Times New Roman"/>
          <w:sz w:val="24"/>
          <w:szCs w:val="24"/>
        </w:rPr>
        <w:t xml:space="preserve"> the merge requests and commits</w:t>
      </w:r>
      <w:r w:rsidR="00455A87" w:rsidRPr="00CD4A56">
        <w:rPr>
          <w:rFonts w:ascii="Times New Roman" w:hAnsi="Times New Roman"/>
          <w:sz w:val="24"/>
          <w:szCs w:val="24"/>
        </w:rPr>
        <w:t>.</w:t>
      </w:r>
    </w:p>
    <w:p w14:paraId="4CF498EF" w14:textId="77777777" w:rsidR="00455A87" w:rsidRPr="000207CB" w:rsidRDefault="00455A87" w:rsidP="00455A87">
      <w:pPr>
        <w:pStyle w:val="Heading2"/>
        <w:rPr>
          <w:rFonts w:ascii="Times New Roman" w:hAnsi="Times New Roman"/>
          <w:b/>
          <w:bCs/>
        </w:rPr>
      </w:pPr>
      <w:bookmarkStart w:id="5" w:name="_Toc173770498"/>
      <w:r w:rsidRPr="000207CB">
        <w:rPr>
          <w:rFonts w:ascii="Times New Roman" w:hAnsi="Times New Roman"/>
          <w:b/>
          <w:bCs/>
        </w:rPr>
        <w:t>Scope</w:t>
      </w:r>
      <w:bookmarkEnd w:id="5"/>
    </w:p>
    <w:p w14:paraId="59B0324A" w14:textId="08F46B27" w:rsidR="00D36B91" w:rsidRPr="00EB1A3C" w:rsidRDefault="000207CB" w:rsidP="003C2443">
      <w:pPr>
        <w:rPr>
          <w:rFonts w:ascii="Times New Roman" w:hAnsi="Times New Roman"/>
          <w:sz w:val="24"/>
          <w:szCs w:val="24"/>
        </w:rPr>
      </w:pPr>
      <w:r w:rsidRPr="00EB1A3C">
        <w:rPr>
          <w:rFonts w:ascii="Times New Roman" w:hAnsi="Times New Roman"/>
          <w:sz w:val="24"/>
          <w:szCs w:val="24"/>
        </w:rPr>
        <w:t xml:space="preserve">The </w:t>
      </w:r>
      <w:r w:rsidR="00C53FC2">
        <w:rPr>
          <w:rFonts w:ascii="Times New Roman" w:hAnsi="Times New Roman"/>
          <w:sz w:val="24"/>
          <w:szCs w:val="24"/>
        </w:rPr>
        <w:t xml:space="preserve">aim </w:t>
      </w:r>
      <w:r w:rsidRPr="00EB1A3C">
        <w:rPr>
          <w:rFonts w:ascii="Times New Roman" w:hAnsi="Times New Roman"/>
          <w:sz w:val="24"/>
          <w:szCs w:val="24"/>
        </w:rPr>
        <w:t>of this document is to provide a detailed overview of the creation of a new GitLab repository, including the code push, merge requests and commits</w:t>
      </w:r>
      <w:r w:rsidR="00EB1A3C" w:rsidRPr="00EB1A3C">
        <w:rPr>
          <w:rFonts w:ascii="Times New Roman" w:hAnsi="Times New Roman"/>
          <w:sz w:val="24"/>
          <w:szCs w:val="24"/>
        </w:rPr>
        <w:t>.</w:t>
      </w:r>
    </w:p>
    <w:p w14:paraId="2DA0E4B7" w14:textId="0C2D241D" w:rsidR="002B6A17" w:rsidRPr="00C72758" w:rsidRDefault="00D36B91" w:rsidP="00C72758">
      <w:pPr>
        <w:spacing w:after="200" w:line="276" w:lineRule="auto"/>
        <w:rPr>
          <w:rFonts w:asciiTheme="majorHAnsi" w:eastAsiaTheme="majorEastAsia" w:hAnsiTheme="majorHAnsi" w:cstheme="majorBidi"/>
          <w:color w:val="272936" w:themeColor="accent4"/>
          <w:spacing w:val="-10"/>
          <w:kern w:val="28"/>
          <w:sz w:val="40"/>
          <w:szCs w:val="56"/>
        </w:rPr>
      </w:pPr>
      <w:r>
        <w:rPr>
          <w:rFonts w:asciiTheme="majorHAnsi" w:eastAsiaTheme="majorEastAsia" w:hAnsiTheme="majorHAnsi" w:cstheme="majorBidi"/>
          <w:color w:val="272936" w:themeColor="accent4"/>
          <w:spacing w:val="-10"/>
          <w:kern w:val="28"/>
          <w:sz w:val="40"/>
          <w:szCs w:val="56"/>
        </w:rPr>
        <w:br w:type="page"/>
      </w:r>
    </w:p>
    <w:bookmarkEnd w:id="3"/>
    <w:p w14:paraId="45CB73D9" w14:textId="2E0E19AB" w:rsidR="000207CB" w:rsidRPr="00D621A5" w:rsidRDefault="000207CB" w:rsidP="00E7790D">
      <w:pPr>
        <w:pStyle w:val="Heading1"/>
        <w:rPr>
          <w:rFonts w:ascii="Times New Roman" w:hAnsi="Times New Roman"/>
          <w:b/>
          <w:bCs/>
        </w:rPr>
      </w:pPr>
      <w:r w:rsidRPr="00D621A5">
        <w:rPr>
          <w:rFonts w:ascii="Times New Roman" w:hAnsi="Times New Roman"/>
          <w:b/>
          <w:bCs/>
        </w:rPr>
        <w:lastRenderedPageBreak/>
        <w:t xml:space="preserve">Pushing code </w:t>
      </w:r>
      <w:r w:rsidR="00E7790D" w:rsidRPr="00D621A5">
        <w:rPr>
          <w:rFonts w:ascii="Times New Roman" w:hAnsi="Times New Roman"/>
          <w:b/>
          <w:bCs/>
        </w:rPr>
        <w:t>to</w:t>
      </w:r>
      <w:r w:rsidRPr="00D621A5">
        <w:rPr>
          <w:rFonts w:ascii="Times New Roman" w:hAnsi="Times New Roman"/>
          <w:b/>
          <w:bCs/>
        </w:rPr>
        <w:t xml:space="preserve"> </w:t>
      </w:r>
      <w:proofErr w:type="spellStart"/>
      <w:r w:rsidRPr="00D621A5">
        <w:rPr>
          <w:rFonts w:ascii="Times New Roman" w:hAnsi="Times New Roman"/>
          <w:b/>
          <w:bCs/>
        </w:rPr>
        <w:t>gitlab</w:t>
      </w:r>
      <w:proofErr w:type="spellEnd"/>
    </w:p>
    <w:p w14:paraId="34BF6839" w14:textId="77777777" w:rsidR="00E7790D" w:rsidRPr="00E7790D" w:rsidRDefault="00E7790D" w:rsidP="000207CB">
      <w:pPr>
        <w:jc w:val="left"/>
        <w:rPr>
          <w:rFonts w:ascii="Times New Roman" w:hAnsi="Times New Roman"/>
          <w:b/>
          <w:bCs/>
          <w:sz w:val="48"/>
          <w:szCs w:val="48"/>
        </w:rPr>
      </w:pPr>
    </w:p>
    <w:p w14:paraId="60D98677" w14:textId="509FC613" w:rsidR="000207CB" w:rsidRPr="00E7790D" w:rsidRDefault="00E7790D" w:rsidP="000207CB">
      <w:pPr>
        <w:rPr>
          <w:rFonts w:ascii="Times New Roman" w:hAnsi="Times New Roman"/>
          <w:b/>
          <w:bCs/>
          <w:sz w:val="36"/>
          <w:szCs w:val="36"/>
        </w:rPr>
      </w:pPr>
      <w:r w:rsidRPr="00E7790D">
        <w:rPr>
          <w:rFonts w:ascii="Times New Roman" w:hAnsi="Times New Roman"/>
          <w:b/>
          <w:bCs/>
          <w:sz w:val="36"/>
          <w:szCs w:val="36"/>
        </w:rPr>
        <w:t>2</w:t>
      </w:r>
      <w:r w:rsidR="000207CB" w:rsidRPr="00E7790D">
        <w:rPr>
          <w:rFonts w:ascii="Times New Roman" w:hAnsi="Times New Roman"/>
          <w:b/>
          <w:bCs/>
          <w:sz w:val="36"/>
          <w:szCs w:val="36"/>
        </w:rPr>
        <w:t>.</w:t>
      </w:r>
      <w:r>
        <w:rPr>
          <w:rFonts w:ascii="Times New Roman" w:hAnsi="Times New Roman"/>
          <w:b/>
          <w:bCs/>
          <w:sz w:val="36"/>
          <w:szCs w:val="36"/>
        </w:rPr>
        <w:t>1</w:t>
      </w:r>
      <w:r w:rsidR="000207CB" w:rsidRPr="00E7790D">
        <w:rPr>
          <w:rFonts w:ascii="Times New Roman" w:hAnsi="Times New Roman"/>
          <w:b/>
          <w:bCs/>
          <w:sz w:val="36"/>
          <w:szCs w:val="36"/>
        </w:rPr>
        <w:t xml:space="preserve"> Navigate to Your Local Repository:</w:t>
      </w:r>
    </w:p>
    <w:p w14:paraId="14087952" w14:textId="77777777" w:rsidR="000207CB" w:rsidRPr="00E7790D" w:rsidRDefault="000207CB" w:rsidP="000207CB">
      <w:pPr>
        <w:rPr>
          <w:rFonts w:ascii="Times New Roman" w:hAnsi="Times New Roman"/>
          <w:sz w:val="24"/>
          <w:szCs w:val="24"/>
        </w:rPr>
      </w:pPr>
      <w:r w:rsidRPr="00E7790D">
        <w:rPr>
          <w:rFonts w:ascii="Times New Roman" w:hAnsi="Times New Roman"/>
          <w:sz w:val="24"/>
          <w:szCs w:val="24"/>
        </w:rPr>
        <w:t>Open a terminal and change to your local directory that contains the code.</w:t>
      </w:r>
    </w:p>
    <w:p w14:paraId="2422FC75" w14:textId="77777777" w:rsidR="000207CB" w:rsidRPr="00E7790D" w:rsidRDefault="000207CB" w:rsidP="000207CB">
      <w:pPr>
        <w:rPr>
          <w:rFonts w:ascii="Times New Roman" w:hAnsi="Times New Roman"/>
          <w:b/>
          <w:bCs/>
          <w:sz w:val="24"/>
          <w:szCs w:val="24"/>
        </w:rPr>
      </w:pPr>
      <w:r w:rsidRPr="00E7790D">
        <w:rPr>
          <w:rFonts w:ascii="Times New Roman" w:hAnsi="Times New Roman"/>
          <w:b/>
          <w:bCs/>
          <w:sz w:val="24"/>
          <w:szCs w:val="24"/>
        </w:rPr>
        <w:t>cd ~/</w:t>
      </w:r>
      <w:proofErr w:type="spellStart"/>
      <w:r w:rsidRPr="00E7790D">
        <w:rPr>
          <w:rFonts w:ascii="Times New Roman" w:hAnsi="Times New Roman"/>
          <w:b/>
          <w:bCs/>
          <w:sz w:val="24"/>
          <w:szCs w:val="24"/>
        </w:rPr>
        <w:t>Device_Drivers</w:t>
      </w:r>
      <w:proofErr w:type="spellEnd"/>
    </w:p>
    <w:p w14:paraId="6D3BDAC9" w14:textId="77777777" w:rsidR="000207CB" w:rsidRPr="006955EC" w:rsidRDefault="000207CB" w:rsidP="000207CB">
      <w:pPr>
        <w:rPr>
          <w:b/>
          <w:bCs/>
          <w:sz w:val="24"/>
          <w:szCs w:val="24"/>
        </w:rPr>
      </w:pPr>
      <w:r w:rsidRPr="006955EC">
        <w:rPr>
          <w:b/>
          <w:bCs/>
          <w:noProof/>
          <w:sz w:val="24"/>
          <w:szCs w:val="24"/>
        </w:rPr>
        <w:drawing>
          <wp:inline distT="0" distB="0" distL="0" distR="0" wp14:anchorId="5E3E2767" wp14:editId="117A7A8E">
            <wp:extent cx="5731510" cy="51244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12445"/>
                    </a:xfrm>
                    <a:prstGeom prst="rect">
                      <a:avLst/>
                    </a:prstGeom>
                  </pic:spPr>
                </pic:pic>
              </a:graphicData>
            </a:graphic>
          </wp:inline>
        </w:drawing>
      </w:r>
    </w:p>
    <w:p w14:paraId="2C453965" w14:textId="3FE6B656" w:rsidR="000207CB" w:rsidRPr="00773DF2" w:rsidRDefault="00E7790D" w:rsidP="000207CB">
      <w:pPr>
        <w:rPr>
          <w:rFonts w:ascii="Calibri" w:hAnsi="Calibri" w:cs="Calibri"/>
          <w:b/>
          <w:bCs/>
          <w:sz w:val="28"/>
          <w:szCs w:val="28"/>
        </w:rPr>
      </w:pPr>
      <w:r w:rsidRPr="00E7790D">
        <w:rPr>
          <w:rFonts w:ascii="Times New Roman" w:hAnsi="Times New Roman"/>
          <w:b/>
          <w:bCs/>
          <w:sz w:val="36"/>
          <w:szCs w:val="36"/>
        </w:rPr>
        <w:t>2.2</w:t>
      </w:r>
      <w:r w:rsidR="000207CB" w:rsidRPr="00E7790D">
        <w:rPr>
          <w:rFonts w:ascii="Times New Roman" w:hAnsi="Times New Roman"/>
          <w:b/>
          <w:bCs/>
          <w:sz w:val="36"/>
          <w:szCs w:val="36"/>
        </w:rPr>
        <w:t xml:space="preserve"> Initialize Git Repository (if not already done)</w:t>
      </w:r>
      <w:r w:rsidR="000207CB" w:rsidRPr="00773DF2">
        <w:rPr>
          <w:rFonts w:ascii="Calibri" w:hAnsi="Calibri" w:cs="Calibri"/>
          <w:b/>
          <w:bCs/>
          <w:sz w:val="28"/>
          <w:szCs w:val="28"/>
        </w:rPr>
        <w:t>:</w:t>
      </w:r>
    </w:p>
    <w:p w14:paraId="76B7B294" w14:textId="77777777" w:rsidR="000207CB" w:rsidRPr="00E7790D" w:rsidRDefault="000207CB" w:rsidP="000207CB">
      <w:pPr>
        <w:rPr>
          <w:rFonts w:ascii="Times New Roman" w:hAnsi="Times New Roman"/>
          <w:sz w:val="24"/>
          <w:szCs w:val="24"/>
        </w:rPr>
      </w:pPr>
      <w:r w:rsidRPr="00E7790D">
        <w:rPr>
          <w:rFonts w:ascii="Times New Roman" w:hAnsi="Times New Roman"/>
          <w:sz w:val="24"/>
          <w:szCs w:val="24"/>
        </w:rPr>
        <w:t>If you haven’t already initialized a Git repository in your local directory, run:</w:t>
      </w:r>
    </w:p>
    <w:p w14:paraId="004ABE46" w14:textId="77777777" w:rsidR="000207CB" w:rsidRPr="00E7790D" w:rsidRDefault="000207CB" w:rsidP="000207CB">
      <w:pPr>
        <w:rPr>
          <w:rFonts w:ascii="Times New Roman" w:hAnsi="Times New Roman"/>
          <w:b/>
          <w:bCs/>
          <w:sz w:val="24"/>
          <w:szCs w:val="24"/>
        </w:rPr>
      </w:pPr>
      <w:r w:rsidRPr="00E7790D">
        <w:rPr>
          <w:rFonts w:ascii="Times New Roman" w:hAnsi="Times New Roman"/>
          <w:b/>
          <w:bCs/>
          <w:sz w:val="24"/>
          <w:szCs w:val="24"/>
        </w:rPr>
        <w:t xml:space="preserve">git </w:t>
      </w:r>
      <w:proofErr w:type="spellStart"/>
      <w:r w:rsidRPr="00E7790D">
        <w:rPr>
          <w:rFonts w:ascii="Times New Roman" w:hAnsi="Times New Roman"/>
          <w:b/>
          <w:bCs/>
          <w:sz w:val="24"/>
          <w:szCs w:val="24"/>
        </w:rPr>
        <w:t>init</w:t>
      </w:r>
      <w:proofErr w:type="spellEnd"/>
    </w:p>
    <w:p w14:paraId="4E722320" w14:textId="77777777" w:rsidR="000207CB" w:rsidRDefault="000207CB" w:rsidP="000207CB">
      <w:pPr>
        <w:rPr>
          <w:b/>
          <w:bCs/>
        </w:rPr>
      </w:pPr>
      <w:r w:rsidRPr="00AF259A">
        <w:rPr>
          <w:b/>
          <w:bCs/>
          <w:noProof/>
        </w:rPr>
        <w:drawing>
          <wp:inline distT="0" distB="0" distL="0" distR="0" wp14:anchorId="22BC4ECA" wp14:editId="2D274D83">
            <wp:extent cx="5731510" cy="14960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496060"/>
                    </a:xfrm>
                    <a:prstGeom prst="rect">
                      <a:avLst/>
                    </a:prstGeom>
                  </pic:spPr>
                </pic:pic>
              </a:graphicData>
            </a:graphic>
          </wp:inline>
        </w:drawing>
      </w:r>
    </w:p>
    <w:p w14:paraId="0BBA561A" w14:textId="0B7A80F3" w:rsidR="000207CB" w:rsidRPr="00E7790D" w:rsidRDefault="00E7790D" w:rsidP="000207CB">
      <w:pPr>
        <w:rPr>
          <w:rFonts w:ascii="Calibri" w:hAnsi="Calibri" w:cs="Calibri"/>
          <w:b/>
          <w:bCs/>
          <w:sz w:val="36"/>
          <w:szCs w:val="36"/>
        </w:rPr>
      </w:pPr>
      <w:r w:rsidRPr="00E7790D">
        <w:rPr>
          <w:rFonts w:ascii="Calibri" w:hAnsi="Calibri" w:cs="Calibri"/>
          <w:b/>
          <w:bCs/>
          <w:sz w:val="36"/>
          <w:szCs w:val="36"/>
        </w:rPr>
        <w:t>2.3</w:t>
      </w:r>
      <w:r w:rsidR="000207CB" w:rsidRPr="00E7790D">
        <w:rPr>
          <w:rFonts w:ascii="Calibri" w:hAnsi="Calibri" w:cs="Calibri"/>
          <w:b/>
          <w:bCs/>
          <w:sz w:val="36"/>
          <w:szCs w:val="36"/>
        </w:rPr>
        <w:t xml:space="preserve"> Add Remote Repository:</w:t>
      </w:r>
    </w:p>
    <w:p w14:paraId="0685CC49" w14:textId="77777777" w:rsidR="000207CB" w:rsidRPr="00E7790D" w:rsidRDefault="000207CB" w:rsidP="000207CB">
      <w:pPr>
        <w:rPr>
          <w:rFonts w:ascii="Times New Roman" w:hAnsi="Times New Roman"/>
          <w:sz w:val="24"/>
          <w:szCs w:val="24"/>
        </w:rPr>
      </w:pPr>
      <w:r w:rsidRPr="00E7790D">
        <w:rPr>
          <w:rFonts w:ascii="Times New Roman" w:hAnsi="Times New Roman"/>
          <w:sz w:val="24"/>
          <w:szCs w:val="24"/>
        </w:rPr>
        <w:t>Add the URL of your GitLab repository as a remote.</w:t>
      </w:r>
    </w:p>
    <w:p w14:paraId="55FABFC5" w14:textId="77777777" w:rsidR="000207CB" w:rsidRPr="00E7790D" w:rsidRDefault="000207CB" w:rsidP="000207CB">
      <w:pPr>
        <w:rPr>
          <w:rFonts w:ascii="Times New Roman" w:hAnsi="Times New Roman"/>
          <w:sz w:val="24"/>
          <w:szCs w:val="24"/>
        </w:rPr>
      </w:pPr>
      <w:r w:rsidRPr="00E7790D">
        <w:rPr>
          <w:rFonts w:ascii="Times New Roman" w:hAnsi="Times New Roman"/>
          <w:sz w:val="24"/>
          <w:szCs w:val="24"/>
        </w:rPr>
        <w:t xml:space="preserve">git remote add origin </w:t>
      </w:r>
      <w:hyperlink r:id="rId15" w:history="1">
        <w:r w:rsidRPr="00E7790D">
          <w:rPr>
            <w:rStyle w:val="Hyperlink"/>
            <w:rFonts w:ascii="Times New Roman" w:hAnsi="Times New Roman"/>
            <w:sz w:val="24"/>
            <w:szCs w:val="24"/>
          </w:rPr>
          <w:t>git@gitlab.com:activity7144333/gitlablearning.git</w:t>
        </w:r>
      </w:hyperlink>
    </w:p>
    <w:p w14:paraId="0F9BCBB3" w14:textId="59E1ABA3" w:rsidR="000207CB" w:rsidRPr="00E7790D" w:rsidRDefault="00E7790D" w:rsidP="000207CB">
      <w:pPr>
        <w:rPr>
          <w:rFonts w:ascii="Times New Roman" w:hAnsi="Times New Roman"/>
          <w:b/>
          <w:bCs/>
          <w:sz w:val="36"/>
          <w:szCs w:val="36"/>
        </w:rPr>
      </w:pPr>
      <w:r w:rsidRPr="00E7790D">
        <w:rPr>
          <w:rFonts w:ascii="Times New Roman" w:hAnsi="Times New Roman"/>
          <w:b/>
          <w:bCs/>
          <w:sz w:val="36"/>
          <w:szCs w:val="36"/>
        </w:rPr>
        <w:t>2.4</w:t>
      </w:r>
      <w:r w:rsidR="000207CB" w:rsidRPr="00E7790D">
        <w:rPr>
          <w:rFonts w:ascii="Times New Roman" w:hAnsi="Times New Roman"/>
          <w:b/>
          <w:bCs/>
          <w:sz w:val="36"/>
          <w:szCs w:val="36"/>
        </w:rPr>
        <w:t xml:space="preserve"> Check Remote URL:</w:t>
      </w:r>
    </w:p>
    <w:p w14:paraId="66E2516A" w14:textId="77777777" w:rsidR="000207CB" w:rsidRPr="00E7790D" w:rsidRDefault="000207CB" w:rsidP="000207CB">
      <w:pPr>
        <w:rPr>
          <w:rFonts w:ascii="Times New Roman" w:hAnsi="Times New Roman"/>
          <w:sz w:val="24"/>
          <w:szCs w:val="24"/>
        </w:rPr>
      </w:pPr>
      <w:r w:rsidRPr="00E7790D">
        <w:rPr>
          <w:rFonts w:ascii="Times New Roman" w:hAnsi="Times New Roman"/>
          <w:sz w:val="24"/>
          <w:szCs w:val="24"/>
        </w:rPr>
        <w:t>Verify that the remote URL has been added correctly.</w:t>
      </w:r>
    </w:p>
    <w:p w14:paraId="135A42FA" w14:textId="77777777" w:rsidR="000207CB" w:rsidRDefault="000207CB" w:rsidP="000207CB">
      <w:r w:rsidRPr="006955EC">
        <w:rPr>
          <w:noProof/>
        </w:rPr>
        <w:drawing>
          <wp:inline distT="0" distB="0" distL="0" distR="0" wp14:anchorId="57D561EC" wp14:editId="301A7194">
            <wp:extent cx="5731510" cy="4514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51485"/>
                    </a:xfrm>
                    <a:prstGeom prst="rect">
                      <a:avLst/>
                    </a:prstGeom>
                  </pic:spPr>
                </pic:pic>
              </a:graphicData>
            </a:graphic>
          </wp:inline>
        </w:drawing>
      </w:r>
    </w:p>
    <w:p w14:paraId="08C820C7" w14:textId="7AD4370B" w:rsidR="000207CB" w:rsidRPr="00E7790D" w:rsidRDefault="00E7790D" w:rsidP="000207CB">
      <w:pPr>
        <w:rPr>
          <w:rFonts w:ascii="Times New Roman" w:hAnsi="Times New Roman"/>
          <w:b/>
          <w:bCs/>
          <w:sz w:val="36"/>
          <w:szCs w:val="36"/>
        </w:rPr>
      </w:pPr>
      <w:r w:rsidRPr="00E7790D">
        <w:rPr>
          <w:rFonts w:ascii="Times New Roman" w:hAnsi="Times New Roman"/>
          <w:b/>
          <w:bCs/>
          <w:sz w:val="36"/>
          <w:szCs w:val="36"/>
        </w:rPr>
        <w:t xml:space="preserve">2.5 </w:t>
      </w:r>
      <w:r w:rsidR="000207CB" w:rsidRPr="00E7790D">
        <w:rPr>
          <w:rFonts w:ascii="Times New Roman" w:hAnsi="Times New Roman"/>
          <w:b/>
          <w:bCs/>
          <w:sz w:val="36"/>
          <w:szCs w:val="36"/>
        </w:rPr>
        <w:t>Add Files to Staging Area:</w:t>
      </w:r>
    </w:p>
    <w:p w14:paraId="009E2F5D" w14:textId="77777777" w:rsidR="000207CB" w:rsidRPr="00E7790D" w:rsidRDefault="000207CB" w:rsidP="000207CB">
      <w:pPr>
        <w:rPr>
          <w:rFonts w:ascii="Times New Roman" w:hAnsi="Times New Roman"/>
          <w:sz w:val="24"/>
          <w:szCs w:val="24"/>
        </w:rPr>
      </w:pPr>
      <w:r w:rsidRPr="00E7790D">
        <w:rPr>
          <w:rFonts w:ascii="Times New Roman" w:hAnsi="Times New Roman"/>
          <w:sz w:val="24"/>
          <w:szCs w:val="24"/>
        </w:rPr>
        <w:t>Add all the files in your local directory to the staging area.</w:t>
      </w:r>
    </w:p>
    <w:p w14:paraId="4F8BB7AF" w14:textId="77777777" w:rsidR="000207CB" w:rsidRPr="00E7790D" w:rsidRDefault="000207CB" w:rsidP="000207CB">
      <w:pPr>
        <w:rPr>
          <w:rFonts w:ascii="Times New Roman" w:hAnsi="Times New Roman"/>
          <w:b/>
          <w:bCs/>
          <w:sz w:val="24"/>
          <w:szCs w:val="24"/>
        </w:rPr>
      </w:pPr>
      <w:r w:rsidRPr="00E7790D">
        <w:rPr>
          <w:rFonts w:ascii="Times New Roman" w:hAnsi="Times New Roman"/>
          <w:b/>
          <w:bCs/>
          <w:sz w:val="24"/>
          <w:szCs w:val="24"/>
        </w:rPr>
        <w:t xml:space="preserve">git </w:t>
      </w:r>
      <w:proofErr w:type="gramStart"/>
      <w:r w:rsidRPr="00E7790D">
        <w:rPr>
          <w:rFonts w:ascii="Times New Roman" w:hAnsi="Times New Roman"/>
          <w:b/>
          <w:bCs/>
          <w:sz w:val="24"/>
          <w:szCs w:val="24"/>
        </w:rPr>
        <w:t>add .</w:t>
      </w:r>
      <w:proofErr w:type="gramEnd"/>
    </w:p>
    <w:p w14:paraId="3E12978E" w14:textId="77777777" w:rsidR="000207CB" w:rsidRPr="00E7790D" w:rsidRDefault="000207CB" w:rsidP="000207CB">
      <w:pPr>
        <w:rPr>
          <w:rFonts w:ascii="Times New Roman" w:hAnsi="Times New Roman"/>
          <w:b/>
          <w:bCs/>
          <w:sz w:val="24"/>
          <w:szCs w:val="24"/>
        </w:rPr>
      </w:pPr>
      <w:r w:rsidRPr="00E7790D">
        <w:rPr>
          <w:rFonts w:ascii="Times New Roman" w:hAnsi="Times New Roman"/>
          <w:b/>
          <w:bCs/>
          <w:sz w:val="24"/>
          <w:szCs w:val="24"/>
        </w:rPr>
        <w:t>git status</w:t>
      </w:r>
    </w:p>
    <w:p w14:paraId="6A4D05DD" w14:textId="77777777" w:rsidR="000207CB" w:rsidRDefault="000207CB" w:rsidP="000207CB">
      <w:pPr>
        <w:rPr>
          <w:b/>
          <w:bCs/>
          <w:sz w:val="24"/>
          <w:szCs w:val="24"/>
        </w:rPr>
      </w:pPr>
      <w:r w:rsidRPr="00D5459E">
        <w:rPr>
          <w:b/>
          <w:bCs/>
          <w:noProof/>
          <w:sz w:val="24"/>
          <w:szCs w:val="24"/>
        </w:rPr>
        <w:lastRenderedPageBreak/>
        <w:drawing>
          <wp:inline distT="0" distB="0" distL="0" distR="0" wp14:anchorId="01840240" wp14:editId="40570FAA">
            <wp:extent cx="5731510" cy="33197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319780"/>
                    </a:xfrm>
                    <a:prstGeom prst="rect">
                      <a:avLst/>
                    </a:prstGeom>
                  </pic:spPr>
                </pic:pic>
              </a:graphicData>
            </a:graphic>
          </wp:inline>
        </w:drawing>
      </w:r>
    </w:p>
    <w:p w14:paraId="27E6E2FA" w14:textId="77777777" w:rsidR="000207CB" w:rsidRPr="00E7790D" w:rsidRDefault="000207CB" w:rsidP="000207CB">
      <w:pPr>
        <w:rPr>
          <w:rFonts w:ascii="Times New Roman" w:hAnsi="Times New Roman"/>
          <w:sz w:val="24"/>
          <w:szCs w:val="24"/>
        </w:rPr>
      </w:pPr>
      <w:r w:rsidRPr="00E7790D">
        <w:rPr>
          <w:rFonts w:ascii="Times New Roman" w:hAnsi="Times New Roman"/>
          <w:sz w:val="24"/>
          <w:szCs w:val="24"/>
        </w:rPr>
        <w:t xml:space="preserve">This status indicates that you have staged all the files in the </w:t>
      </w:r>
      <w:proofErr w:type="spellStart"/>
      <w:r w:rsidRPr="00E7790D">
        <w:rPr>
          <w:rFonts w:ascii="Times New Roman" w:hAnsi="Times New Roman"/>
          <w:sz w:val="24"/>
          <w:szCs w:val="24"/>
        </w:rPr>
        <w:t>Device_</w:t>
      </w:r>
      <w:proofErr w:type="gramStart"/>
      <w:r w:rsidRPr="00E7790D">
        <w:rPr>
          <w:rFonts w:ascii="Times New Roman" w:hAnsi="Times New Roman"/>
          <w:sz w:val="24"/>
          <w:szCs w:val="24"/>
        </w:rPr>
        <w:t>Drivers</w:t>
      </w:r>
      <w:proofErr w:type="spellEnd"/>
      <w:proofErr w:type="gramEnd"/>
      <w:r w:rsidRPr="00E7790D">
        <w:rPr>
          <w:rFonts w:ascii="Times New Roman" w:hAnsi="Times New Roman"/>
          <w:sz w:val="24"/>
          <w:szCs w:val="24"/>
        </w:rPr>
        <w:t xml:space="preserve"> directory for the initial commit.</w:t>
      </w:r>
    </w:p>
    <w:p w14:paraId="5F9E55AE" w14:textId="5AD8D7A4" w:rsidR="000207CB" w:rsidRPr="00E7790D" w:rsidRDefault="00E7790D" w:rsidP="000207CB">
      <w:pPr>
        <w:rPr>
          <w:rFonts w:ascii="Times New Roman" w:hAnsi="Times New Roman"/>
          <w:b/>
          <w:bCs/>
          <w:sz w:val="36"/>
          <w:szCs w:val="36"/>
        </w:rPr>
      </w:pPr>
      <w:r>
        <w:rPr>
          <w:rFonts w:ascii="Times New Roman" w:hAnsi="Times New Roman"/>
          <w:b/>
          <w:bCs/>
          <w:sz w:val="36"/>
          <w:szCs w:val="36"/>
        </w:rPr>
        <w:t>2.</w:t>
      </w:r>
      <w:r w:rsidR="000207CB" w:rsidRPr="00E7790D">
        <w:rPr>
          <w:rFonts w:ascii="Times New Roman" w:hAnsi="Times New Roman"/>
          <w:b/>
          <w:bCs/>
          <w:sz w:val="36"/>
          <w:szCs w:val="36"/>
        </w:rPr>
        <w:t>6 Commit Changes:</w:t>
      </w:r>
    </w:p>
    <w:p w14:paraId="5849CB47" w14:textId="77777777" w:rsidR="000207CB" w:rsidRPr="00E7790D" w:rsidRDefault="000207CB" w:rsidP="000207CB">
      <w:pPr>
        <w:rPr>
          <w:rFonts w:ascii="Times New Roman" w:hAnsi="Times New Roman"/>
          <w:sz w:val="24"/>
          <w:szCs w:val="24"/>
        </w:rPr>
      </w:pPr>
      <w:r w:rsidRPr="00E7790D">
        <w:rPr>
          <w:rFonts w:ascii="Times New Roman" w:hAnsi="Times New Roman"/>
          <w:sz w:val="24"/>
          <w:szCs w:val="24"/>
        </w:rPr>
        <w:t>Commit the added files with a descriptive message.</w:t>
      </w:r>
    </w:p>
    <w:p w14:paraId="22083F2F" w14:textId="77777777" w:rsidR="000207CB" w:rsidRPr="00E7790D" w:rsidRDefault="000207CB" w:rsidP="000207CB">
      <w:pPr>
        <w:rPr>
          <w:rFonts w:ascii="Times New Roman" w:hAnsi="Times New Roman"/>
          <w:b/>
          <w:bCs/>
          <w:sz w:val="24"/>
          <w:szCs w:val="24"/>
        </w:rPr>
      </w:pPr>
      <w:r w:rsidRPr="00E7790D">
        <w:rPr>
          <w:rFonts w:ascii="Times New Roman" w:hAnsi="Times New Roman"/>
          <w:b/>
          <w:bCs/>
          <w:sz w:val="24"/>
          <w:szCs w:val="24"/>
        </w:rPr>
        <w:t xml:space="preserve">git commit -m </w:t>
      </w:r>
      <w:r w:rsidRPr="00E7790D">
        <w:rPr>
          <w:rFonts w:ascii="Times New Roman" w:hAnsi="Times New Roman"/>
          <w:sz w:val="24"/>
          <w:szCs w:val="24"/>
        </w:rPr>
        <w:t xml:space="preserve">and press </w:t>
      </w:r>
      <w:proofErr w:type="gramStart"/>
      <w:r w:rsidRPr="00E7790D">
        <w:rPr>
          <w:rFonts w:ascii="Times New Roman" w:hAnsi="Times New Roman"/>
          <w:sz w:val="24"/>
          <w:szCs w:val="24"/>
        </w:rPr>
        <w:t>enter</w:t>
      </w:r>
      <w:proofErr w:type="gramEnd"/>
    </w:p>
    <w:p w14:paraId="316CA021" w14:textId="77777777" w:rsidR="000207CB" w:rsidRPr="00773DF2" w:rsidRDefault="000207CB" w:rsidP="000207CB">
      <w:pPr>
        <w:rPr>
          <w:rFonts w:ascii="Calibri" w:hAnsi="Calibri" w:cs="Calibri"/>
          <w:sz w:val="24"/>
          <w:szCs w:val="24"/>
        </w:rPr>
      </w:pPr>
      <w:r w:rsidRPr="00E7790D">
        <w:rPr>
          <w:rFonts w:ascii="Times New Roman" w:hAnsi="Times New Roman"/>
          <w:sz w:val="24"/>
          <w:szCs w:val="24"/>
        </w:rPr>
        <w:t xml:space="preserve">Add commit message in 1st line and save the message by clicking </w:t>
      </w:r>
      <w:proofErr w:type="spellStart"/>
      <w:r w:rsidRPr="00E7790D">
        <w:rPr>
          <w:rFonts w:ascii="Times New Roman" w:hAnsi="Times New Roman"/>
          <w:sz w:val="24"/>
          <w:szCs w:val="24"/>
        </w:rPr>
        <w:t>ctrl+</w:t>
      </w:r>
      <w:proofErr w:type="gramStart"/>
      <w:r w:rsidRPr="00E7790D">
        <w:rPr>
          <w:rFonts w:ascii="Times New Roman" w:hAnsi="Times New Roman"/>
          <w:sz w:val="24"/>
          <w:szCs w:val="24"/>
        </w:rPr>
        <w:t>o</w:t>
      </w:r>
      <w:proofErr w:type="spellEnd"/>
      <w:r w:rsidRPr="00E7790D">
        <w:rPr>
          <w:rFonts w:ascii="Times New Roman" w:hAnsi="Times New Roman"/>
          <w:sz w:val="24"/>
          <w:szCs w:val="24"/>
        </w:rPr>
        <w:t xml:space="preserve"> ,</w:t>
      </w:r>
      <w:proofErr w:type="gramEnd"/>
      <w:r w:rsidRPr="00E7790D">
        <w:rPr>
          <w:rFonts w:ascii="Times New Roman" w:hAnsi="Times New Roman"/>
          <w:sz w:val="24"/>
          <w:szCs w:val="24"/>
        </w:rPr>
        <w:t xml:space="preserve"> enter,  </w:t>
      </w:r>
      <w:proofErr w:type="spellStart"/>
      <w:r w:rsidRPr="00E7790D">
        <w:rPr>
          <w:rFonts w:ascii="Times New Roman" w:hAnsi="Times New Roman"/>
          <w:sz w:val="24"/>
          <w:szCs w:val="24"/>
        </w:rPr>
        <w:t>ctrl+x</w:t>
      </w:r>
      <w:proofErr w:type="spellEnd"/>
      <w:r w:rsidRPr="00E7790D">
        <w:rPr>
          <w:rFonts w:ascii="Times New Roman" w:hAnsi="Times New Roman"/>
          <w:sz w:val="24"/>
          <w:szCs w:val="24"/>
        </w:rPr>
        <w:t xml:space="preserve"> , enter</w:t>
      </w:r>
    </w:p>
    <w:p w14:paraId="2F47D25A" w14:textId="77777777" w:rsidR="000207CB" w:rsidRDefault="000207CB" w:rsidP="000207CB">
      <w:pPr>
        <w:rPr>
          <w:sz w:val="24"/>
          <w:szCs w:val="24"/>
        </w:rPr>
      </w:pPr>
      <w:r w:rsidRPr="00D5459E">
        <w:rPr>
          <w:noProof/>
          <w:sz w:val="24"/>
          <w:szCs w:val="24"/>
        </w:rPr>
        <w:drawing>
          <wp:inline distT="0" distB="0" distL="0" distR="0" wp14:anchorId="6700D25C" wp14:editId="2593046A">
            <wp:extent cx="5731510" cy="284035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40355"/>
                    </a:xfrm>
                    <a:prstGeom prst="rect">
                      <a:avLst/>
                    </a:prstGeom>
                  </pic:spPr>
                </pic:pic>
              </a:graphicData>
            </a:graphic>
          </wp:inline>
        </w:drawing>
      </w:r>
    </w:p>
    <w:p w14:paraId="715DA1A8" w14:textId="77777777" w:rsidR="000207CB" w:rsidRDefault="000207CB" w:rsidP="000207CB">
      <w:pPr>
        <w:rPr>
          <w:sz w:val="24"/>
          <w:szCs w:val="24"/>
        </w:rPr>
      </w:pPr>
    </w:p>
    <w:p w14:paraId="300F9781" w14:textId="77777777" w:rsidR="000207CB" w:rsidRDefault="000207CB" w:rsidP="000207CB">
      <w:pPr>
        <w:rPr>
          <w:sz w:val="24"/>
          <w:szCs w:val="24"/>
        </w:rPr>
      </w:pPr>
    </w:p>
    <w:p w14:paraId="6133F1E0" w14:textId="77777777" w:rsidR="000207CB" w:rsidRDefault="000207CB" w:rsidP="000207CB">
      <w:pPr>
        <w:rPr>
          <w:b/>
          <w:bCs/>
          <w:sz w:val="24"/>
          <w:szCs w:val="24"/>
        </w:rPr>
      </w:pPr>
    </w:p>
    <w:p w14:paraId="20D2F931" w14:textId="455CD364" w:rsidR="000207CB" w:rsidRPr="00773DF2" w:rsidRDefault="000207CB" w:rsidP="000207CB">
      <w:pPr>
        <w:rPr>
          <w:rFonts w:ascii="Calibri" w:hAnsi="Calibri" w:cs="Calibri"/>
          <w:b/>
          <w:bCs/>
          <w:sz w:val="24"/>
          <w:szCs w:val="24"/>
        </w:rPr>
      </w:pPr>
      <w:r w:rsidRPr="00773DF2">
        <w:rPr>
          <w:rFonts w:ascii="Calibri" w:hAnsi="Calibri" w:cs="Calibri"/>
          <w:b/>
          <w:bCs/>
          <w:sz w:val="24"/>
          <w:szCs w:val="24"/>
        </w:rPr>
        <w:lastRenderedPageBreak/>
        <w:t>git branch</w:t>
      </w:r>
    </w:p>
    <w:p w14:paraId="58AE85F8" w14:textId="77777777" w:rsidR="000207CB" w:rsidRPr="00773DF2" w:rsidRDefault="000207CB" w:rsidP="000207CB">
      <w:pPr>
        <w:rPr>
          <w:rFonts w:ascii="Calibri" w:hAnsi="Calibri" w:cs="Calibri"/>
          <w:sz w:val="24"/>
          <w:szCs w:val="24"/>
        </w:rPr>
      </w:pPr>
      <w:r w:rsidRPr="00773DF2">
        <w:rPr>
          <w:rFonts w:ascii="Calibri" w:hAnsi="Calibri" w:cs="Calibri"/>
          <w:sz w:val="24"/>
          <w:szCs w:val="24"/>
        </w:rPr>
        <w:t>The branch you are currently on will be highlighted with an asterisk (*) next to its name.</w:t>
      </w:r>
    </w:p>
    <w:p w14:paraId="3A566BA3" w14:textId="77777777" w:rsidR="000207CB" w:rsidRDefault="000207CB" w:rsidP="000207CB">
      <w:pPr>
        <w:rPr>
          <w:b/>
          <w:bCs/>
          <w:sz w:val="24"/>
          <w:szCs w:val="24"/>
        </w:rPr>
      </w:pPr>
      <w:r w:rsidRPr="00870C69">
        <w:rPr>
          <w:b/>
          <w:bCs/>
          <w:noProof/>
          <w:sz w:val="24"/>
          <w:szCs w:val="24"/>
        </w:rPr>
        <w:drawing>
          <wp:inline distT="0" distB="0" distL="0" distR="0" wp14:anchorId="141D2D0E" wp14:editId="3E561DB2">
            <wp:extent cx="5731510" cy="49212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92125"/>
                    </a:xfrm>
                    <a:prstGeom prst="rect">
                      <a:avLst/>
                    </a:prstGeom>
                  </pic:spPr>
                </pic:pic>
              </a:graphicData>
            </a:graphic>
          </wp:inline>
        </w:drawing>
      </w:r>
    </w:p>
    <w:p w14:paraId="206C1F50" w14:textId="502AE59C" w:rsidR="000207CB" w:rsidRPr="00E7790D" w:rsidRDefault="00E7790D" w:rsidP="000207CB">
      <w:pPr>
        <w:rPr>
          <w:rFonts w:ascii="Times New Roman" w:hAnsi="Times New Roman"/>
          <w:b/>
          <w:bCs/>
          <w:sz w:val="36"/>
          <w:szCs w:val="36"/>
        </w:rPr>
      </w:pPr>
      <w:r w:rsidRPr="00E7790D">
        <w:rPr>
          <w:rFonts w:ascii="Times New Roman" w:hAnsi="Times New Roman"/>
          <w:b/>
          <w:bCs/>
          <w:sz w:val="36"/>
          <w:szCs w:val="36"/>
        </w:rPr>
        <w:t xml:space="preserve">2.7 </w:t>
      </w:r>
      <w:r w:rsidR="000207CB" w:rsidRPr="00E7790D">
        <w:rPr>
          <w:rFonts w:ascii="Times New Roman" w:hAnsi="Times New Roman"/>
          <w:b/>
          <w:bCs/>
          <w:sz w:val="36"/>
          <w:szCs w:val="36"/>
        </w:rPr>
        <w:t>Push to GitLab:</w:t>
      </w:r>
    </w:p>
    <w:p w14:paraId="6EFA0465" w14:textId="77777777" w:rsidR="000207CB" w:rsidRPr="00E7790D" w:rsidRDefault="000207CB" w:rsidP="000207CB">
      <w:pPr>
        <w:rPr>
          <w:rFonts w:ascii="Times New Roman" w:hAnsi="Times New Roman"/>
          <w:sz w:val="24"/>
          <w:szCs w:val="24"/>
        </w:rPr>
      </w:pPr>
      <w:r w:rsidRPr="00E7790D">
        <w:rPr>
          <w:rFonts w:ascii="Times New Roman" w:hAnsi="Times New Roman"/>
          <w:sz w:val="24"/>
          <w:szCs w:val="24"/>
        </w:rPr>
        <w:t>Push the committed changes to the main branch of your GitLab repository. If the main branch does not exist, you can push to master or create a new branch as needed.</w:t>
      </w:r>
    </w:p>
    <w:p w14:paraId="088789B6" w14:textId="77777777" w:rsidR="000207CB" w:rsidRPr="00E7790D" w:rsidRDefault="000207CB" w:rsidP="000207CB">
      <w:pPr>
        <w:rPr>
          <w:rFonts w:ascii="Times New Roman" w:hAnsi="Times New Roman"/>
          <w:b/>
          <w:bCs/>
          <w:sz w:val="24"/>
          <w:szCs w:val="24"/>
        </w:rPr>
      </w:pPr>
      <w:r w:rsidRPr="00E7790D">
        <w:rPr>
          <w:rFonts w:ascii="Times New Roman" w:hAnsi="Times New Roman"/>
          <w:b/>
          <w:bCs/>
          <w:sz w:val="24"/>
          <w:szCs w:val="24"/>
        </w:rPr>
        <w:t>git push -u origin master</w:t>
      </w:r>
    </w:p>
    <w:p w14:paraId="52BAB7B3" w14:textId="77777777" w:rsidR="000207CB" w:rsidRDefault="000207CB" w:rsidP="000207CB">
      <w:pPr>
        <w:rPr>
          <w:b/>
          <w:bCs/>
          <w:sz w:val="24"/>
          <w:szCs w:val="24"/>
        </w:rPr>
      </w:pPr>
      <w:r w:rsidRPr="00870C69">
        <w:rPr>
          <w:b/>
          <w:bCs/>
          <w:noProof/>
          <w:sz w:val="24"/>
          <w:szCs w:val="24"/>
        </w:rPr>
        <w:drawing>
          <wp:inline distT="0" distB="0" distL="0" distR="0" wp14:anchorId="08BE0491" wp14:editId="7CC1EC6A">
            <wp:extent cx="5731510" cy="14922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492250"/>
                    </a:xfrm>
                    <a:prstGeom prst="rect">
                      <a:avLst/>
                    </a:prstGeom>
                  </pic:spPr>
                </pic:pic>
              </a:graphicData>
            </a:graphic>
          </wp:inline>
        </w:drawing>
      </w:r>
    </w:p>
    <w:p w14:paraId="60262AC9" w14:textId="77777777" w:rsidR="000207CB" w:rsidRDefault="000207CB" w:rsidP="000207CB">
      <w:pPr>
        <w:rPr>
          <w:b/>
          <w:bCs/>
          <w:sz w:val="24"/>
          <w:szCs w:val="24"/>
        </w:rPr>
      </w:pPr>
    </w:p>
    <w:p w14:paraId="33445C47" w14:textId="77777777" w:rsidR="000207CB" w:rsidRPr="00D621A5" w:rsidRDefault="000207CB" w:rsidP="000207CB">
      <w:pPr>
        <w:rPr>
          <w:rFonts w:ascii="Times New Roman" w:hAnsi="Times New Roman"/>
          <w:sz w:val="24"/>
          <w:szCs w:val="24"/>
        </w:rPr>
      </w:pPr>
      <w:r w:rsidRPr="00D621A5">
        <w:rPr>
          <w:rFonts w:ascii="Times New Roman" w:hAnsi="Times New Roman"/>
          <w:sz w:val="24"/>
          <w:szCs w:val="24"/>
        </w:rPr>
        <w:t>To create a merge request in your current GitLab repository (</w:t>
      </w:r>
      <w:proofErr w:type="spellStart"/>
      <w:r w:rsidRPr="00D621A5">
        <w:rPr>
          <w:rFonts w:ascii="Times New Roman" w:hAnsi="Times New Roman"/>
          <w:sz w:val="24"/>
          <w:szCs w:val="24"/>
        </w:rPr>
        <w:t>gitlablearning</w:t>
      </w:r>
      <w:proofErr w:type="spellEnd"/>
      <w:r w:rsidRPr="00D621A5">
        <w:rPr>
          <w:rFonts w:ascii="Times New Roman" w:hAnsi="Times New Roman"/>
          <w:sz w:val="24"/>
          <w:szCs w:val="24"/>
        </w:rPr>
        <w:t>), you can follow these steps:</w:t>
      </w:r>
    </w:p>
    <w:p w14:paraId="6094E1EA" w14:textId="77777777" w:rsidR="000207CB" w:rsidRDefault="000207CB" w:rsidP="000207CB">
      <w:pPr>
        <w:jc w:val="center"/>
        <w:rPr>
          <w:b/>
          <w:bCs/>
          <w:sz w:val="28"/>
          <w:szCs w:val="28"/>
        </w:rPr>
      </w:pPr>
    </w:p>
    <w:p w14:paraId="4AABAAD8" w14:textId="2E53061A" w:rsidR="000207CB" w:rsidRPr="00D621A5" w:rsidRDefault="00D621A5" w:rsidP="00D621A5">
      <w:pPr>
        <w:jc w:val="left"/>
        <w:rPr>
          <w:rFonts w:ascii="Times New Roman" w:hAnsi="Times New Roman"/>
          <w:b/>
          <w:bCs/>
          <w:sz w:val="48"/>
          <w:szCs w:val="48"/>
        </w:rPr>
      </w:pPr>
      <w:r w:rsidRPr="00D621A5">
        <w:rPr>
          <w:rFonts w:ascii="Times New Roman" w:hAnsi="Times New Roman"/>
          <w:b/>
          <w:bCs/>
          <w:sz w:val="48"/>
          <w:szCs w:val="48"/>
        </w:rPr>
        <w:t xml:space="preserve">3 </w:t>
      </w:r>
      <w:r w:rsidR="000207CB" w:rsidRPr="00D621A5">
        <w:rPr>
          <w:rFonts w:ascii="Times New Roman" w:hAnsi="Times New Roman"/>
          <w:b/>
          <w:bCs/>
          <w:sz w:val="48"/>
          <w:szCs w:val="48"/>
        </w:rPr>
        <w:t>MERGE REQUEST</w:t>
      </w:r>
    </w:p>
    <w:p w14:paraId="36C5FC55" w14:textId="77777777" w:rsidR="000207CB" w:rsidRPr="00773DF2" w:rsidRDefault="000207CB" w:rsidP="000207CB">
      <w:pPr>
        <w:jc w:val="center"/>
        <w:rPr>
          <w:rFonts w:ascii="Calibri" w:hAnsi="Calibri" w:cs="Calibri"/>
          <w:b/>
          <w:bCs/>
          <w:sz w:val="28"/>
          <w:szCs w:val="28"/>
        </w:rPr>
      </w:pPr>
    </w:p>
    <w:p w14:paraId="646E16E1" w14:textId="3405998D" w:rsidR="000207CB" w:rsidRPr="00D621A5" w:rsidRDefault="00D621A5" w:rsidP="000207CB">
      <w:pPr>
        <w:rPr>
          <w:rFonts w:ascii="Times New Roman" w:hAnsi="Times New Roman"/>
          <w:b/>
          <w:bCs/>
          <w:sz w:val="36"/>
          <w:szCs w:val="36"/>
        </w:rPr>
      </w:pPr>
      <w:r w:rsidRPr="00D621A5">
        <w:rPr>
          <w:rFonts w:ascii="Times New Roman" w:hAnsi="Times New Roman"/>
          <w:b/>
          <w:bCs/>
          <w:sz w:val="36"/>
          <w:szCs w:val="36"/>
        </w:rPr>
        <w:t xml:space="preserve">3.1 </w:t>
      </w:r>
      <w:r w:rsidR="000207CB" w:rsidRPr="00D621A5">
        <w:rPr>
          <w:rFonts w:ascii="Times New Roman" w:hAnsi="Times New Roman"/>
          <w:b/>
          <w:bCs/>
          <w:sz w:val="36"/>
          <w:szCs w:val="36"/>
        </w:rPr>
        <w:t>Create a New Branch</w:t>
      </w:r>
      <w:r w:rsidR="004F4EE3">
        <w:rPr>
          <w:rFonts w:ascii="Times New Roman" w:hAnsi="Times New Roman"/>
          <w:b/>
          <w:bCs/>
          <w:sz w:val="36"/>
          <w:szCs w:val="36"/>
        </w:rPr>
        <w:t>:</w:t>
      </w:r>
    </w:p>
    <w:p w14:paraId="6E7092F2" w14:textId="77777777" w:rsidR="000207CB" w:rsidRPr="00D621A5" w:rsidRDefault="000207CB" w:rsidP="000207CB">
      <w:pPr>
        <w:rPr>
          <w:rFonts w:ascii="Times New Roman" w:hAnsi="Times New Roman"/>
          <w:sz w:val="24"/>
          <w:szCs w:val="24"/>
        </w:rPr>
      </w:pPr>
      <w:r w:rsidRPr="00D621A5">
        <w:rPr>
          <w:rFonts w:ascii="Times New Roman" w:hAnsi="Times New Roman"/>
          <w:sz w:val="24"/>
          <w:szCs w:val="24"/>
        </w:rPr>
        <w:t>Before creating a merge request, you typically work on a separate branch. This keeps the master branch clean and stable.</w:t>
      </w:r>
    </w:p>
    <w:p w14:paraId="6FC24C9D" w14:textId="77777777" w:rsidR="000207CB" w:rsidRDefault="000207CB" w:rsidP="000207CB">
      <w:pPr>
        <w:rPr>
          <w:b/>
          <w:bCs/>
          <w:sz w:val="24"/>
          <w:szCs w:val="24"/>
        </w:rPr>
      </w:pPr>
      <w:r w:rsidRPr="00C367BF">
        <w:rPr>
          <w:b/>
          <w:bCs/>
          <w:noProof/>
          <w:sz w:val="24"/>
          <w:szCs w:val="24"/>
        </w:rPr>
        <w:drawing>
          <wp:inline distT="0" distB="0" distL="0" distR="0" wp14:anchorId="36979220" wp14:editId="6FCD9397">
            <wp:extent cx="5731510" cy="35814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58140"/>
                    </a:xfrm>
                    <a:prstGeom prst="rect">
                      <a:avLst/>
                    </a:prstGeom>
                  </pic:spPr>
                </pic:pic>
              </a:graphicData>
            </a:graphic>
          </wp:inline>
        </w:drawing>
      </w:r>
    </w:p>
    <w:p w14:paraId="49F4A290" w14:textId="6CBEC383" w:rsidR="000207CB" w:rsidRPr="00D621A5" w:rsidRDefault="00D8609A" w:rsidP="000207CB">
      <w:pPr>
        <w:rPr>
          <w:rFonts w:ascii="Times New Roman" w:hAnsi="Times New Roman"/>
          <w:b/>
          <w:bCs/>
          <w:sz w:val="24"/>
          <w:szCs w:val="24"/>
        </w:rPr>
      </w:pPr>
      <w:r w:rsidRPr="00D8609A">
        <w:rPr>
          <w:rFonts w:ascii="Times New Roman" w:hAnsi="Times New Roman"/>
          <w:b/>
          <w:bCs/>
          <w:sz w:val="24"/>
          <w:szCs w:val="24"/>
        </w:rPr>
        <w:t>Example:</w:t>
      </w:r>
      <w:r>
        <w:rPr>
          <w:rFonts w:ascii="Times New Roman" w:hAnsi="Times New Roman"/>
          <w:sz w:val="24"/>
          <w:szCs w:val="24"/>
        </w:rPr>
        <w:t xml:space="preserve"> </w:t>
      </w:r>
      <w:r w:rsidR="000207CB" w:rsidRPr="00D621A5">
        <w:rPr>
          <w:rFonts w:ascii="Times New Roman" w:hAnsi="Times New Roman"/>
          <w:sz w:val="24"/>
          <w:szCs w:val="24"/>
        </w:rPr>
        <w:t xml:space="preserve">git checkout -b </w:t>
      </w:r>
      <w:proofErr w:type="spellStart"/>
      <w:r w:rsidR="000207CB" w:rsidRPr="00D621A5">
        <w:rPr>
          <w:rFonts w:ascii="Times New Roman" w:hAnsi="Times New Roman"/>
          <w:sz w:val="24"/>
          <w:szCs w:val="24"/>
        </w:rPr>
        <w:t>devicetest</w:t>
      </w:r>
      <w:proofErr w:type="spellEnd"/>
    </w:p>
    <w:p w14:paraId="490D37E4" w14:textId="77777777" w:rsidR="000207CB" w:rsidRDefault="000207CB" w:rsidP="000207CB">
      <w:pPr>
        <w:rPr>
          <w:b/>
          <w:bCs/>
          <w:sz w:val="24"/>
          <w:szCs w:val="24"/>
        </w:rPr>
      </w:pPr>
      <w:r w:rsidRPr="00C367BF">
        <w:rPr>
          <w:b/>
          <w:bCs/>
          <w:noProof/>
          <w:sz w:val="24"/>
          <w:szCs w:val="24"/>
        </w:rPr>
        <w:drawing>
          <wp:inline distT="0" distB="0" distL="0" distR="0" wp14:anchorId="3CA3EA03" wp14:editId="77554D21">
            <wp:extent cx="5731510" cy="68008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680085"/>
                    </a:xfrm>
                    <a:prstGeom prst="rect">
                      <a:avLst/>
                    </a:prstGeom>
                  </pic:spPr>
                </pic:pic>
              </a:graphicData>
            </a:graphic>
          </wp:inline>
        </w:drawing>
      </w:r>
    </w:p>
    <w:p w14:paraId="1B260DE8" w14:textId="2D3E98F5" w:rsidR="000207CB" w:rsidRPr="00D621A5" w:rsidRDefault="000207CB" w:rsidP="000207CB">
      <w:pPr>
        <w:rPr>
          <w:rFonts w:ascii="Times New Roman" w:hAnsi="Times New Roman"/>
          <w:sz w:val="24"/>
          <w:szCs w:val="24"/>
        </w:rPr>
      </w:pPr>
      <w:r w:rsidRPr="00D621A5">
        <w:rPr>
          <w:rFonts w:ascii="Times New Roman" w:hAnsi="Times New Roman"/>
          <w:sz w:val="24"/>
          <w:szCs w:val="24"/>
        </w:rPr>
        <w:t xml:space="preserve">This command creates and switches to a new branch called </w:t>
      </w:r>
      <w:proofErr w:type="spellStart"/>
      <w:r w:rsidRPr="00D621A5">
        <w:rPr>
          <w:rFonts w:ascii="Times New Roman" w:hAnsi="Times New Roman"/>
          <w:sz w:val="24"/>
          <w:szCs w:val="24"/>
        </w:rPr>
        <w:t>devicetest</w:t>
      </w:r>
      <w:proofErr w:type="spellEnd"/>
      <w:r w:rsidRPr="00D621A5">
        <w:rPr>
          <w:rFonts w:ascii="Times New Roman" w:hAnsi="Times New Roman"/>
          <w:sz w:val="24"/>
          <w:szCs w:val="24"/>
        </w:rPr>
        <w:t>.</w:t>
      </w:r>
    </w:p>
    <w:p w14:paraId="37C9F672" w14:textId="77777777" w:rsidR="004F4EE3" w:rsidRDefault="004F4EE3" w:rsidP="000207CB">
      <w:pPr>
        <w:rPr>
          <w:rFonts w:ascii="Times New Roman" w:hAnsi="Times New Roman"/>
          <w:b/>
          <w:bCs/>
          <w:sz w:val="36"/>
          <w:szCs w:val="36"/>
        </w:rPr>
      </w:pPr>
    </w:p>
    <w:p w14:paraId="1DF03C39" w14:textId="6C9C0072" w:rsidR="000207CB" w:rsidRPr="00D621A5" w:rsidRDefault="00D621A5" w:rsidP="000207CB">
      <w:pPr>
        <w:rPr>
          <w:rFonts w:ascii="Times New Roman" w:hAnsi="Times New Roman"/>
          <w:b/>
          <w:bCs/>
          <w:sz w:val="36"/>
          <w:szCs w:val="36"/>
        </w:rPr>
      </w:pPr>
      <w:r w:rsidRPr="00D621A5">
        <w:rPr>
          <w:rFonts w:ascii="Times New Roman" w:hAnsi="Times New Roman"/>
          <w:b/>
          <w:bCs/>
          <w:sz w:val="36"/>
          <w:szCs w:val="36"/>
        </w:rPr>
        <w:lastRenderedPageBreak/>
        <w:t>3.</w:t>
      </w:r>
      <w:r w:rsidR="004F4EE3">
        <w:rPr>
          <w:rFonts w:ascii="Times New Roman" w:hAnsi="Times New Roman"/>
          <w:b/>
          <w:bCs/>
          <w:sz w:val="36"/>
          <w:szCs w:val="36"/>
        </w:rPr>
        <w:t>2</w:t>
      </w:r>
      <w:r w:rsidRPr="00D621A5">
        <w:rPr>
          <w:rFonts w:ascii="Times New Roman" w:hAnsi="Times New Roman"/>
          <w:b/>
          <w:bCs/>
          <w:sz w:val="36"/>
          <w:szCs w:val="36"/>
        </w:rPr>
        <w:t xml:space="preserve"> </w:t>
      </w:r>
      <w:r w:rsidR="000207CB" w:rsidRPr="00D621A5">
        <w:rPr>
          <w:rFonts w:ascii="Times New Roman" w:hAnsi="Times New Roman"/>
          <w:b/>
          <w:bCs/>
          <w:sz w:val="36"/>
          <w:szCs w:val="36"/>
        </w:rPr>
        <w:t>Make your changes:</w:t>
      </w:r>
    </w:p>
    <w:p w14:paraId="2443205D" w14:textId="77777777" w:rsidR="000207CB" w:rsidRPr="00D621A5" w:rsidRDefault="000207CB" w:rsidP="000207CB">
      <w:pPr>
        <w:rPr>
          <w:rFonts w:ascii="Times New Roman" w:hAnsi="Times New Roman"/>
          <w:b/>
          <w:bCs/>
          <w:sz w:val="24"/>
          <w:szCs w:val="24"/>
        </w:rPr>
      </w:pPr>
      <w:r w:rsidRPr="00D621A5">
        <w:rPr>
          <w:rFonts w:ascii="Times New Roman" w:hAnsi="Times New Roman"/>
          <w:sz w:val="24"/>
          <w:szCs w:val="24"/>
        </w:rPr>
        <w:t xml:space="preserve">Edit files, add new features, or make any necessary changes in the </w:t>
      </w:r>
      <w:proofErr w:type="spellStart"/>
      <w:r w:rsidRPr="00D621A5">
        <w:rPr>
          <w:rFonts w:ascii="Times New Roman" w:hAnsi="Times New Roman"/>
          <w:sz w:val="24"/>
          <w:szCs w:val="24"/>
        </w:rPr>
        <w:t>devicetest</w:t>
      </w:r>
      <w:proofErr w:type="spellEnd"/>
      <w:r w:rsidRPr="00D621A5">
        <w:rPr>
          <w:rFonts w:ascii="Times New Roman" w:hAnsi="Times New Roman"/>
          <w:sz w:val="24"/>
          <w:szCs w:val="24"/>
        </w:rPr>
        <w:t>.</w:t>
      </w:r>
    </w:p>
    <w:p w14:paraId="3E3D5877" w14:textId="77777777" w:rsidR="000207CB" w:rsidRDefault="000207CB" w:rsidP="000207CB">
      <w:pPr>
        <w:rPr>
          <w:b/>
          <w:bCs/>
          <w:sz w:val="24"/>
          <w:szCs w:val="24"/>
        </w:rPr>
      </w:pPr>
      <w:r w:rsidRPr="00C97BC1">
        <w:rPr>
          <w:b/>
          <w:bCs/>
          <w:noProof/>
          <w:sz w:val="24"/>
          <w:szCs w:val="24"/>
        </w:rPr>
        <w:drawing>
          <wp:inline distT="0" distB="0" distL="0" distR="0" wp14:anchorId="1E7CD53D" wp14:editId="360D4E84">
            <wp:extent cx="5731510" cy="15081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508125"/>
                    </a:xfrm>
                    <a:prstGeom prst="rect">
                      <a:avLst/>
                    </a:prstGeom>
                  </pic:spPr>
                </pic:pic>
              </a:graphicData>
            </a:graphic>
          </wp:inline>
        </w:drawing>
      </w:r>
    </w:p>
    <w:p w14:paraId="5277AE69" w14:textId="6043C0C9" w:rsidR="000207CB" w:rsidRPr="00D621A5" w:rsidRDefault="000207CB" w:rsidP="000207CB">
      <w:pPr>
        <w:rPr>
          <w:rFonts w:ascii="Times New Roman" w:hAnsi="Times New Roman"/>
          <w:b/>
          <w:bCs/>
          <w:sz w:val="36"/>
          <w:szCs w:val="36"/>
        </w:rPr>
      </w:pPr>
      <w:r w:rsidRPr="00D621A5">
        <w:rPr>
          <w:rFonts w:ascii="Times New Roman" w:hAnsi="Times New Roman"/>
          <w:b/>
          <w:bCs/>
          <w:sz w:val="36"/>
          <w:szCs w:val="36"/>
        </w:rPr>
        <w:t>3.</w:t>
      </w:r>
      <w:r w:rsidR="004F4EE3">
        <w:rPr>
          <w:rFonts w:ascii="Times New Roman" w:hAnsi="Times New Roman"/>
          <w:b/>
          <w:bCs/>
          <w:sz w:val="36"/>
          <w:szCs w:val="36"/>
        </w:rPr>
        <w:t>3</w:t>
      </w:r>
      <w:r w:rsidRPr="00D621A5">
        <w:rPr>
          <w:rFonts w:ascii="Times New Roman" w:hAnsi="Times New Roman"/>
          <w:b/>
          <w:bCs/>
          <w:sz w:val="36"/>
          <w:szCs w:val="36"/>
        </w:rPr>
        <w:t xml:space="preserve"> Stage and commit your changes:</w:t>
      </w:r>
    </w:p>
    <w:p w14:paraId="546AE289" w14:textId="77777777" w:rsidR="000207CB" w:rsidRPr="00D621A5" w:rsidRDefault="000207CB" w:rsidP="000207CB">
      <w:pPr>
        <w:pStyle w:val="ListParagraph"/>
        <w:numPr>
          <w:ilvl w:val="0"/>
          <w:numId w:val="32"/>
        </w:numPr>
        <w:jc w:val="left"/>
        <w:rPr>
          <w:rFonts w:ascii="Times New Roman" w:hAnsi="Times New Roman" w:cs="Times New Roman"/>
          <w:sz w:val="24"/>
          <w:szCs w:val="24"/>
        </w:rPr>
      </w:pPr>
      <w:r w:rsidRPr="00D621A5">
        <w:rPr>
          <w:rFonts w:ascii="Times New Roman" w:hAnsi="Times New Roman" w:cs="Times New Roman"/>
          <w:sz w:val="24"/>
          <w:szCs w:val="24"/>
        </w:rPr>
        <w:t xml:space="preserve">git </w:t>
      </w:r>
      <w:proofErr w:type="gramStart"/>
      <w:r w:rsidRPr="00D621A5">
        <w:rPr>
          <w:rFonts w:ascii="Times New Roman" w:hAnsi="Times New Roman" w:cs="Times New Roman"/>
          <w:sz w:val="24"/>
          <w:szCs w:val="24"/>
        </w:rPr>
        <w:t>add .</w:t>
      </w:r>
      <w:proofErr w:type="gramEnd"/>
    </w:p>
    <w:p w14:paraId="23818D4B" w14:textId="77777777" w:rsidR="000207CB" w:rsidRPr="00773DF2" w:rsidRDefault="000207CB" w:rsidP="000207CB">
      <w:pPr>
        <w:pStyle w:val="ListParagraph"/>
        <w:numPr>
          <w:ilvl w:val="0"/>
          <w:numId w:val="32"/>
        </w:numPr>
        <w:jc w:val="left"/>
        <w:rPr>
          <w:rFonts w:ascii="Calibri" w:hAnsi="Calibri" w:cs="Calibri"/>
          <w:sz w:val="24"/>
          <w:szCs w:val="24"/>
        </w:rPr>
      </w:pPr>
      <w:r w:rsidRPr="00D621A5">
        <w:rPr>
          <w:rFonts w:ascii="Times New Roman" w:hAnsi="Times New Roman" w:cs="Times New Roman"/>
          <w:sz w:val="24"/>
          <w:szCs w:val="24"/>
        </w:rPr>
        <w:t xml:space="preserve">git commit -m "Description of the changes you </w:t>
      </w:r>
      <w:proofErr w:type="gramStart"/>
      <w:r w:rsidRPr="00D621A5">
        <w:rPr>
          <w:rFonts w:ascii="Times New Roman" w:hAnsi="Times New Roman" w:cs="Times New Roman"/>
          <w:sz w:val="24"/>
          <w:szCs w:val="24"/>
        </w:rPr>
        <w:t>made</w:t>
      </w:r>
      <w:proofErr w:type="gramEnd"/>
      <w:r w:rsidRPr="00D621A5">
        <w:rPr>
          <w:rFonts w:ascii="Times New Roman" w:hAnsi="Times New Roman" w:cs="Times New Roman"/>
          <w:sz w:val="24"/>
          <w:szCs w:val="24"/>
        </w:rPr>
        <w:t>"</w:t>
      </w:r>
    </w:p>
    <w:p w14:paraId="3C1642D3" w14:textId="77777777" w:rsidR="000207CB" w:rsidRDefault="000207CB" w:rsidP="000207CB">
      <w:pPr>
        <w:rPr>
          <w:b/>
          <w:bCs/>
          <w:sz w:val="24"/>
          <w:szCs w:val="24"/>
        </w:rPr>
      </w:pPr>
      <w:r w:rsidRPr="00C97BC1">
        <w:rPr>
          <w:b/>
          <w:bCs/>
          <w:noProof/>
          <w:sz w:val="24"/>
          <w:szCs w:val="24"/>
        </w:rPr>
        <w:drawing>
          <wp:inline distT="0" distB="0" distL="0" distR="0" wp14:anchorId="3789F120" wp14:editId="41F423EE">
            <wp:extent cx="5731510" cy="1423035"/>
            <wp:effectExtent l="0" t="0" r="254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423035"/>
                    </a:xfrm>
                    <a:prstGeom prst="rect">
                      <a:avLst/>
                    </a:prstGeom>
                  </pic:spPr>
                </pic:pic>
              </a:graphicData>
            </a:graphic>
          </wp:inline>
        </w:drawing>
      </w:r>
    </w:p>
    <w:p w14:paraId="3D0E648E" w14:textId="77777777" w:rsidR="000207CB" w:rsidRDefault="000207CB" w:rsidP="000207CB">
      <w:pPr>
        <w:rPr>
          <w:b/>
          <w:bCs/>
          <w:sz w:val="24"/>
          <w:szCs w:val="24"/>
        </w:rPr>
      </w:pPr>
    </w:p>
    <w:p w14:paraId="6C34757F" w14:textId="77777777" w:rsidR="000207CB" w:rsidRDefault="000207CB" w:rsidP="000207CB">
      <w:pPr>
        <w:rPr>
          <w:b/>
          <w:bCs/>
          <w:sz w:val="24"/>
          <w:szCs w:val="24"/>
        </w:rPr>
      </w:pPr>
      <w:r w:rsidRPr="00C97BC1">
        <w:rPr>
          <w:b/>
          <w:bCs/>
          <w:noProof/>
          <w:sz w:val="24"/>
          <w:szCs w:val="24"/>
        </w:rPr>
        <w:drawing>
          <wp:inline distT="0" distB="0" distL="0" distR="0" wp14:anchorId="4E1329FE" wp14:editId="503EC885">
            <wp:extent cx="5731510" cy="5410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541020"/>
                    </a:xfrm>
                    <a:prstGeom prst="rect">
                      <a:avLst/>
                    </a:prstGeom>
                  </pic:spPr>
                </pic:pic>
              </a:graphicData>
            </a:graphic>
          </wp:inline>
        </w:drawing>
      </w:r>
    </w:p>
    <w:p w14:paraId="338C8824" w14:textId="77777777" w:rsidR="000207CB" w:rsidRDefault="000207CB" w:rsidP="000207CB">
      <w:pPr>
        <w:rPr>
          <w:b/>
          <w:bCs/>
          <w:sz w:val="24"/>
          <w:szCs w:val="24"/>
        </w:rPr>
      </w:pPr>
    </w:p>
    <w:p w14:paraId="314FA26C" w14:textId="0E1B52DB" w:rsidR="000207CB" w:rsidRPr="00D621A5" w:rsidRDefault="00D621A5" w:rsidP="000207CB">
      <w:pPr>
        <w:rPr>
          <w:rFonts w:ascii="Times New Roman" w:hAnsi="Times New Roman"/>
          <w:b/>
          <w:bCs/>
          <w:sz w:val="36"/>
          <w:szCs w:val="36"/>
        </w:rPr>
      </w:pPr>
      <w:r w:rsidRPr="00D621A5">
        <w:rPr>
          <w:rFonts w:ascii="Times New Roman" w:hAnsi="Times New Roman"/>
          <w:b/>
          <w:bCs/>
          <w:sz w:val="36"/>
          <w:szCs w:val="36"/>
        </w:rPr>
        <w:t>3.</w:t>
      </w:r>
      <w:r w:rsidR="004F4EE3">
        <w:rPr>
          <w:rFonts w:ascii="Times New Roman" w:hAnsi="Times New Roman"/>
          <w:b/>
          <w:bCs/>
          <w:sz w:val="36"/>
          <w:szCs w:val="36"/>
        </w:rPr>
        <w:t>4</w:t>
      </w:r>
      <w:r w:rsidRPr="00D621A5">
        <w:rPr>
          <w:rFonts w:ascii="Times New Roman" w:hAnsi="Times New Roman"/>
          <w:b/>
          <w:bCs/>
          <w:sz w:val="36"/>
          <w:szCs w:val="36"/>
        </w:rPr>
        <w:t xml:space="preserve"> </w:t>
      </w:r>
      <w:r w:rsidR="000207CB" w:rsidRPr="00D621A5">
        <w:rPr>
          <w:rFonts w:ascii="Times New Roman" w:hAnsi="Times New Roman"/>
          <w:b/>
          <w:bCs/>
          <w:sz w:val="36"/>
          <w:szCs w:val="36"/>
        </w:rPr>
        <w:t>Push the branch</w:t>
      </w:r>
      <w:r w:rsidR="004F4EE3">
        <w:rPr>
          <w:rFonts w:ascii="Times New Roman" w:hAnsi="Times New Roman"/>
          <w:b/>
          <w:bCs/>
          <w:sz w:val="36"/>
          <w:szCs w:val="36"/>
        </w:rPr>
        <w:t>:</w:t>
      </w:r>
    </w:p>
    <w:p w14:paraId="5716DECD" w14:textId="77777777" w:rsidR="000207CB" w:rsidRPr="00D621A5" w:rsidRDefault="000207CB" w:rsidP="000207CB">
      <w:pPr>
        <w:pStyle w:val="ListParagraph"/>
        <w:numPr>
          <w:ilvl w:val="0"/>
          <w:numId w:val="33"/>
        </w:numPr>
        <w:jc w:val="left"/>
        <w:rPr>
          <w:rFonts w:ascii="Times New Roman" w:hAnsi="Times New Roman" w:cs="Times New Roman"/>
          <w:sz w:val="24"/>
          <w:szCs w:val="24"/>
        </w:rPr>
      </w:pPr>
      <w:r w:rsidRPr="00D621A5">
        <w:rPr>
          <w:rFonts w:ascii="Times New Roman" w:hAnsi="Times New Roman" w:cs="Times New Roman"/>
          <w:sz w:val="24"/>
          <w:szCs w:val="24"/>
        </w:rPr>
        <w:t xml:space="preserve">git push -u origin </w:t>
      </w:r>
      <w:proofErr w:type="spellStart"/>
      <w:r w:rsidRPr="00D621A5">
        <w:rPr>
          <w:rFonts w:ascii="Times New Roman" w:hAnsi="Times New Roman" w:cs="Times New Roman"/>
          <w:sz w:val="24"/>
          <w:szCs w:val="24"/>
        </w:rPr>
        <w:t>devicetest</w:t>
      </w:r>
      <w:proofErr w:type="spellEnd"/>
    </w:p>
    <w:p w14:paraId="236E48F3" w14:textId="77777777" w:rsidR="000207CB" w:rsidRPr="00D621A5" w:rsidRDefault="000207CB" w:rsidP="000207CB">
      <w:pPr>
        <w:rPr>
          <w:rFonts w:ascii="Times New Roman" w:hAnsi="Times New Roman"/>
          <w:sz w:val="24"/>
          <w:szCs w:val="24"/>
        </w:rPr>
      </w:pPr>
      <w:r w:rsidRPr="00D621A5">
        <w:rPr>
          <w:rFonts w:ascii="Times New Roman" w:hAnsi="Times New Roman"/>
          <w:sz w:val="24"/>
          <w:szCs w:val="24"/>
        </w:rPr>
        <w:t xml:space="preserve">This command pushes your </w:t>
      </w:r>
      <w:proofErr w:type="spellStart"/>
      <w:r w:rsidRPr="00D621A5">
        <w:rPr>
          <w:rFonts w:ascii="Times New Roman" w:hAnsi="Times New Roman"/>
          <w:sz w:val="24"/>
          <w:szCs w:val="24"/>
        </w:rPr>
        <w:t>devicetest</w:t>
      </w:r>
      <w:proofErr w:type="spellEnd"/>
      <w:r w:rsidRPr="00D621A5">
        <w:rPr>
          <w:rFonts w:ascii="Times New Roman" w:hAnsi="Times New Roman"/>
          <w:sz w:val="24"/>
          <w:szCs w:val="24"/>
        </w:rPr>
        <w:t xml:space="preserve"> to the GitLab repository and sets it to track the remote branch.</w:t>
      </w:r>
    </w:p>
    <w:p w14:paraId="58F14A06" w14:textId="77777777" w:rsidR="000207CB" w:rsidRDefault="000207CB" w:rsidP="000207CB">
      <w:pPr>
        <w:rPr>
          <w:b/>
          <w:bCs/>
          <w:sz w:val="24"/>
          <w:szCs w:val="24"/>
        </w:rPr>
      </w:pPr>
      <w:r w:rsidRPr="00C367BF">
        <w:rPr>
          <w:b/>
          <w:bCs/>
          <w:noProof/>
          <w:sz w:val="24"/>
          <w:szCs w:val="24"/>
        </w:rPr>
        <w:drawing>
          <wp:inline distT="0" distB="0" distL="0" distR="0" wp14:anchorId="139F6897" wp14:editId="657C2D43">
            <wp:extent cx="5731510" cy="121475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214755"/>
                    </a:xfrm>
                    <a:prstGeom prst="rect">
                      <a:avLst/>
                    </a:prstGeom>
                  </pic:spPr>
                </pic:pic>
              </a:graphicData>
            </a:graphic>
          </wp:inline>
        </w:drawing>
      </w:r>
    </w:p>
    <w:p w14:paraId="3BB1A76A" w14:textId="77777777" w:rsidR="000207CB" w:rsidRDefault="000207CB" w:rsidP="000207CB">
      <w:pPr>
        <w:rPr>
          <w:b/>
          <w:bCs/>
          <w:sz w:val="24"/>
          <w:szCs w:val="24"/>
        </w:rPr>
      </w:pPr>
    </w:p>
    <w:p w14:paraId="2970622E" w14:textId="77777777" w:rsidR="000207CB" w:rsidRDefault="000207CB" w:rsidP="000207CB">
      <w:pPr>
        <w:rPr>
          <w:b/>
          <w:bCs/>
          <w:sz w:val="24"/>
          <w:szCs w:val="24"/>
        </w:rPr>
      </w:pPr>
    </w:p>
    <w:p w14:paraId="7A24B0B5" w14:textId="77777777" w:rsidR="004F4EE3" w:rsidRDefault="004F4EE3" w:rsidP="000207CB">
      <w:pPr>
        <w:rPr>
          <w:rFonts w:ascii="Times New Roman" w:hAnsi="Times New Roman"/>
          <w:b/>
          <w:bCs/>
          <w:sz w:val="36"/>
          <w:szCs w:val="36"/>
        </w:rPr>
      </w:pPr>
    </w:p>
    <w:p w14:paraId="57733BED" w14:textId="49464C90" w:rsidR="000207CB" w:rsidRPr="00D621A5" w:rsidRDefault="00D621A5" w:rsidP="000207CB">
      <w:pPr>
        <w:rPr>
          <w:rFonts w:ascii="Times New Roman" w:hAnsi="Times New Roman"/>
          <w:b/>
          <w:bCs/>
          <w:sz w:val="36"/>
          <w:szCs w:val="36"/>
        </w:rPr>
      </w:pPr>
      <w:r w:rsidRPr="00D621A5">
        <w:rPr>
          <w:rFonts w:ascii="Times New Roman" w:hAnsi="Times New Roman"/>
          <w:b/>
          <w:bCs/>
          <w:sz w:val="36"/>
          <w:szCs w:val="36"/>
        </w:rPr>
        <w:t>3.</w:t>
      </w:r>
      <w:r w:rsidR="004F4EE3">
        <w:rPr>
          <w:rFonts w:ascii="Times New Roman" w:hAnsi="Times New Roman"/>
          <w:b/>
          <w:bCs/>
          <w:sz w:val="36"/>
          <w:szCs w:val="36"/>
        </w:rPr>
        <w:t>5</w:t>
      </w:r>
      <w:r w:rsidRPr="00D621A5">
        <w:rPr>
          <w:rFonts w:ascii="Times New Roman" w:hAnsi="Times New Roman"/>
          <w:b/>
          <w:bCs/>
          <w:sz w:val="36"/>
          <w:szCs w:val="36"/>
        </w:rPr>
        <w:t xml:space="preserve"> </w:t>
      </w:r>
      <w:r w:rsidR="000207CB" w:rsidRPr="00D621A5">
        <w:rPr>
          <w:rFonts w:ascii="Times New Roman" w:hAnsi="Times New Roman"/>
          <w:b/>
          <w:bCs/>
          <w:sz w:val="36"/>
          <w:szCs w:val="36"/>
        </w:rPr>
        <w:t>Create a Merge Request on GitLab</w:t>
      </w:r>
      <w:r w:rsidR="004F4EE3">
        <w:rPr>
          <w:rFonts w:ascii="Times New Roman" w:hAnsi="Times New Roman"/>
          <w:b/>
          <w:bCs/>
          <w:sz w:val="36"/>
          <w:szCs w:val="36"/>
        </w:rPr>
        <w:t>:</w:t>
      </w:r>
    </w:p>
    <w:p w14:paraId="7ACEDC4B" w14:textId="77777777" w:rsidR="000207CB" w:rsidRDefault="000207CB" w:rsidP="000207CB">
      <w:pPr>
        <w:rPr>
          <w:rFonts w:ascii="Times New Roman" w:hAnsi="Times New Roman"/>
          <w:sz w:val="24"/>
          <w:szCs w:val="24"/>
        </w:rPr>
      </w:pPr>
      <w:r w:rsidRPr="00D621A5">
        <w:rPr>
          <w:rFonts w:ascii="Times New Roman" w:hAnsi="Times New Roman"/>
          <w:sz w:val="24"/>
          <w:szCs w:val="24"/>
        </w:rPr>
        <w:t>Now that your branch is pushed to GitLab, you can create a merge request.</w:t>
      </w:r>
    </w:p>
    <w:p w14:paraId="04C8FE83" w14:textId="1DDF917B" w:rsidR="00A66D56" w:rsidRPr="00D621A5" w:rsidRDefault="00A66D56" w:rsidP="000207CB">
      <w:pPr>
        <w:rPr>
          <w:rFonts w:ascii="Times New Roman" w:hAnsi="Times New Roman"/>
          <w:sz w:val="24"/>
          <w:szCs w:val="24"/>
        </w:rPr>
      </w:pPr>
      <w:r w:rsidRPr="00A66D56">
        <w:rPr>
          <w:rFonts w:ascii="Times New Roman" w:hAnsi="Times New Roman"/>
          <w:noProof/>
          <w:sz w:val="24"/>
          <w:szCs w:val="24"/>
        </w:rPr>
        <w:drawing>
          <wp:inline distT="0" distB="0" distL="0" distR="0" wp14:anchorId="24DCE51E" wp14:editId="77A96D48">
            <wp:extent cx="6481445" cy="11931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81445" cy="1193165"/>
                    </a:xfrm>
                    <a:prstGeom prst="rect">
                      <a:avLst/>
                    </a:prstGeom>
                  </pic:spPr>
                </pic:pic>
              </a:graphicData>
            </a:graphic>
          </wp:inline>
        </w:drawing>
      </w:r>
    </w:p>
    <w:p w14:paraId="6CE62A58" w14:textId="28F40236" w:rsidR="000207CB" w:rsidRPr="00D621A5" w:rsidRDefault="00D621A5" w:rsidP="000207CB">
      <w:pPr>
        <w:rPr>
          <w:rFonts w:ascii="Times New Roman" w:hAnsi="Times New Roman"/>
          <w:b/>
          <w:bCs/>
          <w:sz w:val="36"/>
          <w:szCs w:val="36"/>
        </w:rPr>
      </w:pPr>
      <w:r w:rsidRPr="00D621A5">
        <w:rPr>
          <w:rFonts w:ascii="Times New Roman" w:hAnsi="Times New Roman"/>
          <w:b/>
          <w:bCs/>
          <w:sz w:val="36"/>
          <w:szCs w:val="36"/>
        </w:rPr>
        <w:t>3.</w:t>
      </w:r>
      <w:r w:rsidR="004F4EE3">
        <w:rPr>
          <w:rFonts w:ascii="Times New Roman" w:hAnsi="Times New Roman"/>
          <w:b/>
          <w:bCs/>
          <w:sz w:val="36"/>
          <w:szCs w:val="36"/>
        </w:rPr>
        <w:t>6</w:t>
      </w:r>
      <w:r w:rsidRPr="00D621A5">
        <w:rPr>
          <w:rFonts w:ascii="Times New Roman" w:hAnsi="Times New Roman"/>
          <w:b/>
          <w:bCs/>
          <w:sz w:val="36"/>
          <w:szCs w:val="36"/>
        </w:rPr>
        <w:t xml:space="preserve"> </w:t>
      </w:r>
      <w:r w:rsidR="000207CB" w:rsidRPr="00D621A5">
        <w:rPr>
          <w:rFonts w:ascii="Times New Roman" w:hAnsi="Times New Roman"/>
          <w:b/>
          <w:bCs/>
          <w:sz w:val="36"/>
          <w:szCs w:val="36"/>
        </w:rPr>
        <w:t>Go to your GitLab project</w:t>
      </w:r>
      <w:r w:rsidR="004F4EE3">
        <w:rPr>
          <w:rFonts w:ascii="Times New Roman" w:hAnsi="Times New Roman"/>
          <w:b/>
          <w:bCs/>
          <w:sz w:val="36"/>
          <w:szCs w:val="36"/>
        </w:rPr>
        <w:t>:</w:t>
      </w:r>
    </w:p>
    <w:p w14:paraId="54F370F9" w14:textId="77777777" w:rsidR="000207CB" w:rsidRPr="00D621A5" w:rsidRDefault="000207CB" w:rsidP="000207CB">
      <w:pPr>
        <w:rPr>
          <w:rFonts w:ascii="Times New Roman" w:hAnsi="Times New Roman"/>
          <w:sz w:val="24"/>
          <w:szCs w:val="24"/>
        </w:rPr>
      </w:pPr>
      <w:r w:rsidRPr="00D621A5">
        <w:rPr>
          <w:rFonts w:ascii="Times New Roman" w:hAnsi="Times New Roman"/>
          <w:sz w:val="24"/>
          <w:szCs w:val="24"/>
        </w:rPr>
        <w:t>Open your web browser and go to your GitLab project repository. The URL is likely https://gitlab.com/activity7144333/gitlablearning.</w:t>
      </w:r>
    </w:p>
    <w:p w14:paraId="1A41D5CE" w14:textId="75E39115" w:rsidR="000207CB" w:rsidRPr="00D621A5" w:rsidRDefault="00D621A5" w:rsidP="000207CB">
      <w:pPr>
        <w:rPr>
          <w:rFonts w:ascii="Times New Roman" w:hAnsi="Times New Roman"/>
          <w:b/>
          <w:bCs/>
          <w:sz w:val="36"/>
          <w:szCs w:val="36"/>
        </w:rPr>
      </w:pPr>
      <w:r w:rsidRPr="00D621A5">
        <w:rPr>
          <w:rFonts w:ascii="Times New Roman" w:hAnsi="Times New Roman"/>
          <w:b/>
          <w:bCs/>
          <w:sz w:val="36"/>
          <w:szCs w:val="36"/>
        </w:rPr>
        <w:t>3.</w:t>
      </w:r>
      <w:r w:rsidR="004F4EE3">
        <w:rPr>
          <w:rFonts w:ascii="Times New Roman" w:hAnsi="Times New Roman"/>
          <w:b/>
          <w:bCs/>
          <w:sz w:val="36"/>
          <w:szCs w:val="36"/>
        </w:rPr>
        <w:t>7</w:t>
      </w:r>
      <w:r w:rsidR="000207CB" w:rsidRPr="00D621A5">
        <w:rPr>
          <w:rFonts w:ascii="Times New Roman" w:hAnsi="Times New Roman"/>
          <w:b/>
          <w:bCs/>
          <w:sz w:val="36"/>
          <w:szCs w:val="36"/>
        </w:rPr>
        <w:t xml:space="preserve"> Navigate to the Merge Requests section:</w:t>
      </w:r>
    </w:p>
    <w:p w14:paraId="6AB3EF0A" w14:textId="77777777" w:rsidR="000207CB" w:rsidRDefault="000207CB" w:rsidP="000207CB">
      <w:pPr>
        <w:rPr>
          <w:rFonts w:ascii="Times New Roman" w:hAnsi="Times New Roman"/>
          <w:sz w:val="24"/>
          <w:szCs w:val="24"/>
        </w:rPr>
      </w:pPr>
      <w:r w:rsidRPr="00D621A5">
        <w:rPr>
          <w:rFonts w:ascii="Times New Roman" w:hAnsi="Times New Roman"/>
          <w:sz w:val="24"/>
          <w:szCs w:val="24"/>
        </w:rPr>
        <w:t>On the left sidebar, click on "Merge Requests" to view existing merge requests or create a new one.</w:t>
      </w:r>
    </w:p>
    <w:p w14:paraId="58C18C1E" w14:textId="67CF3BEA" w:rsidR="00A66D56" w:rsidRDefault="00A66D56" w:rsidP="000207CB">
      <w:pPr>
        <w:rPr>
          <w:rFonts w:ascii="Times New Roman" w:hAnsi="Times New Roman"/>
          <w:sz w:val="24"/>
          <w:szCs w:val="24"/>
        </w:rPr>
      </w:pPr>
      <w:r w:rsidRPr="00A66D56">
        <w:rPr>
          <w:rFonts w:ascii="Times New Roman" w:hAnsi="Times New Roman"/>
          <w:noProof/>
          <w:sz w:val="24"/>
          <w:szCs w:val="24"/>
        </w:rPr>
        <w:drawing>
          <wp:inline distT="0" distB="0" distL="0" distR="0" wp14:anchorId="143A7619" wp14:editId="09352E2E">
            <wp:extent cx="6210300" cy="190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11171" cy="1905267"/>
                    </a:xfrm>
                    <a:prstGeom prst="rect">
                      <a:avLst/>
                    </a:prstGeom>
                  </pic:spPr>
                </pic:pic>
              </a:graphicData>
            </a:graphic>
          </wp:inline>
        </w:drawing>
      </w:r>
    </w:p>
    <w:p w14:paraId="3A75E680" w14:textId="616AD997" w:rsidR="00A66D56" w:rsidRPr="00D621A5" w:rsidRDefault="00A66D56" w:rsidP="000207CB">
      <w:pPr>
        <w:rPr>
          <w:rFonts w:ascii="Times New Roman" w:hAnsi="Times New Roman"/>
          <w:sz w:val="24"/>
          <w:szCs w:val="24"/>
        </w:rPr>
      </w:pPr>
    </w:p>
    <w:p w14:paraId="13E63D1C" w14:textId="1DC09B63" w:rsidR="000207CB" w:rsidRPr="00D621A5" w:rsidRDefault="000207CB" w:rsidP="000207CB">
      <w:pPr>
        <w:rPr>
          <w:rFonts w:ascii="Times New Roman" w:hAnsi="Times New Roman"/>
          <w:b/>
          <w:bCs/>
          <w:sz w:val="36"/>
          <w:szCs w:val="36"/>
        </w:rPr>
      </w:pPr>
      <w:r w:rsidRPr="00D621A5">
        <w:rPr>
          <w:rFonts w:ascii="Times New Roman" w:hAnsi="Times New Roman"/>
          <w:b/>
          <w:bCs/>
          <w:sz w:val="36"/>
          <w:szCs w:val="36"/>
        </w:rPr>
        <w:t>3.</w:t>
      </w:r>
      <w:r w:rsidR="004F4EE3">
        <w:rPr>
          <w:rFonts w:ascii="Times New Roman" w:hAnsi="Times New Roman"/>
          <w:b/>
          <w:bCs/>
          <w:sz w:val="36"/>
          <w:szCs w:val="36"/>
        </w:rPr>
        <w:t>8</w:t>
      </w:r>
      <w:r w:rsidRPr="00D621A5">
        <w:rPr>
          <w:rFonts w:ascii="Times New Roman" w:hAnsi="Times New Roman"/>
          <w:b/>
          <w:bCs/>
          <w:sz w:val="36"/>
          <w:szCs w:val="36"/>
        </w:rPr>
        <w:t xml:space="preserve"> Create a new Merge Request:</w:t>
      </w:r>
    </w:p>
    <w:p w14:paraId="02C312EC" w14:textId="5089AB24" w:rsidR="000207CB" w:rsidRDefault="000207CB" w:rsidP="000207CB">
      <w:pPr>
        <w:rPr>
          <w:rFonts w:ascii="Times New Roman" w:hAnsi="Times New Roman"/>
          <w:sz w:val="24"/>
          <w:szCs w:val="24"/>
        </w:rPr>
      </w:pPr>
      <w:r w:rsidRPr="00D621A5">
        <w:rPr>
          <w:rFonts w:ascii="Times New Roman" w:hAnsi="Times New Roman"/>
          <w:sz w:val="24"/>
          <w:szCs w:val="24"/>
        </w:rPr>
        <w:t>Click on the "New merge request" button.</w:t>
      </w:r>
    </w:p>
    <w:p w14:paraId="01ECA995" w14:textId="6F325B12" w:rsidR="00A66D56" w:rsidRPr="00D621A5" w:rsidRDefault="00A66D56" w:rsidP="000207CB">
      <w:pPr>
        <w:rPr>
          <w:rFonts w:ascii="Times New Roman" w:hAnsi="Times New Roman"/>
          <w:sz w:val="24"/>
          <w:szCs w:val="24"/>
        </w:rPr>
      </w:pPr>
      <w:r w:rsidRPr="00A66D56">
        <w:rPr>
          <w:rFonts w:ascii="Times New Roman" w:hAnsi="Times New Roman"/>
          <w:noProof/>
          <w:sz w:val="24"/>
          <w:szCs w:val="24"/>
        </w:rPr>
        <w:lastRenderedPageBreak/>
        <w:drawing>
          <wp:inline distT="0" distB="0" distL="0" distR="0" wp14:anchorId="79DCA63E" wp14:editId="56983DC4">
            <wp:extent cx="6481445" cy="19856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81445" cy="1985645"/>
                    </a:xfrm>
                    <a:prstGeom prst="rect">
                      <a:avLst/>
                    </a:prstGeom>
                  </pic:spPr>
                </pic:pic>
              </a:graphicData>
            </a:graphic>
          </wp:inline>
        </w:drawing>
      </w:r>
    </w:p>
    <w:p w14:paraId="10B9A09C" w14:textId="62E8CABF" w:rsidR="000207CB" w:rsidRPr="00D621A5" w:rsidRDefault="000207CB" w:rsidP="000207CB">
      <w:pPr>
        <w:rPr>
          <w:rFonts w:ascii="Times New Roman" w:hAnsi="Times New Roman"/>
          <w:sz w:val="24"/>
          <w:szCs w:val="24"/>
        </w:rPr>
      </w:pPr>
      <w:r w:rsidRPr="00D621A5">
        <w:rPr>
          <w:rFonts w:ascii="Times New Roman" w:hAnsi="Times New Roman"/>
          <w:sz w:val="24"/>
          <w:szCs w:val="24"/>
        </w:rPr>
        <w:t>You will be prompted to select the source branch (</w:t>
      </w:r>
      <w:proofErr w:type="spellStart"/>
      <w:r w:rsidRPr="00D621A5">
        <w:rPr>
          <w:rFonts w:ascii="Times New Roman" w:hAnsi="Times New Roman"/>
          <w:sz w:val="24"/>
          <w:szCs w:val="24"/>
        </w:rPr>
        <w:t>device</w:t>
      </w:r>
      <w:r w:rsidR="00A66D56">
        <w:rPr>
          <w:rFonts w:ascii="Times New Roman" w:hAnsi="Times New Roman"/>
          <w:sz w:val="24"/>
          <w:szCs w:val="24"/>
        </w:rPr>
        <w:t>char</w:t>
      </w:r>
      <w:proofErr w:type="spellEnd"/>
      <w:r w:rsidRPr="00D621A5">
        <w:rPr>
          <w:rFonts w:ascii="Times New Roman" w:hAnsi="Times New Roman"/>
          <w:sz w:val="24"/>
          <w:szCs w:val="24"/>
        </w:rPr>
        <w:t>) and the target branch (master or main).</w:t>
      </w:r>
    </w:p>
    <w:p w14:paraId="3C532EFB" w14:textId="77777777" w:rsidR="000207CB" w:rsidRDefault="000207CB" w:rsidP="000207CB">
      <w:pPr>
        <w:rPr>
          <w:rFonts w:ascii="Times New Roman" w:hAnsi="Times New Roman"/>
          <w:sz w:val="24"/>
          <w:szCs w:val="24"/>
        </w:rPr>
      </w:pPr>
      <w:r w:rsidRPr="00D621A5">
        <w:rPr>
          <w:rFonts w:ascii="Times New Roman" w:hAnsi="Times New Roman"/>
          <w:sz w:val="24"/>
          <w:szCs w:val="24"/>
        </w:rPr>
        <w:t>GitLab will automatically suggest your new branch as the source branch since you just pushed it.</w:t>
      </w:r>
    </w:p>
    <w:p w14:paraId="10133144" w14:textId="0AAC075A" w:rsidR="006E57B4" w:rsidRPr="006E57B4" w:rsidRDefault="00B877C8" w:rsidP="000207CB">
      <w:pPr>
        <w:rPr>
          <w:rFonts w:ascii="Times New Roman" w:hAnsi="Times New Roman"/>
          <w:b/>
          <w:bCs/>
          <w:sz w:val="36"/>
          <w:szCs w:val="36"/>
        </w:rPr>
      </w:pPr>
      <w:r>
        <w:rPr>
          <w:rFonts w:ascii="Times New Roman" w:hAnsi="Times New Roman"/>
          <w:b/>
          <w:bCs/>
          <w:sz w:val="36"/>
          <w:szCs w:val="36"/>
        </w:rPr>
        <w:t xml:space="preserve">3.9 </w:t>
      </w:r>
      <w:r w:rsidR="006E57B4" w:rsidRPr="006E57B4">
        <w:rPr>
          <w:rFonts w:ascii="Times New Roman" w:hAnsi="Times New Roman"/>
          <w:b/>
          <w:bCs/>
          <w:sz w:val="36"/>
          <w:szCs w:val="36"/>
        </w:rPr>
        <w:t xml:space="preserve">Merge Requests (MR): </w:t>
      </w:r>
    </w:p>
    <w:p w14:paraId="68A15F35" w14:textId="3D6613D2" w:rsidR="00CB5E60" w:rsidRDefault="006E57B4" w:rsidP="00B877C8">
      <w:pPr>
        <w:ind w:firstLine="720"/>
        <w:rPr>
          <w:rFonts w:ascii="Times New Roman" w:hAnsi="Times New Roman"/>
          <w:sz w:val="24"/>
          <w:szCs w:val="24"/>
        </w:rPr>
      </w:pPr>
      <w:r w:rsidRPr="006E57B4">
        <w:rPr>
          <w:rFonts w:ascii="Times New Roman" w:hAnsi="Times New Roman"/>
          <w:sz w:val="24"/>
          <w:szCs w:val="24"/>
        </w:rPr>
        <w:t>A merge request in GitLab is a way to propose changes to a codebase. When developers want to merge their feature branch into a main branch (e.g., main or develop), they create a merge request. This request is then reviewed by other team members or maintainers.</w:t>
      </w:r>
    </w:p>
    <w:p w14:paraId="6592996D" w14:textId="701B946A" w:rsidR="00816CA5" w:rsidRPr="00816CA5" w:rsidRDefault="00816CA5" w:rsidP="00D85CAC">
      <w:pPr>
        <w:rPr>
          <w:rFonts w:ascii="Times New Roman" w:hAnsi="Times New Roman"/>
          <w:b/>
          <w:bCs/>
          <w:sz w:val="36"/>
          <w:szCs w:val="36"/>
        </w:rPr>
      </w:pPr>
      <w:r w:rsidRPr="00816CA5">
        <w:rPr>
          <w:rFonts w:ascii="Times New Roman" w:hAnsi="Times New Roman"/>
          <w:b/>
          <w:bCs/>
          <w:sz w:val="36"/>
          <w:szCs w:val="36"/>
        </w:rPr>
        <w:t>Approval Process:</w:t>
      </w:r>
    </w:p>
    <w:p w14:paraId="4E46D34C" w14:textId="5AE02FB2" w:rsidR="00D85CAC" w:rsidRDefault="00D85CAC" w:rsidP="00816CA5">
      <w:pPr>
        <w:ind w:firstLine="720"/>
        <w:rPr>
          <w:rFonts w:ascii="Times New Roman" w:hAnsi="Times New Roman"/>
          <w:sz w:val="24"/>
          <w:szCs w:val="24"/>
        </w:rPr>
      </w:pPr>
      <w:r w:rsidRPr="00D85CAC">
        <w:rPr>
          <w:rFonts w:ascii="Times New Roman" w:hAnsi="Times New Roman"/>
          <w:sz w:val="24"/>
          <w:szCs w:val="24"/>
        </w:rPr>
        <w:t>In a well-defined workflow, certain merge requests require approval from one or more team members before they can be merged. The approval process ensures that the code meets the project's quality standards and passes all required checks.</w:t>
      </w:r>
    </w:p>
    <w:p w14:paraId="6F8F1433" w14:textId="77777777" w:rsidR="00B877C8" w:rsidRDefault="00B877C8" w:rsidP="000207CB">
      <w:pPr>
        <w:rPr>
          <w:rFonts w:ascii="Times New Roman" w:hAnsi="Times New Roman"/>
          <w:sz w:val="24"/>
          <w:szCs w:val="24"/>
        </w:rPr>
      </w:pPr>
    </w:p>
    <w:p w14:paraId="1A407024" w14:textId="4889E1B1" w:rsidR="00C70C77" w:rsidRDefault="00CB5E60" w:rsidP="000207CB">
      <w:pPr>
        <w:rPr>
          <w:rFonts w:ascii="Times New Roman" w:hAnsi="Times New Roman"/>
          <w:sz w:val="24"/>
          <w:szCs w:val="24"/>
        </w:rPr>
      </w:pPr>
      <w:r w:rsidRPr="00C70C77">
        <w:rPr>
          <w:rFonts w:ascii="Times New Roman" w:hAnsi="Times New Roman"/>
          <w:noProof/>
          <w:sz w:val="24"/>
          <w:szCs w:val="24"/>
        </w:rPr>
        <w:drawing>
          <wp:inline distT="0" distB="0" distL="0" distR="0" wp14:anchorId="6CA42E12" wp14:editId="341D8AF0">
            <wp:extent cx="6481445" cy="18434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81445" cy="1843405"/>
                    </a:xfrm>
                    <a:prstGeom prst="rect">
                      <a:avLst/>
                    </a:prstGeom>
                  </pic:spPr>
                </pic:pic>
              </a:graphicData>
            </a:graphic>
          </wp:inline>
        </w:drawing>
      </w:r>
    </w:p>
    <w:p w14:paraId="6805727F" w14:textId="77777777" w:rsidR="002B39E1" w:rsidRDefault="002B39E1" w:rsidP="000207CB">
      <w:pPr>
        <w:rPr>
          <w:rFonts w:ascii="Times New Roman" w:hAnsi="Times New Roman"/>
          <w:b/>
          <w:bCs/>
          <w:sz w:val="48"/>
          <w:szCs w:val="48"/>
        </w:rPr>
      </w:pPr>
    </w:p>
    <w:p w14:paraId="73C82305" w14:textId="77777777" w:rsidR="002B39E1" w:rsidRDefault="002B39E1" w:rsidP="000207CB">
      <w:pPr>
        <w:rPr>
          <w:rFonts w:ascii="Times New Roman" w:hAnsi="Times New Roman"/>
          <w:b/>
          <w:bCs/>
          <w:sz w:val="48"/>
          <w:szCs w:val="48"/>
        </w:rPr>
      </w:pPr>
    </w:p>
    <w:p w14:paraId="3EC660BD" w14:textId="77777777" w:rsidR="002B39E1" w:rsidRDefault="002B39E1" w:rsidP="000207CB">
      <w:pPr>
        <w:rPr>
          <w:rFonts w:ascii="Times New Roman" w:hAnsi="Times New Roman"/>
          <w:b/>
          <w:bCs/>
          <w:sz w:val="48"/>
          <w:szCs w:val="48"/>
        </w:rPr>
      </w:pPr>
    </w:p>
    <w:p w14:paraId="634CD610" w14:textId="338B6045" w:rsidR="00C70C77" w:rsidRPr="00AF5954" w:rsidRDefault="002B39E1" w:rsidP="000207CB">
      <w:pPr>
        <w:rPr>
          <w:rFonts w:ascii="Times New Roman" w:hAnsi="Times New Roman"/>
          <w:b/>
          <w:bCs/>
          <w:sz w:val="36"/>
          <w:szCs w:val="36"/>
        </w:rPr>
      </w:pPr>
      <w:r>
        <w:rPr>
          <w:rFonts w:ascii="Times New Roman" w:hAnsi="Times New Roman"/>
          <w:b/>
          <w:bCs/>
          <w:sz w:val="48"/>
          <w:szCs w:val="48"/>
        </w:rPr>
        <w:lastRenderedPageBreak/>
        <w:t xml:space="preserve">4 </w:t>
      </w:r>
      <w:r w:rsidR="001D1657" w:rsidRPr="006E01D0">
        <w:rPr>
          <w:rFonts w:ascii="Times New Roman" w:hAnsi="Times New Roman"/>
          <w:b/>
          <w:bCs/>
          <w:sz w:val="48"/>
          <w:szCs w:val="48"/>
        </w:rPr>
        <w:t>Steps to Assign Owner Permission in GitLab</w:t>
      </w:r>
    </w:p>
    <w:p w14:paraId="093323E1" w14:textId="77777777" w:rsidR="0079114B" w:rsidRDefault="0079114B" w:rsidP="000207CB">
      <w:pPr>
        <w:rPr>
          <w:rFonts w:ascii="Times New Roman" w:hAnsi="Times New Roman"/>
          <w:sz w:val="24"/>
          <w:szCs w:val="24"/>
        </w:rPr>
      </w:pPr>
    </w:p>
    <w:p w14:paraId="579A0574" w14:textId="3CAF7F1D" w:rsidR="008963F9" w:rsidRPr="008963F9" w:rsidRDefault="008963F9" w:rsidP="008963F9">
      <w:pPr>
        <w:rPr>
          <w:rFonts w:ascii="Times New Roman" w:hAnsi="Times New Roman"/>
          <w:b/>
          <w:bCs/>
          <w:sz w:val="36"/>
          <w:szCs w:val="36"/>
        </w:rPr>
      </w:pPr>
      <w:r>
        <w:rPr>
          <w:rFonts w:ascii="Times New Roman" w:hAnsi="Times New Roman"/>
          <w:b/>
          <w:bCs/>
          <w:sz w:val="36"/>
          <w:szCs w:val="36"/>
        </w:rPr>
        <w:t xml:space="preserve">4.1 </w:t>
      </w:r>
      <w:r w:rsidRPr="008963F9">
        <w:rPr>
          <w:rFonts w:ascii="Times New Roman" w:hAnsi="Times New Roman"/>
          <w:b/>
          <w:bCs/>
          <w:sz w:val="36"/>
          <w:szCs w:val="36"/>
        </w:rPr>
        <w:t>Navigate to the Project or Group:</w:t>
      </w:r>
    </w:p>
    <w:p w14:paraId="4AD0221C" w14:textId="77777777" w:rsidR="008963F9" w:rsidRPr="008963F9" w:rsidRDefault="008963F9" w:rsidP="008963F9">
      <w:pPr>
        <w:rPr>
          <w:rFonts w:ascii="Times New Roman" w:hAnsi="Times New Roman"/>
          <w:sz w:val="24"/>
          <w:szCs w:val="24"/>
        </w:rPr>
      </w:pPr>
    </w:p>
    <w:p w14:paraId="2DB96663" w14:textId="77777777" w:rsidR="008963F9" w:rsidRPr="008963F9" w:rsidRDefault="008963F9" w:rsidP="008963F9">
      <w:pPr>
        <w:pStyle w:val="ListParagraph"/>
        <w:numPr>
          <w:ilvl w:val="0"/>
          <w:numId w:val="34"/>
        </w:numPr>
        <w:rPr>
          <w:rFonts w:ascii="Times New Roman" w:hAnsi="Times New Roman"/>
          <w:sz w:val="24"/>
          <w:szCs w:val="24"/>
        </w:rPr>
      </w:pPr>
      <w:r w:rsidRPr="008963F9">
        <w:rPr>
          <w:rFonts w:ascii="Times New Roman" w:hAnsi="Times New Roman"/>
          <w:sz w:val="24"/>
          <w:szCs w:val="24"/>
        </w:rPr>
        <w:t>Start by going to the specific project or group in GitLab where you want to assign the owner role.</w:t>
      </w:r>
    </w:p>
    <w:p w14:paraId="3C99B21E" w14:textId="77777777" w:rsidR="008963F9" w:rsidRDefault="008963F9" w:rsidP="008963F9">
      <w:pPr>
        <w:rPr>
          <w:rFonts w:ascii="Times New Roman" w:hAnsi="Times New Roman"/>
          <w:sz w:val="24"/>
          <w:szCs w:val="24"/>
        </w:rPr>
      </w:pPr>
      <w:r w:rsidRPr="008963F9">
        <w:rPr>
          <w:rFonts w:ascii="Times New Roman" w:hAnsi="Times New Roman"/>
          <w:sz w:val="24"/>
          <w:szCs w:val="24"/>
        </w:rPr>
        <w:t>Access the Manage Section:</w:t>
      </w:r>
    </w:p>
    <w:p w14:paraId="66E0FE59" w14:textId="77777777" w:rsidR="00AF5954" w:rsidRPr="008963F9" w:rsidRDefault="00AF5954" w:rsidP="008963F9">
      <w:pPr>
        <w:rPr>
          <w:rFonts w:ascii="Times New Roman" w:hAnsi="Times New Roman"/>
          <w:sz w:val="24"/>
          <w:szCs w:val="24"/>
        </w:rPr>
      </w:pPr>
    </w:p>
    <w:p w14:paraId="6F52EDAE" w14:textId="6E4DB5B9" w:rsidR="008963F9" w:rsidRPr="007965A4" w:rsidRDefault="007965A4" w:rsidP="008963F9">
      <w:pPr>
        <w:rPr>
          <w:rFonts w:ascii="Times New Roman" w:hAnsi="Times New Roman"/>
          <w:b/>
          <w:bCs/>
          <w:sz w:val="36"/>
          <w:szCs w:val="36"/>
        </w:rPr>
      </w:pPr>
      <w:r>
        <w:rPr>
          <w:rFonts w:ascii="Times New Roman" w:hAnsi="Times New Roman"/>
          <w:b/>
          <w:bCs/>
          <w:sz w:val="36"/>
          <w:szCs w:val="36"/>
        </w:rPr>
        <w:t xml:space="preserve">4.2 </w:t>
      </w:r>
      <w:r w:rsidRPr="007965A4">
        <w:rPr>
          <w:rFonts w:ascii="Times New Roman" w:hAnsi="Times New Roman"/>
          <w:b/>
          <w:bCs/>
          <w:sz w:val="36"/>
          <w:szCs w:val="36"/>
        </w:rPr>
        <w:t>Access the Manage Section:</w:t>
      </w:r>
    </w:p>
    <w:p w14:paraId="5B7522AC" w14:textId="77777777" w:rsidR="008963F9" w:rsidRPr="008963F9" w:rsidRDefault="008963F9" w:rsidP="008963F9">
      <w:pPr>
        <w:rPr>
          <w:rFonts w:ascii="Times New Roman" w:hAnsi="Times New Roman"/>
          <w:sz w:val="24"/>
          <w:szCs w:val="24"/>
        </w:rPr>
      </w:pPr>
      <w:r w:rsidRPr="008963F9">
        <w:rPr>
          <w:rFonts w:ascii="Times New Roman" w:hAnsi="Times New Roman"/>
          <w:sz w:val="24"/>
          <w:szCs w:val="24"/>
        </w:rPr>
        <w:t>On the left-hand sidebar, locate the "Manage" option. Clicking this typically reveals a dropdown menu.</w:t>
      </w:r>
    </w:p>
    <w:p w14:paraId="1FBA43ED" w14:textId="3A537753" w:rsidR="00AF5954" w:rsidRDefault="008963F9" w:rsidP="008963F9">
      <w:pPr>
        <w:rPr>
          <w:rFonts w:ascii="Times New Roman" w:hAnsi="Times New Roman"/>
          <w:sz w:val="24"/>
          <w:szCs w:val="24"/>
        </w:rPr>
      </w:pPr>
      <w:r w:rsidRPr="008963F9">
        <w:rPr>
          <w:rFonts w:ascii="Times New Roman" w:hAnsi="Times New Roman"/>
          <w:sz w:val="24"/>
          <w:szCs w:val="24"/>
        </w:rPr>
        <w:t>Select "Members":</w:t>
      </w:r>
    </w:p>
    <w:p w14:paraId="1D370E35" w14:textId="6428C5BE" w:rsidR="000A7A6C" w:rsidRDefault="000A7A6C" w:rsidP="008963F9">
      <w:pPr>
        <w:rPr>
          <w:rFonts w:ascii="Times New Roman" w:hAnsi="Times New Roman"/>
          <w:sz w:val="24"/>
          <w:szCs w:val="24"/>
        </w:rPr>
      </w:pPr>
      <w:r w:rsidRPr="000C38C1">
        <w:rPr>
          <w:rFonts w:ascii="Times New Roman" w:hAnsi="Times New Roman"/>
          <w:noProof/>
          <w:sz w:val="24"/>
          <w:szCs w:val="24"/>
        </w:rPr>
        <w:drawing>
          <wp:inline distT="0" distB="0" distL="0" distR="0" wp14:anchorId="0B36F699" wp14:editId="569F06A0">
            <wp:extent cx="6296904" cy="2267266"/>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96904" cy="2267266"/>
                    </a:xfrm>
                    <a:prstGeom prst="rect">
                      <a:avLst/>
                    </a:prstGeom>
                  </pic:spPr>
                </pic:pic>
              </a:graphicData>
            </a:graphic>
          </wp:inline>
        </w:drawing>
      </w:r>
    </w:p>
    <w:p w14:paraId="6D0DC104" w14:textId="77777777" w:rsidR="000A7A6C" w:rsidRPr="008963F9" w:rsidRDefault="000A7A6C" w:rsidP="008963F9">
      <w:pPr>
        <w:rPr>
          <w:rFonts w:ascii="Times New Roman" w:hAnsi="Times New Roman"/>
          <w:sz w:val="24"/>
          <w:szCs w:val="24"/>
        </w:rPr>
      </w:pPr>
    </w:p>
    <w:p w14:paraId="7A350FFF" w14:textId="47A97AA6" w:rsidR="000A7A6C" w:rsidRPr="00AF5954" w:rsidRDefault="006A1A7D" w:rsidP="008963F9">
      <w:pPr>
        <w:rPr>
          <w:rFonts w:ascii="Times New Roman" w:hAnsi="Times New Roman"/>
          <w:b/>
          <w:bCs/>
          <w:sz w:val="36"/>
          <w:szCs w:val="36"/>
        </w:rPr>
      </w:pPr>
      <w:r>
        <w:rPr>
          <w:rFonts w:ascii="Times New Roman" w:hAnsi="Times New Roman"/>
          <w:b/>
          <w:bCs/>
          <w:sz w:val="36"/>
          <w:szCs w:val="36"/>
        </w:rPr>
        <w:t xml:space="preserve">4.3 </w:t>
      </w:r>
      <w:r w:rsidR="00AF5954" w:rsidRPr="00AF5954">
        <w:rPr>
          <w:rFonts w:ascii="Times New Roman" w:hAnsi="Times New Roman"/>
          <w:b/>
          <w:bCs/>
          <w:sz w:val="36"/>
          <w:szCs w:val="36"/>
        </w:rPr>
        <w:t>Select "Members":</w:t>
      </w:r>
    </w:p>
    <w:p w14:paraId="7F0D9933" w14:textId="77777777" w:rsidR="008963F9" w:rsidRDefault="008963F9" w:rsidP="008963F9">
      <w:pPr>
        <w:rPr>
          <w:rFonts w:ascii="Times New Roman" w:hAnsi="Times New Roman"/>
          <w:sz w:val="24"/>
          <w:szCs w:val="24"/>
        </w:rPr>
      </w:pPr>
      <w:r w:rsidRPr="008963F9">
        <w:rPr>
          <w:rFonts w:ascii="Times New Roman" w:hAnsi="Times New Roman"/>
          <w:sz w:val="24"/>
          <w:szCs w:val="24"/>
        </w:rPr>
        <w:t>From the dropdown menu under "Manage," select "Members." This option allows you to view and manage the members of the project or group.</w:t>
      </w:r>
    </w:p>
    <w:p w14:paraId="49F4A99F" w14:textId="77777777" w:rsidR="006A1A7D" w:rsidRPr="008963F9" w:rsidRDefault="006A1A7D" w:rsidP="008963F9">
      <w:pPr>
        <w:rPr>
          <w:rFonts w:ascii="Times New Roman" w:hAnsi="Times New Roman"/>
          <w:sz w:val="24"/>
          <w:szCs w:val="24"/>
        </w:rPr>
      </w:pPr>
    </w:p>
    <w:p w14:paraId="7232C8D1" w14:textId="12B88199" w:rsidR="008963F9" w:rsidRPr="006A1A7D" w:rsidRDefault="006A1A7D" w:rsidP="008963F9">
      <w:pPr>
        <w:rPr>
          <w:rFonts w:ascii="Times New Roman" w:hAnsi="Times New Roman"/>
          <w:b/>
          <w:bCs/>
          <w:sz w:val="36"/>
          <w:szCs w:val="36"/>
        </w:rPr>
      </w:pPr>
      <w:r>
        <w:rPr>
          <w:rFonts w:ascii="Times New Roman" w:hAnsi="Times New Roman"/>
          <w:b/>
          <w:bCs/>
          <w:sz w:val="36"/>
          <w:szCs w:val="36"/>
        </w:rPr>
        <w:t xml:space="preserve">4.4 </w:t>
      </w:r>
      <w:r w:rsidR="00823D5A" w:rsidRPr="006A1A7D">
        <w:rPr>
          <w:rFonts w:ascii="Times New Roman" w:hAnsi="Times New Roman"/>
          <w:b/>
          <w:bCs/>
          <w:sz w:val="36"/>
          <w:szCs w:val="36"/>
        </w:rPr>
        <w:t>Add or Edit Member:</w:t>
      </w:r>
    </w:p>
    <w:p w14:paraId="214EED2B" w14:textId="77777777" w:rsidR="008963F9" w:rsidRPr="008963F9" w:rsidRDefault="008963F9" w:rsidP="008963F9">
      <w:pPr>
        <w:rPr>
          <w:rFonts w:ascii="Times New Roman" w:hAnsi="Times New Roman"/>
          <w:sz w:val="24"/>
          <w:szCs w:val="24"/>
        </w:rPr>
      </w:pPr>
      <w:r w:rsidRPr="008963F9">
        <w:rPr>
          <w:rFonts w:ascii="Times New Roman" w:hAnsi="Times New Roman"/>
          <w:sz w:val="24"/>
          <w:szCs w:val="24"/>
        </w:rPr>
        <w:t>In the "Members" section, you can either add a new member by searching for their username, email, or GitLab handle, or you can edit an existing member's role.</w:t>
      </w:r>
    </w:p>
    <w:p w14:paraId="7555FF06" w14:textId="77777777" w:rsidR="006A1A7D" w:rsidRDefault="006A1A7D" w:rsidP="008963F9">
      <w:pPr>
        <w:rPr>
          <w:rFonts w:ascii="Times New Roman" w:hAnsi="Times New Roman"/>
          <w:sz w:val="24"/>
          <w:szCs w:val="24"/>
        </w:rPr>
      </w:pPr>
    </w:p>
    <w:p w14:paraId="59CFF77E" w14:textId="77777777" w:rsidR="006A1A7D" w:rsidRDefault="006A1A7D" w:rsidP="008963F9">
      <w:pPr>
        <w:rPr>
          <w:rFonts w:ascii="Times New Roman" w:hAnsi="Times New Roman"/>
          <w:sz w:val="24"/>
          <w:szCs w:val="24"/>
        </w:rPr>
      </w:pPr>
    </w:p>
    <w:p w14:paraId="0205B73A" w14:textId="77777777" w:rsidR="006A1A7D" w:rsidRDefault="006A1A7D" w:rsidP="008963F9">
      <w:pPr>
        <w:rPr>
          <w:rFonts w:ascii="Times New Roman" w:hAnsi="Times New Roman"/>
          <w:sz w:val="24"/>
          <w:szCs w:val="24"/>
        </w:rPr>
      </w:pPr>
    </w:p>
    <w:p w14:paraId="78BDF3DB" w14:textId="77777777" w:rsidR="006A1A7D" w:rsidRDefault="006A1A7D" w:rsidP="008963F9">
      <w:pPr>
        <w:rPr>
          <w:rFonts w:ascii="Times New Roman" w:hAnsi="Times New Roman"/>
          <w:sz w:val="24"/>
          <w:szCs w:val="24"/>
        </w:rPr>
      </w:pPr>
    </w:p>
    <w:p w14:paraId="6BED4C2E" w14:textId="24743C15" w:rsidR="008963F9" w:rsidRPr="006A1A7D" w:rsidRDefault="006A1A7D" w:rsidP="008963F9">
      <w:pPr>
        <w:rPr>
          <w:rFonts w:ascii="Times New Roman" w:hAnsi="Times New Roman"/>
          <w:b/>
          <w:bCs/>
          <w:sz w:val="36"/>
          <w:szCs w:val="36"/>
        </w:rPr>
      </w:pPr>
      <w:r>
        <w:rPr>
          <w:rFonts w:ascii="Times New Roman" w:hAnsi="Times New Roman"/>
          <w:b/>
          <w:bCs/>
          <w:sz w:val="36"/>
          <w:szCs w:val="36"/>
        </w:rPr>
        <w:t xml:space="preserve">4.5 </w:t>
      </w:r>
      <w:r w:rsidR="008963F9" w:rsidRPr="006A1A7D">
        <w:rPr>
          <w:rFonts w:ascii="Times New Roman" w:hAnsi="Times New Roman"/>
          <w:b/>
          <w:bCs/>
          <w:sz w:val="36"/>
          <w:szCs w:val="36"/>
        </w:rPr>
        <w:t>Set the Role to "Owner":</w:t>
      </w:r>
    </w:p>
    <w:p w14:paraId="09907E72" w14:textId="77777777" w:rsidR="008963F9" w:rsidRPr="008963F9" w:rsidRDefault="008963F9" w:rsidP="008963F9">
      <w:pPr>
        <w:rPr>
          <w:rFonts w:ascii="Times New Roman" w:hAnsi="Times New Roman"/>
          <w:sz w:val="24"/>
          <w:szCs w:val="24"/>
        </w:rPr>
      </w:pPr>
    </w:p>
    <w:p w14:paraId="074F871A" w14:textId="77777777" w:rsidR="008963F9" w:rsidRDefault="008963F9" w:rsidP="008963F9">
      <w:pPr>
        <w:rPr>
          <w:rFonts w:ascii="Times New Roman" w:hAnsi="Times New Roman"/>
          <w:sz w:val="24"/>
          <w:szCs w:val="24"/>
        </w:rPr>
      </w:pPr>
      <w:r w:rsidRPr="008963F9">
        <w:rPr>
          <w:rFonts w:ascii="Times New Roman" w:hAnsi="Times New Roman"/>
          <w:sz w:val="24"/>
          <w:szCs w:val="24"/>
        </w:rPr>
        <w:t>When adding or editing a member, you will see a dropdown menu for roles (e.g., Guest, Reporter, Developer, Maintainer, Owner). Select "Owner" from this list.</w:t>
      </w:r>
    </w:p>
    <w:p w14:paraId="00584B05" w14:textId="79AD2F0F" w:rsidR="0081417B" w:rsidRPr="008963F9" w:rsidRDefault="0081417B" w:rsidP="008963F9">
      <w:pPr>
        <w:rPr>
          <w:rFonts w:ascii="Times New Roman" w:hAnsi="Times New Roman"/>
          <w:sz w:val="24"/>
          <w:szCs w:val="24"/>
        </w:rPr>
      </w:pPr>
      <w:r w:rsidRPr="0081417B">
        <w:rPr>
          <w:rFonts w:ascii="Times New Roman" w:hAnsi="Times New Roman"/>
          <w:noProof/>
          <w:sz w:val="24"/>
          <w:szCs w:val="24"/>
        </w:rPr>
        <w:drawing>
          <wp:inline distT="0" distB="0" distL="0" distR="0" wp14:anchorId="03F3397B" wp14:editId="60CD9E42">
            <wp:extent cx="6481445" cy="10414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81445" cy="1041400"/>
                    </a:xfrm>
                    <a:prstGeom prst="rect">
                      <a:avLst/>
                    </a:prstGeom>
                  </pic:spPr>
                </pic:pic>
              </a:graphicData>
            </a:graphic>
          </wp:inline>
        </w:drawing>
      </w:r>
    </w:p>
    <w:p w14:paraId="51103A16" w14:textId="10FE9FF4" w:rsidR="008963F9" w:rsidRDefault="008963F9" w:rsidP="008963F9">
      <w:pPr>
        <w:rPr>
          <w:rFonts w:ascii="Times New Roman" w:hAnsi="Times New Roman"/>
          <w:sz w:val="24"/>
          <w:szCs w:val="24"/>
        </w:rPr>
      </w:pPr>
      <w:r w:rsidRPr="008963F9">
        <w:rPr>
          <w:rFonts w:ascii="Times New Roman" w:hAnsi="Times New Roman"/>
          <w:sz w:val="24"/>
          <w:szCs w:val="24"/>
        </w:rPr>
        <w:t>Confirm the action by clicking "Add to project" or "Update" depending on whether you're adding a new member or editing an existing one.</w:t>
      </w:r>
    </w:p>
    <w:p w14:paraId="2E09015C" w14:textId="3702AABF" w:rsidR="00CD5FEF" w:rsidRDefault="00CD5FEF" w:rsidP="008963F9">
      <w:pPr>
        <w:rPr>
          <w:rFonts w:ascii="Times New Roman" w:hAnsi="Times New Roman"/>
          <w:sz w:val="24"/>
          <w:szCs w:val="24"/>
        </w:rPr>
      </w:pPr>
      <w:r w:rsidRPr="00CD5FEF">
        <w:rPr>
          <w:rFonts w:ascii="Times New Roman" w:hAnsi="Times New Roman"/>
          <w:noProof/>
          <w:sz w:val="24"/>
          <w:szCs w:val="24"/>
        </w:rPr>
        <w:drawing>
          <wp:inline distT="0" distB="0" distL="0" distR="0" wp14:anchorId="7C5D4051" wp14:editId="6EE61F5A">
            <wp:extent cx="5543551" cy="1377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44348" cy="1378148"/>
                    </a:xfrm>
                    <a:prstGeom prst="rect">
                      <a:avLst/>
                    </a:prstGeom>
                  </pic:spPr>
                </pic:pic>
              </a:graphicData>
            </a:graphic>
          </wp:inline>
        </w:drawing>
      </w:r>
    </w:p>
    <w:p w14:paraId="28B5B991" w14:textId="77777777" w:rsidR="008205BC" w:rsidRPr="00D621A5" w:rsidRDefault="008205BC" w:rsidP="008963F9">
      <w:pPr>
        <w:rPr>
          <w:rFonts w:ascii="Times New Roman" w:hAnsi="Times New Roman"/>
          <w:sz w:val="24"/>
          <w:szCs w:val="24"/>
        </w:rPr>
      </w:pPr>
    </w:p>
    <w:p w14:paraId="19B28DBD" w14:textId="75B3B080" w:rsidR="00E36F9E" w:rsidRPr="00667B69" w:rsidRDefault="00E36F9E" w:rsidP="00215132">
      <w:pPr>
        <w:pStyle w:val="Heading2"/>
        <w:numPr>
          <w:ilvl w:val="0"/>
          <w:numId w:val="0"/>
        </w:numPr>
        <w:rPr>
          <w:lang w:val="en-US"/>
        </w:rPr>
      </w:pPr>
    </w:p>
    <w:p w14:paraId="41D35C9D" w14:textId="77777777" w:rsidR="00E36F9E" w:rsidRPr="00CD0BE5" w:rsidRDefault="00E36F9E" w:rsidP="00E36F9E"/>
    <w:p w14:paraId="23000F1D" w14:textId="77777777" w:rsidR="00C57CAA" w:rsidRPr="00CD0BE5" w:rsidRDefault="00C57CAA" w:rsidP="0036408B"/>
    <w:p w14:paraId="547312B5" w14:textId="76D14A5A" w:rsidR="00E94DCD" w:rsidRPr="00CD0BE5" w:rsidRDefault="00E94DCD" w:rsidP="00E720AA"/>
    <w:p w14:paraId="1D86BBA6" w14:textId="77777777" w:rsidR="000207CB" w:rsidRDefault="000207CB" w:rsidP="00903161"/>
    <w:p w14:paraId="381EDCF5" w14:textId="77777777" w:rsidR="000207CB" w:rsidRDefault="000207CB" w:rsidP="00903161"/>
    <w:p w14:paraId="536EE510" w14:textId="77777777" w:rsidR="000207CB" w:rsidRDefault="000207CB" w:rsidP="00903161"/>
    <w:p w14:paraId="7179CDD3" w14:textId="77777777" w:rsidR="000207CB" w:rsidRDefault="000207CB" w:rsidP="00903161"/>
    <w:p w14:paraId="11A12095" w14:textId="77777777" w:rsidR="000207CB" w:rsidRDefault="000207CB" w:rsidP="00903161"/>
    <w:p w14:paraId="570F4B36" w14:textId="77777777" w:rsidR="000207CB" w:rsidRDefault="000207CB" w:rsidP="00903161"/>
    <w:p w14:paraId="291CFBF4" w14:textId="77777777" w:rsidR="000207CB" w:rsidRDefault="000207CB" w:rsidP="00903161"/>
    <w:p w14:paraId="3F1C17B1" w14:textId="77777777" w:rsidR="000207CB" w:rsidRDefault="000207CB" w:rsidP="00903161"/>
    <w:p w14:paraId="432D8B50" w14:textId="77777777" w:rsidR="000207CB" w:rsidRDefault="000207CB" w:rsidP="00903161"/>
    <w:p w14:paraId="34188A96" w14:textId="77777777" w:rsidR="000207CB" w:rsidRDefault="000207CB" w:rsidP="00903161"/>
    <w:sectPr w:rsidR="000207CB" w:rsidSect="000C6DA8">
      <w:headerReference w:type="first" r:id="rId34"/>
      <w:footerReference w:type="first" r:id="rId35"/>
      <w:pgSz w:w="11909" w:h="16834" w:code="9"/>
      <w:pgMar w:top="1134" w:right="851" w:bottom="1043" w:left="851" w:header="720" w:footer="102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78881" w14:textId="77777777" w:rsidR="000963EE" w:rsidRDefault="000963EE" w:rsidP="00E720AA">
      <w:r>
        <w:separator/>
      </w:r>
    </w:p>
  </w:endnote>
  <w:endnote w:type="continuationSeparator" w:id="0">
    <w:p w14:paraId="513E3442" w14:textId="77777777" w:rsidR="000963EE" w:rsidRDefault="000963EE" w:rsidP="00E720AA">
      <w:r>
        <w:continuationSeparator/>
      </w:r>
    </w:p>
  </w:endnote>
  <w:endnote w:type="continuationNotice" w:id="1">
    <w:p w14:paraId="53F42964" w14:textId="77777777" w:rsidR="000963EE" w:rsidRDefault="000963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Ubuntu">
    <w:altName w:val="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OPVU E+ Apercu Pro">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9AD0F" w14:textId="37A166AA" w:rsidR="00D04B7D" w:rsidRPr="00D621A5" w:rsidRDefault="00D04B7D" w:rsidP="00D621A5">
    <w:pPr>
      <w:pStyle w:val="CoverSubtitle"/>
      <w:rPr>
        <w:sz w:val="20"/>
        <w:szCs w:val="20"/>
      </w:rPr>
    </w:pPr>
    <w:r>
      <w:rPr>
        <w:color w:val="767676" w:themeColor="background2" w:themeShade="80"/>
        <w:sz w:val="16"/>
        <w:lang w:val="en-GB"/>
      </w:rPr>
      <w:tab/>
    </w:r>
    <w:r w:rsidRPr="00E1165A">
      <w:rPr>
        <w:color w:val="767676" w:themeColor="background2" w:themeShade="80"/>
        <w:sz w:val="16"/>
        <w:lang w:val="en-GB"/>
      </w:rPr>
      <w:fldChar w:fldCharType="begin"/>
    </w:r>
    <w:r w:rsidRPr="00E1165A">
      <w:rPr>
        <w:color w:val="767676" w:themeColor="background2" w:themeShade="80"/>
        <w:sz w:val="16"/>
        <w:lang w:val="en-GB"/>
      </w:rPr>
      <w:instrText xml:space="preserve">PAGE  </w:instrText>
    </w:r>
    <w:r w:rsidRPr="00E1165A">
      <w:rPr>
        <w:color w:val="767676" w:themeColor="background2" w:themeShade="80"/>
        <w:sz w:val="16"/>
        <w:lang w:val="en-GB"/>
      </w:rPr>
      <w:fldChar w:fldCharType="separate"/>
    </w:r>
    <w:r>
      <w:rPr>
        <w:color w:val="767676" w:themeColor="background2" w:themeShade="80"/>
        <w:sz w:val="16"/>
        <w:lang w:val="en-GB"/>
      </w:rPr>
      <w:t>3</w:t>
    </w:r>
    <w:r w:rsidRPr="00E1165A">
      <w:rPr>
        <w:color w:val="767676" w:themeColor="background2" w:themeShade="80"/>
        <w:sz w:val="16"/>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B872E" w14:textId="77777777" w:rsidR="00C179A8" w:rsidRPr="0083015C" w:rsidRDefault="00C179A8" w:rsidP="0083015C">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A1E23" w14:textId="77777777" w:rsidR="000963EE" w:rsidRDefault="000963EE" w:rsidP="00E720AA">
      <w:r>
        <w:separator/>
      </w:r>
    </w:p>
  </w:footnote>
  <w:footnote w:type="continuationSeparator" w:id="0">
    <w:p w14:paraId="1B64974C" w14:textId="77777777" w:rsidR="000963EE" w:rsidRDefault="000963EE" w:rsidP="00E720AA">
      <w:r>
        <w:continuationSeparator/>
      </w:r>
    </w:p>
  </w:footnote>
  <w:footnote w:type="continuationNotice" w:id="1">
    <w:p w14:paraId="7941F306" w14:textId="77777777" w:rsidR="000963EE" w:rsidRDefault="000963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CellMar>
        <w:left w:w="0" w:type="dxa"/>
        <w:right w:w="0" w:type="dxa"/>
      </w:tblCellMar>
      <w:tblLook w:val="04A0" w:firstRow="1" w:lastRow="0" w:firstColumn="1" w:lastColumn="0" w:noHBand="0" w:noVBand="1"/>
    </w:tblPr>
    <w:tblGrid>
      <w:gridCol w:w="3544"/>
      <w:gridCol w:w="2532"/>
      <w:gridCol w:w="4131"/>
    </w:tblGrid>
    <w:tr w:rsidR="00C179A8" w:rsidRPr="005F63DD" w14:paraId="04607F9C" w14:textId="77777777" w:rsidTr="00400A5F">
      <w:trPr>
        <w:trHeight w:val="936"/>
      </w:trPr>
      <w:tc>
        <w:tcPr>
          <w:tcW w:w="3544" w:type="dxa"/>
          <w:vAlign w:val="center"/>
        </w:tcPr>
        <w:p w14:paraId="775E5178" w14:textId="77777777" w:rsidR="00C179A8" w:rsidRPr="005F63DD" w:rsidRDefault="00C179A8" w:rsidP="00E720AA"/>
      </w:tc>
      <w:tc>
        <w:tcPr>
          <w:tcW w:w="2532" w:type="dxa"/>
        </w:tcPr>
        <w:p w14:paraId="786853D0" w14:textId="77777777" w:rsidR="00C179A8" w:rsidRPr="004021F0" w:rsidRDefault="00C179A8" w:rsidP="005D2AF5">
          <w:pPr>
            <w:pStyle w:val="Cover-Sector"/>
            <w:spacing w:after="0"/>
            <w:rPr>
              <w:noProof/>
            </w:rPr>
          </w:pPr>
        </w:p>
      </w:tc>
      <w:tc>
        <w:tcPr>
          <w:tcW w:w="4131" w:type="dxa"/>
          <w:tcMar>
            <w:right w:w="72" w:type="dxa"/>
          </w:tcMar>
          <w:vAlign w:val="center"/>
        </w:tcPr>
        <w:p w14:paraId="55645011" w14:textId="77777777" w:rsidR="00C179A8" w:rsidRPr="00C46C4F" w:rsidRDefault="00C179A8" w:rsidP="005D2AF5">
          <w:pPr>
            <w:pStyle w:val="Cover-Sector"/>
            <w:spacing w:after="0"/>
            <w:rPr>
              <w:color w:val="404040" w:themeColor="text1" w:themeTint="BF"/>
              <w:sz w:val="28"/>
            </w:rPr>
          </w:pPr>
          <w:r w:rsidRPr="00FD2B00">
            <w:rPr>
              <w:noProof/>
              <w:lang w:val="fr-FR" w:eastAsia="fr-FR"/>
            </w:rPr>
            <w:drawing>
              <wp:anchor distT="0" distB="0" distL="114300" distR="114300" simplePos="0" relativeHeight="251658245" behindDoc="0" locked="1" layoutInCell="1" allowOverlap="1" wp14:anchorId="31283CD9" wp14:editId="6FB3286C">
                <wp:simplePos x="0" y="0"/>
                <wp:positionH relativeFrom="page">
                  <wp:posOffset>-669925</wp:posOffset>
                </wp:positionH>
                <wp:positionV relativeFrom="page">
                  <wp:posOffset>-180975</wp:posOffset>
                </wp:positionV>
                <wp:extent cx="3524250" cy="86741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p>
      </w:tc>
    </w:tr>
  </w:tbl>
  <w:p w14:paraId="050C3893" w14:textId="062C38E1" w:rsidR="00C179A8" w:rsidRPr="00CE2602" w:rsidRDefault="00C179A8" w:rsidP="00E720AA">
    <w:r>
      <w:rPr>
        <w:noProof/>
        <w:lang w:val="fr-FR" w:eastAsia="fr-FR"/>
      </w:rPr>
      <w:drawing>
        <wp:anchor distT="0" distB="0" distL="114300" distR="114300" simplePos="0" relativeHeight="251658243" behindDoc="1" locked="0" layoutInCell="1" allowOverlap="1" wp14:anchorId="47229E09" wp14:editId="1615A134">
          <wp:simplePos x="0" y="0"/>
          <wp:positionH relativeFrom="margin">
            <wp:posOffset>364360</wp:posOffset>
          </wp:positionH>
          <wp:positionV relativeFrom="paragraph">
            <wp:posOffset>884866</wp:posOffset>
          </wp:positionV>
          <wp:extent cx="10864191" cy="7319753"/>
          <wp:effectExtent l="0" t="0" r="0" b="0"/>
          <wp:wrapNone/>
          <wp:docPr id="35" name="Picture 35"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893279">
                    <a:off x="0" y="0"/>
                    <a:ext cx="10864191" cy="7319753"/>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8241" behindDoc="1" locked="0" layoutInCell="1" allowOverlap="1" wp14:anchorId="120C333D" wp14:editId="0166FD06">
              <wp:simplePos x="0" y="0"/>
              <wp:positionH relativeFrom="page">
                <wp:posOffset>635</wp:posOffset>
              </wp:positionH>
              <wp:positionV relativeFrom="paragraph">
                <wp:posOffset>-1049655</wp:posOffset>
              </wp:positionV>
              <wp:extent cx="7550150" cy="1068705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0687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xmlns:pic="http://schemas.openxmlformats.org/drawingml/2006/picture" xmlns:a="http://schemas.openxmlformats.org/drawingml/2006/main">
          <w:pict w14:anchorId="60A7CA5A">
            <v:rect id="Rectangle 7" style="position:absolute;margin-left:.05pt;margin-top:-82.65pt;width:594.5pt;height:841.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cecec [3214]" stroked="f" strokeweight="1pt" w14:anchorId="381677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">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7AE00" w14:textId="06BD7781" w:rsidR="00C179A8" w:rsidRPr="00B85364" w:rsidRDefault="00C179A8" w:rsidP="0083015C">
    <w:r w:rsidRPr="00FD2B00">
      <w:rPr>
        <w:noProof/>
        <w:lang w:val="fr-FR" w:eastAsia="fr-FR"/>
      </w:rPr>
      <w:drawing>
        <wp:anchor distT="0" distB="0" distL="114300" distR="114300" simplePos="0" relativeHeight="251658246" behindDoc="0" locked="1" layoutInCell="1" allowOverlap="1" wp14:anchorId="4D231C7A" wp14:editId="57084312">
          <wp:simplePos x="0" y="0"/>
          <wp:positionH relativeFrom="page">
            <wp:posOffset>267335</wp:posOffset>
          </wp:positionH>
          <wp:positionV relativeFrom="page">
            <wp:posOffset>180975</wp:posOffset>
          </wp:positionV>
          <wp:extent cx="3524250" cy="86741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r>
      <w:rPr>
        <w:noProof/>
        <w:lang w:val="fr-FR" w:eastAsia="fr-FR"/>
      </w:rPr>
      <w:drawing>
        <wp:anchor distT="0" distB="0" distL="114300" distR="114300" simplePos="0" relativeHeight="251658244" behindDoc="1" locked="0" layoutInCell="1" allowOverlap="1" wp14:anchorId="7301DFB4" wp14:editId="29EFF840">
          <wp:simplePos x="0" y="0"/>
          <wp:positionH relativeFrom="margin">
            <wp:posOffset>-320299</wp:posOffset>
          </wp:positionH>
          <wp:positionV relativeFrom="paragraph">
            <wp:posOffset>-754808</wp:posOffset>
          </wp:positionV>
          <wp:extent cx="8017661" cy="5401902"/>
          <wp:effectExtent l="0" t="0" r="0" b="0"/>
          <wp:wrapNone/>
          <wp:docPr id="260" name="Picture 260"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114289">
                    <a:off x="0" y="0"/>
                    <a:ext cx="8017661" cy="5401902"/>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8242" behindDoc="1" locked="0" layoutInCell="1" allowOverlap="1" wp14:anchorId="24910316" wp14:editId="4591D5A2">
              <wp:simplePos x="0" y="0"/>
              <wp:positionH relativeFrom="page">
                <wp:align>left</wp:align>
              </wp:positionH>
              <wp:positionV relativeFrom="paragraph">
                <wp:posOffset>-671830</wp:posOffset>
              </wp:positionV>
              <wp:extent cx="7548880" cy="108966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8880" cy="10896600"/>
                      </a:xfrm>
                      <a:prstGeom prst="rect">
                        <a:avLst/>
                      </a:prstGeom>
                      <a:solidFill>
                        <a:schemeClr val="bg2"/>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du="http://schemas.microsoft.com/office/word/2023/wordml/word16du" xmlns:arto="http://schemas.microsoft.com/office/word/2006/arto" xmlns:pic="http://schemas.openxmlformats.org/drawingml/2006/picture" xmlns:a="http://schemas.openxmlformats.org/drawingml/2006/main">
          <w:pict w14:anchorId="7944FCD2">
            <v:rect id="Rectangle 6" style="position:absolute;margin-left:0;margin-top:-52.9pt;width:594.4pt;height:858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spid="_x0000_s1026" fillcolor="#ececec [3214]" stroked="f" strokeweight="2pt" w14:anchorId="63DD4C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">
              <w10:wrap anchorx="page"/>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A4465"/>
    <w:multiLevelType w:val="hybridMultilevel"/>
    <w:tmpl w:val="22AC9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2B3E71"/>
    <w:multiLevelType w:val="hybridMultilevel"/>
    <w:tmpl w:val="AA1C9CA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D73F7F"/>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E41341"/>
    <w:multiLevelType w:val="hybridMultilevel"/>
    <w:tmpl w:val="03541FC4"/>
    <w:lvl w:ilvl="0" w:tplc="21DC5C86">
      <w:start w:val="1"/>
      <w:numFmt w:val="decimal"/>
      <w:pStyle w:val="Numbering1"/>
      <w:lvlText w:val="%1."/>
      <w:lvlJc w:val="left"/>
      <w:pPr>
        <w:ind w:left="928" w:hanging="360"/>
      </w:pPr>
      <w:rPr>
        <w:rFonts w:ascii="Arial" w:hAnsi="Arial" w:hint="default"/>
        <w:b w:val="0"/>
        <w:i w:val="0"/>
        <w:color w:val="12ABDB" w:themeColor="accent2"/>
        <w:sz w:val="20"/>
        <w:lang w:val="fr-FR"/>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4" w15:restartNumberingAfterBreak="0">
    <w:nsid w:val="0BD3452D"/>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F84F40"/>
    <w:multiLevelType w:val="hybridMultilevel"/>
    <w:tmpl w:val="EA24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4E3DED"/>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2C15D9"/>
    <w:multiLevelType w:val="hybridMultilevel"/>
    <w:tmpl w:val="A5B6B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A04A77"/>
    <w:multiLevelType w:val="hybridMultilevel"/>
    <w:tmpl w:val="110099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911C9"/>
    <w:multiLevelType w:val="multilevel"/>
    <w:tmpl w:val="E1DC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66C50"/>
    <w:multiLevelType w:val="multilevel"/>
    <w:tmpl w:val="2EA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302A4"/>
    <w:multiLevelType w:val="multilevel"/>
    <w:tmpl w:val="82F2FB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upperRoman"/>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9428C0"/>
    <w:multiLevelType w:val="hybridMultilevel"/>
    <w:tmpl w:val="43B04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345E5D"/>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EB550F"/>
    <w:multiLevelType w:val="hybridMultilevel"/>
    <w:tmpl w:val="7946145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1994770"/>
    <w:multiLevelType w:val="hybridMultilevel"/>
    <w:tmpl w:val="770C68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B429FE"/>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76E0F60"/>
    <w:multiLevelType w:val="hybridMultilevel"/>
    <w:tmpl w:val="0D748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4F693A21"/>
    <w:multiLevelType w:val="hybridMultilevel"/>
    <w:tmpl w:val="93EC2A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D85097"/>
    <w:multiLevelType w:val="multilevel"/>
    <w:tmpl w:val="5D7A7F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0C2A96"/>
    <w:multiLevelType w:val="multilevel"/>
    <w:tmpl w:val="C910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E2B6B"/>
    <w:multiLevelType w:val="multilevel"/>
    <w:tmpl w:val="A5A8A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9D5F28"/>
    <w:multiLevelType w:val="hybridMultilevel"/>
    <w:tmpl w:val="7FD0E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D87DD1"/>
    <w:multiLevelType w:val="hybridMultilevel"/>
    <w:tmpl w:val="3E5E13A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89438E2"/>
    <w:multiLevelType w:val="hybridMultilevel"/>
    <w:tmpl w:val="A12A520C"/>
    <w:lvl w:ilvl="0" w:tplc="0F045606">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87151D8"/>
    <w:multiLevelType w:val="multilevel"/>
    <w:tmpl w:val="D4BCC76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94" w:hanging="794"/>
      </w:pPr>
      <w:rPr>
        <w:rFonts w:hint="default"/>
      </w:rPr>
    </w:lvl>
    <w:lvl w:ilvl="2">
      <w:start w:val="1"/>
      <w:numFmt w:val="decimal"/>
      <w:lvlText w:val="%1.%2.%3"/>
      <w:lvlJc w:val="left"/>
      <w:rPr>
        <w:rFonts w:hint="default"/>
        <w:b w:val="0"/>
        <w:bCs w:val="0"/>
        <w:i w:val="0"/>
        <w:iCs w:val="0"/>
        <w:caps w:val="0"/>
        <w:smallCaps w:val="0"/>
        <w:strike w:val="0"/>
        <w:dstrike w:val="0"/>
        <w:noProof w:val="0"/>
        <w:vanish w:val="0"/>
        <w:color w:val="000000"/>
        <w:spacing w:val="0"/>
        <w:kern w:val="0"/>
        <w:position w:val="0"/>
        <w:sz w:val="32"/>
        <w:szCs w:val="3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1247" w:hanging="1247"/>
      </w:pPr>
      <w:rPr>
        <w:rFonts w:hint="default"/>
        <w:b/>
        <w:bCs/>
        <w:sz w:val="28"/>
        <w:szCs w:val="52"/>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7B180AAC"/>
    <w:multiLevelType w:val="hybridMultilevel"/>
    <w:tmpl w:val="F56CF9E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90877818">
    <w:abstractNumId w:val="27"/>
  </w:num>
  <w:num w:numId="2" w16cid:durableId="1558512794">
    <w:abstractNumId w:val="6"/>
  </w:num>
  <w:num w:numId="3" w16cid:durableId="727728180">
    <w:abstractNumId w:val="10"/>
  </w:num>
  <w:num w:numId="4" w16cid:durableId="1592006960">
    <w:abstractNumId w:val="21"/>
  </w:num>
  <w:num w:numId="5" w16cid:durableId="324824672">
    <w:abstractNumId w:val="3"/>
  </w:num>
  <w:num w:numId="6" w16cid:durableId="1683780352">
    <w:abstractNumId w:val="14"/>
  </w:num>
  <w:num w:numId="7" w16cid:durableId="1154447240">
    <w:abstractNumId w:val="30"/>
  </w:num>
  <w:num w:numId="8" w16cid:durableId="930046321">
    <w:abstractNumId w:val="0"/>
  </w:num>
  <w:num w:numId="9" w16cid:durableId="1299072992">
    <w:abstractNumId w:val="15"/>
  </w:num>
  <w:num w:numId="10" w16cid:durableId="564605544">
    <w:abstractNumId w:val="19"/>
  </w:num>
  <w:num w:numId="11" w16cid:durableId="604266029">
    <w:abstractNumId w:val="2"/>
  </w:num>
  <w:num w:numId="12" w16cid:durableId="2049791463">
    <w:abstractNumId w:val="29"/>
  </w:num>
  <w:num w:numId="13" w16cid:durableId="22561772">
    <w:abstractNumId w:val="4"/>
  </w:num>
  <w:num w:numId="14" w16cid:durableId="1568803770">
    <w:abstractNumId w:val="7"/>
  </w:num>
  <w:num w:numId="15" w16cid:durableId="1494907305">
    <w:abstractNumId w:val="16"/>
  </w:num>
  <w:num w:numId="16" w16cid:durableId="729501121">
    <w:abstractNumId w:val="9"/>
  </w:num>
  <w:num w:numId="17" w16cid:durableId="1938830557">
    <w:abstractNumId w:val="17"/>
  </w:num>
  <w:num w:numId="18" w16cid:durableId="1121807519">
    <w:abstractNumId w:val="1"/>
  </w:num>
  <w:num w:numId="19" w16cid:durableId="419260336">
    <w:abstractNumId w:val="28"/>
  </w:num>
  <w:num w:numId="20" w16cid:durableId="429279830">
    <w:abstractNumId w:val="31"/>
  </w:num>
  <w:num w:numId="21" w16cid:durableId="1666203573">
    <w:abstractNumId w:val="11"/>
  </w:num>
  <w:num w:numId="22" w16cid:durableId="572591404">
    <w:abstractNumId w:val="12"/>
  </w:num>
  <w:num w:numId="23" w16cid:durableId="1141845977">
    <w:abstractNumId w:val="26"/>
  </w:num>
  <w:num w:numId="24" w16cid:durableId="1552956726">
    <w:abstractNumId w:val="5"/>
  </w:num>
  <w:num w:numId="25" w16cid:durableId="796797386">
    <w:abstractNumId w:val="24"/>
  </w:num>
  <w:num w:numId="26" w16cid:durableId="267005445">
    <w:abstractNumId w:val="25"/>
  </w:num>
  <w:num w:numId="27" w16cid:durableId="2044404405">
    <w:abstractNumId w:val="23"/>
  </w:num>
  <w:num w:numId="28" w16cid:durableId="1865289585">
    <w:abstractNumId w:val="8"/>
  </w:num>
  <w:num w:numId="29" w16cid:durableId="121929152">
    <w:abstractNumId w:val="24"/>
  </w:num>
  <w:num w:numId="30" w16cid:durableId="16256987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96299228">
    <w:abstractNumId w:val="30"/>
  </w:num>
  <w:num w:numId="32" w16cid:durableId="148833287">
    <w:abstractNumId w:val="18"/>
  </w:num>
  <w:num w:numId="33" w16cid:durableId="733743239">
    <w:abstractNumId w:val="22"/>
  </w:num>
  <w:num w:numId="34" w16cid:durableId="54746880">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1F"/>
    <w:rsid w:val="000020DF"/>
    <w:rsid w:val="00002226"/>
    <w:rsid w:val="000024EE"/>
    <w:rsid w:val="0000274F"/>
    <w:rsid w:val="0000321B"/>
    <w:rsid w:val="0000362F"/>
    <w:rsid w:val="00003792"/>
    <w:rsid w:val="00003B9F"/>
    <w:rsid w:val="00003DC7"/>
    <w:rsid w:val="000057C2"/>
    <w:rsid w:val="00006310"/>
    <w:rsid w:val="000063E6"/>
    <w:rsid w:val="0001045C"/>
    <w:rsid w:val="00011836"/>
    <w:rsid w:val="00012219"/>
    <w:rsid w:val="00012417"/>
    <w:rsid w:val="00013841"/>
    <w:rsid w:val="000146D1"/>
    <w:rsid w:val="000152C2"/>
    <w:rsid w:val="000164D8"/>
    <w:rsid w:val="000166ED"/>
    <w:rsid w:val="000169BD"/>
    <w:rsid w:val="00017244"/>
    <w:rsid w:val="0002013E"/>
    <w:rsid w:val="000207CB"/>
    <w:rsid w:val="000209A4"/>
    <w:rsid w:val="00021B12"/>
    <w:rsid w:val="00022A71"/>
    <w:rsid w:val="00022C3E"/>
    <w:rsid w:val="00024EF0"/>
    <w:rsid w:val="00025784"/>
    <w:rsid w:val="000259C5"/>
    <w:rsid w:val="00025FB1"/>
    <w:rsid w:val="000272C5"/>
    <w:rsid w:val="00027828"/>
    <w:rsid w:val="00027A29"/>
    <w:rsid w:val="00027E9C"/>
    <w:rsid w:val="00030217"/>
    <w:rsid w:val="00030505"/>
    <w:rsid w:val="0003069B"/>
    <w:rsid w:val="00031726"/>
    <w:rsid w:val="000323F7"/>
    <w:rsid w:val="00032A86"/>
    <w:rsid w:val="00034B0A"/>
    <w:rsid w:val="00035159"/>
    <w:rsid w:val="000368EA"/>
    <w:rsid w:val="000402D7"/>
    <w:rsid w:val="00040313"/>
    <w:rsid w:val="000419A5"/>
    <w:rsid w:val="000429DA"/>
    <w:rsid w:val="000430F0"/>
    <w:rsid w:val="00043A9A"/>
    <w:rsid w:val="000448A4"/>
    <w:rsid w:val="00044D8A"/>
    <w:rsid w:val="00045785"/>
    <w:rsid w:val="00045AD2"/>
    <w:rsid w:val="00045C38"/>
    <w:rsid w:val="00045C41"/>
    <w:rsid w:val="00045E44"/>
    <w:rsid w:val="00045EF4"/>
    <w:rsid w:val="00050738"/>
    <w:rsid w:val="00051B41"/>
    <w:rsid w:val="0005229F"/>
    <w:rsid w:val="0005253D"/>
    <w:rsid w:val="00052F2E"/>
    <w:rsid w:val="00052F7E"/>
    <w:rsid w:val="000536A6"/>
    <w:rsid w:val="00055870"/>
    <w:rsid w:val="000569D8"/>
    <w:rsid w:val="00056BAD"/>
    <w:rsid w:val="00056E79"/>
    <w:rsid w:val="00057265"/>
    <w:rsid w:val="00057368"/>
    <w:rsid w:val="0005736E"/>
    <w:rsid w:val="000602FC"/>
    <w:rsid w:val="00060C94"/>
    <w:rsid w:val="00061A95"/>
    <w:rsid w:val="00062BCB"/>
    <w:rsid w:val="00062CB2"/>
    <w:rsid w:val="00062EE0"/>
    <w:rsid w:val="00064574"/>
    <w:rsid w:val="0006550B"/>
    <w:rsid w:val="00066D25"/>
    <w:rsid w:val="0006793C"/>
    <w:rsid w:val="00067996"/>
    <w:rsid w:val="000704B8"/>
    <w:rsid w:val="00071189"/>
    <w:rsid w:val="00072003"/>
    <w:rsid w:val="00073B48"/>
    <w:rsid w:val="00073F32"/>
    <w:rsid w:val="00074237"/>
    <w:rsid w:val="00074E69"/>
    <w:rsid w:val="00074F42"/>
    <w:rsid w:val="00075302"/>
    <w:rsid w:val="000758E3"/>
    <w:rsid w:val="00076481"/>
    <w:rsid w:val="000774F0"/>
    <w:rsid w:val="00077BF2"/>
    <w:rsid w:val="00080E84"/>
    <w:rsid w:val="0008147E"/>
    <w:rsid w:val="00082431"/>
    <w:rsid w:val="000827CE"/>
    <w:rsid w:val="00082D0C"/>
    <w:rsid w:val="0008300A"/>
    <w:rsid w:val="000830EB"/>
    <w:rsid w:val="000838A2"/>
    <w:rsid w:val="0008395B"/>
    <w:rsid w:val="000842CC"/>
    <w:rsid w:val="00084C3B"/>
    <w:rsid w:val="00084DE8"/>
    <w:rsid w:val="00085BD6"/>
    <w:rsid w:val="000903ED"/>
    <w:rsid w:val="00090900"/>
    <w:rsid w:val="00091084"/>
    <w:rsid w:val="00091450"/>
    <w:rsid w:val="0009317C"/>
    <w:rsid w:val="000933A3"/>
    <w:rsid w:val="00093F3E"/>
    <w:rsid w:val="00094513"/>
    <w:rsid w:val="0009471D"/>
    <w:rsid w:val="00095653"/>
    <w:rsid w:val="000958EB"/>
    <w:rsid w:val="00095F51"/>
    <w:rsid w:val="0009600A"/>
    <w:rsid w:val="00096204"/>
    <w:rsid w:val="000963EE"/>
    <w:rsid w:val="000977FF"/>
    <w:rsid w:val="00097974"/>
    <w:rsid w:val="00097B51"/>
    <w:rsid w:val="000A03F7"/>
    <w:rsid w:val="000A0B8F"/>
    <w:rsid w:val="000A0C34"/>
    <w:rsid w:val="000A0E70"/>
    <w:rsid w:val="000A1A61"/>
    <w:rsid w:val="000A2001"/>
    <w:rsid w:val="000A2456"/>
    <w:rsid w:val="000A25B0"/>
    <w:rsid w:val="000A2975"/>
    <w:rsid w:val="000A3215"/>
    <w:rsid w:val="000A3984"/>
    <w:rsid w:val="000A3C50"/>
    <w:rsid w:val="000A49B9"/>
    <w:rsid w:val="000A5BE1"/>
    <w:rsid w:val="000A5E48"/>
    <w:rsid w:val="000A6174"/>
    <w:rsid w:val="000A63D4"/>
    <w:rsid w:val="000A76E5"/>
    <w:rsid w:val="000A7796"/>
    <w:rsid w:val="000A7827"/>
    <w:rsid w:val="000A7A6C"/>
    <w:rsid w:val="000B00CB"/>
    <w:rsid w:val="000B0192"/>
    <w:rsid w:val="000B0662"/>
    <w:rsid w:val="000B07AC"/>
    <w:rsid w:val="000B188D"/>
    <w:rsid w:val="000B29A2"/>
    <w:rsid w:val="000B365C"/>
    <w:rsid w:val="000B45C7"/>
    <w:rsid w:val="000B4877"/>
    <w:rsid w:val="000B4FCB"/>
    <w:rsid w:val="000B6255"/>
    <w:rsid w:val="000B6336"/>
    <w:rsid w:val="000C0432"/>
    <w:rsid w:val="000C09AE"/>
    <w:rsid w:val="000C1244"/>
    <w:rsid w:val="000C1AD1"/>
    <w:rsid w:val="000C1BB9"/>
    <w:rsid w:val="000C299C"/>
    <w:rsid w:val="000C38C1"/>
    <w:rsid w:val="000C3AD0"/>
    <w:rsid w:val="000C3B14"/>
    <w:rsid w:val="000C3C39"/>
    <w:rsid w:val="000C3F35"/>
    <w:rsid w:val="000C48B4"/>
    <w:rsid w:val="000C48EE"/>
    <w:rsid w:val="000C6108"/>
    <w:rsid w:val="000C64AD"/>
    <w:rsid w:val="000C6B2B"/>
    <w:rsid w:val="000C6DA8"/>
    <w:rsid w:val="000C6E6E"/>
    <w:rsid w:val="000C7123"/>
    <w:rsid w:val="000C73CA"/>
    <w:rsid w:val="000C74B3"/>
    <w:rsid w:val="000D03AC"/>
    <w:rsid w:val="000D1003"/>
    <w:rsid w:val="000D1537"/>
    <w:rsid w:val="000D22BB"/>
    <w:rsid w:val="000D23EC"/>
    <w:rsid w:val="000D3005"/>
    <w:rsid w:val="000D30D7"/>
    <w:rsid w:val="000D332A"/>
    <w:rsid w:val="000D39B2"/>
    <w:rsid w:val="000D4D6D"/>
    <w:rsid w:val="000D5568"/>
    <w:rsid w:val="000D668F"/>
    <w:rsid w:val="000D695F"/>
    <w:rsid w:val="000D6C7D"/>
    <w:rsid w:val="000D6CFD"/>
    <w:rsid w:val="000D7502"/>
    <w:rsid w:val="000D7A0D"/>
    <w:rsid w:val="000E003F"/>
    <w:rsid w:val="000E2FF9"/>
    <w:rsid w:val="000E39FD"/>
    <w:rsid w:val="000E3BE4"/>
    <w:rsid w:val="000E4C3F"/>
    <w:rsid w:val="000E4ECD"/>
    <w:rsid w:val="000E5660"/>
    <w:rsid w:val="000E57E0"/>
    <w:rsid w:val="000E740D"/>
    <w:rsid w:val="000E7736"/>
    <w:rsid w:val="000E7A72"/>
    <w:rsid w:val="000F03CA"/>
    <w:rsid w:val="000F0EF1"/>
    <w:rsid w:val="000F10E5"/>
    <w:rsid w:val="000F19E8"/>
    <w:rsid w:val="000F227A"/>
    <w:rsid w:val="000F369A"/>
    <w:rsid w:val="000F3823"/>
    <w:rsid w:val="000F3A47"/>
    <w:rsid w:val="000F496A"/>
    <w:rsid w:val="000F5DC4"/>
    <w:rsid w:val="000F6124"/>
    <w:rsid w:val="000F785B"/>
    <w:rsid w:val="000F78CA"/>
    <w:rsid w:val="00100129"/>
    <w:rsid w:val="0010072B"/>
    <w:rsid w:val="00100C57"/>
    <w:rsid w:val="00101912"/>
    <w:rsid w:val="00101D16"/>
    <w:rsid w:val="00101DFC"/>
    <w:rsid w:val="0010207B"/>
    <w:rsid w:val="001021B1"/>
    <w:rsid w:val="00102959"/>
    <w:rsid w:val="00102A8D"/>
    <w:rsid w:val="001032C0"/>
    <w:rsid w:val="00104A73"/>
    <w:rsid w:val="00104BFD"/>
    <w:rsid w:val="001057EE"/>
    <w:rsid w:val="00106C41"/>
    <w:rsid w:val="00106EFE"/>
    <w:rsid w:val="00107E35"/>
    <w:rsid w:val="00107FF1"/>
    <w:rsid w:val="0011281C"/>
    <w:rsid w:val="0011295B"/>
    <w:rsid w:val="001150D6"/>
    <w:rsid w:val="00115940"/>
    <w:rsid w:val="00115D81"/>
    <w:rsid w:val="001168EF"/>
    <w:rsid w:val="00120465"/>
    <w:rsid w:val="00120F4A"/>
    <w:rsid w:val="001233CE"/>
    <w:rsid w:val="00123426"/>
    <w:rsid w:val="00126673"/>
    <w:rsid w:val="001266FC"/>
    <w:rsid w:val="001302EB"/>
    <w:rsid w:val="00130B9D"/>
    <w:rsid w:val="00130F00"/>
    <w:rsid w:val="0013170E"/>
    <w:rsid w:val="001319B4"/>
    <w:rsid w:val="0013254C"/>
    <w:rsid w:val="00132F93"/>
    <w:rsid w:val="0013400D"/>
    <w:rsid w:val="00134158"/>
    <w:rsid w:val="001341DA"/>
    <w:rsid w:val="0013430C"/>
    <w:rsid w:val="001349A1"/>
    <w:rsid w:val="00135453"/>
    <w:rsid w:val="00135842"/>
    <w:rsid w:val="001364D5"/>
    <w:rsid w:val="001372B0"/>
    <w:rsid w:val="00137CA8"/>
    <w:rsid w:val="0014017F"/>
    <w:rsid w:val="00141224"/>
    <w:rsid w:val="0014125E"/>
    <w:rsid w:val="00141FFA"/>
    <w:rsid w:val="001429F0"/>
    <w:rsid w:val="00142C57"/>
    <w:rsid w:val="00142DDB"/>
    <w:rsid w:val="0014310C"/>
    <w:rsid w:val="00144153"/>
    <w:rsid w:val="001442E1"/>
    <w:rsid w:val="00145482"/>
    <w:rsid w:val="001456D5"/>
    <w:rsid w:val="00147CAE"/>
    <w:rsid w:val="00147DEA"/>
    <w:rsid w:val="00147EC3"/>
    <w:rsid w:val="00147F03"/>
    <w:rsid w:val="00150A36"/>
    <w:rsid w:val="00150AA3"/>
    <w:rsid w:val="0015122A"/>
    <w:rsid w:val="00151BDF"/>
    <w:rsid w:val="0015204E"/>
    <w:rsid w:val="0015228B"/>
    <w:rsid w:val="001531FA"/>
    <w:rsid w:val="0015367C"/>
    <w:rsid w:val="00153726"/>
    <w:rsid w:val="001538D1"/>
    <w:rsid w:val="001547D8"/>
    <w:rsid w:val="00154BCD"/>
    <w:rsid w:val="00154F3B"/>
    <w:rsid w:val="00155061"/>
    <w:rsid w:val="0015516F"/>
    <w:rsid w:val="001554E0"/>
    <w:rsid w:val="001555C4"/>
    <w:rsid w:val="00155E21"/>
    <w:rsid w:val="00156428"/>
    <w:rsid w:val="00156F89"/>
    <w:rsid w:val="0016017D"/>
    <w:rsid w:val="0016068B"/>
    <w:rsid w:val="00161BC7"/>
    <w:rsid w:val="00162172"/>
    <w:rsid w:val="001621D0"/>
    <w:rsid w:val="001631EA"/>
    <w:rsid w:val="001642C4"/>
    <w:rsid w:val="001642D2"/>
    <w:rsid w:val="001651C0"/>
    <w:rsid w:val="00165227"/>
    <w:rsid w:val="00165F41"/>
    <w:rsid w:val="001669EF"/>
    <w:rsid w:val="00166A76"/>
    <w:rsid w:val="0016742D"/>
    <w:rsid w:val="00167C73"/>
    <w:rsid w:val="0017057C"/>
    <w:rsid w:val="00171A2D"/>
    <w:rsid w:val="00172326"/>
    <w:rsid w:val="001724DC"/>
    <w:rsid w:val="00172527"/>
    <w:rsid w:val="00172D37"/>
    <w:rsid w:val="00173CF4"/>
    <w:rsid w:val="001750DF"/>
    <w:rsid w:val="00175CCA"/>
    <w:rsid w:val="0017666D"/>
    <w:rsid w:val="00176D94"/>
    <w:rsid w:val="00176E47"/>
    <w:rsid w:val="00180B9B"/>
    <w:rsid w:val="00181E26"/>
    <w:rsid w:val="00182928"/>
    <w:rsid w:val="001829D2"/>
    <w:rsid w:val="00183805"/>
    <w:rsid w:val="00184C27"/>
    <w:rsid w:val="00184CD8"/>
    <w:rsid w:val="00185133"/>
    <w:rsid w:val="0018582D"/>
    <w:rsid w:val="001859FF"/>
    <w:rsid w:val="00186F40"/>
    <w:rsid w:val="00187B40"/>
    <w:rsid w:val="00187B45"/>
    <w:rsid w:val="00187B88"/>
    <w:rsid w:val="00190E45"/>
    <w:rsid w:val="00191055"/>
    <w:rsid w:val="0019178B"/>
    <w:rsid w:val="001924C2"/>
    <w:rsid w:val="00192A2E"/>
    <w:rsid w:val="00193631"/>
    <w:rsid w:val="00193AC0"/>
    <w:rsid w:val="00193CD9"/>
    <w:rsid w:val="00193F6D"/>
    <w:rsid w:val="00194D09"/>
    <w:rsid w:val="0019547D"/>
    <w:rsid w:val="00195DF1"/>
    <w:rsid w:val="00196143"/>
    <w:rsid w:val="001964E2"/>
    <w:rsid w:val="0019764E"/>
    <w:rsid w:val="00197A60"/>
    <w:rsid w:val="001A04C8"/>
    <w:rsid w:val="001A119B"/>
    <w:rsid w:val="001A4355"/>
    <w:rsid w:val="001A5351"/>
    <w:rsid w:val="001A67FF"/>
    <w:rsid w:val="001A6A17"/>
    <w:rsid w:val="001A78AC"/>
    <w:rsid w:val="001A7E28"/>
    <w:rsid w:val="001B014B"/>
    <w:rsid w:val="001B0655"/>
    <w:rsid w:val="001B0A2A"/>
    <w:rsid w:val="001B18D2"/>
    <w:rsid w:val="001B1F34"/>
    <w:rsid w:val="001B28C1"/>
    <w:rsid w:val="001B31A9"/>
    <w:rsid w:val="001B37A6"/>
    <w:rsid w:val="001B46F9"/>
    <w:rsid w:val="001B5C01"/>
    <w:rsid w:val="001B5D31"/>
    <w:rsid w:val="001B672E"/>
    <w:rsid w:val="001B69B2"/>
    <w:rsid w:val="001B6FEC"/>
    <w:rsid w:val="001B7AB0"/>
    <w:rsid w:val="001B7B65"/>
    <w:rsid w:val="001B7EEA"/>
    <w:rsid w:val="001C02F7"/>
    <w:rsid w:val="001C194D"/>
    <w:rsid w:val="001C2277"/>
    <w:rsid w:val="001C2C09"/>
    <w:rsid w:val="001C2E30"/>
    <w:rsid w:val="001C2E3D"/>
    <w:rsid w:val="001C2F7B"/>
    <w:rsid w:val="001C338B"/>
    <w:rsid w:val="001C366E"/>
    <w:rsid w:val="001C3B46"/>
    <w:rsid w:val="001C43CA"/>
    <w:rsid w:val="001C4A8C"/>
    <w:rsid w:val="001C4AB0"/>
    <w:rsid w:val="001C5324"/>
    <w:rsid w:val="001C54FD"/>
    <w:rsid w:val="001C5928"/>
    <w:rsid w:val="001C72AC"/>
    <w:rsid w:val="001C72FD"/>
    <w:rsid w:val="001C7986"/>
    <w:rsid w:val="001D1266"/>
    <w:rsid w:val="001D14DC"/>
    <w:rsid w:val="001D1657"/>
    <w:rsid w:val="001D2B11"/>
    <w:rsid w:val="001D31BD"/>
    <w:rsid w:val="001D356C"/>
    <w:rsid w:val="001D452F"/>
    <w:rsid w:val="001E0312"/>
    <w:rsid w:val="001E0F43"/>
    <w:rsid w:val="001E1DF8"/>
    <w:rsid w:val="001E3A04"/>
    <w:rsid w:val="001E40E4"/>
    <w:rsid w:val="001E41A0"/>
    <w:rsid w:val="001E4BF3"/>
    <w:rsid w:val="001E515F"/>
    <w:rsid w:val="001E526C"/>
    <w:rsid w:val="001E5498"/>
    <w:rsid w:val="001E6D32"/>
    <w:rsid w:val="001E7C86"/>
    <w:rsid w:val="001E7E7C"/>
    <w:rsid w:val="001F0164"/>
    <w:rsid w:val="001F0E85"/>
    <w:rsid w:val="001F0FD1"/>
    <w:rsid w:val="001F134D"/>
    <w:rsid w:val="001F1439"/>
    <w:rsid w:val="001F2459"/>
    <w:rsid w:val="001F26F8"/>
    <w:rsid w:val="001F4226"/>
    <w:rsid w:val="001F530B"/>
    <w:rsid w:val="001F6C9F"/>
    <w:rsid w:val="001F7283"/>
    <w:rsid w:val="001F73D7"/>
    <w:rsid w:val="001F7547"/>
    <w:rsid w:val="001F781D"/>
    <w:rsid w:val="00200F52"/>
    <w:rsid w:val="0020145C"/>
    <w:rsid w:val="00201886"/>
    <w:rsid w:val="00201CDD"/>
    <w:rsid w:val="00202D78"/>
    <w:rsid w:val="00202E27"/>
    <w:rsid w:val="00203457"/>
    <w:rsid w:val="00203D18"/>
    <w:rsid w:val="0020443F"/>
    <w:rsid w:val="002105A1"/>
    <w:rsid w:val="0021070C"/>
    <w:rsid w:val="002108A2"/>
    <w:rsid w:val="002121E5"/>
    <w:rsid w:val="00212A86"/>
    <w:rsid w:val="00212E45"/>
    <w:rsid w:val="00213447"/>
    <w:rsid w:val="00213E14"/>
    <w:rsid w:val="00214001"/>
    <w:rsid w:val="00214B4D"/>
    <w:rsid w:val="002150EF"/>
    <w:rsid w:val="00215132"/>
    <w:rsid w:val="002157B1"/>
    <w:rsid w:val="00216E40"/>
    <w:rsid w:val="00216E5D"/>
    <w:rsid w:val="00217054"/>
    <w:rsid w:val="00220593"/>
    <w:rsid w:val="00220D13"/>
    <w:rsid w:val="0022444C"/>
    <w:rsid w:val="00224662"/>
    <w:rsid w:val="00224B3B"/>
    <w:rsid w:val="00224FB6"/>
    <w:rsid w:val="00226235"/>
    <w:rsid w:val="00226486"/>
    <w:rsid w:val="00226F55"/>
    <w:rsid w:val="002279A0"/>
    <w:rsid w:val="00227DF7"/>
    <w:rsid w:val="002308FE"/>
    <w:rsid w:val="00232B27"/>
    <w:rsid w:val="00233147"/>
    <w:rsid w:val="0023323B"/>
    <w:rsid w:val="00233C53"/>
    <w:rsid w:val="00233F10"/>
    <w:rsid w:val="00235092"/>
    <w:rsid w:val="00235636"/>
    <w:rsid w:val="0023727F"/>
    <w:rsid w:val="00237A90"/>
    <w:rsid w:val="00237DB4"/>
    <w:rsid w:val="002406C1"/>
    <w:rsid w:val="00241019"/>
    <w:rsid w:val="002413AB"/>
    <w:rsid w:val="002424BC"/>
    <w:rsid w:val="002426D4"/>
    <w:rsid w:val="00242E2D"/>
    <w:rsid w:val="00242E9B"/>
    <w:rsid w:val="00243188"/>
    <w:rsid w:val="002444EB"/>
    <w:rsid w:val="00244551"/>
    <w:rsid w:val="00245495"/>
    <w:rsid w:val="002464F5"/>
    <w:rsid w:val="002476C1"/>
    <w:rsid w:val="00247B25"/>
    <w:rsid w:val="00247FCA"/>
    <w:rsid w:val="002502D5"/>
    <w:rsid w:val="002503FC"/>
    <w:rsid w:val="00251816"/>
    <w:rsid w:val="002518C5"/>
    <w:rsid w:val="00252446"/>
    <w:rsid w:val="00253941"/>
    <w:rsid w:val="00253B13"/>
    <w:rsid w:val="00254208"/>
    <w:rsid w:val="002549C6"/>
    <w:rsid w:val="00254D53"/>
    <w:rsid w:val="0025523F"/>
    <w:rsid w:val="00255537"/>
    <w:rsid w:val="00257052"/>
    <w:rsid w:val="002573EB"/>
    <w:rsid w:val="00257E47"/>
    <w:rsid w:val="002603DA"/>
    <w:rsid w:val="00260ACD"/>
    <w:rsid w:val="00260E60"/>
    <w:rsid w:val="00261528"/>
    <w:rsid w:val="00262080"/>
    <w:rsid w:val="0026254A"/>
    <w:rsid w:val="00263397"/>
    <w:rsid w:val="0026466C"/>
    <w:rsid w:val="00264FA5"/>
    <w:rsid w:val="0026546B"/>
    <w:rsid w:val="00265A4B"/>
    <w:rsid w:val="00265C7B"/>
    <w:rsid w:val="00265C9E"/>
    <w:rsid w:val="002663DA"/>
    <w:rsid w:val="002672E4"/>
    <w:rsid w:val="00267EDC"/>
    <w:rsid w:val="00271229"/>
    <w:rsid w:val="0027139C"/>
    <w:rsid w:val="002720DF"/>
    <w:rsid w:val="002722DA"/>
    <w:rsid w:val="0027238C"/>
    <w:rsid w:val="00273271"/>
    <w:rsid w:val="0027333A"/>
    <w:rsid w:val="00274461"/>
    <w:rsid w:val="00275B54"/>
    <w:rsid w:val="00276626"/>
    <w:rsid w:val="0027726B"/>
    <w:rsid w:val="002774AB"/>
    <w:rsid w:val="002779FF"/>
    <w:rsid w:val="00280A95"/>
    <w:rsid w:val="00281594"/>
    <w:rsid w:val="00281E25"/>
    <w:rsid w:val="002825F0"/>
    <w:rsid w:val="0028294A"/>
    <w:rsid w:val="00283063"/>
    <w:rsid w:val="00283548"/>
    <w:rsid w:val="00283F29"/>
    <w:rsid w:val="00284658"/>
    <w:rsid w:val="002863A5"/>
    <w:rsid w:val="00286795"/>
    <w:rsid w:val="00290261"/>
    <w:rsid w:val="00290B77"/>
    <w:rsid w:val="00291296"/>
    <w:rsid w:val="00291826"/>
    <w:rsid w:val="00291908"/>
    <w:rsid w:val="00291A84"/>
    <w:rsid w:val="00292562"/>
    <w:rsid w:val="002930CC"/>
    <w:rsid w:val="00293422"/>
    <w:rsid w:val="00293FD7"/>
    <w:rsid w:val="002940D6"/>
    <w:rsid w:val="00295CBB"/>
    <w:rsid w:val="00296319"/>
    <w:rsid w:val="002964FE"/>
    <w:rsid w:val="002969BA"/>
    <w:rsid w:val="00296B9B"/>
    <w:rsid w:val="00296F29"/>
    <w:rsid w:val="002971DC"/>
    <w:rsid w:val="00297D63"/>
    <w:rsid w:val="002A0155"/>
    <w:rsid w:val="002A0216"/>
    <w:rsid w:val="002A2B92"/>
    <w:rsid w:val="002A5430"/>
    <w:rsid w:val="002A55E1"/>
    <w:rsid w:val="002A72BD"/>
    <w:rsid w:val="002A788B"/>
    <w:rsid w:val="002A7A03"/>
    <w:rsid w:val="002A7B63"/>
    <w:rsid w:val="002A7D7B"/>
    <w:rsid w:val="002B34D5"/>
    <w:rsid w:val="002B39E1"/>
    <w:rsid w:val="002B4C36"/>
    <w:rsid w:val="002B4EBC"/>
    <w:rsid w:val="002B6A17"/>
    <w:rsid w:val="002B7B8E"/>
    <w:rsid w:val="002C0C00"/>
    <w:rsid w:val="002C151A"/>
    <w:rsid w:val="002C1B8D"/>
    <w:rsid w:val="002C1D46"/>
    <w:rsid w:val="002C2C11"/>
    <w:rsid w:val="002C3364"/>
    <w:rsid w:val="002C3A6C"/>
    <w:rsid w:val="002C3C54"/>
    <w:rsid w:val="002C4B4D"/>
    <w:rsid w:val="002C5682"/>
    <w:rsid w:val="002D09C6"/>
    <w:rsid w:val="002D179A"/>
    <w:rsid w:val="002D19F6"/>
    <w:rsid w:val="002D1DA5"/>
    <w:rsid w:val="002D2A95"/>
    <w:rsid w:val="002D2BDE"/>
    <w:rsid w:val="002D2D81"/>
    <w:rsid w:val="002D3379"/>
    <w:rsid w:val="002D4207"/>
    <w:rsid w:val="002D5039"/>
    <w:rsid w:val="002D52A8"/>
    <w:rsid w:val="002D554C"/>
    <w:rsid w:val="002D66D6"/>
    <w:rsid w:val="002D6F0F"/>
    <w:rsid w:val="002D74C2"/>
    <w:rsid w:val="002E065F"/>
    <w:rsid w:val="002E078B"/>
    <w:rsid w:val="002E07DB"/>
    <w:rsid w:val="002E188B"/>
    <w:rsid w:val="002E1955"/>
    <w:rsid w:val="002E1D6F"/>
    <w:rsid w:val="002E1FD3"/>
    <w:rsid w:val="002E24D0"/>
    <w:rsid w:val="002E297F"/>
    <w:rsid w:val="002E2B8D"/>
    <w:rsid w:val="002E2C44"/>
    <w:rsid w:val="002E3F5F"/>
    <w:rsid w:val="002E4A4A"/>
    <w:rsid w:val="002E4D52"/>
    <w:rsid w:val="002E5663"/>
    <w:rsid w:val="002E6BC2"/>
    <w:rsid w:val="002E6C6A"/>
    <w:rsid w:val="002E7FB7"/>
    <w:rsid w:val="002F080E"/>
    <w:rsid w:val="002F0A8B"/>
    <w:rsid w:val="002F1081"/>
    <w:rsid w:val="002F10BA"/>
    <w:rsid w:val="002F14A1"/>
    <w:rsid w:val="002F225F"/>
    <w:rsid w:val="002F2ADF"/>
    <w:rsid w:val="002F2D75"/>
    <w:rsid w:val="002F369E"/>
    <w:rsid w:val="002F3D86"/>
    <w:rsid w:val="002F46C6"/>
    <w:rsid w:val="002F4C67"/>
    <w:rsid w:val="002F58FD"/>
    <w:rsid w:val="002F5DAC"/>
    <w:rsid w:val="002F617D"/>
    <w:rsid w:val="0030032C"/>
    <w:rsid w:val="00300367"/>
    <w:rsid w:val="0030076F"/>
    <w:rsid w:val="003007C2"/>
    <w:rsid w:val="0030100A"/>
    <w:rsid w:val="003014F1"/>
    <w:rsid w:val="00302489"/>
    <w:rsid w:val="00302C1A"/>
    <w:rsid w:val="00302CFD"/>
    <w:rsid w:val="00303A10"/>
    <w:rsid w:val="0030408A"/>
    <w:rsid w:val="003040A9"/>
    <w:rsid w:val="003057F9"/>
    <w:rsid w:val="00306EDE"/>
    <w:rsid w:val="0031047C"/>
    <w:rsid w:val="00310889"/>
    <w:rsid w:val="00312152"/>
    <w:rsid w:val="0031243D"/>
    <w:rsid w:val="00312484"/>
    <w:rsid w:val="0031294D"/>
    <w:rsid w:val="00312F39"/>
    <w:rsid w:val="00313310"/>
    <w:rsid w:val="0031370C"/>
    <w:rsid w:val="00314A2E"/>
    <w:rsid w:val="0031616D"/>
    <w:rsid w:val="003169A8"/>
    <w:rsid w:val="00316BA2"/>
    <w:rsid w:val="003178C8"/>
    <w:rsid w:val="00320997"/>
    <w:rsid w:val="003211E0"/>
    <w:rsid w:val="00321961"/>
    <w:rsid w:val="00321AC0"/>
    <w:rsid w:val="00321F2C"/>
    <w:rsid w:val="00323A9A"/>
    <w:rsid w:val="00325DE1"/>
    <w:rsid w:val="00326D8B"/>
    <w:rsid w:val="00327E17"/>
    <w:rsid w:val="00331E35"/>
    <w:rsid w:val="00332943"/>
    <w:rsid w:val="003331A5"/>
    <w:rsid w:val="00333F32"/>
    <w:rsid w:val="0033435B"/>
    <w:rsid w:val="00334CC4"/>
    <w:rsid w:val="003353F0"/>
    <w:rsid w:val="003354DC"/>
    <w:rsid w:val="003356C6"/>
    <w:rsid w:val="00337C97"/>
    <w:rsid w:val="00337FDD"/>
    <w:rsid w:val="00340532"/>
    <w:rsid w:val="00340C8B"/>
    <w:rsid w:val="0034113D"/>
    <w:rsid w:val="00341798"/>
    <w:rsid w:val="00341D38"/>
    <w:rsid w:val="00341E20"/>
    <w:rsid w:val="00342A99"/>
    <w:rsid w:val="003448E8"/>
    <w:rsid w:val="00346337"/>
    <w:rsid w:val="00346B92"/>
    <w:rsid w:val="00347A14"/>
    <w:rsid w:val="003500BD"/>
    <w:rsid w:val="003501A4"/>
    <w:rsid w:val="003509DB"/>
    <w:rsid w:val="00350BD7"/>
    <w:rsid w:val="003523C6"/>
    <w:rsid w:val="00352520"/>
    <w:rsid w:val="00353B01"/>
    <w:rsid w:val="0035493C"/>
    <w:rsid w:val="00354DFD"/>
    <w:rsid w:val="003557F5"/>
    <w:rsid w:val="00355A63"/>
    <w:rsid w:val="00355E8A"/>
    <w:rsid w:val="00357206"/>
    <w:rsid w:val="00357265"/>
    <w:rsid w:val="00360116"/>
    <w:rsid w:val="003603BE"/>
    <w:rsid w:val="00360427"/>
    <w:rsid w:val="00360651"/>
    <w:rsid w:val="00361148"/>
    <w:rsid w:val="003613FB"/>
    <w:rsid w:val="00361C81"/>
    <w:rsid w:val="00361D3C"/>
    <w:rsid w:val="003627BB"/>
    <w:rsid w:val="00362BEC"/>
    <w:rsid w:val="00363368"/>
    <w:rsid w:val="0036408B"/>
    <w:rsid w:val="00364465"/>
    <w:rsid w:val="003645E4"/>
    <w:rsid w:val="00364CB9"/>
    <w:rsid w:val="00366FC3"/>
    <w:rsid w:val="00370537"/>
    <w:rsid w:val="00370C1C"/>
    <w:rsid w:val="0037139D"/>
    <w:rsid w:val="0037195E"/>
    <w:rsid w:val="00371A7B"/>
    <w:rsid w:val="00375C02"/>
    <w:rsid w:val="00376065"/>
    <w:rsid w:val="003815E1"/>
    <w:rsid w:val="00381B85"/>
    <w:rsid w:val="00381EB0"/>
    <w:rsid w:val="0038257A"/>
    <w:rsid w:val="003825CB"/>
    <w:rsid w:val="00384E78"/>
    <w:rsid w:val="00385331"/>
    <w:rsid w:val="00385380"/>
    <w:rsid w:val="00385E16"/>
    <w:rsid w:val="00386CFA"/>
    <w:rsid w:val="00386EE0"/>
    <w:rsid w:val="00387EA7"/>
    <w:rsid w:val="00390017"/>
    <w:rsid w:val="00391953"/>
    <w:rsid w:val="00391EB4"/>
    <w:rsid w:val="003926E0"/>
    <w:rsid w:val="00392E33"/>
    <w:rsid w:val="003931CE"/>
    <w:rsid w:val="00393280"/>
    <w:rsid w:val="00393941"/>
    <w:rsid w:val="00394404"/>
    <w:rsid w:val="00394810"/>
    <w:rsid w:val="0039534F"/>
    <w:rsid w:val="003956A5"/>
    <w:rsid w:val="00395AB3"/>
    <w:rsid w:val="00395D68"/>
    <w:rsid w:val="0039737E"/>
    <w:rsid w:val="00397A5A"/>
    <w:rsid w:val="003A0162"/>
    <w:rsid w:val="003A144D"/>
    <w:rsid w:val="003A1AC3"/>
    <w:rsid w:val="003A21EA"/>
    <w:rsid w:val="003A356E"/>
    <w:rsid w:val="003A3CDD"/>
    <w:rsid w:val="003A42E2"/>
    <w:rsid w:val="003A448D"/>
    <w:rsid w:val="003A4C56"/>
    <w:rsid w:val="003A564E"/>
    <w:rsid w:val="003A5EF4"/>
    <w:rsid w:val="003A6488"/>
    <w:rsid w:val="003A6D45"/>
    <w:rsid w:val="003A71CD"/>
    <w:rsid w:val="003A729C"/>
    <w:rsid w:val="003B02FF"/>
    <w:rsid w:val="003B0345"/>
    <w:rsid w:val="003B0346"/>
    <w:rsid w:val="003B0C75"/>
    <w:rsid w:val="003B119B"/>
    <w:rsid w:val="003B1280"/>
    <w:rsid w:val="003B2728"/>
    <w:rsid w:val="003B2C1E"/>
    <w:rsid w:val="003B3546"/>
    <w:rsid w:val="003B3F9E"/>
    <w:rsid w:val="003B42CF"/>
    <w:rsid w:val="003B5CD6"/>
    <w:rsid w:val="003B7626"/>
    <w:rsid w:val="003B7726"/>
    <w:rsid w:val="003B7A39"/>
    <w:rsid w:val="003B7DC0"/>
    <w:rsid w:val="003C03BA"/>
    <w:rsid w:val="003C05F2"/>
    <w:rsid w:val="003C0A7B"/>
    <w:rsid w:val="003C0DAF"/>
    <w:rsid w:val="003C1D60"/>
    <w:rsid w:val="003C1F09"/>
    <w:rsid w:val="003C2443"/>
    <w:rsid w:val="003C30E0"/>
    <w:rsid w:val="003C41DF"/>
    <w:rsid w:val="003C4339"/>
    <w:rsid w:val="003C5758"/>
    <w:rsid w:val="003C5BA3"/>
    <w:rsid w:val="003C5EB7"/>
    <w:rsid w:val="003C6E17"/>
    <w:rsid w:val="003C6FB9"/>
    <w:rsid w:val="003C7C76"/>
    <w:rsid w:val="003D0A3C"/>
    <w:rsid w:val="003D164A"/>
    <w:rsid w:val="003D3A10"/>
    <w:rsid w:val="003D42E7"/>
    <w:rsid w:val="003D6777"/>
    <w:rsid w:val="003D691C"/>
    <w:rsid w:val="003D74CD"/>
    <w:rsid w:val="003E1305"/>
    <w:rsid w:val="003E16CC"/>
    <w:rsid w:val="003E24CC"/>
    <w:rsid w:val="003E26A7"/>
    <w:rsid w:val="003E2D7F"/>
    <w:rsid w:val="003E3C71"/>
    <w:rsid w:val="003E3C76"/>
    <w:rsid w:val="003E5991"/>
    <w:rsid w:val="003E5A01"/>
    <w:rsid w:val="003E5B3A"/>
    <w:rsid w:val="003E6548"/>
    <w:rsid w:val="003E66FE"/>
    <w:rsid w:val="003E79EC"/>
    <w:rsid w:val="003F0A30"/>
    <w:rsid w:val="003F1274"/>
    <w:rsid w:val="003F226E"/>
    <w:rsid w:val="003F2560"/>
    <w:rsid w:val="003F3027"/>
    <w:rsid w:val="003F41F7"/>
    <w:rsid w:val="003F4465"/>
    <w:rsid w:val="003F4DB1"/>
    <w:rsid w:val="003F51EC"/>
    <w:rsid w:val="003F57D0"/>
    <w:rsid w:val="003F6777"/>
    <w:rsid w:val="003F6FB9"/>
    <w:rsid w:val="003F723D"/>
    <w:rsid w:val="003F728C"/>
    <w:rsid w:val="003F76E5"/>
    <w:rsid w:val="00400313"/>
    <w:rsid w:val="0040076F"/>
    <w:rsid w:val="0040089D"/>
    <w:rsid w:val="00400A5F"/>
    <w:rsid w:val="004014BE"/>
    <w:rsid w:val="004019D4"/>
    <w:rsid w:val="00402185"/>
    <w:rsid w:val="004021F0"/>
    <w:rsid w:val="00402D20"/>
    <w:rsid w:val="00402F80"/>
    <w:rsid w:val="00403388"/>
    <w:rsid w:val="004036DC"/>
    <w:rsid w:val="0040494C"/>
    <w:rsid w:val="00404D45"/>
    <w:rsid w:val="00405A25"/>
    <w:rsid w:val="00406130"/>
    <w:rsid w:val="004066FE"/>
    <w:rsid w:val="00406BAB"/>
    <w:rsid w:val="00407C06"/>
    <w:rsid w:val="00410624"/>
    <w:rsid w:val="00411AA0"/>
    <w:rsid w:val="004125B0"/>
    <w:rsid w:val="00412ED6"/>
    <w:rsid w:val="0041323B"/>
    <w:rsid w:val="0041351E"/>
    <w:rsid w:val="00413E8F"/>
    <w:rsid w:val="0041462E"/>
    <w:rsid w:val="0041586A"/>
    <w:rsid w:val="00415B71"/>
    <w:rsid w:val="00415D1F"/>
    <w:rsid w:val="00416349"/>
    <w:rsid w:val="004165E8"/>
    <w:rsid w:val="0041749C"/>
    <w:rsid w:val="0042088D"/>
    <w:rsid w:val="004210FC"/>
    <w:rsid w:val="004215FB"/>
    <w:rsid w:val="00421B54"/>
    <w:rsid w:val="00422025"/>
    <w:rsid w:val="00422791"/>
    <w:rsid w:val="00423057"/>
    <w:rsid w:val="00423230"/>
    <w:rsid w:val="004257F3"/>
    <w:rsid w:val="004259E0"/>
    <w:rsid w:val="004263FB"/>
    <w:rsid w:val="00426D30"/>
    <w:rsid w:val="00426E88"/>
    <w:rsid w:val="0043157C"/>
    <w:rsid w:val="0043163A"/>
    <w:rsid w:val="00431940"/>
    <w:rsid w:val="004325D6"/>
    <w:rsid w:val="004330C1"/>
    <w:rsid w:val="00433460"/>
    <w:rsid w:val="00433A5E"/>
    <w:rsid w:val="00433EBC"/>
    <w:rsid w:val="004349D5"/>
    <w:rsid w:val="00434E65"/>
    <w:rsid w:val="00435873"/>
    <w:rsid w:val="004358E9"/>
    <w:rsid w:val="00435FD9"/>
    <w:rsid w:val="00436330"/>
    <w:rsid w:val="004365C6"/>
    <w:rsid w:val="00436827"/>
    <w:rsid w:val="00436CA0"/>
    <w:rsid w:val="00437235"/>
    <w:rsid w:val="00441E21"/>
    <w:rsid w:val="00441E2D"/>
    <w:rsid w:val="00443AEB"/>
    <w:rsid w:val="00443E9F"/>
    <w:rsid w:val="004447B1"/>
    <w:rsid w:val="004449FC"/>
    <w:rsid w:val="00444A01"/>
    <w:rsid w:val="00445424"/>
    <w:rsid w:val="00445810"/>
    <w:rsid w:val="00447206"/>
    <w:rsid w:val="00447765"/>
    <w:rsid w:val="004500B7"/>
    <w:rsid w:val="004500F4"/>
    <w:rsid w:val="004510F5"/>
    <w:rsid w:val="00451DA8"/>
    <w:rsid w:val="004530A8"/>
    <w:rsid w:val="00453453"/>
    <w:rsid w:val="00453D69"/>
    <w:rsid w:val="00453F46"/>
    <w:rsid w:val="00454107"/>
    <w:rsid w:val="00454B1C"/>
    <w:rsid w:val="00454B5D"/>
    <w:rsid w:val="00454E30"/>
    <w:rsid w:val="004551A1"/>
    <w:rsid w:val="00455A87"/>
    <w:rsid w:val="00456054"/>
    <w:rsid w:val="00456D08"/>
    <w:rsid w:val="00457783"/>
    <w:rsid w:val="00457890"/>
    <w:rsid w:val="00457920"/>
    <w:rsid w:val="00457C86"/>
    <w:rsid w:val="00460058"/>
    <w:rsid w:val="004614C4"/>
    <w:rsid w:val="00461BE2"/>
    <w:rsid w:val="00463403"/>
    <w:rsid w:val="004634BD"/>
    <w:rsid w:val="0046709B"/>
    <w:rsid w:val="0046799A"/>
    <w:rsid w:val="0047027B"/>
    <w:rsid w:val="00471AA1"/>
    <w:rsid w:val="00471F73"/>
    <w:rsid w:val="00472974"/>
    <w:rsid w:val="0047386E"/>
    <w:rsid w:val="0047399C"/>
    <w:rsid w:val="004740FB"/>
    <w:rsid w:val="00475C57"/>
    <w:rsid w:val="00476292"/>
    <w:rsid w:val="004774DF"/>
    <w:rsid w:val="00477943"/>
    <w:rsid w:val="004811A5"/>
    <w:rsid w:val="00481719"/>
    <w:rsid w:val="00481879"/>
    <w:rsid w:val="00482AF1"/>
    <w:rsid w:val="0048376F"/>
    <w:rsid w:val="004845CB"/>
    <w:rsid w:val="0048487E"/>
    <w:rsid w:val="00484896"/>
    <w:rsid w:val="00484EFA"/>
    <w:rsid w:val="00485D42"/>
    <w:rsid w:val="004862CA"/>
    <w:rsid w:val="00486E5D"/>
    <w:rsid w:val="00487736"/>
    <w:rsid w:val="00487B50"/>
    <w:rsid w:val="0049018E"/>
    <w:rsid w:val="00491622"/>
    <w:rsid w:val="004924DC"/>
    <w:rsid w:val="00493493"/>
    <w:rsid w:val="00493C8A"/>
    <w:rsid w:val="00494D71"/>
    <w:rsid w:val="0049527F"/>
    <w:rsid w:val="00496232"/>
    <w:rsid w:val="00497568"/>
    <w:rsid w:val="00497978"/>
    <w:rsid w:val="004A2482"/>
    <w:rsid w:val="004A2BB8"/>
    <w:rsid w:val="004A30C7"/>
    <w:rsid w:val="004A3547"/>
    <w:rsid w:val="004A3F7F"/>
    <w:rsid w:val="004A4644"/>
    <w:rsid w:val="004A4861"/>
    <w:rsid w:val="004A5249"/>
    <w:rsid w:val="004A56A9"/>
    <w:rsid w:val="004A5C53"/>
    <w:rsid w:val="004A5EB1"/>
    <w:rsid w:val="004A616B"/>
    <w:rsid w:val="004A6750"/>
    <w:rsid w:val="004A6D16"/>
    <w:rsid w:val="004A715B"/>
    <w:rsid w:val="004A792E"/>
    <w:rsid w:val="004A7CDB"/>
    <w:rsid w:val="004A7D97"/>
    <w:rsid w:val="004B06A6"/>
    <w:rsid w:val="004B0B7B"/>
    <w:rsid w:val="004B250B"/>
    <w:rsid w:val="004B345C"/>
    <w:rsid w:val="004B4F9E"/>
    <w:rsid w:val="004B5A03"/>
    <w:rsid w:val="004B6114"/>
    <w:rsid w:val="004C153D"/>
    <w:rsid w:val="004C17DE"/>
    <w:rsid w:val="004C1D8D"/>
    <w:rsid w:val="004C1E29"/>
    <w:rsid w:val="004C32D7"/>
    <w:rsid w:val="004C3F08"/>
    <w:rsid w:val="004C4397"/>
    <w:rsid w:val="004C4B55"/>
    <w:rsid w:val="004C5914"/>
    <w:rsid w:val="004C68C5"/>
    <w:rsid w:val="004C6BBF"/>
    <w:rsid w:val="004C6C76"/>
    <w:rsid w:val="004C73BD"/>
    <w:rsid w:val="004C7AF4"/>
    <w:rsid w:val="004C7BE0"/>
    <w:rsid w:val="004C7C14"/>
    <w:rsid w:val="004C7DD2"/>
    <w:rsid w:val="004D0155"/>
    <w:rsid w:val="004D053B"/>
    <w:rsid w:val="004D068E"/>
    <w:rsid w:val="004D18BA"/>
    <w:rsid w:val="004D1FFE"/>
    <w:rsid w:val="004D2448"/>
    <w:rsid w:val="004D2D14"/>
    <w:rsid w:val="004D3FB9"/>
    <w:rsid w:val="004D4B62"/>
    <w:rsid w:val="004D4CBC"/>
    <w:rsid w:val="004D5448"/>
    <w:rsid w:val="004D60D6"/>
    <w:rsid w:val="004D74F8"/>
    <w:rsid w:val="004D79B4"/>
    <w:rsid w:val="004D7A8A"/>
    <w:rsid w:val="004E0FEC"/>
    <w:rsid w:val="004E38DD"/>
    <w:rsid w:val="004E38F7"/>
    <w:rsid w:val="004E454E"/>
    <w:rsid w:val="004E56BC"/>
    <w:rsid w:val="004F0A62"/>
    <w:rsid w:val="004F11C1"/>
    <w:rsid w:val="004F1A97"/>
    <w:rsid w:val="004F1F2A"/>
    <w:rsid w:val="004F22E9"/>
    <w:rsid w:val="004F3271"/>
    <w:rsid w:val="004F3C46"/>
    <w:rsid w:val="004F3FA2"/>
    <w:rsid w:val="004F4664"/>
    <w:rsid w:val="004F4EE3"/>
    <w:rsid w:val="004F56A8"/>
    <w:rsid w:val="004F5EC0"/>
    <w:rsid w:val="004F696D"/>
    <w:rsid w:val="004F7CA3"/>
    <w:rsid w:val="00500119"/>
    <w:rsid w:val="005008BE"/>
    <w:rsid w:val="0050162C"/>
    <w:rsid w:val="00501809"/>
    <w:rsid w:val="00502D93"/>
    <w:rsid w:val="00502F96"/>
    <w:rsid w:val="0050539B"/>
    <w:rsid w:val="005054AB"/>
    <w:rsid w:val="005055EB"/>
    <w:rsid w:val="0050669D"/>
    <w:rsid w:val="00506EF0"/>
    <w:rsid w:val="00510BEB"/>
    <w:rsid w:val="00510ED1"/>
    <w:rsid w:val="00512242"/>
    <w:rsid w:val="005125CE"/>
    <w:rsid w:val="00513DC2"/>
    <w:rsid w:val="0051409E"/>
    <w:rsid w:val="00515012"/>
    <w:rsid w:val="0051507A"/>
    <w:rsid w:val="005152FD"/>
    <w:rsid w:val="005153F5"/>
    <w:rsid w:val="005156D4"/>
    <w:rsid w:val="00515FF6"/>
    <w:rsid w:val="00516269"/>
    <w:rsid w:val="00516F34"/>
    <w:rsid w:val="005176B7"/>
    <w:rsid w:val="005178FC"/>
    <w:rsid w:val="00517C17"/>
    <w:rsid w:val="00520FBC"/>
    <w:rsid w:val="00521346"/>
    <w:rsid w:val="0052179A"/>
    <w:rsid w:val="005218F4"/>
    <w:rsid w:val="0052283E"/>
    <w:rsid w:val="0052293B"/>
    <w:rsid w:val="00523A36"/>
    <w:rsid w:val="00523D34"/>
    <w:rsid w:val="005242EC"/>
    <w:rsid w:val="00524A7C"/>
    <w:rsid w:val="00525629"/>
    <w:rsid w:val="0052599F"/>
    <w:rsid w:val="005260D7"/>
    <w:rsid w:val="00526103"/>
    <w:rsid w:val="005265C5"/>
    <w:rsid w:val="005267A8"/>
    <w:rsid w:val="005267F4"/>
    <w:rsid w:val="00526D01"/>
    <w:rsid w:val="005317C6"/>
    <w:rsid w:val="00531EA2"/>
    <w:rsid w:val="00532E93"/>
    <w:rsid w:val="0053330E"/>
    <w:rsid w:val="00533AA7"/>
    <w:rsid w:val="005340DF"/>
    <w:rsid w:val="0053437D"/>
    <w:rsid w:val="0053533F"/>
    <w:rsid w:val="00535844"/>
    <w:rsid w:val="00535ADF"/>
    <w:rsid w:val="00536304"/>
    <w:rsid w:val="0053638B"/>
    <w:rsid w:val="00536CC4"/>
    <w:rsid w:val="0053717C"/>
    <w:rsid w:val="0053799A"/>
    <w:rsid w:val="0054094E"/>
    <w:rsid w:val="00541A33"/>
    <w:rsid w:val="005426AB"/>
    <w:rsid w:val="00542C10"/>
    <w:rsid w:val="00542D9E"/>
    <w:rsid w:val="00542FF9"/>
    <w:rsid w:val="00543AE7"/>
    <w:rsid w:val="00543D3E"/>
    <w:rsid w:val="005454FE"/>
    <w:rsid w:val="00545DFB"/>
    <w:rsid w:val="00546104"/>
    <w:rsid w:val="00546AC3"/>
    <w:rsid w:val="00550664"/>
    <w:rsid w:val="00551282"/>
    <w:rsid w:val="0055224B"/>
    <w:rsid w:val="005525CF"/>
    <w:rsid w:val="005526A3"/>
    <w:rsid w:val="00552E9E"/>
    <w:rsid w:val="00553326"/>
    <w:rsid w:val="00554E5D"/>
    <w:rsid w:val="005552BE"/>
    <w:rsid w:val="00555647"/>
    <w:rsid w:val="00555A62"/>
    <w:rsid w:val="00555C2B"/>
    <w:rsid w:val="00556AF4"/>
    <w:rsid w:val="00557504"/>
    <w:rsid w:val="00560776"/>
    <w:rsid w:val="00560D97"/>
    <w:rsid w:val="00560DB3"/>
    <w:rsid w:val="005620AD"/>
    <w:rsid w:val="00562DC9"/>
    <w:rsid w:val="0056394F"/>
    <w:rsid w:val="00563E3E"/>
    <w:rsid w:val="00565953"/>
    <w:rsid w:val="00566235"/>
    <w:rsid w:val="005665D0"/>
    <w:rsid w:val="00570212"/>
    <w:rsid w:val="0057149D"/>
    <w:rsid w:val="00571AF6"/>
    <w:rsid w:val="005721E5"/>
    <w:rsid w:val="00572606"/>
    <w:rsid w:val="00572660"/>
    <w:rsid w:val="00572A76"/>
    <w:rsid w:val="00572AD6"/>
    <w:rsid w:val="00573402"/>
    <w:rsid w:val="00574281"/>
    <w:rsid w:val="00575C41"/>
    <w:rsid w:val="00576A4E"/>
    <w:rsid w:val="00576F2D"/>
    <w:rsid w:val="00577179"/>
    <w:rsid w:val="00577213"/>
    <w:rsid w:val="00577824"/>
    <w:rsid w:val="005804FA"/>
    <w:rsid w:val="0058088F"/>
    <w:rsid w:val="00583074"/>
    <w:rsid w:val="0058340F"/>
    <w:rsid w:val="0058347A"/>
    <w:rsid w:val="00584FF5"/>
    <w:rsid w:val="00585373"/>
    <w:rsid w:val="00585C66"/>
    <w:rsid w:val="00586255"/>
    <w:rsid w:val="0058625D"/>
    <w:rsid w:val="005863C0"/>
    <w:rsid w:val="00586AC1"/>
    <w:rsid w:val="00586F6D"/>
    <w:rsid w:val="00587A39"/>
    <w:rsid w:val="00590800"/>
    <w:rsid w:val="005909A8"/>
    <w:rsid w:val="005910CD"/>
    <w:rsid w:val="005915C1"/>
    <w:rsid w:val="00591D5D"/>
    <w:rsid w:val="00591F09"/>
    <w:rsid w:val="00592EE8"/>
    <w:rsid w:val="00594CB1"/>
    <w:rsid w:val="00594EAA"/>
    <w:rsid w:val="005950DF"/>
    <w:rsid w:val="005953A7"/>
    <w:rsid w:val="0059573B"/>
    <w:rsid w:val="0059647B"/>
    <w:rsid w:val="005969D0"/>
    <w:rsid w:val="00596F21"/>
    <w:rsid w:val="0059748B"/>
    <w:rsid w:val="005977BF"/>
    <w:rsid w:val="005979A1"/>
    <w:rsid w:val="005A04ED"/>
    <w:rsid w:val="005A0DB4"/>
    <w:rsid w:val="005A1334"/>
    <w:rsid w:val="005A1582"/>
    <w:rsid w:val="005A2A6C"/>
    <w:rsid w:val="005A3008"/>
    <w:rsid w:val="005A379E"/>
    <w:rsid w:val="005A39D9"/>
    <w:rsid w:val="005A39F6"/>
    <w:rsid w:val="005A3BBE"/>
    <w:rsid w:val="005A45CB"/>
    <w:rsid w:val="005A4AFA"/>
    <w:rsid w:val="005A50D0"/>
    <w:rsid w:val="005A612D"/>
    <w:rsid w:val="005A648A"/>
    <w:rsid w:val="005A6E7C"/>
    <w:rsid w:val="005A704C"/>
    <w:rsid w:val="005A7B0A"/>
    <w:rsid w:val="005B02B1"/>
    <w:rsid w:val="005B0FAE"/>
    <w:rsid w:val="005B1309"/>
    <w:rsid w:val="005B1429"/>
    <w:rsid w:val="005B216F"/>
    <w:rsid w:val="005B3D9D"/>
    <w:rsid w:val="005B48A8"/>
    <w:rsid w:val="005B508F"/>
    <w:rsid w:val="005B50C0"/>
    <w:rsid w:val="005B51D1"/>
    <w:rsid w:val="005B5C20"/>
    <w:rsid w:val="005B6725"/>
    <w:rsid w:val="005B6E52"/>
    <w:rsid w:val="005B7CAB"/>
    <w:rsid w:val="005C0284"/>
    <w:rsid w:val="005C045A"/>
    <w:rsid w:val="005C04D7"/>
    <w:rsid w:val="005C14E2"/>
    <w:rsid w:val="005C1CAA"/>
    <w:rsid w:val="005C3455"/>
    <w:rsid w:val="005C364D"/>
    <w:rsid w:val="005C374C"/>
    <w:rsid w:val="005C4257"/>
    <w:rsid w:val="005C4984"/>
    <w:rsid w:val="005C4992"/>
    <w:rsid w:val="005C4ACC"/>
    <w:rsid w:val="005C50DB"/>
    <w:rsid w:val="005C579E"/>
    <w:rsid w:val="005C5FD1"/>
    <w:rsid w:val="005C760B"/>
    <w:rsid w:val="005C7898"/>
    <w:rsid w:val="005C7CD4"/>
    <w:rsid w:val="005D1B98"/>
    <w:rsid w:val="005D1EEC"/>
    <w:rsid w:val="005D22ED"/>
    <w:rsid w:val="005D241B"/>
    <w:rsid w:val="005D2547"/>
    <w:rsid w:val="005D2A9E"/>
    <w:rsid w:val="005D2AF5"/>
    <w:rsid w:val="005D408D"/>
    <w:rsid w:val="005D4CB0"/>
    <w:rsid w:val="005D52F9"/>
    <w:rsid w:val="005D5C94"/>
    <w:rsid w:val="005D6132"/>
    <w:rsid w:val="005D66C8"/>
    <w:rsid w:val="005D6B0E"/>
    <w:rsid w:val="005D7301"/>
    <w:rsid w:val="005D734F"/>
    <w:rsid w:val="005D73D6"/>
    <w:rsid w:val="005D782C"/>
    <w:rsid w:val="005E09A7"/>
    <w:rsid w:val="005E12A1"/>
    <w:rsid w:val="005E1865"/>
    <w:rsid w:val="005E1967"/>
    <w:rsid w:val="005E31E9"/>
    <w:rsid w:val="005E3853"/>
    <w:rsid w:val="005E390B"/>
    <w:rsid w:val="005E47BF"/>
    <w:rsid w:val="005E4841"/>
    <w:rsid w:val="005E52BC"/>
    <w:rsid w:val="005E5541"/>
    <w:rsid w:val="005E558D"/>
    <w:rsid w:val="005E57BA"/>
    <w:rsid w:val="005E6128"/>
    <w:rsid w:val="005E6350"/>
    <w:rsid w:val="005E6C21"/>
    <w:rsid w:val="005E6CA1"/>
    <w:rsid w:val="005E72EF"/>
    <w:rsid w:val="005E74F6"/>
    <w:rsid w:val="005F0127"/>
    <w:rsid w:val="005F2D40"/>
    <w:rsid w:val="005F3901"/>
    <w:rsid w:val="005F501C"/>
    <w:rsid w:val="005F532D"/>
    <w:rsid w:val="005F580C"/>
    <w:rsid w:val="005F62D8"/>
    <w:rsid w:val="005F6F4D"/>
    <w:rsid w:val="00600432"/>
    <w:rsid w:val="00602017"/>
    <w:rsid w:val="0060241B"/>
    <w:rsid w:val="006024A8"/>
    <w:rsid w:val="0060273D"/>
    <w:rsid w:val="00603802"/>
    <w:rsid w:val="00603C60"/>
    <w:rsid w:val="00604000"/>
    <w:rsid w:val="00604857"/>
    <w:rsid w:val="00605156"/>
    <w:rsid w:val="00605A62"/>
    <w:rsid w:val="00605E9E"/>
    <w:rsid w:val="00606D08"/>
    <w:rsid w:val="00607607"/>
    <w:rsid w:val="0061002D"/>
    <w:rsid w:val="00610B41"/>
    <w:rsid w:val="00610C68"/>
    <w:rsid w:val="00611BF5"/>
    <w:rsid w:val="00611CE7"/>
    <w:rsid w:val="00611D71"/>
    <w:rsid w:val="0061281E"/>
    <w:rsid w:val="00613D64"/>
    <w:rsid w:val="00613E76"/>
    <w:rsid w:val="006155EE"/>
    <w:rsid w:val="006160EB"/>
    <w:rsid w:val="00616E42"/>
    <w:rsid w:val="006173BE"/>
    <w:rsid w:val="00620C4F"/>
    <w:rsid w:val="00621966"/>
    <w:rsid w:val="00621A94"/>
    <w:rsid w:val="006238FD"/>
    <w:rsid w:val="00624289"/>
    <w:rsid w:val="0062429A"/>
    <w:rsid w:val="00624B1B"/>
    <w:rsid w:val="00624DA2"/>
    <w:rsid w:val="00625CE4"/>
    <w:rsid w:val="00627270"/>
    <w:rsid w:val="0063045F"/>
    <w:rsid w:val="00630FA7"/>
    <w:rsid w:val="006310A4"/>
    <w:rsid w:val="0063163B"/>
    <w:rsid w:val="00631F56"/>
    <w:rsid w:val="006327C8"/>
    <w:rsid w:val="00632994"/>
    <w:rsid w:val="00632DF7"/>
    <w:rsid w:val="00633C7E"/>
    <w:rsid w:val="006343AE"/>
    <w:rsid w:val="006349BE"/>
    <w:rsid w:val="006352F9"/>
    <w:rsid w:val="006359BA"/>
    <w:rsid w:val="00635A30"/>
    <w:rsid w:val="00635DF1"/>
    <w:rsid w:val="00637E66"/>
    <w:rsid w:val="00640F0B"/>
    <w:rsid w:val="00640F16"/>
    <w:rsid w:val="0064145E"/>
    <w:rsid w:val="0064153D"/>
    <w:rsid w:val="00641C0D"/>
    <w:rsid w:val="00642327"/>
    <w:rsid w:val="006428DE"/>
    <w:rsid w:val="00642B1D"/>
    <w:rsid w:val="00642BA1"/>
    <w:rsid w:val="006436FE"/>
    <w:rsid w:val="00645890"/>
    <w:rsid w:val="00645E52"/>
    <w:rsid w:val="00645EA7"/>
    <w:rsid w:val="0064617E"/>
    <w:rsid w:val="0064629C"/>
    <w:rsid w:val="006462CD"/>
    <w:rsid w:val="00646D7C"/>
    <w:rsid w:val="00647DE6"/>
    <w:rsid w:val="00647F24"/>
    <w:rsid w:val="00650B64"/>
    <w:rsid w:val="00650D25"/>
    <w:rsid w:val="00652351"/>
    <w:rsid w:val="006527AE"/>
    <w:rsid w:val="006527DF"/>
    <w:rsid w:val="006534F8"/>
    <w:rsid w:val="00653545"/>
    <w:rsid w:val="00653835"/>
    <w:rsid w:val="006539DE"/>
    <w:rsid w:val="006553FC"/>
    <w:rsid w:val="00655E5E"/>
    <w:rsid w:val="00657157"/>
    <w:rsid w:val="006575CF"/>
    <w:rsid w:val="00657613"/>
    <w:rsid w:val="00657927"/>
    <w:rsid w:val="00657BC9"/>
    <w:rsid w:val="00660499"/>
    <w:rsid w:val="006608B9"/>
    <w:rsid w:val="006616D5"/>
    <w:rsid w:val="00661C7B"/>
    <w:rsid w:val="00663952"/>
    <w:rsid w:val="00664B1C"/>
    <w:rsid w:val="00665158"/>
    <w:rsid w:val="00666259"/>
    <w:rsid w:val="00667139"/>
    <w:rsid w:val="006679CE"/>
    <w:rsid w:val="00667B69"/>
    <w:rsid w:val="00670DEB"/>
    <w:rsid w:val="0067289C"/>
    <w:rsid w:val="00672A58"/>
    <w:rsid w:val="006733B2"/>
    <w:rsid w:val="006800E3"/>
    <w:rsid w:val="00680923"/>
    <w:rsid w:val="00680E44"/>
    <w:rsid w:val="0068197E"/>
    <w:rsid w:val="00682023"/>
    <w:rsid w:val="00682261"/>
    <w:rsid w:val="00683031"/>
    <w:rsid w:val="00683C0B"/>
    <w:rsid w:val="00684709"/>
    <w:rsid w:val="00684D74"/>
    <w:rsid w:val="00684E20"/>
    <w:rsid w:val="006850DC"/>
    <w:rsid w:val="006851A6"/>
    <w:rsid w:val="00686299"/>
    <w:rsid w:val="0068691D"/>
    <w:rsid w:val="00686E2F"/>
    <w:rsid w:val="00687390"/>
    <w:rsid w:val="006879C4"/>
    <w:rsid w:val="00690690"/>
    <w:rsid w:val="006907CF"/>
    <w:rsid w:val="0069160F"/>
    <w:rsid w:val="006917B8"/>
    <w:rsid w:val="0069229E"/>
    <w:rsid w:val="00692B17"/>
    <w:rsid w:val="00693EBF"/>
    <w:rsid w:val="006941EF"/>
    <w:rsid w:val="00694716"/>
    <w:rsid w:val="00695C6E"/>
    <w:rsid w:val="00695D20"/>
    <w:rsid w:val="006967CF"/>
    <w:rsid w:val="00697668"/>
    <w:rsid w:val="00697D9A"/>
    <w:rsid w:val="006A09BF"/>
    <w:rsid w:val="006A1A7D"/>
    <w:rsid w:val="006A2190"/>
    <w:rsid w:val="006A2333"/>
    <w:rsid w:val="006A2461"/>
    <w:rsid w:val="006A32C9"/>
    <w:rsid w:val="006A3BD8"/>
    <w:rsid w:val="006A6198"/>
    <w:rsid w:val="006A6EBE"/>
    <w:rsid w:val="006A71C7"/>
    <w:rsid w:val="006A740E"/>
    <w:rsid w:val="006A757D"/>
    <w:rsid w:val="006B0F82"/>
    <w:rsid w:val="006B3B48"/>
    <w:rsid w:val="006B5266"/>
    <w:rsid w:val="006B57CA"/>
    <w:rsid w:val="006B58B5"/>
    <w:rsid w:val="006B6C21"/>
    <w:rsid w:val="006B796E"/>
    <w:rsid w:val="006C0458"/>
    <w:rsid w:val="006C35EC"/>
    <w:rsid w:val="006C3C66"/>
    <w:rsid w:val="006C3E8A"/>
    <w:rsid w:val="006C4A16"/>
    <w:rsid w:val="006C4B13"/>
    <w:rsid w:val="006C507E"/>
    <w:rsid w:val="006C518E"/>
    <w:rsid w:val="006C5551"/>
    <w:rsid w:val="006C576B"/>
    <w:rsid w:val="006C7C9C"/>
    <w:rsid w:val="006C7CDE"/>
    <w:rsid w:val="006D0066"/>
    <w:rsid w:val="006D0354"/>
    <w:rsid w:val="006D04ED"/>
    <w:rsid w:val="006D0BC2"/>
    <w:rsid w:val="006D28BD"/>
    <w:rsid w:val="006D31BB"/>
    <w:rsid w:val="006D36CD"/>
    <w:rsid w:val="006D4075"/>
    <w:rsid w:val="006D4A11"/>
    <w:rsid w:val="006D697C"/>
    <w:rsid w:val="006E01D0"/>
    <w:rsid w:val="006E021D"/>
    <w:rsid w:val="006E0D65"/>
    <w:rsid w:val="006E1126"/>
    <w:rsid w:val="006E138A"/>
    <w:rsid w:val="006E2594"/>
    <w:rsid w:val="006E26E5"/>
    <w:rsid w:val="006E3C6F"/>
    <w:rsid w:val="006E3D27"/>
    <w:rsid w:val="006E3FC0"/>
    <w:rsid w:val="006E40B9"/>
    <w:rsid w:val="006E41B2"/>
    <w:rsid w:val="006E43A3"/>
    <w:rsid w:val="006E4404"/>
    <w:rsid w:val="006E4A76"/>
    <w:rsid w:val="006E57B4"/>
    <w:rsid w:val="006E62F4"/>
    <w:rsid w:val="006E6B90"/>
    <w:rsid w:val="006F019E"/>
    <w:rsid w:val="006F0933"/>
    <w:rsid w:val="006F0D72"/>
    <w:rsid w:val="006F1C33"/>
    <w:rsid w:val="006F272F"/>
    <w:rsid w:val="006F2F27"/>
    <w:rsid w:val="006F34C4"/>
    <w:rsid w:val="006F448D"/>
    <w:rsid w:val="006F553D"/>
    <w:rsid w:val="006F5C7C"/>
    <w:rsid w:val="006F627F"/>
    <w:rsid w:val="006F7C64"/>
    <w:rsid w:val="007000AA"/>
    <w:rsid w:val="007003C6"/>
    <w:rsid w:val="007006C5"/>
    <w:rsid w:val="007009B2"/>
    <w:rsid w:val="00702345"/>
    <w:rsid w:val="00702804"/>
    <w:rsid w:val="00702A97"/>
    <w:rsid w:val="00702ECA"/>
    <w:rsid w:val="00703C0A"/>
    <w:rsid w:val="00704E5B"/>
    <w:rsid w:val="007055A2"/>
    <w:rsid w:val="007057B6"/>
    <w:rsid w:val="007060E9"/>
    <w:rsid w:val="0070689A"/>
    <w:rsid w:val="00706927"/>
    <w:rsid w:val="00706C30"/>
    <w:rsid w:val="00706D5C"/>
    <w:rsid w:val="0071044E"/>
    <w:rsid w:val="0071077A"/>
    <w:rsid w:val="00711996"/>
    <w:rsid w:val="007141D0"/>
    <w:rsid w:val="0071462A"/>
    <w:rsid w:val="00714A1F"/>
    <w:rsid w:val="00714AD8"/>
    <w:rsid w:val="00716A04"/>
    <w:rsid w:val="00716D5C"/>
    <w:rsid w:val="00716DAC"/>
    <w:rsid w:val="00716FCE"/>
    <w:rsid w:val="00717177"/>
    <w:rsid w:val="007215B6"/>
    <w:rsid w:val="0072178B"/>
    <w:rsid w:val="00721A65"/>
    <w:rsid w:val="00721B7C"/>
    <w:rsid w:val="00721D87"/>
    <w:rsid w:val="007223F4"/>
    <w:rsid w:val="00724626"/>
    <w:rsid w:val="00724D10"/>
    <w:rsid w:val="00725CF5"/>
    <w:rsid w:val="00726735"/>
    <w:rsid w:val="00726863"/>
    <w:rsid w:val="00726CA0"/>
    <w:rsid w:val="00726E3A"/>
    <w:rsid w:val="00730990"/>
    <w:rsid w:val="00731657"/>
    <w:rsid w:val="00731906"/>
    <w:rsid w:val="00731BBF"/>
    <w:rsid w:val="00732BB9"/>
    <w:rsid w:val="00732D95"/>
    <w:rsid w:val="007331EA"/>
    <w:rsid w:val="00733431"/>
    <w:rsid w:val="00734571"/>
    <w:rsid w:val="00736069"/>
    <w:rsid w:val="00736993"/>
    <w:rsid w:val="00736EB0"/>
    <w:rsid w:val="007374CC"/>
    <w:rsid w:val="00740BAD"/>
    <w:rsid w:val="00740E1B"/>
    <w:rsid w:val="00741D98"/>
    <w:rsid w:val="00742408"/>
    <w:rsid w:val="00742776"/>
    <w:rsid w:val="00742CD1"/>
    <w:rsid w:val="00743A0B"/>
    <w:rsid w:val="00745424"/>
    <w:rsid w:val="007454E6"/>
    <w:rsid w:val="007455A6"/>
    <w:rsid w:val="007458B6"/>
    <w:rsid w:val="007459B5"/>
    <w:rsid w:val="00745D03"/>
    <w:rsid w:val="007467EC"/>
    <w:rsid w:val="00746DDA"/>
    <w:rsid w:val="00750214"/>
    <w:rsid w:val="00750F16"/>
    <w:rsid w:val="00751459"/>
    <w:rsid w:val="007527BB"/>
    <w:rsid w:val="00753A50"/>
    <w:rsid w:val="007549FC"/>
    <w:rsid w:val="00756155"/>
    <w:rsid w:val="0075683F"/>
    <w:rsid w:val="00756858"/>
    <w:rsid w:val="00756E26"/>
    <w:rsid w:val="00757EBF"/>
    <w:rsid w:val="00760819"/>
    <w:rsid w:val="00760E32"/>
    <w:rsid w:val="007613CC"/>
    <w:rsid w:val="007615EF"/>
    <w:rsid w:val="00763BC8"/>
    <w:rsid w:val="007645A8"/>
    <w:rsid w:val="00765AE8"/>
    <w:rsid w:val="00765F0A"/>
    <w:rsid w:val="00766680"/>
    <w:rsid w:val="0076686D"/>
    <w:rsid w:val="00767C9B"/>
    <w:rsid w:val="00767CAA"/>
    <w:rsid w:val="00767D1D"/>
    <w:rsid w:val="00770246"/>
    <w:rsid w:val="00770E8F"/>
    <w:rsid w:val="00771E02"/>
    <w:rsid w:val="00772B5D"/>
    <w:rsid w:val="0077347D"/>
    <w:rsid w:val="00774E2A"/>
    <w:rsid w:val="00775CC7"/>
    <w:rsid w:val="00775D61"/>
    <w:rsid w:val="00776699"/>
    <w:rsid w:val="007767D8"/>
    <w:rsid w:val="007773B0"/>
    <w:rsid w:val="00777FEE"/>
    <w:rsid w:val="00781456"/>
    <w:rsid w:val="0078191C"/>
    <w:rsid w:val="00782282"/>
    <w:rsid w:val="0078257D"/>
    <w:rsid w:val="00782BA2"/>
    <w:rsid w:val="00783368"/>
    <w:rsid w:val="00783607"/>
    <w:rsid w:val="00783786"/>
    <w:rsid w:val="007843FA"/>
    <w:rsid w:val="00785063"/>
    <w:rsid w:val="00786922"/>
    <w:rsid w:val="007877AE"/>
    <w:rsid w:val="0079056C"/>
    <w:rsid w:val="0079114B"/>
    <w:rsid w:val="007917F8"/>
    <w:rsid w:val="007920AB"/>
    <w:rsid w:val="007927B1"/>
    <w:rsid w:val="007927EC"/>
    <w:rsid w:val="00794ED3"/>
    <w:rsid w:val="00795672"/>
    <w:rsid w:val="00796285"/>
    <w:rsid w:val="007965A4"/>
    <w:rsid w:val="00796AF3"/>
    <w:rsid w:val="00796B1B"/>
    <w:rsid w:val="00796ECA"/>
    <w:rsid w:val="00797C7B"/>
    <w:rsid w:val="007A0164"/>
    <w:rsid w:val="007A0A26"/>
    <w:rsid w:val="007A0FBB"/>
    <w:rsid w:val="007A2CD6"/>
    <w:rsid w:val="007A335E"/>
    <w:rsid w:val="007A4F00"/>
    <w:rsid w:val="007A5365"/>
    <w:rsid w:val="007A542B"/>
    <w:rsid w:val="007A5E24"/>
    <w:rsid w:val="007A5E5F"/>
    <w:rsid w:val="007A6530"/>
    <w:rsid w:val="007A6C9C"/>
    <w:rsid w:val="007A6E64"/>
    <w:rsid w:val="007A7453"/>
    <w:rsid w:val="007A77DB"/>
    <w:rsid w:val="007A7D19"/>
    <w:rsid w:val="007B047E"/>
    <w:rsid w:val="007B0548"/>
    <w:rsid w:val="007B05CB"/>
    <w:rsid w:val="007B0D04"/>
    <w:rsid w:val="007B1258"/>
    <w:rsid w:val="007B189A"/>
    <w:rsid w:val="007B1D6B"/>
    <w:rsid w:val="007B205C"/>
    <w:rsid w:val="007B2DF4"/>
    <w:rsid w:val="007B39CA"/>
    <w:rsid w:val="007B409E"/>
    <w:rsid w:val="007B49F8"/>
    <w:rsid w:val="007B4F2A"/>
    <w:rsid w:val="007B526A"/>
    <w:rsid w:val="007B5F06"/>
    <w:rsid w:val="007B618D"/>
    <w:rsid w:val="007B6395"/>
    <w:rsid w:val="007B65E5"/>
    <w:rsid w:val="007B6C40"/>
    <w:rsid w:val="007B72CB"/>
    <w:rsid w:val="007B7D1B"/>
    <w:rsid w:val="007C0532"/>
    <w:rsid w:val="007C14EE"/>
    <w:rsid w:val="007C1ACF"/>
    <w:rsid w:val="007C31FA"/>
    <w:rsid w:val="007C4A46"/>
    <w:rsid w:val="007C4E23"/>
    <w:rsid w:val="007C65E6"/>
    <w:rsid w:val="007C6E62"/>
    <w:rsid w:val="007C793A"/>
    <w:rsid w:val="007C7E08"/>
    <w:rsid w:val="007D026D"/>
    <w:rsid w:val="007D078F"/>
    <w:rsid w:val="007D1477"/>
    <w:rsid w:val="007D35F2"/>
    <w:rsid w:val="007D401E"/>
    <w:rsid w:val="007D4492"/>
    <w:rsid w:val="007D4C1F"/>
    <w:rsid w:val="007D5EEE"/>
    <w:rsid w:val="007D70E5"/>
    <w:rsid w:val="007D76D5"/>
    <w:rsid w:val="007D78E7"/>
    <w:rsid w:val="007D7D43"/>
    <w:rsid w:val="007E1F99"/>
    <w:rsid w:val="007E4937"/>
    <w:rsid w:val="007E4B43"/>
    <w:rsid w:val="007E4EE1"/>
    <w:rsid w:val="007E59C4"/>
    <w:rsid w:val="007E6BA8"/>
    <w:rsid w:val="007F08ED"/>
    <w:rsid w:val="007F0D10"/>
    <w:rsid w:val="007F0F4A"/>
    <w:rsid w:val="007F19A3"/>
    <w:rsid w:val="007F323E"/>
    <w:rsid w:val="007F3601"/>
    <w:rsid w:val="007F3682"/>
    <w:rsid w:val="007F4436"/>
    <w:rsid w:val="007F47CF"/>
    <w:rsid w:val="007F51F9"/>
    <w:rsid w:val="007F5542"/>
    <w:rsid w:val="007F66A7"/>
    <w:rsid w:val="007F67D8"/>
    <w:rsid w:val="007F6CF5"/>
    <w:rsid w:val="007F788C"/>
    <w:rsid w:val="007F7B76"/>
    <w:rsid w:val="007F7FBA"/>
    <w:rsid w:val="0080029F"/>
    <w:rsid w:val="0080059E"/>
    <w:rsid w:val="00800996"/>
    <w:rsid w:val="00800A6B"/>
    <w:rsid w:val="00801E52"/>
    <w:rsid w:val="00802C17"/>
    <w:rsid w:val="00802E1D"/>
    <w:rsid w:val="00803A8A"/>
    <w:rsid w:val="00803DD4"/>
    <w:rsid w:val="00803E02"/>
    <w:rsid w:val="00804D82"/>
    <w:rsid w:val="008050C2"/>
    <w:rsid w:val="00805C20"/>
    <w:rsid w:val="00807A58"/>
    <w:rsid w:val="0081016D"/>
    <w:rsid w:val="0081134F"/>
    <w:rsid w:val="00811CD8"/>
    <w:rsid w:val="008122C3"/>
    <w:rsid w:val="008128DC"/>
    <w:rsid w:val="0081343A"/>
    <w:rsid w:val="0081375A"/>
    <w:rsid w:val="00813EF2"/>
    <w:rsid w:val="00813FC9"/>
    <w:rsid w:val="0081417B"/>
    <w:rsid w:val="00814E73"/>
    <w:rsid w:val="00815641"/>
    <w:rsid w:val="00815888"/>
    <w:rsid w:val="00816C7E"/>
    <w:rsid w:val="00816CA5"/>
    <w:rsid w:val="00817371"/>
    <w:rsid w:val="00820173"/>
    <w:rsid w:val="008201E0"/>
    <w:rsid w:val="008205BC"/>
    <w:rsid w:val="008206C1"/>
    <w:rsid w:val="0082077E"/>
    <w:rsid w:val="00821AC3"/>
    <w:rsid w:val="00822FC7"/>
    <w:rsid w:val="00823D5A"/>
    <w:rsid w:val="00824D79"/>
    <w:rsid w:val="00826D63"/>
    <w:rsid w:val="00826EF6"/>
    <w:rsid w:val="00826F2A"/>
    <w:rsid w:val="0083015C"/>
    <w:rsid w:val="008308D9"/>
    <w:rsid w:val="00831E2D"/>
    <w:rsid w:val="008328C9"/>
    <w:rsid w:val="00833938"/>
    <w:rsid w:val="0083411B"/>
    <w:rsid w:val="00834542"/>
    <w:rsid w:val="00840781"/>
    <w:rsid w:val="008407E1"/>
    <w:rsid w:val="00840D7E"/>
    <w:rsid w:val="00841466"/>
    <w:rsid w:val="00841520"/>
    <w:rsid w:val="0084154D"/>
    <w:rsid w:val="008432C9"/>
    <w:rsid w:val="00843552"/>
    <w:rsid w:val="00843878"/>
    <w:rsid w:val="008438A9"/>
    <w:rsid w:val="00843C0E"/>
    <w:rsid w:val="008444F1"/>
    <w:rsid w:val="00845579"/>
    <w:rsid w:val="008460DD"/>
    <w:rsid w:val="00846BE4"/>
    <w:rsid w:val="00846E31"/>
    <w:rsid w:val="008472B9"/>
    <w:rsid w:val="008500D5"/>
    <w:rsid w:val="00851453"/>
    <w:rsid w:val="00852DEF"/>
    <w:rsid w:val="00852E3C"/>
    <w:rsid w:val="00853642"/>
    <w:rsid w:val="008538BD"/>
    <w:rsid w:val="00853980"/>
    <w:rsid w:val="008540E0"/>
    <w:rsid w:val="008543C8"/>
    <w:rsid w:val="00854A18"/>
    <w:rsid w:val="00854F66"/>
    <w:rsid w:val="008553F9"/>
    <w:rsid w:val="0085541B"/>
    <w:rsid w:val="0085569E"/>
    <w:rsid w:val="00856591"/>
    <w:rsid w:val="008569F1"/>
    <w:rsid w:val="00857257"/>
    <w:rsid w:val="008577C2"/>
    <w:rsid w:val="00857CFF"/>
    <w:rsid w:val="00857D8A"/>
    <w:rsid w:val="0086012E"/>
    <w:rsid w:val="00860295"/>
    <w:rsid w:val="008619F7"/>
    <w:rsid w:val="00861B0F"/>
    <w:rsid w:val="00861D8B"/>
    <w:rsid w:val="00863AD0"/>
    <w:rsid w:val="00864116"/>
    <w:rsid w:val="0086499B"/>
    <w:rsid w:val="00867244"/>
    <w:rsid w:val="008679F8"/>
    <w:rsid w:val="00867F17"/>
    <w:rsid w:val="00867FC0"/>
    <w:rsid w:val="0087023D"/>
    <w:rsid w:val="0087052D"/>
    <w:rsid w:val="008707B2"/>
    <w:rsid w:val="0087087A"/>
    <w:rsid w:val="00870B71"/>
    <w:rsid w:val="00871ED1"/>
    <w:rsid w:val="008726E0"/>
    <w:rsid w:val="00872752"/>
    <w:rsid w:val="00873201"/>
    <w:rsid w:val="00874412"/>
    <w:rsid w:val="00874F55"/>
    <w:rsid w:val="00875FE8"/>
    <w:rsid w:val="008764D4"/>
    <w:rsid w:val="00877B77"/>
    <w:rsid w:val="00877E7C"/>
    <w:rsid w:val="00880965"/>
    <w:rsid w:val="00880A86"/>
    <w:rsid w:val="00880D08"/>
    <w:rsid w:val="00881532"/>
    <w:rsid w:val="00881553"/>
    <w:rsid w:val="0088207A"/>
    <w:rsid w:val="0088208B"/>
    <w:rsid w:val="00882BAE"/>
    <w:rsid w:val="00883018"/>
    <w:rsid w:val="00884784"/>
    <w:rsid w:val="00884D5B"/>
    <w:rsid w:val="00886783"/>
    <w:rsid w:val="00887596"/>
    <w:rsid w:val="00892B5A"/>
    <w:rsid w:val="00893E06"/>
    <w:rsid w:val="00894645"/>
    <w:rsid w:val="00894D74"/>
    <w:rsid w:val="00895928"/>
    <w:rsid w:val="00895D22"/>
    <w:rsid w:val="008963F9"/>
    <w:rsid w:val="008967D6"/>
    <w:rsid w:val="00896CB9"/>
    <w:rsid w:val="00896E65"/>
    <w:rsid w:val="00897575"/>
    <w:rsid w:val="008A056B"/>
    <w:rsid w:val="008A07CD"/>
    <w:rsid w:val="008A2377"/>
    <w:rsid w:val="008A3030"/>
    <w:rsid w:val="008A63FB"/>
    <w:rsid w:val="008A7238"/>
    <w:rsid w:val="008B0E68"/>
    <w:rsid w:val="008B1202"/>
    <w:rsid w:val="008B1847"/>
    <w:rsid w:val="008B27B1"/>
    <w:rsid w:val="008B2BCF"/>
    <w:rsid w:val="008B3140"/>
    <w:rsid w:val="008B3F5F"/>
    <w:rsid w:val="008B5359"/>
    <w:rsid w:val="008B54AE"/>
    <w:rsid w:val="008B5B2E"/>
    <w:rsid w:val="008B5C26"/>
    <w:rsid w:val="008B60C9"/>
    <w:rsid w:val="008B68AA"/>
    <w:rsid w:val="008B6C78"/>
    <w:rsid w:val="008B72E5"/>
    <w:rsid w:val="008B7897"/>
    <w:rsid w:val="008C04FF"/>
    <w:rsid w:val="008C0547"/>
    <w:rsid w:val="008C0CC1"/>
    <w:rsid w:val="008C1851"/>
    <w:rsid w:val="008C1974"/>
    <w:rsid w:val="008C1EA9"/>
    <w:rsid w:val="008C1F0C"/>
    <w:rsid w:val="008C2DCD"/>
    <w:rsid w:val="008C305A"/>
    <w:rsid w:val="008C7231"/>
    <w:rsid w:val="008C74EF"/>
    <w:rsid w:val="008D2290"/>
    <w:rsid w:val="008D24A7"/>
    <w:rsid w:val="008D2AF0"/>
    <w:rsid w:val="008D3C45"/>
    <w:rsid w:val="008D3F4F"/>
    <w:rsid w:val="008D529C"/>
    <w:rsid w:val="008D6A00"/>
    <w:rsid w:val="008D6A3A"/>
    <w:rsid w:val="008E06DA"/>
    <w:rsid w:val="008E18F5"/>
    <w:rsid w:val="008E28C3"/>
    <w:rsid w:val="008E5E23"/>
    <w:rsid w:val="008E62AE"/>
    <w:rsid w:val="008E73D8"/>
    <w:rsid w:val="008F05C9"/>
    <w:rsid w:val="008F0E1F"/>
    <w:rsid w:val="008F11C8"/>
    <w:rsid w:val="008F1207"/>
    <w:rsid w:val="008F180B"/>
    <w:rsid w:val="008F2610"/>
    <w:rsid w:val="008F2668"/>
    <w:rsid w:val="008F2BD1"/>
    <w:rsid w:val="008F32BF"/>
    <w:rsid w:val="008F39F8"/>
    <w:rsid w:val="008F440D"/>
    <w:rsid w:val="008F4CD5"/>
    <w:rsid w:val="008F53B9"/>
    <w:rsid w:val="008F5526"/>
    <w:rsid w:val="008F6283"/>
    <w:rsid w:val="008F6B0A"/>
    <w:rsid w:val="008F6F22"/>
    <w:rsid w:val="00903161"/>
    <w:rsid w:val="00903573"/>
    <w:rsid w:val="00903E1F"/>
    <w:rsid w:val="0090460F"/>
    <w:rsid w:val="00905A80"/>
    <w:rsid w:val="00905CF5"/>
    <w:rsid w:val="00906436"/>
    <w:rsid w:val="00906983"/>
    <w:rsid w:val="00907A1C"/>
    <w:rsid w:val="00907BB8"/>
    <w:rsid w:val="00907BBA"/>
    <w:rsid w:val="00907ECD"/>
    <w:rsid w:val="0091044A"/>
    <w:rsid w:val="00911D71"/>
    <w:rsid w:val="00914117"/>
    <w:rsid w:val="00916825"/>
    <w:rsid w:val="009169F9"/>
    <w:rsid w:val="00916E99"/>
    <w:rsid w:val="0092117F"/>
    <w:rsid w:val="00921522"/>
    <w:rsid w:val="00922105"/>
    <w:rsid w:val="009221B3"/>
    <w:rsid w:val="009236F0"/>
    <w:rsid w:val="0092372F"/>
    <w:rsid w:val="00924D82"/>
    <w:rsid w:val="00925AFD"/>
    <w:rsid w:val="00925F49"/>
    <w:rsid w:val="009309DF"/>
    <w:rsid w:val="00930C95"/>
    <w:rsid w:val="00930F24"/>
    <w:rsid w:val="00930F5A"/>
    <w:rsid w:val="00930FAB"/>
    <w:rsid w:val="0093106F"/>
    <w:rsid w:val="00931BC6"/>
    <w:rsid w:val="00931FE3"/>
    <w:rsid w:val="00932288"/>
    <w:rsid w:val="00932B14"/>
    <w:rsid w:val="00933047"/>
    <w:rsid w:val="0093404E"/>
    <w:rsid w:val="009347FA"/>
    <w:rsid w:val="009349D6"/>
    <w:rsid w:val="00936702"/>
    <w:rsid w:val="0093673D"/>
    <w:rsid w:val="009407FC"/>
    <w:rsid w:val="0094272E"/>
    <w:rsid w:val="009427BE"/>
    <w:rsid w:val="00942DD5"/>
    <w:rsid w:val="00943CB5"/>
    <w:rsid w:val="009442A8"/>
    <w:rsid w:val="009442C0"/>
    <w:rsid w:val="00944372"/>
    <w:rsid w:val="00950346"/>
    <w:rsid w:val="009504B3"/>
    <w:rsid w:val="00950BB4"/>
    <w:rsid w:val="009511EA"/>
    <w:rsid w:val="00951D13"/>
    <w:rsid w:val="00952564"/>
    <w:rsid w:val="00953540"/>
    <w:rsid w:val="009535C4"/>
    <w:rsid w:val="009539E3"/>
    <w:rsid w:val="009543E2"/>
    <w:rsid w:val="00954C71"/>
    <w:rsid w:val="00954FA6"/>
    <w:rsid w:val="00955010"/>
    <w:rsid w:val="00955127"/>
    <w:rsid w:val="009569A5"/>
    <w:rsid w:val="00956ADD"/>
    <w:rsid w:val="009577C9"/>
    <w:rsid w:val="009603BD"/>
    <w:rsid w:val="00960BFD"/>
    <w:rsid w:val="0096180C"/>
    <w:rsid w:val="00963EFF"/>
    <w:rsid w:val="00964BE0"/>
    <w:rsid w:val="00965D10"/>
    <w:rsid w:val="00966B56"/>
    <w:rsid w:val="0096715A"/>
    <w:rsid w:val="0096732D"/>
    <w:rsid w:val="00967A85"/>
    <w:rsid w:val="00967CBE"/>
    <w:rsid w:val="00967ED5"/>
    <w:rsid w:val="00970508"/>
    <w:rsid w:val="009706F7"/>
    <w:rsid w:val="00970F2C"/>
    <w:rsid w:val="00971D32"/>
    <w:rsid w:val="00972799"/>
    <w:rsid w:val="00972979"/>
    <w:rsid w:val="00973B57"/>
    <w:rsid w:val="0097418E"/>
    <w:rsid w:val="009755D0"/>
    <w:rsid w:val="00976DA8"/>
    <w:rsid w:val="00976E1D"/>
    <w:rsid w:val="009778D9"/>
    <w:rsid w:val="00980385"/>
    <w:rsid w:val="009806A2"/>
    <w:rsid w:val="00980B2A"/>
    <w:rsid w:val="00980F64"/>
    <w:rsid w:val="00981433"/>
    <w:rsid w:val="00982045"/>
    <w:rsid w:val="00982EE2"/>
    <w:rsid w:val="009833C3"/>
    <w:rsid w:val="009834D5"/>
    <w:rsid w:val="00985E9A"/>
    <w:rsid w:val="00986531"/>
    <w:rsid w:val="00986C5C"/>
    <w:rsid w:val="0098759E"/>
    <w:rsid w:val="009877AB"/>
    <w:rsid w:val="0099029F"/>
    <w:rsid w:val="00990478"/>
    <w:rsid w:val="009906F1"/>
    <w:rsid w:val="009909A8"/>
    <w:rsid w:val="00990C28"/>
    <w:rsid w:val="00990E36"/>
    <w:rsid w:val="00991930"/>
    <w:rsid w:val="00991C61"/>
    <w:rsid w:val="0099207D"/>
    <w:rsid w:val="00992083"/>
    <w:rsid w:val="00992447"/>
    <w:rsid w:val="00992B67"/>
    <w:rsid w:val="009946C4"/>
    <w:rsid w:val="00994B96"/>
    <w:rsid w:val="00994F17"/>
    <w:rsid w:val="00995160"/>
    <w:rsid w:val="00996B68"/>
    <w:rsid w:val="009A001F"/>
    <w:rsid w:val="009A01BD"/>
    <w:rsid w:val="009A0227"/>
    <w:rsid w:val="009A206C"/>
    <w:rsid w:val="009A24CD"/>
    <w:rsid w:val="009A35E8"/>
    <w:rsid w:val="009A4478"/>
    <w:rsid w:val="009A4709"/>
    <w:rsid w:val="009A492C"/>
    <w:rsid w:val="009A623D"/>
    <w:rsid w:val="009A6403"/>
    <w:rsid w:val="009A6E9E"/>
    <w:rsid w:val="009A7CDD"/>
    <w:rsid w:val="009B0258"/>
    <w:rsid w:val="009B0B90"/>
    <w:rsid w:val="009B4000"/>
    <w:rsid w:val="009B42B4"/>
    <w:rsid w:val="009B44C2"/>
    <w:rsid w:val="009B5999"/>
    <w:rsid w:val="009B69D4"/>
    <w:rsid w:val="009B6EBC"/>
    <w:rsid w:val="009B7471"/>
    <w:rsid w:val="009C0E81"/>
    <w:rsid w:val="009C4E0E"/>
    <w:rsid w:val="009C57B1"/>
    <w:rsid w:val="009C5B1B"/>
    <w:rsid w:val="009C5D24"/>
    <w:rsid w:val="009C7281"/>
    <w:rsid w:val="009C7C62"/>
    <w:rsid w:val="009C7EAF"/>
    <w:rsid w:val="009D0A7D"/>
    <w:rsid w:val="009D11C3"/>
    <w:rsid w:val="009D1295"/>
    <w:rsid w:val="009D1997"/>
    <w:rsid w:val="009D1DF0"/>
    <w:rsid w:val="009D21E5"/>
    <w:rsid w:val="009D2305"/>
    <w:rsid w:val="009D2FA3"/>
    <w:rsid w:val="009D342C"/>
    <w:rsid w:val="009D3F7E"/>
    <w:rsid w:val="009D55BD"/>
    <w:rsid w:val="009D7211"/>
    <w:rsid w:val="009E0AF5"/>
    <w:rsid w:val="009E0B92"/>
    <w:rsid w:val="009E0C6C"/>
    <w:rsid w:val="009E15EA"/>
    <w:rsid w:val="009E1A19"/>
    <w:rsid w:val="009E2455"/>
    <w:rsid w:val="009E2733"/>
    <w:rsid w:val="009E4060"/>
    <w:rsid w:val="009E5292"/>
    <w:rsid w:val="009E59B6"/>
    <w:rsid w:val="009E5B39"/>
    <w:rsid w:val="009E63E5"/>
    <w:rsid w:val="009E7D08"/>
    <w:rsid w:val="009E7E4C"/>
    <w:rsid w:val="009F12F2"/>
    <w:rsid w:val="009F1A65"/>
    <w:rsid w:val="009F23CF"/>
    <w:rsid w:val="009F24CF"/>
    <w:rsid w:val="009F42B9"/>
    <w:rsid w:val="009F5F8A"/>
    <w:rsid w:val="009F61F2"/>
    <w:rsid w:val="009F71FC"/>
    <w:rsid w:val="009F72B4"/>
    <w:rsid w:val="009F72FE"/>
    <w:rsid w:val="00A003D4"/>
    <w:rsid w:val="00A00451"/>
    <w:rsid w:val="00A01C5F"/>
    <w:rsid w:val="00A01E3E"/>
    <w:rsid w:val="00A02049"/>
    <w:rsid w:val="00A026B7"/>
    <w:rsid w:val="00A028DB"/>
    <w:rsid w:val="00A02ECD"/>
    <w:rsid w:val="00A02EF6"/>
    <w:rsid w:val="00A032B2"/>
    <w:rsid w:val="00A0398A"/>
    <w:rsid w:val="00A04FFF"/>
    <w:rsid w:val="00A057B7"/>
    <w:rsid w:val="00A06D67"/>
    <w:rsid w:val="00A07A47"/>
    <w:rsid w:val="00A10575"/>
    <w:rsid w:val="00A10A4A"/>
    <w:rsid w:val="00A10C21"/>
    <w:rsid w:val="00A10C3F"/>
    <w:rsid w:val="00A10D0F"/>
    <w:rsid w:val="00A12280"/>
    <w:rsid w:val="00A12663"/>
    <w:rsid w:val="00A12B88"/>
    <w:rsid w:val="00A1320A"/>
    <w:rsid w:val="00A13F34"/>
    <w:rsid w:val="00A1403C"/>
    <w:rsid w:val="00A16411"/>
    <w:rsid w:val="00A166D2"/>
    <w:rsid w:val="00A16CB6"/>
    <w:rsid w:val="00A16D00"/>
    <w:rsid w:val="00A17063"/>
    <w:rsid w:val="00A20131"/>
    <w:rsid w:val="00A20283"/>
    <w:rsid w:val="00A20DC1"/>
    <w:rsid w:val="00A21309"/>
    <w:rsid w:val="00A2175E"/>
    <w:rsid w:val="00A21F05"/>
    <w:rsid w:val="00A22497"/>
    <w:rsid w:val="00A22C93"/>
    <w:rsid w:val="00A23C99"/>
    <w:rsid w:val="00A24E17"/>
    <w:rsid w:val="00A25A6B"/>
    <w:rsid w:val="00A25FC8"/>
    <w:rsid w:val="00A27C7A"/>
    <w:rsid w:val="00A30931"/>
    <w:rsid w:val="00A315E7"/>
    <w:rsid w:val="00A31C36"/>
    <w:rsid w:val="00A32FDE"/>
    <w:rsid w:val="00A3360F"/>
    <w:rsid w:val="00A337DE"/>
    <w:rsid w:val="00A33DBE"/>
    <w:rsid w:val="00A34124"/>
    <w:rsid w:val="00A34FAF"/>
    <w:rsid w:val="00A35617"/>
    <w:rsid w:val="00A418B8"/>
    <w:rsid w:val="00A42115"/>
    <w:rsid w:val="00A4351F"/>
    <w:rsid w:val="00A43A26"/>
    <w:rsid w:val="00A442D0"/>
    <w:rsid w:val="00A4542A"/>
    <w:rsid w:val="00A46D17"/>
    <w:rsid w:val="00A46DD8"/>
    <w:rsid w:val="00A47136"/>
    <w:rsid w:val="00A50941"/>
    <w:rsid w:val="00A50F5F"/>
    <w:rsid w:val="00A50FC1"/>
    <w:rsid w:val="00A514CB"/>
    <w:rsid w:val="00A51583"/>
    <w:rsid w:val="00A516C5"/>
    <w:rsid w:val="00A5278E"/>
    <w:rsid w:val="00A52944"/>
    <w:rsid w:val="00A538B7"/>
    <w:rsid w:val="00A53BA1"/>
    <w:rsid w:val="00A54183"/>
    <w:rsid w:val="00A55331"/>
    <w:rsid w:val="00A555B3"/>
    <w:rsid w:val="00A55CAB"/>
    <w:rsid w:val="00A561E1"/>
    <w:rsid w:val="00A56601"/>
    <w:rsid w:val="00A574A0"/>
    <w:rsid w:val="00A60E68"/>
    <w:rsid w:val="00A612F7"/>
    <w:rsid w:val="00A6146D"/>
    <w:rsid w:val="00A626A8"/>
    <w:rsid w:val="00A628AE"/>
    <w:rsid w:val="00A62B86"/>
    <w:rsid w:val="00A63559"/>
    <w:rsid w:val="00A63A2C"/>
    <w:rsid w:val="00A643CA"/>
    <w:rsid w:val="00A64CFC"/>
    <w:rsid w:val="00A66010"/>
    <w:rsid w:val="00A6605E"/>
    <w:rsid w:val="00A661B7"/>
    <w:rsid w:val="00A66858"/>
    <w:rsid w:val="00A66996"/>
    <w:rsid w:val="00A66D56"/>
    <w:rsid w:val="00A66FF5"/>
    <w:rsid w:val="00A677DA"/>
    <w:rsid w:val="00A70F29"/>
    <w:rsid w:val="00A7107A"/>
    <w:rsid w:val="00A721E1"/>
    <w:rsid w:val="00A7285E"/>
    <w:rsid w:val="00A74A79"/>
    <w:rsid w:val="00A74B28"/>
    <w:rsid w:val="00A74E5F"/>
    <w:rsid w:val="00A752BE"/>
    <w:rsid w:val="00A7591B"/>
    <w:rsid w:val="00A776E8"/>
    <w:rsid w:val="00A807DD"/>
    <w:rsid w:val="00A81B90"/>
    <w:rsid w:val="00A81BF9"/>
    <w:rsid w:val="00A81FDE"/>
    <w:rsid w:val="00A826B1"/>
    <w:rsid w:val="00A838E7"/>
    <w:rsid w:val="00A84A8C"/>
    <w:rsid w:val="00A851D2"/>
    <w:rsid w:val="00A8669D"/>
    <w:rsid w:val="00A8780A"/>
    <w:rsid w:val="00A87C3A"/>
    <w:rsid w:val="00A87EE7"/>
    <w:rsid w:val="00A909A5"/>
    <w:rsid w:val="00A915EE"/>
    <w:rsid w:val="00A9163A"/>
    <w:rsid w:val="00A92300"/>
    <w:rsid w:val="00A9269F"/>
    <w:rsid w:val="00A9283C"/>
    <w:rsid w:val="00A928D4"/>
    <w:rsid w:val="00A938C3"/>
    <w:rsid w:val="00A93D65"/>
    <w:rsid w:val="00A93FEF"/>
    <w:rsid w:val="00A948DF"/>
    <w:rsid w:val="00A9506E"/>
    <w:rsid w:val="00A95344"/>
    <w:rsid w:val="00A9579B"/>
    <w:rsid w:val="00A95EE1"/>
    <w:rsid w:val="00A97523"/>
    <w:rsid w:val="00A976A3"/>
    <w:rsid w:val="00AA0336"/>
    <w:rsid w:val="00AA0A6F"/>
    <w:rsid w:val="00AA1FBA"/>
    <w:rsid w:val="00AA2310"/>
    <w:rsid w:val="00AA248C"/>
    <w:rsid w:val="00AA3409"/>
    <w:rsid w:val="00AA3900"/>
    <w:rsid w:val="00AA541F"/>
    <w:rsid w:val="00AA6149"/>
    <w:rsid w:val="00AA6D8E"/>
    <w:rsid w:val="00AA7738"/>
    <w:rsid w:val="00AB18A6"/>
    <w:rsid w:val="00AB3408"/>
    <w:rsid w:val="00AB49D1"/>
    <w:rsid w:val="00AB52C1"/>
    <w:rsid w:val="00AB65CC"/>
    <w:rsid w:val="00AB663E"/>
    <w:rsid w:val="00AB78E7"/>
    <w:rsid w:val="00AB7D25"/>
    <w:rsid w:val="00AC023C"/>
    <w:rsid w:val="00AC0FEA"/>
    <w:rsid w:val="00AC1704"/>
    <w:rsid w:val="00AC2330"/>
    <w:rsid w:val="00AC29CF"/>
    <w:rsid w:val="00AC2BD6"/>
    <w:rsid w:val="00AC2E57"/>
    <w:rsid w:val="00AC4186"/>
    <w:rsid w:val="00AC460F"/>
    <w:rsid w:val="00AC4B2D"/>
    <w:rsid w:val="00AC51CB"/>
    <w:rsid w:val="00AC55F0"/>
    <w:rsid w:val="00AC5A93"/>
    <w:rsid w:val="00AC5C1E"/>
    <w:rsid w:val="00AC7694"/>
    <w:rsid w:val="00AD0359"/>
    <w:rsid w:val="00AD0F56"/>
    <w:rsid w:val="00AD193F"/>
    <w:rsid w:val="00AD3550"/>
    <w:rsid w:val="00AD3D72"/>
    <w:rsid w:val="00AD44D3"/>
    <w:rsid w:val="00AD4738"/>
    <w:rsid w:val="00AD49A0"/>
    <w:rsid w:val="00AD4BB9"/>
    <w:rsid w:val="00AD558E"/>
    <w:rsid w:val="00AD5798"/>
    <w:rsid w:val="00AD6694"/>
    <w:rsid w:val="00AD6F68"/>
    <w:rsid w:val="00AD74AE"/>
    <w:rsid w:val="00AE0368"/>
    <w:rsid w:val="00AE057E"/>
    <w:rsid w:val="00AE0E01"/>
    <w:rsid w:val="00AE14F1"/>
    <w:rsid w:val="00AE3B50"/>
    <w:rsid w:val="00AE402E"/>
    <w:rsid w:val="00AE404A"/>
    <w:rsid w:val="00AE506B"/>
    <w:rsid w:val="00AE5FFE"/>
    <w:rsid w:val="00AE766B"/>
    <w:rsid w:val="00AE7A6E"/>
    <w:rsid w:val="00AF0EDF"/>
    <w:rsid w:val="00AF107D"/>
    <w:rsid w:val="00AF127D"/>
    <w:rsid w:val="00AF1EB3"/>
    <w:rsid w:val="00AF285D"/>
    <w:rsid w:val="00AF368D"/>
    <w:rsid w:val="00AF393F"/>
    <w:rsid w:val="00AF42A2"/>
    <w:rsid w:val="00AF487E"/>
    <w:rsid w:val="00AF562B"/>
    <w:rsid w:val="00AF5954"/>
    <w:rsid w:val="00AF68F8"/>
    <w:rsid w:val="00AF6FF4"/>
    <w:rsid w:val="00AF7754"/>
    <w:rsid w:val="00AF793A"/>
    <w:rsid w:val="00B00477"/>
    <w:rsid w:val="00B00644"/>
    <w:rsid w:val="00B010DC"/>
    <w:rsid w:val="00B022AF"/>
    <w:rsid w:val="00B02534"/>
    <w:rsid w:val="00B02CCA"/>
    <w:rsid w:val="00B032E4"/>
    <w:rsid w:val="00B03CB7"/>
    <w:rsid w:val="00B04C2E"/>
    <w:rsid w:val="00B05209"/>
    <w:rsid w:val="00B061F9"/>
    <w:rsid w:val="00B0666C"/>
    <w:rsid w:val="00B0728F"/>
    <w:rsid w:val="00B07C62"/>
    <w:rsid w:val="00B10E93"/>
    <w:rsid w:val="00B10EEB"/>
    <w:rsid w:val="00B10F5F"/>
    <w:rsid w:val="00B110D6"/>
    <w:rsid w:val="00B111BC"/>
    <w:rsid w:val="00B11511"/>
    <w:rsid w:val="00B1208B"/>
    <w:rsid w:val="00B1269B"/>
    <w:rsid w:val="00B14C45"/>
    <w:rsid w:val="00B151DF"/>
    <w:rsid w:val="00B155F8"/>
    <w:rsid w:val="00B15D56"/>
    <w:rsid w:val="00B16005"/>
    <w:rsid w:val="00B162C8"/>
    <w:rsid w:val="00B170EC"/>
    <w:rsid w:val="00B20002"/>
    <w:rsid w:val="00B21658"/>
    <w:rsid w:val="00B2173B"/>
    <w:rsid w:val="00B22270"/>
    <w:rsid w:val="00B22AEC"/>
    <w:rsid w:val="00B22D6C"/>
    <w:rsid w:val="00B22DE6"/>
    <w:rsid w:val="00B23379"/>
    <w:rsid w:val="00B236BF"/>
    <w:rsid w:val="00B2449D"/>
    <w:rsid w:val="00B24617"/>
    <w:rsid w:val="00B25F4F"/>
    <w:rsid w:val="00B265C5"/>
    <w:rsid w:val="00B26AE4"/>
    <w:rsid w:val="00B27184"/>
    <w:rsid w:val="00B27513"/>
    <w:rsid w:val="00B30FE7"/>
    <w:rsid w:val="00B32A81"/>
    <w:rsid w:val="00B32CFC"/>
    <w:rsid w:val="00B33AA8"/>
    <w:rsid w:val="00B33D39"/>
    <w:rsid w:val="00B34048"/>
    <w:rsid w:val="00B34895"/>
    <w:rsid w:val="00B34B35"/>
    <w:rsid w:val="00B3597A"/>
    <w:rsid w:val="00B35D12"/>
    <w:rsid w:val="00B40131"/>
    <w:rsid w:val="00B402EF"/>
    <w:rsid w:val="00B40416"/>
    <w:rsid w:val="00B40CE1"/>
    <w:rsid w:val="00B40D91"/>
    <w:rsid w:val="00B414A9"/>
    <w:rsid w:val="00B4364C"/>
    <w:rsid w:val="00B43930"/>
    <w:rsid w:val="00B4426A"/>
    <w:rsid w:val="00B45170"/>
    <w:rsid w:val="00B4558F"/>
    <w:rsid w:val="00B4624B"/>
    <w:rsid w:val="00B46576"/>
    <w:rsid w:val="00B47070"/>
    <w:rsid w:val="00B4744B"/>
    <w:rsid w:val="00B47903"/>
    <w:rsid w:val="00B50583"/>
    <w:rsid w:val="00B50762"/>
    <w:rsid w:val="00B51805"/>
    <w:rsid w:val="00B51908"/>
    <w:rsid w:val="00B52DD8"/>
    <w:rsid w:val="00B5302D"/>
    <w:rsid w:val="00B53286"/>
    <w:rsid w:val="00B537B4"/>
    <w:rsid w:val="00B5516B"/>
    <w:rsid w:val="00B55CF4"/>
    <w:rsid w:val="00B55EBB"/>
    <w:rsid w:val="00B561D2"/>
    <w:rsid w:val="00B56D47"/>
    <w:rsid w:val="00B5787C"/>
    <w:rsid w:val="00B57C9D"/>
    <w:rsid w:val="00B57F24"/>
    <w:rsid w:val="00B60950"/>
    <w:rsid w:val="00B625B2"/>
    <w:rsid w:val="00B62950"/>
    <w:rsid w:val="00B62BB6"/>
    <w:rsid w:val="00B62D08"/>
    <w:rsid w:val="00B640A7"/>
    <w:rsid w:val="00B64E2B"/>
    <w:rsid w:val="00B6540D"/>
    <w:rsid w:val="00B65AF4"/>
    <w:rsid w:val="00B66323"/>
    <w:rsid w:val="00B7002D"/>
    <w:rsid w:val="00B70B72"/>
    <w:rsid w:val="00B71A06"/>
    <w:rsid w:val="00B72182"/>
    <w:rsid w:val="00B731CC"/>
    <w:rsid w:val="00B73416"/>
    <w:rsid w:val="00B73EA0"/>
    <w:rsid w:val="00B744CD"/>
    <w:rsid w:val="00B74EC3"/>
    <w:rsid w:val="00B755AC"/>
    <w:rsid w:val="00B75AB2"/>
    <w:rsid w:val="00B76A29"/>
    <w:rsid w:val="00B77444"/>
    <w:rsid w:val="00B775A0"/>
    <w:rsid w:val="00B775E0"/>
    <w:rsid w:val="00B77F99"/>
    <w:rsid w:val="00B80445"/>
    <w:rsid w:val="00B81AA8"/>
    <w:rsid w:val="00B81CF2"/>
    <w:rsid w:val="00B82250"/>
    <w:rsid w:val="00B82667"/>
    <w:rsid w:val="00B82B78"/>
    <w:rsid w:val="00B83410"/>
    <w:rsid w:val="00B84E28"/>
    <w:rsid w:val="00B869A5"/>
    <w:rsid w:val="00B877C8"/>
    <w:rsid w:val="00B90D19"/>
    <w:rsid w:val="00B9129E"/>
    <w:rsid w:val="00B91672"/>
    <w:rsid w:val="00B9347D"/>
    <w:rsid w:val="00B94293"/>
    <w:rsid w:val="00B952C9"/>
    <w:rsid w:val="00B95A75"/>
    <w:rsid w:val="00B9797F"/>
    <w:rsid w:val="00B97CA2"/>
    <w:rsid w:val="00B97D79"/>
    <w:rsid w:val="00BA02C5"/>
    <w:rsid w:val="00BA034F"/>
    <w:rsid w:val="00BA066D"/>
    <w:rsid w:val="00BA134F"/>
    <w:rsid w:val="00BA1BD8"/>
    <w:rsid w:val="00BA1F33"/>
    <w:rsid w:val="00BA29CB"/>
    <w:rsid w:val="00BA2ADA"/>
    <w:rsid w:val="00BA2CE7"/>
    <w:rsid w:val="00BA2FB3"/>
    <w:rsid w:val="00BA34E7"/>
    <w:rsid w:val="00BA3FF6"/>
    <w:rsid w:val="00BA4364"/>
    <w:rsid w:val="00BA461F"/>
    <w:rsid w:val="00BA4879"/>
    <w:rsid w:val="00BA52FA"/>
    <w:rsid w:val="00BA74B6"/>
    <w:rsid w:val="00BA78DF"/>
    <w:rsid w:val="00BA7CBB"/>
    <w:rsid w:val="00BA7D65"/>
    <w:rsid w:val="00BB09B8"/>
    <w:rsid w:val="00BB1078"/>
    <w:rsid w:val="00BB1323"/>
    <w:rsid w:val="00BB23CA"/>
    <w:rsid w:val="00BB38F6"/>
    <w:rsid w:val="00BB3E0E"/>
    <w:rsid w:val="00BB4FF8"/>
    <w:rsid w:val="00BB5E18"/>
    <w:rsid w:val="00BB71C2"/>
    <w:rsid w:val="00BB7250"/>
    <w:rsid w:val="00BB7ED5"/>
    <w:rsid w:val="00BC0F20"/>
    <w:rsid w:val="00BC3141"/>
    <w:rsid w:val="00BC35F3"/>
    <w:rsid w:val="00BC3F7E"/>
    <w:rsid w:val="00BC48B7"/>
    <w:rsid w:val="00BC575A"/>
    <w:rsid w:val="00BC6772"/>
    <w:rsid w:val="00BD060D"/>
    <w:rsid w:val="00BD09EE"/>
    <w:rsid w:val="00BD1030"/>
    <w:rsid w:val="00BD216C"/>
    <w:rsid w:val="00BD49B8"/>
    <w:rsid w:val="00BD5B6C"/>
    <w:rsid w:val="00BD646F"/>
    <w:rsid w:val="00BD6597"/>
    <w:rsid w:val="00BE0C7E"/>
    <w:rsid w:val="00BE105A"/>
    <w:rsid w:val="00BE14E2"/>
    <w:rsid w:val="00BE19D5"/>
    <w:rsid w:val="00BE24D2"/>
    <w:rsid w:val="00BE408A"/>
    <w:rsid w:val="00BE45FD"/>
    <w:rsid w:val="00BE47E1"/>
    <w:rsid w:val="00BE4DA7"/>
    <w:rsid w:val="00BE5722"/>
    <w:rsid w:val="00BE5872"/>
    <w:rsid w:val="00BE5987"/>
    <w:rsid w:val="00BE5C2F"/>
    <w:rsid w:val="00BE6A5F"/>
    <w:rsid w:val="00BE6BC7"/>
    <w:rsid w:val="00BE7DB8"/>
    <w:rsid w:val="00BF0980"/>
    <w:rsid w:val="00BF496F"/>
    <w:rsid w:val="00BF5216"/>
    <w:rsid w:val="00BF66C9"/>
    <w:rsid w:val="00BF6DA0"/>
    <w:rsid w:val="00BF6FD2"/>
    <w:rsid w:val="00BF76DC"/>
    <w:rsid w:val="00BF775E"/>
    <w:rsid w:val="00BF7C96"/>
    <w:rsid w:val="00C00908"/>
    <w:rsid w:val="00C015A2"/>
    <w:rsid w:val="00C02AFC"/>
    <w:rsid w:val="00C02B79"/>
    <w:rsid w:val="00C0324C"/>
    <w:rsid w:val="00C034B2"/>
    <w:rsid w:val="00C035D9"/>
    <w:rsid w:val="00C04205"/>
    <w:rsid w:val="00C048EC"/>
    <w:rsid w:val="00C05D7E"/>
    <w:rsid w:val="00C06466"/>
    <w:rsid w:val="00C0666A"/>
    <w:rsid w:val="00C068C4"/>
    <w:rsid w:val="00C06B81"/>
    <w:rsid w:val="00C107EC"/>
    <w:rsid w:val="00C10959"/>
    <w:rsid w:val="00C10A50"/>
    <w:rsid w:val="00C113D6"/>
    <w:rsid w:val="00C113DC"/>
    <w:rsid w:val="00C115EC"/>
    <w:rsid w:val="00C12787"/>
    <w:rsid w:val="00C143A6"/>
    <w:rsid w:val="00C1448F"/>
    <w:rsid w:val="00C155D6"/>
    <w:rsid w:val="00C1703F"/>
    <w:rsid w:val="00C17122"/>
    <w:rsid w:val="00C179A8"/>
    <w:rsid w:val="00C20A5D"/>
    <w:rsid w:val="00C2136B"/>
    <w:rsid w:val="00C22FB9"/>
    <w:rsid w:val="00C2324E"/>
    <w:rsid w:val="00C2431E"/>
    <w:rsid w:val="00C26685"/>
    <w:rsid w:val="00C26698"/>
    <w:rsid w:val="00C27564"/>
    <w:rsid w:val="00C30525"/>
    <w:rsid w:val="00C3076B"/>
    <w:rsid w:val="00C31088"/>
    <w:rsid w:val="00C31E89"/>
    <w:rsid w:val="00C3275B"/>
    <w:rsid w:val="00C32AC3"/>
    <w:rsid w:val="00C33366"/>
    <w:rsid w:val="00C33D79"/>
    <w:rsid w:val="00C3518A"/>
    <w:rsid w:val="00C35F61"/>
    <w:rsid w:val="00C36B66"/>
    <w:rsid w:val="00C37162"/>
    <w:rsid w:val="00C375B8"/>
    <w:rsid w:val="00C40191"/>
    <w:rsid w:val="00C40CE4"/>
    <w:rsid w:val="00C411AE"/>
    <w:rsid w:val="00C42141"/>
    <w:rsid w:val="00C4220E"/>
    <w:rsid w:val="00C42349"/>
    <w:rsid w:val="00C42913"/>
    <w:rsid w:val="00C42A9D"/>
    <w:rsid w:val="00C435FF"/>
    <w:rsid w:val="00C43D11"/>
    <w:rsid w:val="00C43F51"/>
    <w:rsid w:val="00C44752"/>
    <w:rsid w:val="00C455CD"/>
    <w:rsid w:val="00C46C4F"/>
    <w:rsid w:val="00C46CEB"/>
    <w:rsid w:val="00C47C6E"/>
    <w:rsid w:val="00C50B51"/>
    <w:rsid w:val="00C512D2"/>
    <w:rsid w:val="00C5170E"/>
    <w:rsid w:val="00C5175E"/>
    <w:rsid w:val="00C51B27"/>
    <w:rsid w:val="00C52126"/>
    <w:rsid w:val="00C52574"/>
    <w:rsid w:val="00C52B7E"/>
    <w:rsid w:val="00C52FD7"/>
    <w:rsid w:val="00C53560"/>
    <w:rsid w:val="00C536EA"/>
    <w:rsid w:val="00C53FBC"/>
    <w:rsid w:val="00C53FC2"/>
    <w:rsid w:val="00C544FE"/>
    <w:rsid w:val="00C56002"/>
    <w:rsid w:val="00C56A86"/>
    <w:rsid w:val="00C56BBF"/>
    <w:rsid w:val="00C57CAA"/>
    <w:rsid w:val="00C57F97"/>
    <w:rsid w:val="00C60462"/>
    <w:rsid w:val="00C604DA"/>
    <w:rsid w:val="00C61D8B"/>
    <w:rsid w:val="00C6289B"/>
    <w:rsid w:val="00C62BDA"/>
    <w:rsid w:val="00C637E3"/>
    <w:rsid w:val="00C6394D"/>
    <w:rsid w:val="00C63EFE"/>
    <w:rsid w:val="00C646C3"/>
    <w:rsid w:val="00C646C8"/>
    <w:rsid w:val="00C649FF"/>
    <w:rsid w:val="00C65347"/>
    <w:rsid w:val="00C668BC"/>
    <w:rsid w:val="00C67A69"/>
    <w:rsid w:val="00C67C2C"/>
    <w:rsid w:val="00C701E2"/>
    <w:rsid w:val="00C7029D"/>
    <w:rsid w:val="00C70C77"/>
    <w:rsid w:val="00C71D5D"/>
    <w:rsid w:val="00C722A1"/>
    <w:rsid w:val="00C7248E"/>
    <w:rsid w:val="00C72758"/>
    <w:rsid w:val="00C72817"/>
    <w:rsid w:val="00C72E68"/>
    <w:rsid w:val="00C74A70"/>
    <w:rsid w:val="00C75077"/>
    <w:rsid w:val="00C754D4"/>
    <w:rsid w:val="00C76330"/>
    <w:rsid w:val="00C76944"/>
    <w:rsid w:val="00C76D0D"/>
    <w:rsid w:val="00C77001"/>
    <w:rsid w:val="00C81909"/>
    <w:rsid w:val="00C81982"/>
    <w:rsid w:val="00C821E3"/>
    <w:rsid w:val="00C82602"/>
    <w:rsid w:val="00C841CE"/>
    <w:rsid w:val="00C84CDF"/>
    <w:rsid w:val="00C84D5C"/>
    <w:rsid w:val="00C85606"/>
    <w:rsid w:val="00C85766"/>
    <w:rsid w:val="00C871AC"/>
    <w:rsid w:val="00C87849"/>
    <w:rsid w:val="00C908C9"/>
    <w:rsid w:val="00C90E3C"/>
    <w:rsid w:val="00C911A1"/>
    <w:rsid w:val="00C913C7"/>
    <w:rsid w:val="00C929C8"/>
    <w:rsid w:val="00C92DAD"/>
    <w:rsid w:val="00C936E9"/>
    <w:rsid w:val="00C93BE3"/>
    <w:rsid w:val="00C95332"/>
    <w:rsid w:val="00C95359"/>
    <w:rsid w:val="00C9550D"/>
    <w:rsid w:val="00C96056"/>
    <w:rsid w:val="00C96343"/>
    <w:rsid w:val="00C9689C"/>
    <w:rsid w:val="00CA0305"/>
    <w:rsid w:val="00CA044B"/>
    <w:rsid w:val="00CA09FD"/>
    <w:rsid w:val="00CA15C6"/>
    <w:rsid w:val="00CA1CB8"/>
    <w:rsid w:val="00CA2557"/>
    <w:rsid w:val="00CA3C9E"/>
    <w:rsid w:val="00CA4051"/>
    <w:rsid w:val="00CA4593"/>
    <w:rsid w:val="00CA650C"/>
    <w:rsid w:val="00CA6E19"/>
    <w:rsid w:val="00CB02B2"/>
    <w:rsid w:val="00CB282F"/>
    <w:rsid w:val="00CB2B47"/>
    <w:rsid w:val="00CB2BB2"/>
    <w:rsid w:val="00CB2DDA"/>
    <w:rsid w:val="00CB3871"/>
    <w:rsid w:val="00CB3A47"/>
    <w:rsid w:val="00CB3C27"/>
    <w:rsid w:val="00CB3E43"/>
    <w:rsid w:val="00CB51B2"/>
    <w:rsid w:val="00CB51F4"/>
    <w:rsid w:val="00CB5AA4"/>
    <w:rsid w:val="00CB5E60"/>
    <w:rsid w:val="00CB6C8B"/>
    <w:rsid w:val="00CB7923"/>
    <w:rsid w:val="00CC0968"/>
    <w:rsid w:val="00CC0CB9"/>
    <w:rsid w:val="00CC0F40"/>
    <w:rsid w:val="00CC109D"/>
    <w:rsid w:val="00CC2C20"/>
    <w:rsid w:val="00CC3280"/>
    <w:rsid w:val="00CC34EC"/>
    <w:rsid w:val="00CC5727"/>
    <w:rsid w:val="00CC650B"/>
    <w:rsid w:val="00CC6524"/>
    <w:rsid w:val="00CC6DD1"/>
    <w:rsid w:val="00CC7028"/>
    <w:rsid w:val="00CC77AA"/>
    <w:rsid w:val="00CC7A25"/>
    <w:rsid w:val="00CC7B32"/>
    <w:rsid w:val="00CD0BE5"/>
    <w:rsid w:val="00CD0D77"/>
    <w:rsid w:val="00CD1271"/>
    <w:rsid w:val="00CD1790"/>
    <w:rsid w:val="00CD2A1D"/>
    <w:rsid w:val="00CD39A2"/>
    <w:rsid w:val="00CD3A10"/>
    <w:rsid w:val="00CD3A57"/>
    <w:rsid w:val="00CD4A56"/>
    <w:rsid w:val="00CD4C3B"/>
    <w:rsid w:val="00CD5ED4"/>
    <w:rsid w:val="00CD5FEF"/>
    <w:rsid w:val="00CD6071"/>
    <w:rsid w:val="00CD72E6"/>
    <w:rsid w:val="00CD7A21"/>
    <w:rsid w:val="00CD7E84"/>
    <w:rsid w:val="00CE0046"/>
    <w:rsid w:val="00CE0C57"/>
    <w:rsid w:val="00CE1769"/>
    <w:rsid w:val="00CE1902"/>
    <w:rsid w:val="00CE28D2"/>
    <w:rsid w:val="00CE28F5"/>
    <w:rsid w:val="00CE39F0"/>
    <w:rsid w:val="00CE4488"/>
    <w:rsid w:val="00CE45C2"/>
    <w:rsid w:val="00CE5123"/>
    <w:rsid w:val="00CE52D1"/>
    <w:rsid w:val="00CF08B6"/>
    <w:rsid w:val="00CF0B77"/>
    <w:rsid w:val="00CF1967"/>
    <w:rsid w:val="00CF1B6F"/>
    <w:rsid w:val="00CF2054"/>
    <w:rsid w:val="00CF23A3"/>
    <w:rsid w:val="00CF31A7"/>
    <w:rsid w:val="00CF3431"/>
    <w:rsid w:val="00CF4123"/>
    <w:rsid w:val="00CF539B"/>
    <w:rsid w:val="00CF5859"/>
    <w:rsid w:val="00CF62CF"/>
    <w:rsid w:val="00CF6F6C"/>
    <w:rsid w:val="00CF706D"/>
    <w:rsid w:val="00CF73B5"/>
    <w:rsid w:val="00D00629"/>
    <w:rsid w:val="00D00E42"/>
    <w:rsid w:val="00D013C3"/>
    <w:rsid w:val="00D02A46"/>
    <w:rsid w:val="00D03341"/>
    <w:rsid w:val="00D03D14"/>
    <w:rsid w:val="00D041F5"/>
    <w:rsid w:val="00D048C8"/>
    <w:rsid w:val="00D04B7D"/>
    <w:rsid w:val="00D05C6C"/>
    <w:rsid w:val="00D06294"/>
    <w:rsid w:val="00D06866"/>
    <w:rsid w:val="00D07074"/>
    <w:rsid w:val="00D07512"/>
    <w:rsid w:val="00D135CA"/>
    <w:rsid w:val="00D135D8"/>
    <w:rsid w:val="00D1425C"/>
    <w:rsid w:val="00D1454C"/>
    <w:rsid w:val="00D156D3"/>
    <w:rsid w:val="00D16E59"/>
    <w:rsid w:val="00D1742A"/>
    <w:rsid w:val="00D176EF"/>
    <w:rsid w:val="00D20F59"/>
    <w:rsid w:val="00D216F1"/>
    <w:rsid w:val="00D217D6"/>
    <w:rsid w:val="00D21D68"/>
    <w:rsid w:val="00D222C9"/>
    <w:rsid w:val="00D2239C"/>
    <w:rsid w:val="00D22870"/>
    <w:rsid w:val="00D239F7"/>
    <w:rsid w:val="00D23DE5"/>
    <w:rsid w:val="00D24658"/>
    <w:rsid w:val="00D25D1D"/>
    <w:rsid w:val="00D2664D"/>
    <w:rsid w:val="00D266CC"/>
    <w:rsid w:val="00D27A10"/>
    <w:rsid w:val="00D27B2B"/>
    <w:rsid w:val="00D27FDB"/>
    <w:rsid w:val="00D30371"/>
    <w:rsid w:val="00D304B9"/>
    <w:rsid w:val="00D306D5"/>
    <w:rsid w:val="00D30E2E"/>
    <w:rsid w:val="00D31330"/>
    <w:rsid w:val="00D3150F"/>
    <w:rsid w:val="00D32090"/>
    <w:rsid w:val="00D32C23"/>
    <w:rsid w:val="00D33D37"/>
    <w:rsid w:val="00D33D6B"/>
    <w:rsid w:val="00D344AA"/>
    <w:rsid w:val="00D34ACE"/>
    <w:rsid w:val="00D34CD9"/>
    <w:rsid w:val="00D350F4"/>
    <w:rsid w:val="00D35A6A"/>
    <w:rsid w:val="00D3620B"/>
    <w:rsid w:val="00D369BD"/>
    <w:rsid w:val="00D36B91"/>
    <w:rsid w:val="00D370FB"/>
    <w:rsid w:val="00D40723"/>
    <w:rsid w:val="00D41CE2"/>
    <w:rsid w:val="00D42AF3"/>
    <w:rsid w:val="00D449E5"/>
    <w:rsid w:val="00D44BF9"/>
    <w:rsid w:val="00D461B0"/>
    <w:rsid w:val="00D4716C"/>
    <w:rsid w:val="00D47EAF"/>
    <w:rsid w:val="00D5063A"/>
    <w:rsid w:val="00D543F1"/>
    <w:rsid w:val="00D560FD"/>
    <w:rsid w:val="00D56377"/>
    <w:rsid w:val="00D5657C"/>
    <w:rsid w:val="00D573B5"/>
    <w:rsid w:val="00D57FDB"/>
    <w:rsid w:val="00D60254"/>
    <w:rsid w:val="00D605F3"/>
    <w:rsid w:val="00D60833"/>
    <w:rsid w:val="00D60A79"/>
    <w:rsid w:val="00D6102B"/>
    <w:rsid w:val="00D620CE"/>
    <w:rsid w:val="00D621A5"/>
    <w:rsid w:val="00D62E47"/>
    <w:rsid w:val="00D6395D"/>
    <w:rsid w:val="00D6496B"/>
    <w:rsid w:val="00D64BFB"/>
    <w:rsid w:val="00D64D6A"/>
    <w:rsid w:val="00D6512B"/>
    <w:rsid w:val="00D65165"/>
    <w:rsid w:val="00D65630"/>
    <w:rsid w:val="00D65F97"/>
    <w:rsid w:val="00D66081"/>
    <w:rsid w:val="00D66CAA"/>
    <w:rsid w:val="00D66D08"/>
    <w:rsid w:val="00D670A5"/>
    <w:rsid w:val="00D702EB"/>
    <w:rsid w:val="00D72004"/>
    <w:rsid w:val="00D721EB"/>
    <w:rsid w:val="00D7356D"/>
    <w:rsid w:val="00D7536E"/>
    <w:rsid w:val="00D75CE6"/>
    <w:rsid w:val="00D7642A"/>
    <w:rsid w:val="00D76C75"/>
    <w:rsid w:val="00D77E15"/>
    <w:rsid w:val="00D80335"/>
    <w:rsid w:val="00D80566"/>
    <w:rsid w:val="00D80894"/>
    <w:rsid w:val="00D813B6"/>
    <w:rsid w:val="00D81BC1"/>
    <w:rsid w:val="00D83BDD"/>
    <w:rsid w:val="00D8476C"/>
    <w:rsid w:val="00D849AC"/>
    <w:rsid w:val="00D84C37"/>
    <w:rsid w:val="00D85081"/>
    <w:rsid w:val="00D85CAC"/>
    <w:rsid w:val="00D8609A"/>
    <w:rsid w:val="00D864CD"/>
    <w:rsid w:val="00D9075A"/>
    <w:rsid w:val="00D90FF0"/>
    <w:rsid w:val="00D92168"/>
    <w:rsid w:val="00D924E6"/>
    <w:rsid w:val="00D92CFB"/>
    <w:rsid w:val="00D93284"/>
    <w:rsid w:val="00D93D65"/>
    <w:rsid w:val="00D95CEB"/>
    <w:rsid w:val="00D9600A"/>
    <w:rsid w:val="00D96A78"/>
    <w:rsid w:val="00DA279D"/>
    <w:rsid w:val="00DA28E3"/>
    <w:rsid w:val="00DA364E"/>
    <w:rsid w:val="00DA476B"/>
    <w:rsid w:val="00DA4AC9"/>
    <w:rsid w:val="00DA6334"/>
    <w:rsid w:val="00DA645B"/>
    <w:rsid w:val="00DB0B96"/>
    <w:rsid w:val="00DB0E59"/>
    <w:rsid w:val="00DB0F4E"/>
    <w:rsid w:val="00DB1A27"/>
    <w:rsid w:val="00DB2903"/>
    <w:rsid w:val="00DB2E15"/>
    <w:rsid w:val="00DB38F3"/>
    <w:rsid w:val="00DB4725"/>
    <w:rsid w:val="00DB4C43"/>
    <w:rsid w:val="00DB711F"/>
    <w:rsid w:val="00DB75C0"/>
    <w:rsid w:val="00DB7866"/>
    <w:rsid w:val="00DB78AF"/>
    <w:rsid w:val="00DC0A59"/>
    <w:rsid w:val="00DC1540"/>
    <w:rsid w:val="00DC1579"/>
    <w:rsid w:val="00DC2CAF"/>
    <w:rsid w:val="00DC3C4B"/>
    <w:rsid w:val="00DC3DD7"/>
    <w:rsid w:val="00DC485A"/>
    <w:rsid w:val="00DC4E2B"/>
    <w:rsid w:val="00DC75BA"/>
    <w:rsid w:val="00DC7EAD"/>
    <w:rsid w:val="00DD014B"/>
    <w:rsid w:val="00DD05A1"/>
    <w:rsid w:val="00DD09A1"/>
    <w:rsid w:val="00DD1C0F"/>
    <w:rsid w:val="00DD2855"/>
    <w:rsid w:val="00DD2875"/>
    <w:rsid w:val="00DD35A0"/>
    <w:rsid w:val="00DD3B3A"/>
    <w:rsid w:val="00DD5A74"/>
    <w:rsid w:val="00DD6E8A"/>
    <w:rsid w:val="00DD6EB9"/>
    <w:rsid w:val="00DD7146"/>
    <w:rsid w:val="00DD7972"/>
    <w:rsid w:val="00DE1233"/>
    <w:rsid w:val="00DE18FC"/>
    <w:rsid w:val="00DE1DB8"/>
    <w:rsid w:val="00DE27E7"/>
    <w:rsid w:val="00DE2DCB"/>
    <w:rsid w:val="00DE3268"/>
    <w:rsid w:val="00DE3445"/>
    <w:rsid w:val="00DE3ECE"/>
    <w:rsid w:val="00DE46E6"/>
    <w:rsid w:val="00DE6DEB"/>
    <w:rsid w:val="00DE79F8"/>
    <w:rsid w:val="00DE7D52"/>
    <w:rsid w:val="00DF06AF"/>
    <w:rsid w:val="00DF0DDA"/>
    <w:rsid w:val="00DF136C"/>
    <w:rsid w:val="00DF168C"/>
    <w:rsid w:val="00DF30F4"/>
    <w:rsid w:val="00DF3392"/>
    <w:rsid w:val="00DF349B"/>
    <w:rsid w:val="00DF40E8"/>
    <w:rsid w:val="00DF4347"/>
    <w:rsid w:val="00DF53C9"/>
    <w:rsid w:val="00DF574C"/>
    <w:rsid w:val="00DF6D8D"/>
    <w:rsid w:val="00E00780"/>
    <w:rsid w:val="00E016AE"/>
    <w:rsid w:val="00E01C81"/>
    <w:rsid w:val="00E02FFA"/>
    <w:rsid w:val="00E0316C"/>
    <w:rsid w:val="00E032A7"/>
    <w:rsid w:val="00E04126"/>
    <w:rsid w:val="00E04988"/>
    <w:rsid w:val="00E04DA2"/>
    <w:rsid w:val="00E05505"/>
    <w:rsid w:val="00E0597C"/>
    <w:rsid w:val="00E0598C"/>
    <w:rsid w:val="00E0601D"/>
    <w:rsid w:val="00E0627C"/>
    <w:rsid w:val="00E062D8"/>
    <w:rsid w:val="00E06D63"/>
    <w:rsid w:val="00E0727D"/>
    <w:rsid w:val="00E07937"/>
    <w:rsid w:val="00E10BEB"/>
    <w:rsid w:val="00E10FB1"/>
    <w:rsid w:val="00E11549"/>
    <w:rsid w:val="00E1165A"/>
    <w:rsid w:val="00E11B37"/>
    <w:rsid w:val="00E127BE"/>
    <w:rsid w:val="00E12C36"/>
    <w:rsid w:val="00E13012"/>
    <w:rsid w:val="00E13087"/>
    <w:rsid w:val="00E142E5"/>
    <w:rsid w:val="00E1445F"/>
    <w:rsid w:val="00E14A20"/>
    <w:rsid w:val="00E14F85"/>
    <w:rsid w:val="00E15CC4"/>
    <w:rsid w:val="00E15FE8"/>
    <w:rsid w:val="00E167D1"/>
    <w:rsid w:val="00E16A65"/>
    <w:rsid w:val="00E17461"/>
    <w:rsid w:val="00E17F6B"/>
    <w:rsid w:val="00E2179A"/>
    <w:rsid w:val="00E21CA3"/>
    <w:rsid w:val="00E21CBE"/>
    <w:rsid w:val="00E23335"/>
    <w:rsid w:val="00E2444F"/>
    <w:rsid w:val="00E25D94"/>
    <w:rsid w:val="00E2605E"/>
    <w:rsid w:val="00E262D3"/>
    <w:rsid w:val="00E30887"/>
    <w:rsid w:val="00E30A81"/>
    <w:rsid w:val="00E31738"/>
    <w:rsid w:val="00E336C9"/>
    <w:rsid w:val="00E338ED"/>
    <w:rsid w:val="00E33FF6"/>
    <w:rsid w:val="00E34B27"/>
    <w:rsid w:val="00E34C7C"/>
    <w:rsid w:val="00E34E3A"/>
    <w:rsid w:val="00E34E72"/>
    <w:rsid w:val="00E356FE"/>
    <w:rsid w:val="00E35A14"/>
    <w:rsid w:val="00E35D46"/>
    <w:rsid w:val="00E36408"/>
    <w:rsid w:val="00E36A9B"/>
    <w:rsid w:val="00E36F9E"/>
    <w:rsid w:val="00E37D1F"/>
    <w:rsid w:val="00E411C4"/>
    <w:rsid w:val="00E4222D"/>
    <w:rsid w:val="00E424BC"/>
    <w:rsid w:val="00E42D2F"/>
    <w:rsid w:val="00E432B1"/>
    <w:rsid w:val="00E43F5A"/>
    <w:rsid w:val="00E448FB"/>
    <w:rsid w:val="00E45AF0"/>
    <w:rsid w:val="00E46AAC"/>
    <w:rsid w:val="00E4707A"/>
    <w:rsid w:val="00E5018E"/>
    <w:rsid w:val="00E50FBC"/>
    <w:rsid w:val="00E527A0"/>
    <w:rsid w:val="00E53156"/>
    <w:rsid w:val="00E53675"/>
    <w:rsid w:val="00E54CE8"/>
    <w:rsid w:val="00E60458"/>
    <w:rsid w:val="00E608F8"/>
    <w:rsid w:val="00E60BA4"/>
    <w:rsid w:val="00E61E4D"/>
    <w:rsid w:val="00E625E4"/>
    <w:rsid w:val="00E62869"/>
    <w:rsid w:val="00E62CE9"/>
    <w:rsid w:val="00E62F18"/>
    <w:rsid w:val="00E6386C"/>
    <w:rsid w:val="00E639FC"/>
    <w:rsid w:val="00E63EBC"/>
    <w:rsid w:val="00E64D78"/>
    <w:rsid w:val="00E6577A"/>
    <w:rsid w:val="00E660DB"/>
    <w:rsid w:val="00E66E76"/>
    <w:rsid w:val="00E67246"/>
    <w:rsid w:val="00E67FA2"/>
    <w:rsid w:val="00E70ECD"/>
    <w:rsid w:val="00E71A1C"/>
    <w:rsid w:val="00E71B4E"/>
    <w:rsid w:val="00E720AA"/>
    <w:rsid w:val="00E723E5"/>
    <w:rsid w:val="00E72A8C"/>
    <w:rsid w:val="00E73672"/>
    <w:rsid w:val="00E74083"/>
    <w:rsid w:val="00E74226"/>
    <w:rsid w:val="00E7485E"/>
    <w:rsid w:val="00E75108"/>
    <w:rsid w:val="00E755A0"/>
    <w:rsid w:val="00E76B81"/>
    <w:rsid w:val="00E778D8"/>
    <w:rsid w:val="00E7790D"/>
    <w:rsid w:val="00E77FFB"/>
    <w:rsid w:val="00E80241"/>
    <w:rsid w:val="00E8030A"/>
    <w:rsid w:val="00E80ED9"/>
    <w:rsid w:val="00E80FBC"/>
    <w:rsid w:val="00E81222"/>
    <w:rsid w:val="00E814B1"/>
    <w:rsid w:val="00E82AD9"/>
    <w:rsid w:val="00E83AB5"/>
    <w:rsid w:val="00E83F9A"/>
    <w:rsid w:val="00E8574A"/>
    <w:rsid w:val="00E85DFC"/>
    <w:rsid w:val="00E85E84"/>
    <w:rsid w:val="00E862E4"/>
    <w:rsid w:val="00E86687"/>
    <w:rsid w:val="00E87717"/>
    <w:rsid w:val="00E87723"/>
    <w:rsid w:val="00E87BC6"/>
    <w:rsid w:val="00E87E2E"/>
    <w:rsid w:val="00E906F3"/>
    <w:rsid w:val="00E90CA4"/>
    <w:rsid w:val="00E90F3E"/>
    <w:rsid w:val="00E9129D"/>
    <w:rsid w:val="00E91B55"/>
    <w:rsid w:val="00E91C00"/>
    <w:rsid w:val="00E92121"/>
    <w:rsid w:val="00E9215A"/>
    <w:rsid w:val="00E923C1"/>
    <w:rsid w:val="00E9301D"/>
    <w:rsid w:val="00E94DCD"/>
    <w:rsid w:val="00E9506E"/>
    <w:rsid w:val="00E95093"/>
    <w:rsid w:val="00E9606E"/>
    <w:rsid w:val="00E96E6D"/>
    <w:rsid w:val="00EA1CAA"/>
    <w:rsid w:val="00EA22FA"/>
    <w:rsid w:val="00EA266C"/>
    <w:rsid w:val="00EA2675"/>
    <w:rsid w:val="00EA353C"/>
    <w:rsid w:val="00EA5989"/>
    <w:rsid w:val="00EA5B82"/>
    <w:rsid w:val="00EA683B"/>
    <w:rsid w:val="00EA7579"/>
    <w:rsid w:val="00EB087F"/>
    <w:rsid w:val="00EB1599"/>
    <w:rsid w:val="00EB1A3C"/>
    <w:rsid w:val="00EB24F0"/>
    <w:rsid w:val="00EB2C29"/>
    <w:rsid w:val="00EB30A7"/>
    <w:rsid w:val="00EB31A7"/>
    <w:rsid w:val="00EB3B94"/>
    <w:rsid w:val="00EB4FE7"/>
    <w:rsid w:val="00EB701B"/>
    <w:rsid w:val="00EC0627"/>
    <w:rsid w:val="00EC15C7"/>
    <w:rsid w:val="00EC17C0"/>
    <w:rsid w:val="00EC1C13"/>
    <w:rsid w:val="00EC244B"/>
    <w:rsid w:val="00EC24A8"/>
    <w:rsid w:val="00EC2ED9"/>
    <w:rsid w:val="00EC5EDC"/>
    <w:rsid w:val="00EC6A3A"/>
    <w:rsid w:val="00EC6BD0"/>
    <w:rsid w:val="00EC7C5D"/>
    <w:rsid w:val="00ED0178"/>
    <w:rsid w:val="00ED04BD"/>
    <w:rsid w:val="00ED1B44"/>
    <w:rsid w:val="00ED25EC"/>
    <w:rsid w:val="00ED31F9"/>
    <w:rsid w:val="00ED350C"/>
    <w:rsid w:val="00ED3D9B"/>
    <w:rsid w:val="00ED4F71"/>
    <w:rsid w:val="00ED6039"/>
    <w:rsid w:val="00ED6B43"/>
    <w:rsid w:val="00ED6E16"/>
    <w:rsid w:val="00ED6ECC"/>
    <w:rsid w:val="00ED7528"/>
    <w:rsid w:val="00ED78E0"/>
    <w:rsid w:val="00EE0B69"/>
    <w:rsid w:val="00EE0C3B"/>
    <w:rsid w:val="00EE0FE2"/>
    <w:rsid w:val="00EE132B"/>
    <w:rsid w:val="00EE2E02"/>
    <w:rsid w:val="00EE3622"/>
    <w:rsid w:val="00EE3B44"/>
    <w:rsid w:val="00EE41C6"/>
    <w:rsid w:val="00EE4D65"/>
    <w:rsid w:val="00EE52F6"/>
    <w:rsid w:val="00EE5B5D"/>
    <w:rsid w:val="00EE756F"/>
    <w:rsid w:val="00EF0797"/>
    <w:rsid w:val="00EF096C"/>
    <w:rsid w:val="00EF1561"/>
    <w:rsid w:val="00EF1F00"/>
    <w:rsid w:val="00EF32FF"/>
    <w:rsid w:val="00EF34F7"/>
    <w:rsid w:val="00EF36F0"/>
    <w:rsid w:val="00EF37F9"/>
    <w:rsid w:val="00EF3EA2"/>
    <w:rsid w:val="00EF3F18"/>
    <w:rsid w:val="00EF4B14"/>
    <w:rsid w:val="00EF5163"/>
    <w:rsid w:val="00EF5425"/>
    <w:rsid w:val="00EF56C9"/>
    <w:rsid w:val="00EF59B4"/>
    <w:rsid w:val="00EF5BFB"/>
    <w:rsid w:val="00EF6CDB"/>
    <w:rsid w:val="00EF78AA"/>
    <w:rsid w:val="00EF7B68"/>
    <w:rsid w:val="00F0064A"/>
    <w:rsid w:val="00F01256"/>
    <w:rsid w:val="00F01376"/>
    <w:rsid w:val="00F01464"/>
    <w:rsid w:val="00F018A9"/>
    <w:rsid w:val="00F02011"/>
    <w:rsid w:val="00F0281B"/>
    <w:rsid w:val="00F02A05"/>
    <w:rsid w:val="00F0387B"/>
    <w:rsid w:val="00F03CDC"/>
    <w:rsid w:val="00F05443"/>
    <w:rsid w:val="00F05DD3"/>
    <w:rsid w:val="00F06F28"/>
    <w:rsid w:val="00F07233"/>
    <w:rsid w:val="00F10255"/>
    <w:rsid w:val="00F10570"/>
    <w:rsid w:val="00F1172E"/>
    <w:rsid w:val="00F11DDE"/>
    <w:rsid w:val="00F12BD4"/>
    <w:rsid w:val="00F12D71"/>
    <w:rsid w:val="00F1312D"/>
    <w:rsid w:val="00F13A15"/>
    <w:rsid w:val="00F14963"/>
    <w:rsid w:val="00F15A1A"/>
    <w:rsid w:val="00F15B3D"/>
    <w:rsid w:val="00F16357"/>
    <w:rsid w:val="00F1669C"/>
    <w:rsid w:val="00F21ACC"/>
    <w:rsid w:val="00F225AD"/>
    <w:rsid w:val="00F22D77"/>
    <w:rsid w:val="00F230DF"/>
    <w:rsid w:val="00F232E5"/>
    <w:rsid w:val="00F2408A"/>
    <w:rsid w:val="00F25F9D"/>
    <w:rsid w:val="00F26CF0"/>
    <w:rsid w:val="00F2734C"/>
    <w:rsid w:val="00F300E7"/>
    <w:rsid w:val="00F3018B"/>
    <w:rsid w:val="00F303CF"/>
    <w:rsid w:val="00F31924"/>
    <w:rsid w:val="00F3249B"/>
    <w:rsid w:val="00F327CE"/>
    <w:rsid w:val="00F32833"/>
    <w:rsid w:val="00F33C94"/>
    <w:rsid w:val="00F35DB1"/>
    <w:rsid w:val="00F361C7"/>
    <w:rsid w:val="00F37533"/>
    <w:rsid w:val="00F37964"/>
    <w:rsid w:val="00F37D0A"/>
    <w:rsid w:val="00F37D5F"/>
    <w:rsid w:val="00F40EA6"/>
    <w:rsid w:val="00F414A1"/>
    <w:rsid w:val="00F41E7D"/>
    <w:rsid w:val="00F430C0"/>
    <w:rsid w:val="00F43AFE"/>
    <w:rsid w:val="00F445E8"/>
    <w:rsid w:val="00F44629"/>
    <w:rsid w:val="00F45EC5"/>
    <w:rsid w:val="00F46CA0"/>
    <w:rsid w:val="00F506B9"/>
    <w:rsid w:val="00F50815"/>
    <w:rsid w:val="00F50D62"/>
    <w:rsid w:val="00F51399"/>
    <w:rsid w:val="00F51BD9"/>
    <w:rsid w:val="00F52CFF"/>
    <w:rsid w:val="00F5326C"/>
    <w:rsid w:val="00F543EB"/>
    <w:rsid w:val="00F55CB0"/>
    <w:rsid w:val="00F55DBA"/>
    <w:rsid w:val="00F561AD"/>
    <w:rsid w:val="00F56284"/>
    <w:rsid w:val="00F56AEE"/>
    <w:rsid w:val="00F57928"/>
    <w:rsid w:val="00F60112"/>
    <w:rsid w:val="00F6056D"/>
    <w:rsid w:val="00F613F0"/>
    <w:rsid w:val="00F61A91"/>
    <w:rsid w:val="00F61F77"/>
    <w:rsid w:val="00F61FD2"/>
    <w:rsid w:val="00F62777"/>
    <w:rsid w:val="00F62C34"/>
    <w:rsid w:val="00F6350D"/>
    <w:rsid w:val="00F63FA7"/>
    <w:rsid w:val="00F6487D"/>
    <w:rsid w:val="00F64EF3"/>
    <w:rsid w:val="00F6587C"/>
    <w:rsid w:val="00F66512"/>
    <w:rsid w:val="00F66BD8"/>
    <w:rsid w:val="00F70B0A"/>
    <w:rsid w:val="00F71DDE"/>
    <w:rsid w:val="00F73724"/>
    <w:rsid w:val="00F73950"/>
    <w:rsid w:val="00F74ADA"/>
    <w:rsid w:val="00F74E22"/>
    <w:rsid w:val="00F769AC"/>
    <w:rsid w:val="00F76FF2"/>
    <w:rsid w:val="00F801CC"/>
    <w:rsid w:val="00F805ED"/>
    <w:rsid w:val="00F80D84"/>
    <w:rsid w:val="00F80DC4"/>
    <w:rsid w:val="00F81991"/>
    <w:rsid w:val="00F82311"/>
    <w:rsid w:val="00F82FC0"/>
    <w:rsid w:val="00F83A2A"/>
    <w:rsid w:val="00F843F3"/>
    <w:rsid w:val="00F85B9A"/>
    <w:rsid w:val="00F868F2"/>
    <w:rsid w:val="00F86E28"/>
    <w:rsid w:val="00F87989"/>
    <w:rsid w:val="00F87F42"/>
    <w:rsid w:val="00F9066D"/>
    <w:rsid w:val="00F92242"/>
    <w:rsid w:val="00F92A3D"/>
    <w:rsid w:val="00F93BD1"/>
    <w:rsid w:val="00F93F1B"/>
    <w:rsid w:val="00F964E1"/>
    <w:rsid w:val="00F965C3"/>
    <w:rsid w:val="00F969EE"/>
    <w:rsid w:val="00F97D8C"/>
    <w:rsid w:val="00FA079A"/>
    <w:rsid w:val="00FA2224"/>
    <w:rsid w:val="00FA2BA6"/>
    <w:rsid w:val="00FA4565"/>
    <w:rsid w:val="00FA4A28"/>
    <w:rsid w:val="00FA4F05"/>
    <w:rsid w:val="00FA56E1"/>
    <w:rsid w:val="00FA6668"/>
    <w:rsid w:val="00FA6D31"/>
    <w:rsid w:val="00FB0CC8"/>
    <w:rsid w:val="00FB0E4E"/>
    <w:rsid w:val="00FB1960"/>
    <w:rsid w:val="00FB2047"/>
    <w:rsid w:val="00FB225C"/>
    <w:rsid w:val="00FB4AB7"/>
    <w:rsid w:val="00FB5010"/>
    <w:rsid w:val="00FB5512"/>
    <w:rsid w:val="00FB7003"/>
    <w:rsid w:val="00FB7366"/>
    <w:rsid w:val="00FB7814"/>
    <w:rsid w:val="00FB7BE5"/>
    <w:rsid w:val="00FB7DE4"/>
    <w:rsid w:val="00FC0743"/>
    <w:rsid w:val="00FC137A"/>
    <w:rsid w:val="00FC146F"/>
    <w:rsid w:val="00FC1488"/>
    <w:rsid w:val="00FC1796"/>
    <w:rsid w:val="00FC1C14"/>
    <w:rsid w:val="00FC5646"/>
    <w:rsid w:val="00FC69D7"/>
    <w:rsid w:val="00FC7521"/>
    <w:rsid w:val="00FC7B83"/>
    <w:rsid w:val="00FD050D"/>
    <w:rsid w:val="00FD166F"/>
    <w:rsid w:val="00FD1DDD"/>
    <w:rsid w:val="00FD1F84"/>
    <w:rsid w:val="00FD1F86"/>
    <w:rsid w:val="00FD223F"/>
    <w:rsid w:val="00FD3B9D"/>
    <w:rsid w:val="00FD4075"/>
    <w:rsid w:val="00FD46B8"/>
    <w:rsid w:val="00FD4E52"/>
    <w:rsid w:val="00FD5115"/>
    <w:rsid w:val="00FD5626"/>
    <w:rsid w:val="00FD59B8"/>
    <w:rsid w:val="00FD652B"/>
    <w:rsid w:val="00FD694E"/>
    <w:rsid w:val="00FD6B98"/>
    <w:rsid w:val="00FD73FF"/>
    <w:rsid w:val="00FD74CE"/>
    <w:rsid w:val="00FD755B"/>
    <w:rsid w:val="00FD7EBC"/>
    <w:rsid w:val="00FE0FE4"/>
    <w:rsid w:val="00FE1CC6"/>
    <w:rsid w:val="00FE287B"/>
    <w:rsid w:val="00FE4F4D"/>
    <w:rsid w:val="00FE5B57"/>
    <w:rsid w:val="00FE5BF1"/>
    <w:rsid w:val="00FE5C24"/>
    <w:rsid w:val="00FE6516"/>
    <w:rsid w:val="00FE7F79"/>
    <w:rsid w:val="00FF02D4"/>
    <w:rsid w:val="00FF26E3"/>
    <w:rsid w:val="00FF293D"/>
    <w:rsid w:val="00FF2C2E"/>
    <w:rsid w:val="00FF3F27"/>
    <w:rsid w:val="00FF61CF"/>
    <w:rsid w:val="00FF71E5"/>
    <w:rsid w:val="00FF79D2"/>
    <w:rsid w:val="012A987D"/>
    <w:rsid w:val="04868796"/>
    <w:rsid w:val="05B97A1B"/>
    <w:rsid w:val="06101B20"/>
    <w:rsid w:val="08511758"/>
    <w:rsid w:val="0875111A"/>
    <w:rsid w:val="087DCA8C"/>
    <w:rsid w:val="103CB5FE"/>
    <w:rsid w:val="109B006F"/>
    <w:rsid w:val="112A0CB1"/>
    <w:rsid w:val="12950B0E"/>
    <w:rsid w:val="14EFA446"/>
    <w:rsid w:val="184ED3C0"/>
    <w:rsid w:val="1E0B768A"/>
    <w:rsid w:val="1F06E895"/>
    <w:rsid w:val="284CFB95"/>
    <w:rsid w:val="2A2ACAA7"/>
    <w:rsid w:val="2ACBB119"/>
    <w:rsid w:val="323CF127"/>
    <w:rsid w:val="369F0551"/>
    <w:rsid w:val="39104F8A"/>
    <w:rsid w:val="39A2BEB0"/>
    <w:rsid w:val="39CF323F"/>
    <w:rsid w:val="3B3BC5FF"/>
    <w:rsid w:val="3C319540"/>
    <w:rsid w:val="403A953C"/>
    <w:rsid w:val="4059C897"/>
    <w:rsid w:val="406C277E"/>
    <w:rsid w:val="4263CD5B"/>
    <w:rsid w:val="42E0A4A1"/>
    <w:rsid w:val="431545A2"/>
    <w:rsid w:val="446F57F4"/>
    <w:rsid w:val="4A56A307"/>
    <w:rsid w:val="515CE5DE"/>
    <w:rsid w:val="52AAA3D5"/>
    <w:rsid w:val="5450BEA1"/>
    <w:rsid w:val="57B5C8CF"/>
    <w:rsid w:val="57C30BE7"/>
    <w:rsid w:val="5A28275A"/>
    <w:rsid w:val="5B860F5D"/>
    <w:rsid w:val="5C3E8E54"/>
    <w:rsid w:val="5E2155F2"/>
    <w:rsid w:val="649B7BE1"/>
    <w:rsid w:val="664B9803"/>
    <w:rsid w:val="67C00754"/>
    <w:rsid w:val="6A45597B"/>
    <w:rsid w:val="728D624B"/>
    <w:rsid w:val="764B63BE"/>
    <w:rsid w:val="7652A1A9"/>
    <w:rsid w:val="7B13B45C"/>
    <w:rsid w:val="7DCE7432"/>
    <w:rsid w:val="7F8C3A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339A9D"/>
  <w15:docId w15:val="{1333E3DB-4779-4A2E-A1C1-24919A5C6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455A87"/>
    <w:pPr>
      <w:spacing w:after="120" w:line="264" w:lineRule="auto"/>
      <w:jc w:val="both"/>
    </w:pPr>
    <w:rPr>
      <w:rFonts w:eastAsia="Arial" w:cs="Times New Roman"/>
      <w:sz w:val="20"/>
    </w:rPr>
  </w:style>
  <w:style w:type="paragraph" w:styleId="Heading1">
    <w:name w:val="heading 1"/>
    <w:next w:val="Normal"/>
    <w:link w:val="Heading1Char"/>
    <w:uiPriority w:val="9"/>
    <w:qFormat/>
    <w:locked/>
    <w:rsid w:val="007060E9"/>
    <w:pPr>
      <w:keepNext/>
      <w:keepLines/>
      <w:pageBreakBefore/>
      <w:numPr>
        <w:numId w:val="7"/>
      </w:numPr>
      <w:outlineLvl w:val="0"/>
    </w:pPr>
    <w:rPr>
      <w:rFonts w:asciiTheme="majorHAnsi" w:eastAsia="Arial" w:hAnsiTheme="majorHAnsi" w:cs="Times New Roman"/>
      <w:color w:val="272936" w:themeColor="accent4"/>
      <w:sz w:val="48"/>
      <w:szCs w:val="60"/>
      <w:lang w:val="en-GB"/>
    </w:rPr>
  </w:style>
  <w:style w:type="paragraph" w:styleId="Heading2">
    <w:name w:val="heading 2"/>
    <w:basedOn w:val="Heading1"/>
    <w:next w:val="Normal"/>
    <w:link w:val="Heading2Char"/>
    <w:qFormat/>
    <w:rsid w:val="007060E9"/>
    <w:pPr>
      <w:pageBreakBefore w:val="0"/>
      <w:numPr>
        <w:ilvl w:val="1"/>
      </w:numPr>
      <w:spacing w:before="360" w:after="240"/>
      <w:outlineLvl w:val="1"/>
    </w:pPr>
    <w:rPr>
      <w:sz w:val="44"/>
    </w:rPr>
  </w:style>
  <w:style w:type="paragraph" w:styleId="Heading3">
    <w:name w:val="heading 3"/>
    <w:basedOn w:val="Heading2"/>
    <w:next w:val="Normal"/>
    <w:link w:val="Heading3Char"/>
    <w:autoRedefine/>
    <w:qFormat/>
    <w:rsid w:val="003F41F7"/>
    <w:pPr>
      <w:numPr>
        <w:ilvl w:val="0"/>
        <w:numId w:val="0"/>
      </w:numPr>
      <w:spacing w:after="200"/>
      <w:ind w:left="720"/>
      <w:outlineLvl w:val="2"/>
    </w:pPr>
    <w:rPr>
      <w:sz w:val="32"/>
    </w:rPr>
  </w:style>
  <w:style w:type="paragraph" w:styleId="Heading4">
    <w:name w:val="heading 4"/>
    <w:basedOn w:val="Heading3"/>
    <w:next w:val="Normal"/>
    <w:link w:val="Heading4Char"/>
    <w:qFormat/>
    <w:rsid w:val="007060E9"/>
    <w:pPr>
      <w:numPr>
        <w:ilvl w:val="3"/>
        <w:numId w:val="7"/>
      </w:numPr>
      <w:spacing w:after="120"/>
      <w:outlineLvl w:val="3"/>
    </w:pPr>
    <w:rPr>
      <w:color w:val="000000" w:themeColor="text1"/>
      <w:sz w:val="36"/>
    </w:rPr>
  </w:style>
  <w:style w:type="paragraph" w:styleId="Heading5">
    <w:name w:val="heading 5"/>
    <w:next w:val="Normal"/>
    <w:link w:val="Heading5Char"/>
    <w:qFormat/>
    <w:rsid w:val="007060E9"/>
    <w:pPr>
      <w:keepNext/>
      <w:keepLines/>
      <w:numPr>
        <w:ilvl w:val="4"/>
        <w:numId w:val="7"/>
      </w:numPr>
      <w:spacing w:before="360" w:after="120"/>
      <w:outlineLvl w:val="4"/>
    </w:pPr>
    <w:rPr>
      <w:rFonts w:asciiTheme="majorHAnsi" w:eastAsia="Arial" w:hAnsiTheme="majorHAnsi" w:cs="Times New Roman"/>
      <w:color w:val="000000" w:themeColor="text1"/>
      <w:sz w:val="28"/>
      <w:lang w:val="en-GB"/>
    </w:rPr>
  </w:style>
  <w:style w:type="paragraph" w:styleId="Heading6">
    <w:name w:val="heading 6"/>
    <w:basedOn w:val="Heading5"/>
    <w:next w:val="Normal"/>
    <w:link w:val="Heading6Char"/>
    <w:uiPriority w:val="47"/>
    <w:semiHidden/>
    <w:unhideWhenUsed/>
    <w:rsid w:val="00D1742A"/>
    <w:pPr>
      <w:numPr>
        <w:ilvl w:val="5"/>
      </w:numPr>
      <w:spacing w:before="40" w:after="0"/>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49527F"/>
    <w:pPr>
      <w:keepNext/>
      <w:keepLines/>
      <w:numPr>
        <w:ilvl w:val="6"/>
        <w:numId w:val="7"/>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rsid w:val="0049527F"/>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527F"/>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1E5"/>
    <w:rPr>
      <w:rFonts w:asciiTheme="majorHAnsi" w:eastAsia="Arial" w:hAnsiTheme="majorHAnsi" w:cs="Times New Roman"/>
      <w:color w:val="272936" w:themeColor="accent4"/>
      <w:sz w:val="48"/>
      <w:szCs w:val="60"/>
      <w:lang w:val="en-GB"/>
    </w:rPr>
  </w:style>
  <w:style w:type="character" w:customStyle="1" w:styleId="Heading2Char">
    <w:name w:val="Heading 2 Char"/>
    <w:basedOn w:val="DefaultParagraphFont"/>
    <w:link w:val="Heading2"/>
    <w:rsid w:val="009D21E5"/>
    <w:rPr>
      <w:rFonts w:asciiTheme="majorHAnsi" w:eastAsia="Arial" w:hAnsiTheme="majorHAnsi" w:cs="Times New Roman"/>
      <w:color w:val="272936" w:themeColor="accent4"/>
      <w:sz w:val="44"/>
      <w:szCs w:val="60"/>
      <w:lang w:val="en-GB"/>
    </w:rPr>
  </w:style>
  <w:style w:type="character" w:customStyle="1" w:styleId="Heading3Char">
    <w:name w:val="Heading 3 Char"/>
    <w:basedOn w:val="DefaultParagraphFont"/>
    <w:link w:val="Heading3"/>
    <w:rsid w:val="003F41F7"/>
    <w:rPr>
      <w:rFonts w:asciiTheme="majorHAnsi" w:eastAsia="Arial" w:hAnsiTheme="majorHAnsi" w:cs="Times New Roman"/>
      <w:color w:val="272936" w:themeColor="accent4"/>
      <w:sz w:val="32"/>
      <w:szCs w:val="60"/>
      <w:lang w:val="en-GB"/>
    </w:rPr>
  </w:style>
  <w:style w:type="character" w:customStyle="1" w:styleId="Heading4Char">
    <w:name w:val="Heading 4 Char"/>
    <w:basedOn w:val="DefaultParagraphFont"/>
    <w:link w:val="Heading4"/>
    <w:rsid w:val="009D21E5"/>
    <w:rPr>
      <w:rFonts w:asciiTheme="majorHAnsi" w:eastAsia="Arial" w:hAnsiTheme="majorHAnsi" w:cs="Times New Roman"/>
      <w:color w:val="000000" w:themeColor="text1"/>
      <w:sz w:val="36"/>
      <w:szCs w:val="60"/>
      <w:lang w:val="en-GB"/>
    </w:rPr>
  </w:style>
  <w:style w:type="paragraph" w:customStyle="1" w:styleId="CoverSubtitle">
    <w:name w:val="Cover Subtitle"/>
    <w:uiPriority w:val="1"/>
    <w:qFormat/>
    <w:rsid w:val="00570212"/>
    <w:pPr>
      <w:spacing w:after="120" w:line="240" w:lineRule="auto"/>
    </w:pPr>
    <w:rPr>
      <w:rFonts w:asciiTheme="majorHAnsi" w:eastAsia="Arial" w:hAnsiTheme="majorHAnsi" w:cs="Times New Roman"/>
      <w:bCs/>
      <w:color w:val="272936" w:themeColor="accent4"/>
      <w:sz w:val="28"/>
    </w:rPr>
  </w:style>
  <w:style w:type="paragraph" w:customStyle="1" w:styleId="Cover-Sector">
    <w:name w:val="Cover-Sector"/>
    <w:uiPriority w:val="1"/>
    <w:qFormat/>
    <w:rsid w:val="00843C0E"/>
    <w:pPr>
      <w:spacing w:after="120" w:line="240" w:lineRule="auto"/>
      <w:jc w:val="right"/>
    </w:pPr>
    <w:rPr>
      <w:rFonts w:eastAsia="Arial" w:cs="Arial Narrow"/>
      <w:b/>
      <w:sz w:val="16"/>
    </w:rPr>
  </w:style>
  <w:style w:type="paragraph" w:styleId="Header">
    <w:name w:val="header"/>
    <w:basedOn w:val="Normal"/>
    <w:link w:val="HeaderChar"/>
    <w:uiPriority w:val="99"/>
    <w:locked/>
    <w:rsid w:val="00ED4F71"/>
    <w:pPr>
      <w:tabs>
        <w:tab w:val="center" w:pos="4680"/>
        <w:tab w:val="right" w:pos="9360"/>
      </w:tabs>
      <w:spacing w:after="0"/>
    </w:pPr>
  </w:style>
  <w:style w:type="character" w:customStyle="1" w:styleId="HeaderChar">
    <w:name w:val="Header Char"/>
    <w:basedOn w:val="DefaultParagraphFont"/>
    <w:link w:val="Header"/>
    <w:uiPriority w:val="99"/>
    <w:rsid w:val="00925AFD"/>
    <w:rPr>
      <w:rFonts w:eastAsia="Arial" w:cs="Times New Roman"/>
      <w:sz w:val="20"/>
    </w:rPr>
  </w:style>
  <w:style w:type="paragraph" w:styleId="Footer">
    <w:name w:val="footer"/>
    <w:basedOn w:val="Normal"/>
    <w:link w:val="FooterChar"/>
    <w:uiPriority w:val="1"/>
    <w:locked/>
    <w:rsid w:val="00ED4F71"/>
    <w:pPr>
      <w:tabs>
        <w:tab w:val="center" w:pos="4680"/>
        <w:tab w:val="right" w:pos="9360"/>
      </w:tabs>
      <w:spacing w:after="0"/>
    </w:pPr>
  </w:style>
  <w:style w:type="character" w:customStyle="1" w:styleId="FooterChar">
    <w:name w:val="Footer Char"/>
    <w:basedOn w:val="DefaultParagraphFont"/>
    <w:link w:val="Footer"/>
    <w:uiPriority w:val="1"/>
    <w:rsid w:val="00925AFD"/>
    <w:rPr>
      <w:rFonts w:eastAsia="Arial" w:cs="Times New Roman"/>
      <w:sz w:val="20"/>
    </w:rPr>
  </w:style>
  <w:style w:type="paragraph" w:customStyle="1" w:styleId="Footergrey">
    <w:name w:val="Footer grey"/>
    <w:basedOn w:val="Normal"/>
    <w:link w:val="FootergreyChar"/>
    <w:qFormat/>
    <w:rsid w:val="00903161"/>
    <w:rPr>
      <w:color w:val="808080" w:themeColor="background1" w:themeShade="80"/>
      <w:sz w:val="16"/>
      <w:szCs w:val="16"/>
    </w:rPr>
  </w:style>
  <w:style w:type="paragraph" w:customStyle="1" w:styleId="BoilerplateHead">
    <w:name w:val="Boilerplate Head"/>
    <w:basedOn w:val="Normal"/>
    <w:next w:val="BoilerplateText"/>
    <w:uiPriority w:val="1"/>
    <w:qFormat/>
    <w:rsid w:val="00FB1960"/>
    <w:pPr>
      <w:spacing w:before="1080" w:after="360" w:line="240" w:lineRule="auto"/>
      <w:ind w:left="1560" w:right="2836"/>
    </w:pPr>
    <w:rPr>
      <w:rFonts w:asciiTheme="majorHAnsi" w:hAnsiTheme="majorHAnsi"/>
      <w:noProof/>
      <w:color w:val="000000" w:themeColor="text1"/>
      <w:sz w:val="32"/>
    </w:rPr>
  </w:style>
  <w:style w:type="paragraph" w:customStyle="1" w:styleId="BoilerplateText">
    <w:name w:val="Boilerplate Text"/>
    <w:uiPriority w:val="1"/>
    <w:qFormat/>
    <w:rsid w:val="005910CD"/>
    <w:pPr>
      <w:spacing w:before="240" w:after="0" w:line="240" w:lineRule="auto"/>
      <w:ind w:left="4395" w:right="1"/>
      <w:jc w:val="both"/>
    </w:pPr>
    <w:rPr>
      <w:rFonts w:eastAsia="Arial" w:cs="Arial"/>
      <w:color w:val="3B3B3B" w:themeColor="background2" w:themeShade="40"/>
      <w:sz w:val="16"/>
      <w:szCs w:val="16"/>
      <w:lang w:val="en-GB"/>
    </w:rPr>
  </w:style>
  <w:style w:type="paragraph" w:customStyle="1" w:styleId="ContactDetails">
    <w:name w:val="Contact Details"/>
    <w:uiPriority w:val="1"/>
    <w:qFormat/>
    <w:rsid w:val="005153F5"/>
    <w:pPr>
      <w:framePr w:hSpace="180" w:wrap="around" w:vAnchor="text" w:hAnchor="margin" w:x="-318" w:y="586"/>
      <w:spacing w:after="0" w:line="240" w:lineRule="auto"/>
      <w:jc w:val="right"/>
    </w:pPr>
    <w:rPr>
      <w:rFonts w:eastAsia="Arial" w:cs="Arial"/>
      <w:color w:val="FFFFFF"/>
      <w:sz w:val="18"/>
      <w:lang w:val="en-GB"/>
    </w:rPr>
  </w:style>
  <w:style w:type="paragraph" w:customStyle="1" w:styleId="ContactName">
    <w:name w:val="Contact Name"/>
    <w:next w:val="ContactDetails"/>
    <w:uiPriority w:val="1"/>
    <w:qFormat/>
    <w:rsid w:val="00843C0E"/>
    <w:pPr>
      <w:framePr w:hSpace="180" w:wrap="around" w:vAnchor="text" w:hAnchor="margin" w:x="-318" w:y="586"/>
      <w:spacing w:after="0" w:line="240" w:lineRule="auto"/>
      <w:jc w:val="right"/>
    </w:pPr>
    <w:rPr>
      <w:rFonts w:eastAsia="Arial"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uiPriority w:val="1"/>
    <w:qFormat/>
    <w:rsid w:val="00570212"/>
    <w:pPr>
      <w:spacing w:after="0" w:line="240" w:lineRule="auto"/>
    </w:pPr>
    <w:rPr>
      <w:rFonts w:asciiTheme="majorHAnsi" w:eastAsia="Arial" w:hAnsiTheme="majorHAnsi" w:cs="Arial Narrow"/>
      <w:caps/>
      <w:color w:val="272936" w:themeColor="accent4"/>
      <w:spacing w:val="8"/>
      <w:sz w:val="56"/>
      <w:szCs w:val="80"/>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5910CD"/>
    <w:rPr>
      <w:rFonts w:asciiTheme="minorHAnsi" w:hAnsiTheme="minorHAnsi"/>
      <w:color w:val="0B6467" w:themeColor="accent5" w:themeShade="BF"/>
      <w:sz w:val="20"/>
      <w:u w:val="single"/>
    </w:rPr>
  </w:style>
  <w:style w:type="paragraph" w:customStyle="1" w:styleId="Subhead">
    <w:name w:val="Subhead"/>
    <w:next w:val="Normal"/>
    <w:qFormat/>
    <w:rsid w:val="00F5326C"/>
    <w:pPr>
      <w:keepNext/>
      <w:keepLines/>
      <w:widowControl w:val="0"/>
      <w:spacing w:before="240" w:after="120" w:line="240" w:lineRule="auto"/>
    </w:pPr>
    <w:rPr>
      <w:rFonts w:eastAsia="Arial" w:cs="Times New Roman"/>
      <w:b/>
      <w:color w:val="000000" w:themeColor="text1"/>
      <w:lang w:val="en-GB"/>
    </w:rPr>
  </w:style>
  <w:style w:type="paragraph" w:customStyle="1" w:styleId="BulletIntro">
    <w:name w:val="Bullet Intro"/>
    <w:next w:val="Bullet1"/>
    <w:uiPriority w:val="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pPr>
  </w:style>
  <w:style w:type="paragraph" w:customStyle="1" w:styleId="Bullet1-end">
    <w:name w:val="Bullet1 - end"/>
    <w:basedOn w:val="Bullet1"/>
    <w:next w:val="Normal"/>
    <w:uiPriority w:val="1"/>
    <w:qFormat/>
    <w:rsid w:val="00E720AA"/>
  </w:style>
  <w:style w:type="paragraph" w:customStyle="1" w:styleId="Bullet2">
    <w:name w:val="Bullet2"/>
    <w:basedOn w:val="Bullet1"/>
    <w:uiPriority w:val="1"/>
    <w:rsid w:val="006E3C6F"/>
    <w:pPr>
      <w:numPr>
        <w:numId w:val="2"/>
      </w:numPr>
      <w:ind w:left="567" w:hanging="283"/>
    </w:pPr>
  </w:style>
  <w:style w:type="paragraph" w:customStyle="1" w:styleId="Bullet2-end">
    <w:name w:val="Bullet2 - end"/>
    <w:basedOn w:val="Bullet2"/>
    <w:next w:val="Normal"/>
    <w:uiPriority w:val="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Normal"/>
    <w:uiPriority w:val="1"/>
    <w:qFormat/>
    <w:rsid w:val="00B10F5F"/>
  </w:style>
  <w:style w:type="paragraph" w:customStyle="1" w:styleId="NumberedIntro">
    <w:name w:val="Numbered Intro"/>
    <w:basedOn w:val="BulletIntro"/>
    <w:next w:val="Numbering1"/>
    <w:qFormat/>
    <w:rsid w:val="005910CD"/>
    <w:rPr>
      <w:rFonts w:asciiTheme="minorHAnsi" w:hAnsiTheme="minorHAnsi"/>
    </w:rPr>
  </w:style>
  <w:style w:type="paragraph" w:customStyle="1" w:styleId="Numbering1">
    <w:name w:val="Numbering1"/>
    <w:rsid w:val="005910CD"/>
    <w:pPr>
      <w:numPr>
        <w:numId w:val="5"/>
      </w:numPr>
      <w:spacing w:before="60" w:after="120" w:line="260" w:lineRule="exact"/>
      <w:ind w:left="284" w:hanging="284"/>
    </w:pPr>
    <w:rPr>
      <w:rFonts w:eastAsia="Arial" w:cs="Times New Roman"/>
      <w:sz w:val="20"/>
      <w:lang w:val="en-GB"/>
    </w:rPr>
  </w:style>
  <w:style w:type="paragraph" w:customStyle="1" w:styleId="Numbering1-end">
    <w:name w:val="Numbering1 - end"/>
    <w:basedOn w:val="Numbering1"/>
    <w:next w:val="Normal"/>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Normal"/>
    <w:qFormat/>
    <w:rsid w:val="00726E3A"/>
    <w:pPr>
      <w:ind w:left="634" w:hanging="274"/>
    </w:pPr>
  </w:style>
  <w:style w:type="paragraph" w:customStyle="1" w:styleId="Numbering3">
    <w:name w:val="Numbering3"/>
    <w:basedOn w:val="Numbering1"/>
    <w:qFormat/>
    <w:rsid w:val="006E3C6F"/>
    <w:pPr>
      <w:numPr>
        <w:numId w:val="6"/>
      </w:numPr>
      <w:ind w:left="851" w:hanging="284"/>
    </w:pPr>
  </w:style>
  <w:style w:type="paragraph" w:customStyle="1" w:styleId="Numbering3-end">
    <w:name w:val="Numbering3 - end"/>
    <w:basedOn w:val="Numbering3"/>
    <w:next w:val="Normal"/>
    <w:qFormat/>
    <w:rsid w:val="00726E3A"/>
    <w:pPr>
      <w:ind w:left="994"/>
    </w:pPr>
  </w:style>
  <w:style w:type="paragraph" w:customStyle="1" w:styleId="IntroductoryText">
    <w:name w:val="Introductory Text"/>
    <w:next w:val="Normal"/>
    <w:qFormat/>
    <w:rsid w:val="00FF26E3"/>
    <w:pPr>
      <w:spacing w:after="240" w:line="240" w:lineRule="auto"/>
    </w:pPr>
    <w:rPr>
      <w:rFonts w:eastAsia="Arial" w:cs="Times New Roman"/>
      <w:b/>
      <w:color w:val="000000" w:themeColor="text1"/>
      <w:sz w:val="28"/>
    </w:rPr>
  </w:style>
  <w:style w:type="paragraph" w:customStyle="1" w:styleId="FigureDescriptor">
    <w:name w:val="Figure Descriptor"/>
    <w:next w:val="Normal"/>
    <w:rsid w:val="00A81B90"/>
    <w:pPr>
      <w:spacing w:before="120" w:after="120" w:line="240" w:lineRule="auto"/>
    </w:pPr>
    <w:rPr>
      <w:rFonts w:eastAsia="Arial" w:cs="Times New Roman"/>
      <w:b/>
      <w:color w:val="595959" w:themeColor="text1" w:themeTint="A6"/>
      <w:sz w:val="16"/>
      <w:szCs w:val="16"/>
    </w:rPr>
  </w:style>
  <w:style w:type="paragraph" w:customStyle="1" w:styleId="TableText">
    <w:name w:val="Table Text"/>
    <w:qFormat/>
    <w:rsid w:val="00FF26E3"/>
    <w:pPr>
      <w:spacing w:after="0" w:line="240" w:lineRule="auto"/>
    </w:pPr>
    <w:rPr>
      <w:rFonts w:eastAsia="Arial"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autoRedefine/>
    <w:qFormat/>
    <w:rsid w:val="00533AA7"/>
    <w:pPr>
      <w:spacing w:after="0" w:line="240" w:lineRule="auto"/>
      <w:jc w:val="center"/>
    </w:pPr>
    <w:rPr>
      <w:rFonts w:eastAsia="Arial" w:cs="Times New Roman"/>
      <w:b/>
      <w:bCs/>
      <w:color w:val="12ABDB" w:themeColor="accent2"/>
      <w:sz w:val="20"/>
      <w:lang w:val="en-GB"/>
    </w:rPr>
  </w:style>
  <w:style w:type="paragraph" w:customStyle="1" w:styleId="TableSubhead">
    <w:name w:val="Table Subhead"/>
    <w:basedOn w:val="Normal"/>
    <w:qFormat/>
    <w:rsid w:val="00AE404A"/>
    <w:pPr>
      <w:spacing w:after="0"/>
    </w:pPr>
    <w:rPr>
      <w:color w:val="0070AD" w:themeColor="accent1"/>
    </w:rPr>
  </w:style>
  <w:style w:type="paragraph" w:customStyle="1" w:styleId="TableofContents">
    <w:name w:val="Table of Contents"/>
    <w:basedOn w:val="Title"/>
    <w:qFormat/>
    <w:rsid w:val="00DE27E7"/>
    <w:pPr>
      <w:spacing w:after="240"/>
    </w:pPr>
  </w:style>
  <w:style w:type="paragraph" w:styleId="TOC1">
    <w:name w:val="toc 1"/>
    <w:next w:val="TOC2"/>
    <w:autoRedefine/>
    <w:uiPriority w:val="39"/>
    <w:unhideWhenUsed/>
    <w:locked/>
    <w:rsid w:val="00B0728F"/>
    <w:pPr>
      <w:tabs>
        <w:tab w:val="left" w:pos="400"/>
        <w:tab w:val="right" w:leader="dot" w:pos="10197"/>
      </w:tabs>
      <w:spacing w:before="120" w:after="120" w:line="264" w:lineRule="auto"/>
    </w:pPr>
    <w:rPr>
      <w:rFonts w:ascii="Times New Roman" w:eastAsia="Arial" w:hAnsi="Times New Roman" w:cs="Times New Roman"/>
      <w:caps/>
      <w:noProof/>
    </w:rPr>
  </w:style>
  <w:style w:type="paragraph" w:styleId="TOC2">
    <w:name w:val="toc 2"/>
    <w:next w:val="TOC3"/>
    <w:autoRedefine/>
    <w:uiPriority w:val="39"/>
    <w:unhideWhenUsed/>
    <w:locked/>
    <w:rsid w:val="00767D1D"/>
    <w:pPr>
      <w:tabs>
        <w:tab w:val="left" w:pos="800"/>
        <w:tab w:val="right" w:leader="dot" w:pos="10197"/>
      </w:tabs>
      <w:spacing w:after="0" w:line="264" w:lineRule="auto"/>
    </w:pPr>
    <w:rPr>
      <w:rFonts w:ascii="Times New Roman" w:eastAsia="Arial" w:hAnsi="Times New Roman" w:cs="Times New Roman"/>
      <w:smallCaps/>
      <w:noProof/>
    </w:rPr>
  </w:style>
  <w:style w:type="paragraph" w:styleId="TOC3">
    <w:name w:val="toc 3"/>
    <w:next w:val="TOC4"/>
    <w:autoRedefine/>
    <w:uiPriority w:val="39"/>
    <w:unhideWhenUsed/>
    <w:locked/>
    <w:rsid w:val="00FD050D"/>
    <w:pPr>
      <w:spacing w:after="0" w:line="264" w:lineRule="auto"/>
    </w:pPr>
    <w:rPr>
      <w:rFonts w:ascii="Times New Roman" w:eastAsia="Arial" w:hAnsi="Times New Roman" w:cs="Times New Roman"/>
      <w:i/>
      <w:iCs/>
      <w:sz w:val="24"/>
      <w:szCs w:val="24"/>
    </w:rPr>
  </w:style>
  <w:style w:type="paragraph" w:styleId="TOC4">
    <w:name w:val="toc 4"/>
    <w:next w:val="TOC5"/>
    <w:autoRedefine/>
    <w:uiPriority w:val="39"/>
    <w:unhideWhenUsed/>
    <w:locked/>
    <w:rsid w:val="00D65165"/>
    <w:pPr>
      <w:spacing w:after="0" w:line="264" w:lineRule="auto"/>
      <w:ind w:left="600"/>
    </w:pPr>
    <w:rPr>
      <w:rFonts w:eastAsia="Arial" w:cs="Times New Roman"/>
      <w:sz w:val="18"/>
      <w:szCs w:val="18"/>
    </w:rPr>
  </w:style>
  <w:style w:type="paragraph" w:styleId="TOC5">
    <w:name w:val="toc 5"/>
    <w:next w:val="Normal"/>
    <w:autoRedefine/>
    <w:uiPriority w:val="39"/>
    <w:unhideWhenUsed/>
    <w:locked/>
    <w:rsid w:val="00D65165"/>
    <w:pPr>
      <w:spacing w:after="0" w:line="264" w:lineRule="auto"/>
      <w:ind w:left="800"/>
    </w:pPr>
    <w:rPr>
      <w:rFonts w:eastAsia="Arial" w:cs="Times New Roman"/>
      <w:sz w:val="18"/>
      <w:szCs w:val="18"/>
    </w:rPr>
  </w:style>
  <w:style w:type="paragraph" w:customStyle="1" w:styleId="CapgeminiFooter">
    <w:name w:val="Capgemini Footer"/>
    <w:uiPriority w:val="1"/>
    <w:qFormat/>
    <w:rsid w:val="00843C0E"/>
    <w:pPr>
      <w:tabs>
        <w:tab w:val="right" w:pos="10206"/>
      </w:tabs>
      <w:spacing w:after="0" w:line="240" w:lineRule="auto"/>
      <w:ind w:firstLine="8640"/>
    </w:pPr>
    <w:rPr>
      <w:rFonts w:eastAsia="Arial" w:cs="Times New Roman"/>
      <w:b/>
      <w:color w:val="998C85"/>
      <w:sz w:val="18"/>
      <w:lang w:val="en-GB"/>
    </w:rPr>
  </w:style>
  <w:style w:type="paragraph" w:customStyle="1" w:styleId="CapgeminiPageNumber">
    <w:name w:val="Capgemini Page Number"/>
    <w:uiPriority w:val="1"/>
    <w:qFormat/>
    <w:rsid w:val="0005229F"/>
    <w:pPr>
      <w:spacing w:after="0" w:line="240" w:lineRule="auto"/>
      <w:jc w:val="right"/>
    </w:pPr>
    <w:rPr>
      <w:rFonts w:eastAsia="Arial"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after="240"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ED4F71"/>
    <w:pPr>
      <w:spacing w:after="0"/>
    </w:pPr>
    <w:rPr>
      <w:rFonts w:ascii="Georgia" w:hAnsi="Georgia"/>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after="240" w:line="240" w:lineRule="atLeast"/>
      <w:ind w:left="227" w:right="227"/>
    </w:pPr>
    <w:rPr>
      <w:rFonts w:ascii="Arial" w:hAnsi="Arial"/>
      <w:i/>
      <w:color w:val="FFFFFF" w:themeColor="background1"/>
      <w:sz w:val="48"/>
      <w:szCs w:val="48"/>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eastAsiaTheme="minorEastAsia"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3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05229F"/>
    <w:pPr>
      <w:keepNext/>
      <w:keepLines/>
      <w:spacing w:before="240" w:after="240" w:line="240" w:lineRule="auto"/>
      <w:jc w:val="right"/>
    </w:pPr>
    <w:rPr>
      <w:rFonts w:eastAsia="Arial" w:cs="Times New Roman"/>
      <w:b/>
      <w:color w:val="000000" w:themeColor="text2"/>
      <w:sz w:val="20"/>
      <w:lang w:val="fr-FR"/>
    </w:rPr>
  </w:style>
  <w:style w:type="paragraph" w:customStyle="1" w:styleId="PulloutQuote">
    <w:name w:val="Pullout Quote"/>
    <w:basedOn w:val="Normal"/>
    <w:next w:val="Quote-Source"/>
    <w:qFormat/>
    <w:rsid w:val="00A33DBE"/>
    <w:pPr>
      <w:keepNext/>
      <w:keepLines/>
    </w:pPr>
    <w:rPr>
      <w:b/>
      <w:color w:val="0070AD" w:themeColor="accent1"/>
      <w:sz w:val="28"/>
      <w:lang w:val="fr-FR"/>
    </w:rPr>
  </w:style>
  <w:style w:type="paragraph" w:customStyle="1" w:styleId="Quotes">
    <w:name w:val="Quotes"/>
    <w:qFormat/>
    <w:rsid w:val="003C2443"/>
    <w:pPr>
      <w:spacing w:after="0" w:line="240" w:lineRule="auto"/>
    </w:pPr>
    <w:rPr>
      <w:rFonts w:eastAsia="Arial" w:cs="Times New Roman"/>
      <w:b/>
      <w:color w:val="CCEFFB" w:themeColor="accent2" w:themeTint="33"/>
      <w:sz w:val="534"/>
    </w:rPr>
  </w:style>
  <w:style w:type="paragraph" w:customStyle="1" w:styleId="NormalQuote">
    <w:name w:val="Normal Quote"/>
    <w:qFormat/>
    <w:rsid w:val="003C6FB9"/>
    <w:pPr>
      <w:shd w:val="clear" w:color="auto" w:fill="F2F2F2" w:themeFill="background1" w:themeFillShade="F2"/>
      <w:spacing w:after="120" w:line="240" w:lineRule="auto"/>
      <w:jc w:val="both"/>
    </w:pPr>
    <w:rPr>
      <w:rFonts w:eastAsia="Arial" w:cs="Times New Roman"/>
      <w:i/>
      <w:color w:val="000000" w:themeColor="text1"/>
      <w:sz w:val="24"/>
      <w:szCs w:val="24"/>
    </w:rPr>
  </w:style>
  <w:style w:type="paragraph" w:customStyle="1" w:styleId="BiosRole">
    <w:name w:val="Bios Role"/>
    <w:uiPriority w:val="1"/>
    <w:qFormat/>
    <w:rsid w:val="005910CD"/>
    <w:pPr>
      <w:spacing w:after="240" w:line="240" w:lineRule="atLeast"/>
    </w:pPr>
    <w:rPr>
      <w:rFonts w:eastAsia="Times New Roman" w:cs="Times New Roman"/>
      <w:b/>
      <w:color w:val="2B0A3D" w:themeColor="accent3"/>
      <w:szCs w:val="28"/>
    </w:rPr>
  </w:style>
  <w:style w:type="paragraph" w:customStyle="1" w:styleId="MoreInformation">
    <w:name w:val="More Information"/>
    <w:qFormat/>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5910CD"/>
    <w:pPr>
      <w:spacing w:before="120" w:after="240" w:line="240" w:lineRule="auto"/>
    </w:pPr>
    <w:rPr>
      <w:rFonts w:eastAsia="Arial"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apgemini2021">
    <w:name w:val="Capgemini 2021"/>
    <w:basedOn w:val="Capgemini-NewVI"/>
    <w:uiPriority w:val="99"/>
    <w:qFormat/>
    <w:rsid w:val="005A3008"/>
    <w:rPr>
      <w:color w:val="3B3B3B" w:themeColor="background2" w:themeShade="40"/>
      <w:sz w:val="20"/>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0B0B0" w:themeFill="background2" w:themeFillShade="BF"/>
      </w:tcPr>
    </w:tblStylePr>
    <w:tblStylePr w:type="band1Vert">
      <w:rPr>
        <w:color w:val="000000" w:themeColor="text1"/>
      </w:rPr>
    </w:tblStylePr>
    <w:tblStylePr w:type="band2Vert">
      <w:rPr>
        <w:color w:val="000000" w:themeColor="text1"/>
      </w:rPr>
      <w:tblPr/>
      <w:tcPr>
        <w:shd w:val="clear" w:color="auto" w:fill="B0B0B0" w:themeFill="background2" w:themeFillShade="BF"/>
      </w:tcPr>
    </w:tblStylePr>
    <w:tblStylePr w:type="band1Horz">
      <w:rPr>
        <w:color w:val="000000" w:themeColor="text1"/>
      </w:rPr>
    </w:tblStylePr>
    <w:tblStylePr w:type="band2Horz">
      <w:rPr>
        <w:color w:val="000000" w:themeColor="text1"/>
      </w:rPr>
      <w:tblPr/>
      <w:tcPr>
        <w:shd w:val="clear" w:color="auto" w:fill="ECECEC" w:themeFill="background2"/>
      </w:tcPr>
    </w:tblStylePr>
  </w:style>
  <w:style w:type="paragraph" w:styleId="NormalWeb">
    <w:name w:val="Normal (Web)"/>
    <w:basedOn w:val="Normal"/>
    <w:uiPriority w:val="99"/>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uiPriority w:val="1"/>
    <w:qFormat/>
    <w:rsid w:val="00FB1960"/>
    <w:rPr>
      <w:b/>
      <w:color w:val="000000" w:themeColor="text1"/>
      <w:sz w:val="16"/>
    </w:rPr>
  </w:style>
  <w:style w:type="character" w:styleId="FollowedHyperlink">
    <w:name w:val="FollowedHyperlink"/>
    <w:basedOn w:val="DefaultParagraphFont"/>
    <w:uiPriority w:val="99"/>
    <w:semiHidden/>
    <w:unhideWhenUsed/>
    <w:locked/>
    <w:rsid w:val="005C3455"/>
    <w:rPr>
      <w:color w:val="00E6E3"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unhideWhenUsed/>
    <w:locked/>
    <w:rsid w:val="0043163A"/>
    <w:rPr>
      <w:szCs w:val="20"/>
    </w:rPr>
  </w:style>
  <w:style w:type="character" w:customStyle="1" w:styleId="CommentTextChar">
    <w:name w:val="Comment Text Char"/>
    <w:basedOn w:val="DefaultParagraphFont"/>
    <w:link w:val="CommentText"/>
    <w:uiPriority w:val="99"/>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unhideWhenUsed/>
    <w:qFormat/>
    <w:locked/>
    <w:rsid w:val="00CD7E84"/>
    <w:pPr>
      <w:spacing w:before="240"/>
      <w:outlineLvl w:val="9"/>
    </w:pPr>
    <w:rPr>
      <w:rFonts w:eastAsiaTheme="majorEastAsia" w:cstheme="majorBidi"/>
      <w:b/>
      <w:bCs/>
      <w:color w:val="005381" w:themeColor="accent1" w:themeShade="BF"/>
      <w:sz w:val="32"/>
      <w:szCs w:val="32"/>
    </w:rPr>
  </w:style>
  <w:style w:type="paragraph" w:styleId="Title">
    <w:name w:val="Title"/>
    <w:basedOn w:val="Normal"/>
    <w:next w:val="Normal"/>
    <w:link w:val="TitleChar"/>
    <w:uiPriority w:val="10"/>
    <w:qFormat/>
    <w:locked/>
    <w:rsid w:val="000D7A0D"/>
    <w:pPr>
      <w:spacing w:after="0" w:line="240" w:lineRule="auto"/>
      <w:contextualSpacing/>
    </w:pPr>
    <w:rPr>
      <w:rFonts w:asciiTheme="majorHAnsi" w:eastAsiaTheme="majorEastAsia" w:hAnsiTheme="majorHAnsi" w:cstheme="majorBidi"/>
      <w:color w:val="272936" w:themeColor="accent4"/>
      <w:spacing w:val="-10"/>
      <w:kern w:val="28"/>
      <w:sz w:val="40"/>
      <w:szCs w:val="56"/>
    </w:rPr>
  </w:style>
  <w:style w:type="character" w:customStyle="1" w:styleId="TitleChar">
    <w:name w:val="Title Char"/>
    <w:basedOn w:val="DefaultParagraphFont"/>
    <w:link w:val="Title"/>
    <w:uiPriority w:val="10"/>
    <w:rsid w:val="000D7A0D"/>
    <w:rPr>
      <w:rFonts w:asciiTheme="majorHAnsi" w:eastAsiaTheme="majorEastAsia" w:hAnsiTheme="majorHAnsi" w:cstheme="majorBidi"/>
      <w:color w:val="272936" w:themeColor="accent4"/>
      <w:spacing w:val="-10"/>
      <w:kern w:val="28"/>
      <w:sz w:val="40"/>
      <w:szCs w:val="56"/>
    </w:rPr>
  </w:style>
  <w:style w:type="character" w:styleId="Strong">
    <w:name w:val="Strong"/>
    <w:basedOn w:val="DefaultParagraphFont"/>
    <w:uiPriority w:val="22"/>
    <w:qFormat/>
    <w:locked/>
    <w:rsid w:val="00E720AA"/>
    <w:rPr>
      <w:b/>
      <w:bCs/>
    </w:rPr>
  </w:style>
  <w:style w:type="character" w:customStyle="1" w:styleId="Heading5Char">
    <w:name w:val="Heading 5 Char"/>
    <w:basedOn w:val="DefaultParagraphFont"/>
    <w:link w:val="Heading5"/>
    <w:rsid w:val="009D21E5"/>
    <w:rPr>
      <w:rFonts w:asciiTheme="majorHAnsi" w:eastAsia="Arial" w:hAnsiTheme="majorHAnsi" w:cs="Times New Roman"/>
      <w:color w:val="000000" w:themeColor="text1"/>
      <w:sz w:val="28"/>
      <w:lang w:val="en-GB"/>
    </w:rPr>
  </w:style>
  <w:style w:type="character" w:customStyle="1" w:styleId="Heading6Char">
    <w:name w:val="Heading 6 Char"/>
    <w:basedOn w:val="DefaultParagraphFont"/>
    <w:link w:val="Heading6"/>
    <w:uiPriority w:val="47"/>
    <w:semiHidden/>
    <w:rsid w:val="00D1742A"/>
    <w:rPr>
      <w:rFonts w:asciiTheme="majorHAnsi" w:eastAsiaTheme="majorEastAsia" w:hAnsiTheme="majorHAnsi" w:cstheme="majorBidi"/>
      <w:color w:val="000000" w:themeColor="text1"/>
      <w:sz w:val="28"/>
      <w:lang w:val="en-GB"/>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z w:val="20"/>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z w:val="21"/>
      <w:szCs w:val="21"/>
    </w:rPr>
  </w:style>
  <w:style w:type="paragraph" w:customStyle="1" w:styleId="Head1">
    <w:name w:val="Head1"/>
    <w:next w:val="Normal"/>
    <w:qFormat/>
    <w:rsid w:val="00196143"/>
    <w:pPr>
      <w:keepNext/>
      <w:keepLines/>
      <w:pageBreakBefore/>
    </w:pPr>
    <w:rPr>
      <w:rFonts w:asciiTheme="majorHAnsi" w:eastAsia="Arial" w:hAnsiTheme="majorHAnsi" w:cs="Times New Roman"/>
      <w:color w:val="272936" w:themeColor="accent4"/>
      <w:sz w:val="48"/>
      <w:szCs w:val="60"/>
      <w:lang w:val="en-GB"/>
    </w:rPr>
  </w:style>
  <w:style w:type="paragraph" w:customStyle="1" w:styleId="QuestionStyle">
    <w:name w:val="Question Style"/>
    <w:next w:val="Normal"/>
    <w:uiPriority w:val="19"/>
    <w:qFormat/>
    <w:rsid w:val="006E3C6F"/>
    <w:pPr>
      <w:pBdr>
        <w:top w:val="single" w:sz="4" w:space="1" w:color="auto"/>
        <w:bottom w:val="single" w:sz="4" w:space="1" w:color="auto"/>
      </w:pBdr>
      <w:spacing w:before="240" w:after="120"/>
    </w:pPr>
    <w:rPr>
      <w:rFonts w:asciiTheme="majorHAnsi" w:eastAsia="Calibri" w:hAnsiTheme="majorHAnsi" w:cs="Times New Roman"/>
      <w:i/>
      <w:color w:val="272936" w:themeColor="accent4"/>
      <w:sz w:val="20"/>
      <w:szCs w:val="20"/>
      <w:lang w:eastAsia="en-GB"/>
    </w:rPr>
  </w:style>
  <w:style w:type="paragraph" w:customStyle="1" w:styleId="BoilerplateHead1">
    <w:name w:val="Boilerplate Head 1"/>
    <w:basedOn w:val="BoilerplateHead"/>
    <w:uiPriority w:val="1"/>
    <w:rsid w:val="007F67D8"/>
    <w:pPr>
      <w:pBdr>
        <w:bottom w:val="single" w:sz="4" w:space="1" w:color="FFFFFF" w:themeColor="background1"/>
      </w:pBdr>
      <w:ind w:left="0" w:right="4820"/>
    </w:pPr>
    <w:rPr>
      <w:caps/>
    </w:rPr>
  </w:style>
  <w:style w:type="paragraph" w:customStyle="1" w:styleId="Boilerplatetext1">
    <w:name w:val="Boilerplate text 1"/>
    <w:basedOn w:val="BoilerplateText"/>
    <w:uiPriority w:val="1"/>
    <w:qFormat/>
    <w:rsid w:val="00FB1960"/>
    <w:pPr>
      <w:tabs>
        <w:tab w:val="left" w:pos="3784"/>
      </w:tabs>
      <w:ind w:left="0" w:right="4820"/>
    </w:pPr>
    <w:rPr>
      <w:color w:val="000000" w:themeColor="text1"/>
    </w:rPr>
  </w:style>
  <w:style w:type="character" w:customStyle="1" w:styleId="Mentionnonrsolue1">
    <w:name w:val="Mention non résolue1"/>
    <w:basedOn w:val="DefaultParagraphFont"/>
    <w:uiPriority w:val="99"/>
    <w:semiHidden/>
    <w:unhideWhenUsed/>
    <w:rsid w:val="00A337DE"/>
    <w:rPr>
      <w:color w:val="605E5C"/>
      <w:shd w:val="clear" w:color="auto" w:fill="E1DFDD"/>
    </w:rPr>
  </w:style>
  <w:style w:type="paragraph" w:styleId="Caption">
    <w:name w:val="caption"/>
    <w:aliases w:val="Caption Char Char,Caption Char Char Char Char,Caption Char Char Char Char Char Char,Caption Char Char1 Char,Caption Char1,Caption Char1 Char,Caption Char1 Char Char,Fig &amp; Table Title Char Char,Resp caption,ca,cp,ref, Char1, Char1 Char C,r,Char1"/>
    <w:basedOn w:val="FigureDescriptor"/>
    <w:next w:val="Normal"/>
    <w:link w:val="CaptionChar"/>
    <w:qFormat/>
    <w:locked/>
    <w:rsid w:val="00F61F77"/>
    <w:rPr>
      <w:lang w:val="en-GB"/>
    </w:rPr>
  </w:style>
  <w:style w:type="character" w:customStyle="1" w:styleId="FootergreyChar">
    <w:name w:val="Footer grey Char"/>
    <w:basedOn w:val="DefaultParagraphFont"/>
    <w:link w:val="Footergrey"/>
    <w:rsid w:val="00903161"/>
    <w:rPr>
      <w:rFonts w:eastAsia="Arial" w:cs="Times New Roman"/>
      <w:color w:val="808080" w:themeColor="background1" w:themeShade="80"/>
      <w:sz w:val="16"/>
      <w:szCs w:val="16"/>
    </w:rPr>
  </w:style>
  <w:style w:type="paragraph" w:styleId="ListParagraph">
    <w:name w:val="List Paragraph"/>
    <w:aliases w:val="lp1,Bull - Bullet niveau 1,Lettre d'introduction,Paragrafo elenco1,Paragraphe 3,Listes,ParagrapheLEXSI,Level 1 Puce,Bullet List,FooterText,List Paragraph1,numbered,Bulletr List Paragraph,列?出?段?落,列?出?段?落1,Liste Ã  puce - Normal,列出段落,b1,new"/>
    <w:basedOn w:val="Normal"/>
    <w:link w:val="ListParagraphChar"/>
    <w:uiPriority w:val="34"/>
    <w:qFormat/>
    <w:locked/>
    <w:rsid w:val="00457920"/>
    <w:pPr>
      <w:spacing w:after="160" w:line="259" w:lineRule="auto"/>
      <w:ind w:left="720"/>
      <w:contextualSpacing/>
    </w:pPr>
    <w:rPr>
      <w:rFonts w:eastAsiaTheme="minorHAnsi" w:cstheme="minorBidi"/>
    </w:rPr>
  </w:style>
  <w:style w:type="paragraph" w:customStyle="1" w:styleId="Text-Maintext">
    <w:name w:val="Text - Main text"/>
    <w:basedOn w:val="Normal"/>
    <w:qFormat/>
    <w:rsid w:val="00CD3A10"/>
    <w:pPr>
      <w:spacing w:after="0" w:line="240" w:lineRule="auto"/>
    </w:pPr>
    <w:rPr>
      <w:rFonts w:eastAsiaTheme="minorHAnsi" w:cstheme="minorBidi"/>
      <w:color w:val="272936" w:themeColor="accent4"/>
    </w:rPr>
  </w:style>
  <w:style w:type="table" w:styleId="LightShading-Accent5">
    <w:name w:val="Light Shading Accent 5"/>
    <w:basedOn w:val="TableNormal"/>
    <w:uiPriority w:val="60"/>
    <w:locked/>
    <w:rsid w:val="00CD3A10"/>
    <w:pPr>
      <w:spacing w:after="0" w:line="240" w:lineRule="auto"/>
    </w:pPr>
    <w:rPr>
      <w:color w:val="0B6467" w:themeColor="accent5" w:themeShade="BF"/>
      <w:lang w:val="fr-FR"/>
    </w:rPr>
    <w:tblPr>
      <w:tblStyleRowBandSize w:val="1"/>
      <w:tblStyleColBandSize w:val="1"/>
    </w:tblPr>
    <w:tblStylePr w:type="firstRow">
      <w:pPr>
        <w:spacing w:before="0" w:after="0" w:line="240" w:lineRule="auto"/>
      </w:pPr>
      <w:rPr>
        <w:rFonts w:asciiTheme="majorHAnsi" w:hAnsiTheme="majorHAnsi"/>
        <w:b w:val="0"/>
        <w:bCs/>
        <w:color w:val="FFFFFF" w:themeColor="background1"/>
      </w:rPr>
      <w:tblPr/>
      <w:tcPr>
        <w:tcBorders>
          <w:top w:val="nil"/>
          <w:left w:val="nil"/>
          <w:bottom w:val="nil"/>
          <w:right w:val="nil"/>
          <w:insideH w:val="nil"/>
          <w:insideV w:val="nil"/>
        </w:tcBorders>
        <w:shd w:val="clear" w:color="auto" w:fill="0F878A" w:themeFill="accent5"/>
      </w:tcPr>
    </w:tblStylePr>
    <w:tblStylePr w:type="lastRow">
      <w:pPr>
        <w:spacing w:before="0" w:after="0" w:line="240" w:lineRule="auto"/>
      </w:pPr>
      <w:rPr>
        <w:b/>
        <w:bCs/>
      </w:rPr>
      <w:tblPr/>
      <w:tcPr>
        <w:tcBorders>
          <w:top w:val="single" w:sz="8" w:space="0" w:color="0F878A" w:themeColor="accent5"/>
          <w:left w:val="nil"/>
          <w:bottom w:val="single" w:sz="8" w:space="0" w:color="0F878A" w:themeColor="accent5"/>
          <w:right w:val="nil"/>
          <w:insideH w:val="nil"/>
          <w:insideV w:val="nil"/>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rPr>
        <w:b w:val="0"/>
      </w:rPr>
      <w:tblPr/>
      <w:tcPr>
        <w:tcBorders>
          <w:top w:val="single" w:sz="6" w:space="0" w:color="BFBFBF" w:themeColor="background1" w:themeShade="BF"/>
          <w:left w:val="nil"/>
          <w:bottom w:val="single" w:sz="6" w:space="0" w:color="BFBFBF" w:themeColor="background1" w:themeShade="BF"/>
          <w:right w:val="nil"/>
          <w:insideH w:val="nil"/>
          <w:insideV w:val="nil"/>
          <w:tl2br w:val="nil"/>
          <w:tr2bl w:val="nil"/>
        </w:tcBorders>
        <w:shd w:val="clear" w:color="auto" w:fill="F2F2F2" w:themeFill="background1" w:themeFillShade="F2"/>
      </w:tcPr>
    </w:tblStylePr>
    <w:tblStylePr w:type="band2Horz">
      <w:rPr>
        <w:b w:val="0"/>
      </w:rPr>
      <w:tblPr/>
      <w:tcPr>
        <w:tcBorders>
          <w:top w:val="single" w:sz="6" w:space="0" w:color="BFBFBF" w:themeColor="background1" w:themeShade="BF"/>
          <w:left w:val="nil"/>
          <w:bottom w:val="single" w:sz="6" w:space="0" w:color="BFBFBF" w:themeColor="background1" w:themeShade="BF"/>
          <w:right w:val="nil"/>
          <w:insideH w:val="nil"/>
          <w:insideV w:val="nil"/>
          <w:tl2br w:val="nil"/>
          <w:tr2bl w:val="nil"/>
        </w:tcBorders>
      </w:tcPr>
    </w:tblStylePr>
  </w:style>
  <w:style w:type="paragraph" w:styleId="TOC6">
    <w:name w:val="toc 6"/>
    <w:basedOn w:val="Normal"/>
    <w:next w:val="Normal"/>
    <w:autoRedefine/>
    <w:uiPriority w:val="39"/>
    <w:unhideWhenUsed/>
    <w:locked/>
    <w:rsid w:val="00411AA0"/>
    <w:pPr>
      <w:spacing w:after="0"/>
      <w:ind w:left="1000"/>
    </w:pPr>
    <w:rPr>
      <w:sz w:val="18"/>
      <w:szCs w:val="18"/>
    </w:rPr>
  </w:style>
  <w:style w:type="paragraph" w:styleId="TOC7">
    <w:name w:val="toc 7"/>
    <w:basedOn w:val="Normal"/>
    <w:next w:val="Normal"/>
    <w:autoRedefine/>
    <w:uiPriority w:val="39"/>
    <w:unhideWhenUsed/>
    <w:locked/>
    <w:rsid w:val="00411AA0"/>
    <w:pPr>
      <w:spacing w:after="0"/>
      <w:ind w:left="1200"/>
    </w:pPr>
    <w:rPr>
      <w:sz w:val="18"/>
      <w:szCs w:val="18"/>
    </w:rPr>
  </w:style>
  <w:style w:type="paragraph" w:styleId="TOC8">
    <w:name w:val="toc 8"/>
    <w:basedOn w:val="Normal"/>
    <w:next w:val="Normal"/>
    <w:autoRedefine/>
    <w:uiPriority w:val="39"/>
    <w:unhideWhenUsed/>
    <w:locked/>
    <w:rsid w:val="00411AA0"/>
    <w:pPr>
      <w:spacing w:after="0"/>
      <w:ind w:left="1400"/>
    </w:pPr>
    <w:rPr>
      <w:sz w:val="18"/>
      <w:szCs w:val="18"/>
    </w:rPr>
  </w:style>
  <w:style w:type="paragraph" w:styleId="TOC9">
    <w:name w:val="toc 9"/>
    <w:basedOn w:val="Normal"/>
    <w:next w:val="Normal"/>
    <w:autoRedefine/>
    <w:uiPriority w:val="39"/>
    <w:unhideWhenUsed/>
    <w:locked/>
    <w:rsid w:val="00411AA0"/>
    <w:pPr>
      <w:spacing w:after="0"/>
      <w:ind w:left="1600"/>
    </w:pPr>
    <w:rPr>
      <w:sz w:val="18"/>
      <w:szCs w:val="18"/>
    </w:rPr>
  </w:style>
  <w:style w:type="table" w:customStyle="1" w:styleId="Style1">
    <w:name w:val="Style1"/>
    <w:basedOn w:val="TableNormal"/>
    <w:uiPriority w:val="99"/>
    <w:rsid w:val="0031616D"/>
    <w:pPr>
      <w:spacing w:before="60" w:after="60" w:line="240" w:lineRule="auto"/>
    </w:pPr>
    <w:tblP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Pr>
    <w:tcPr>
      <w:shd w:val="clear" w:color="auto" w:fill="F2F2F2" w:themeFill="background1" w:themeFillShade="F2"/>
    </w:tcPr>
    <w:tblStylePr w:type="firstRow">
      <w:pPr>
        <w:wordWrap/>
        <w:spacing w:beforeLines="0" w:before="60" w:beforeAutospacing="0" w:afterLines="0" w:after="60" w:afterAutospacing="0" w:line="240" w:lineRule="auto"/>
        <w:jc w:val="center"/>
      </w:pPr>
      <w:rPr>
        <w:b/>
        <w:color w:val="FFFFFF" w:themeColor="background1"/>
      </w:rPr>
      <w:tblPr/>
      <w:tcPr>
        <w:shd w:val="clear" w:color="auto" w:fill="14596B" w:themeFill="accent6"/>
        <w:vAlign w:val="center"/>
      </w:tcPr>
    </w:tblStylePr>
  </w:style>
  <w:style w:type="character" w:styleId="BookTitle">
    <w:name w:val="Book Title"/>
    <w:basedOn w:val="DefaultParagraphFont"/>
    <w:uiPriority w:val="33"/>
    <w:qFormat/>
    <w:locked/>
    <w:rsid w:val="000C1AD1"/>
    <w:rPr>
      <w:b/>
      <w:bCs/>
      <w:spacing w:val="5"/>
      <w:sz w:val="48"/>
      <w:szCs w:val="48"/>
    </w:rPr>
  </w:style>
  <w:style w:type="paragraph" w:customStyle="1" w:styleId="Default">
    <w:name w:val="Default"/>
    <w:rsid w:val="0000274F"/>
    <w:pPr>
      <w:autoSpaceDE w:val="0"/>
      <w:autoSpaceDN w:val="0"/>
      <w:adjustRightInd w:val="0"/>
      <w:spacing w:after="0" w:line="240" w:lineRule="auto"/>
    </w:pPr>
    <w:rPr>
      <w:rFonts w:ascii="EOPVU E+ Apercu Pro" w:hAnsi="EOPVU E+ Apercu Pro" w:cs="EOPVU E+ Apercu Pro"/>
      <w:color w:val="000000"/>
      <w:sz w:val="24"/>
      <w:szCs w:val="24"/>
      <w:lang w:val="fr-FR"/>
    </w:rPr>
  </w:style>
  <w:style w:type="character" w:customStyle="1" w:styleId="Rationale2Car">
    <w:name w:val="Rationale 2 Car"/>
    <w:basedOn w:val="DefaultParagraphFont"/>
    <w:link w:val="Rationale2"/>
    <w:locked/>
    <w:rsid w:val="002774AB"/>
    <w:rPr>
      <w:rFonts w:ascii="Arial" w:hAnsi="Arial" w:cs="Arial"/>
      <w:iCs/>
      <w:color w:val="595959" w:themeColor="text1" w:themeTint="A6"/>
      <w:sz w:val="20"/>
      <w:szCs w:val="20"/>
      <w:shd w:val="clear" w:color="auto" w:fill="CCEFFB" w:themeFill="accent2" w:themeFillTint="33"/>
    </w:rPr>
  </w:style>
  <w:style w:type="paragraph" w:customStyle="1" w:styleId="Rationale2">
    <w:name w:val="Rationale 2"/>
    <w:basedOn w:val="Normal"/>
    <w:link w:val="Rationale2Car"/>
    <w:qFormat/>
    <w:rsid w:val="002774AB"/>
    <w:pPr>
      <w:shd w:val="clear" w:color="auto" w:fill="CCEFFB" w:themeFill="accent2" w:themeFillTint="33"/>
      <w:spacing w:after="0" w:line="360" w:lineRule="auto"/>
      <w:ind w:left="227" w:right="227" w:firstLine="227"/>
    </w:pPr>
    <w:rPr>
      <w:rFonts w:ascii="Arial" w:eastAsiaTheme="minorHAnsi" w:hAnsi="Arial" w:cs="Arial"/>
      <w:iCs/>
      <w:color w:val="595959" w:themeColor="text1" w:themeTint="A6"/>
      <w:szCs w:val="20"/>
    </w:rPr>
  </w:style>
  <w:style w:type="paragraph" w:customStyle="1" w:styleId="li">
    <w:name w:val="li"/>
    <w:basedOn w:val="Normal"/>
    <w:rsid w:val="00402D20"/>
    <w:pPr>
      <w:spacing w:before="100" w:beforeAutospacing="1" w:after="100" w:afterAutospacing="1" w:line="240" w:lineRule="auto"/>
    </w:pPr>
    <w:rPr>
      <w:rFonts w:ascii="Times New Roman" w:eastAsia="Times New Roman" w:hAnsi="Times New Roman"/>
      <w:sz w:val="24"/>
      <w:szCs w:val="24"/>
      <w:lang w:val="fr-FR" w:eastAsia="fr-FR"/>
    </w:rPr>
  </w:style>
  <w:style w:type="character" w:customStyle="1" w:styleId="ListParagraphChar">
    <w:name w:val="List Paragraph Char"/>
    <w:aliases w:val="lp1 Char,Bull - Bullet niveau 1 Char,Lettre d'introduction Char,Paragrafo elenco1 Char,Paragraphe 3 Char,Listes Char,ParagrapheLEXSI Char,Level 1 Puce Char,Bullet List Char,FooterText Char,List Paragraph1 Char,numbered Char,列出段落 Char"/>
    <w:basedOn w:val="DefaultParagraphFont"/>
    <w:link w:val="ListParagraph"/>
    <w:uiPriority w:val="34"/>
    <w:qFormat/>
    <w:locked/>
    <w:rsid w:val="00A10C3F"/>
    <w:rPr>
      <w:sz w:val="20"/>
    </w:rPr>
  </w:style>
  <w:style w:type="paragraph" w:customStyle="1" w:styleId="Picture">
    <w:name w:val="Picture"/>
    <w:basedOn w:val="Normal"/>
    <w:qFormat/>
    <w:rsid w:val="00A10C3F"/>
    <w:pPr>
      <w:spacing w:after="0" w:line="240" w:lineRule="auto"/>
      <w:jc w:val="center"/>
    </w:pPr>
    <w:rPr>
      <w:rFonts w:eastAsiaTheme="minorHAnsi" w:cstheme="minorBidi"/>
      <w:color w:val="272936" w:themeColor="accent4"/>
    </w:rPr>
  </w:style>
  <w:style w:type="character" w:customStyle="1" w:styleId="product-summary-name--original">
    <w:name w:val="product-summary-name--original"/>
    <w:basedOn w:val="DefaultParagraphFont"/>
    <w:rsid w:val="00217054"/>
  </w:style>
  <w:style w:type="character" w:styleId="Emphasis">
    <w:name w:val="Emphasis"/>
    <w:basedOn w:val="DefaultParagraphFont"/>
    <w:uiPriority w:val="20"/>
    <w:qFormat/>
    <w:locked/>
    <w:rsid w:val="00BA52FA"/>
    <w:rPr>
      <w:i/>
      <w:iCs/>
    </w:rPr>
  </w:style>
  <w:style w:type="paragraph" w:customStyle="1" w:styleId="p">
    <w:name w:val="p"/>
    <w:basedOn w:val="Normal"/>
    <w:rsid w:val="00A9283C"/>
    <w:pPr>
      <w:spacing w:before="100" w:beforeAutospacing="1" w:after="100" w:afterAutospacing="1" w:line="240" w:lineRule="auto"/>
    </w:pPr>
    <w:rPr>
      <w:rFonts w:ascii="Times New Roman" w:eastAsia="Times New Roman" w:hAnsi="Times New Roman"/>
      <w:sz w:val="24"/>
      <w:szCs w:val="24"/>
      <w:lang w:val="fr-FR" w:eastAsia="fr-FR"/>
    </w:rPr>
  </w:style>
  <w:style w:type="character" w:customStyle="1" w:styleId="ph">
    <w:name w:val="ph"/>
    <w:basedOn w:val="DefaultParagraphFont"/>
    <w:rsid w:val="00932B14"/>
  </w:style>
  <w:style w:type="character" w:customStyle="1" w:styleId="ui-provider">
    <w:name w:val="ui-provider"/>
    <w:basedOn w:val="DefaultParagraphFont"/>
    <w:rsid w:val="001C366E"/>
  </w:style>
  <w:style w:type="paragraph" w:styleId="TableofFigures">
    <w:name w:val="table of figures"/>
    <w:basedOn w:val="Normal"/>
    <w:next w:val="Normal"/>
    <w:uiPriority w:val="99"/>
    <w:unhideWhenUsed/>
    <w:locked/>
    <w:rsid w:val="00DD09A1"/>
    <w:pPr>
      <w:spacing w:after="0"/>
      <w:ind w:left="400" w:hanging="400"/>
      <w:jc w:val="left"/>
    </w:pPr>
    <w:rPr>
      <w:smallCaps/>
      <w:szCs w:val="24"/>
    </w:rPr>
  </w:style>
  <w:style w:type="character" w:customStyle="1" w:styleId="part-number-title">
    <w:name w:val="part-number-title"/>
    <w:basedOn w:val="DefaultParagraphFont"/>
    <w:rsid w:val="00C56002"/>
  </w:style>
  <w:style w:type="paragraph" w:customStyle="1" w:styleId="m4846011139772239076msolistparagraph">
    <w:name w:val="m_4846011139772239076msolistparagraph"/>
    <w:basedOn w:val="Normal"/>
    <w:rsid w:val="00631F56"/>
    <w:pPr>
      <w:spacing w:before="100" w:beforeAutospacing="1" w:after="100" w:afterAutospacing="1" w:line="240" w:lineRule="auto"/>
    </w:pPr>
    <w:rPr>
      <w:rFonts w:ascii="Calibri" w:eastAsiaTheme="minorHAnsi" w:hAnsi="Calibri" w:cs="Calibri"/>
      <w:sz w:val="22"/>
      <w:lang w:val="fr-FR" w:eastAsia="fr-FR"/>
    </w:rPr>
  </w:style>
  <w:style w:type="character" w:customStyle="1" w:styleId="t3">
    <w:name w:val="t3"/>
    <w:basedOn w:val="DefaultParagraphFont"/>
    <w:rsid w:val="003353F0"/>
  </w:style>
  <w:style w:type="paragraph" w:customStyle="1" w:styleId="no20spacing">
    <w:name w:val="no_20_spacing"/>
    <w:basedOn w:val="Normal"/>
    <w:rsid w:val="003353F0"/>
    <w:pPr>
      <w:spacing w:before="100" w:beforeAutospacing="1" w:after="100" w:afterAutospacing="1" w:line="240" w:lineRule="auto"/>
    </w:pPr>
    <w:rPr>
      <w:rFonts w:ascii="Times New Roman" w:eastAsia="Times New Roman" w:hAnsi="Times New Roman"/>
      <w:sz w:val="24"/>
      <w:szCs w:val="24"/>
      <w:lang w:val="fr-FR" w:eastAsia="fr-FR"/>
    </w:rPr>
  </w:style>
  <w:style w:type="paragraph" w:customStyle="1" w:styleId="Requirement">
    <w:name w:val="Requirement"/>
    <w:basedOn w:val="Normal"/>
    <w:link w:val="RequirementCar"/>
    <w:qFormat/>
    <w:rsid w:val="006539DE"/>
    <w:pPr>
      <w:shd w:val="clear" w:color="auto" w:fill="BBE7FF" w:themeFill="accent1" w:themeFillTint="33"/>
      <w:spacing w:after="0" w:line="360" w:lineRule="auto"/>
      <w:ind w:left="227" w:right="227" w:firstLine="227"/>
    </w:pPr>
    <w:rPr>
      <w:rFonts w:ascii="Arial" w:eastAsiaTheme="minorHAnsi" w:hAnsi="Arial" w:cstheme="minorBidi"/>
      <w:color w:val="595959" w:themeColor="text1" w:themeTint="A6"/>
      <w:szCs w:val="20"/>
    </w:rPr>
  </w:style>
  <w:style w:type="character" w:customStyle="1" w:styleId="RequirementCar">
    <w:name w:val="Requirement Car"/>
    <w:basedOn w:val="DefaultParagraphFont"/>
    <w:link w:val="Requirement"/>
    <w:rsid w:val="006539DE"/>
    <w:rPr>
      <w:rFonts w:ascii="Arial" w:hAnsi="Arial"/>
      <w:color w:val="595959" w:themeColor="text1" w:themeTint="A6"/>
      <w:sz w:val="20"/>
      <w:szCs w:val="20"/>
      <w:shd w:val="clear" w:color="auto" w:fill="BBE7FF" w:themeFill="accent1" w:themeFillTint="33"/>
    </w:rPr>
  </w:style>
  <w:style w:type="character" w:customStyle="1" w:styleId="normaltextrun">
    <w:name w:val="normaltextrun"/>
    <w:basedOn w:val="DefaultParagraphFont"/>
    <w:rsid w:val="00C646C3"/>
  </w:style>
  <w:style w:type="character" w:customStyle="1" w:styleId="eop">
    <w:name w:val="eop"/>
    <w:basedOn w:val="DefaultParagraphFont"/>
    <w:rsid w:val="00C646C3"/>
  </w:style>
  <w:style w:type="character" w:styleId="UnresolvedMention">
    <w:name w:val="Unresolved Mention"/>
    <w:basedOn w:val="DefaultParagraphFont"/>
    <w:uiPriority w:val="99"/>
    <w:semiHidden/>
    <w:unhideWhenUsed/>
    <w:rsid w:val="00FA2BA6"/>
    <w:rPr>
      <w:color w:val="605E5C"/>
      <w:shd w:val="clear" w:color="auto" w:fill="E1DFDD"/>
    </w:rPr>
  </w:style>
  <w:style w:type="paragraph" w:customStyle="1" w:styleId="TableParagraph">
    <w:name w:val="Table Paragraph"/>
    <w:basedOn w:val="Normal"/>
    <w:uiPriority w:val="1"/>
    <w:qFormat/>
    <w:rsid w:val="00393941"/>
    <w:pPr>
      <w:widowControl w:val="0"/>
      <w:autoSpaceDE w:val="0"/>
      <w:autoSpaceDN w:val="0"/>
      <w:spacing w:before="64" w:after="0" w:line="240" w:lineRule="auto"/>
      <w:ind w:left="85"/>
      <w:jc w:val="left"/>
    </w:pPr>
    <w:rPr>
      <w:rFonts w:ascii="Verdana" w:eastAsia="Verdana" w:hAnsi="Verdana" w:cs="Verdana"/>
      <w:sz w:val="22"/>
    </w:rPr>
  </w:style>
  <w:style w:type="character" w:customStyle="1" w:styleId="CaptionChar">
    <w:name w:val="Caption Char"/>
    <w:aliases w:val="Caption Char Char Char,Caption Char Char Char Char Char,Caption Char Char Char Char Char Char Char,Caption Char Char1 Char Char,Caption Char1 Char1,Caption Char1 Char Char1,Caption Char1 Char Char Char,Fig &amp; Table Title Char Char Char"/>
    <w:link w:val="Caption"/>
    <w:locked/>
    <w:rsid w:val="003B2728"/>
    <w:rPr>
      <w:rFonts w:eastAsia="Arial" w:cs="Times New Roman"/>
      <w:b/>
      <w:color w:val="595959" w:themeColor="text1" w:themeTint="A6"/>
      <w:sz w:val="16"/>
      <w:szCs w:val="16"/>
      <w:lang w:val="en-GB"/>
    </w:rPr>
  </w:style>
  <w:style w:type="character" w:styleId="HTMLCode">
    <w:name w:val="HTML Code"/>
    <w:basedOn w:val="DefaultParagraphFont"/>
    <w:uiPriority w:val="99"/>
    <w:unhideWhenUsed/>
    <w:locked/>
    <w:rsid w:val="007A5E5F"/>
    <w:rPr>
      <w:rFonts w:ascii="Courier New" w:eastAsia="Times New Roman" w:hAnsi="Courier New" w:cs="Courier New"/>
      <w:sz w:val="20"/>
      <w:szCs w:val="20"/>
    </w:rPr>
  </w:style>
  <w:style w:type="paragraph" w:styleId="NoSpacing">
    <w:name w:val="No Spacing"/>
    <w:uiPriority w:val="1"/>
    <w:qFormat/>
    <w:locked/>
    <w:rsid w:val="008F180B"/>
    <w:pPr>
      <w:spacing w:after="0" w:line="240" w:lineRule="auto"/>
    </w:pPr>
    <w:rPr>
      <w:rFonts w:ascii="Calibri" w:eastAsia="Times New Roman" w:hAnsi="Calibri" w:cs="Times New Roman"/>
    </w:rPr>
  </w:style>
  <w:style w:type="paragraph" w:styleId="HTMLPreformatted">
    <w:name w:val="HTML Preformatted"/>
    <w:basedOn w:val="Normal"/>
    <w:link w:val="HTMLPreformattedChar"/>
    <w:uiPriority w:val="99"/>
    <w:semiHidden/>
    <w:unhideWhenUsed/>
    <w:locked/>
    <w:rsid w:val="00EB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000000"/>
      <w:szCs w:val="20"/>
      <w:lang w:val="en-IN" w:eastAsia="en-IN" w:bidi="ta-IN"/>
    </w:rPr>
  </w:style>
  <w:style w:type="character" w:customStyle="1" w:styleId="HTMLPreformattedChar">
    <w:name w:val="HTML Preformatted Char"/>
    <w:basedOn w:val="DefaultParagraphFont"/>
    <w:link w:val="HTMLPreformatted"/>
    <w:uiPriority w:val="99"/>
    <w:semiHidden/>
    <w:rsid w:val="00EB2C29"/>
    <w:rPr>
      <w:rFonts w:ascii="Courier New" w:eastAsia="Times New Roman" w:hAnsi="Courier New" w:cs="Courier New"/>
      <w:color w:val="000000"/>
      <w:sz w:val="20"/>
      <w:szCs w:val="20"/>
      <w:lang w:val="en-IN"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61425">
      <w:bodyDiv w:val="1"/>
      <w:marLeft w:val="0"/>
      <w:marRight w:val="0"/>
      <w:marTop w:val="0"/>
      <w:marBottom w:val="0"/>
      <w:divBdr>
        <w:top w:val="none" w:sz="0" w:space="0" w:color="auto"/>
        <w:left w:val="none" w:sz="0" w:space="0" w:color="auto"/>
        <w:bottom w:val="none" w:sz="0" w:space="0" w:color="auto"/>
        <w:right w:val="none" w:sz="0" w:space="0" w:color="auto"/>
      </w:divBdr>
    </w:div>
    <w:div w:id="52195276">
      <w:bodyDiv w:val="1"/>
      <w:marLeft w:val="0"/>
      <w:marRight w:val="0"/>
      <w:marTop w:val="0"/>
      <w:marBottom w:val="0"/>
      <w:divBdr>
        <w:top w:val="none" w:sz="0" w:space="0" w:color="auto"/>
        <w:left w:val="none" w:sz="0" w:space="0" w:color="auto"/>
        <w:bottom w:val="none" w:sz="0" w:space="0" w:color="auto"/>
        <w:right w:val="none" w:sz="0" w:space="0" w:color="auto"/>
      </w:divBdr>
      <w:divsChild>
        <w:div w:id="1901473645">
          <w:marLeft w:val="0"/>
          <w:marRight w:val="0"/>
          <w:marTop w:val="0"/>
          <w:marBottom w:val="0"/>
          <w:divBdr>
            <w:top w:val="none" w:sz="0" w:space="0" w:color="auto"/>
            <w:left w:val="none" w:sz="0" w:space="0" w:color="auto"/>
            <w:bottom w:val="none" w:sz="0" w:space="0" w:color="auto"/>
            <w:right w:val="none" w:sz="0" w:space="0" w:color="auto"/>
          </w:divBdr>
        </w:div>
      </w:divsChild>
    </w:div>
    <w:div w:id="74594333">
      <w:bodyDiv w:val="1"/>
      <w:marLeft w:val="0"/>
      <w:marRight w:val="0"/>
      <w:marTop w:val="0"/>
      <w:marBottom w:val="0"/>
      <w:divBdr>
        <w:top w:val="none" w:sz="0" w:space="0" w:color="auto"/>
        <w:left w:val="none" w:sz="0" w:space="0" w:color="auto"/>
        <w:bottom w:val="none" w:sz="0" w:space="0" w:color="auto"/>
        <w:right w:val="none" w:sz="0" w:space="0" w:color="auto"/>
      </w:divBdr>
      <w:divsChild>
        <w:div w:id="1637756741">
          <w:marLeft w:val="0"/>
          <w:marRight w:val="0"/>
          <w:marTop w:val="0"/>
          <w:marBottom w:val="0"/>
          <w:divBdr>
            <w:top w:val="none" w:sz="0" w:space="0" w:color="auto"/>
            <w:left w:val="none" w:sz="0" w:space="0" w:color="auto"/>
            <w:bottom w:val="none" w:sz="0" w:space="0" w:color="auto"/>
            <w:right w:val="none" w:sz="0" w:space="0" w:color="auto"/>
          </w:divBdr>
        </w:div>
      </w:divsChild>
    </w:div>
    <w:div w:id="140469321">
      <w:bodyDiv w:val="1"/>
      <w:marLeft w:val="0"/>
      <w:marRight w:val="0"/>
      <w:marTop w:val="0"/>
      <w:marBottom w:val="0"/>
      <w:divBdr>
        <w:top w:val="none" w:sz="0" w:space="0" w:color="auto"/>
        <w:left w:val="none" w:sz="0" w:space="0" w:color="auto"/>
        <w:bottom w:val="none" w:sz="0" w:space="0" w:color="auto"/>
        <w:right w:val="none" w:sz="0" w:space="0" w:color="auto"/>
      </w:divBdr>
    </w:div>
    <w:div w:id="214243604">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268851364">
      <w:bodyDiv w:val="1"/>
      <w:marLeft w:val="0"/>
      <w:marRight w:val="0"/>
      <w:marTop w:val="0"/>
      <w:marBottom w:val="0"/>
      <w:divBdr>
        <w:top w:val="none" w:sz="0" w:space="0" w:color="auto"/>
        <w:left w:val="none" w:sz="0" w:space="0" w:color="auto"/>
        <w:bottom w:val="none" w:sz="0" w:space="0" w:color="auto"/>
        <w:right w:val="none" w:sz="0" w:space="0" w:color="auto"/>
      </w:divBdr>
    </w:div>
    <w:div w:id="288441422">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358242764">
      <w:bodyDiv w:val="1"/>
      <w:marLeft w:val="0"/>
      <w:marRight w:val="0"/>
      <w:marTop w:val="0"/>
      <w:marBottom w:val="0"/>
      <w:divBdr>
        <w:top w:val="none" w:sz="0" w:space="0" w:color="auto"/>
        <w:left w:val="none" w:sz="0" w:space="0" w:color="auto"/>
        <w:bottom w:val="none" w:sz="0" w:space="0" w:color="auto"/>
        <w:right w:val="none" w:sz="0" w:space="0" w:color="auto"/>
      </w:divBdr>
    </w:div>
    <w:div w:id="384529502">
      <w:bodyDiv w:val="1"/>
      <w:marLeft w:val="0"/>
      <w:marRight w:val="0"/>
      <w:marTop w:val="0"/>
      <w:marBottom w:val="0"/>
      <w:divBdr>
        <w:top w:val="none" w:sz="0" w:space="0" w:color="auto"/>
        <w:left w:val="none" w:sz="0" w:space="0" w:color="auto"/>
        <w:bottom w:val="none" w:sz="0" w:space="0" w:color="auto"/>
        <w:right w:val="none" w:sz="0" w:space="0" w:color="auto"/>
      </w:divBdr>
      <w:divsChild>
        <w:div w:id="1233586220">
          <w:marLeft w:val="0"/>
          <w:marRight w:val="0"/>
          <w:marTop w:val="0"/>
          <w:marBottom w:val="0"/>
          <w:divBdr>
            <w:top w:val="none" w:sz="0" w:space="0" w:color="auto"/>
            <w:left w:val="none" w:sz="0" w:space="0" w:color="auto"/>
            <w:bottom w:val="none" w:sz="0" w:space="0" w:color="auto"/>
            <w:right w:val="none" w:sz="0" w:space="0" w:color="auto"/>
          </w:divBdr>
        </w:div>
      </w:divsChild>
    </w:div>
    <w:div w:id="410009117">
      <w:bodyDiv w:val="1"/>
      <w:marLeft w:val="0"/>
      <w:marRight w:val="0"/>
      <w:marTop w:val="0"/>
      <w:marBottom w:val="0"/>
      <w:divBdr>
        <w:top w:val="none" w:sz="0" w:space="0" w:color="auto"/>
        <w:left w:val="none" w:sz="0" w:space="0" w:color="auto"/>
        <w:bottom w:val="none" w:sz="0" w:space="0" w:color="auto"/>
        <w:right w:val="none" w:sz="0" w:space="0" w:color="auto"/>
      </w:divBdr>
    </w:div>
    <w:div w:id="440613838">
      <w:bodyDiv w:val="1"/>
      <w:marLeft w:val="0"/>
      <w:marRight w:val="0"/>
      <w:marTop w:val="0"/>
      <w:marBottom w:val="0"/>
      <w:divBdr>
        <w:top w:val="none" w:sz="0" w:space="0" w:color="auto"/>
        <w:left w:val="none" w:sz="0" w:space="0" w:color="auto"/>
        <w:bottom w:val="none" w:sz="0" w:space="0" w:color="auto"/>
        <w:right w:val="none" w:sz="0" w:space="0" w:color="auto"/>
      </w:divBdr>
    </w:div>
    <w:div w:id="442842575">
      <w:bodyDiv w:val="1"/>
      <w:marLeft w:val="0"/>
      <w:marRight w:val="0"/>
      <w:marTop w:val="0"/>
      <w:marBottom w:val="0"/>
      <w:divBdr>
        <w:top w:val="none" w:sz="0" w:space="0" w:color="auto"/>
        <w:left w:val="none" w:sz="0" w:space="0" w:color="auto"/>
        <w:bottom w:val="none" w:sz="0" w:space="0" w:color="auto"/>
        <w:right w:val="none" w:sz="0" w:space="0" w:color="auto"/>
      </w:divBdr>
      <w:divsChild>
        <w:div w:id="1948348875">
          <w:marLeft w:val="0"/>
          <w:marRight w:val="0"/>
          <w:marTop w:val="0"/>
          <w:marBottom w:val="0"/>
          <w:divBdr>
            <w:top w:val="none" w:sz="0" w:space="0" w:color="auto"/>
            <w:left w:val="none" w:sz="0" w:space="0" w:color="auto"/>
            <w:bottom w:val="none" w:sz="0" w:space="0" w:color="auto"/>
            <w:right w:val="none" w:sz="0" w:space="0" w:color="auto"/>
          </w:divBdr>
          <w:divsChild>
            <w:div w:id="1762480740">
              <w:marLeft w:val="0"/>
              <w:marRight w:val="0"/>
              <w:marTop w:val="0"/>
              <w:marBottom w:val="0"/>
              <w:divBdr>
                <w:top w:val="none" w:sz="0" w:space="0" w:color="auto"/>
                <w:left w:val="none" w:sz="0" w:space="0" w:color="auto"/>
                <w:bottom w:val="none" w:sz="0" w:space="0" w:color="auto"/>
                <w:right w:val="none" w:sz="0" w:space="0" w:color="auto"/>
              </w:divBdr>
              <w:divsChild>
                <w:div w:id="20666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1862">
          <w:marLeft w:val="0"/>
          <w:marRight w:val="0"/>
          <w:marTop w:val="0"/>
          <w:marBottom w:val="0"/>
          <w:divBdr>
            <w:top w:val="none" w:sz="0" w:space="0" w:color="auto"/>
            <w:left w:val="none" w:sz="0" w:space="0" w:color="auto"/>
            <w:bottom w:val="none" w:sz="0" w:space="0" w:color="auto"/>
            <w:right w:val="none" w:sz="0" w:space="0" w:color="auto"/>
          </w:divBdr>
        </w:div>
      </w:divsChild>
    </w:div>
    <w:div w:id="460735682">
      <w:bodyDiv w:val="1"/>
      <w:marLeft w:val="0"/>
      <w:marRight w:val="0"/>
      <w:marTop w:val="0"/>
      <w:marBottom w:val="0"/>
      <w:divBdr>
        <w:top w:val="none" w:sz="0" w:space="0" w:color="auto"/>
        <w:left w:val="none" w:sz="0" w:space="0" w:color="auto"/>
        <w:bottom w:val="none" w:sz="0" w:space="0" w:color="auto"/>
        <w:right w:val="none" w:sz="0" w:space="0" w:color="auto"/>
      </w:divBdr>
      <w:divsChild>
        <w:div w:id="1809743394">
          <w:marLeft w:val="0"/>
          <w:marRight w:val="0"/>
          <w:marTop w:val="0"/>
          <w:marBottom w:val="0"/>
          <w:divBdr>
            <w:top w:val="none" w:sz="0" w:space="0" w:color="auto"/>
            <w:left w:val="none" w:sz="0" w:space="0" w:color="auto"/>
            <w:bottom w:val="none" w:sz="0" w:space="0" w:color="auto"/>
            <w:right w:val="none" w:sz="0" w:space="0" w:color="auto"/>
          </w:divBdr>
        </w:div>
      </w:divsChild>
    </w:div>
    <w:div w:id="518390979">
      <w:bodyDiv w:val="1"/>
      <w:marLeft w:val="0"/>
      <w:marRight w:val="0"/>
      <w:marTop w:val="0"/>
      <w:marBottom w:val="0"/>
      <w:divBdr>
        <w:top w:val="none" w:sz="0" w:space="0" w:color="auto"/>
        <w:left w:val="none" w:sz="0" w:space="0" w:color="auto"/>
        <w:bottom w:val="none" w:sz="0" w:space="0" w:color="auto"/>
        <w:right w:val="none" w:sz="0" w:space="0" w:color="auto"/>
      </w:divBdr>
    </w:div>
    <w:div w:id="520171440">
      <w:bodyDiv w:val="1"/>
      <w:marLeft w:val="0"/>
      <w:marRight w:val="0"/>
      <w:marTop w:val="0"/>
      <w:marBottom w:val="0"/>
      <w:divBdr>
        <w:top w:val="none" w:sz="0" w:space="0" w:color="auto"/>
        <w:left w:val="none" w:sz="0" w:space="0" w:color="auto"/>
        <w:bottom w:val="none" w:sz="0" w:space="0" w:color="auto"/>
        <w:right w:val="none" w:sz="0" w:space="0" w:color="auto"/>
      </w:divBdr>
      <w:divsChild>
        <w:div w:id="1567453076">
          <w:marLeft w:val="0"/>
          <w:marRight w:val="0"/>
          <w:marTop w:val="0"/>
          <w:marBottom w:val="0"/>
          <w:divBdr>
            <w:top w:val="none" w:sz="0" w:space="0" w:color="auto"/>
            <w:left w:val="none" w:sz="0" w:space="0" w:color="auto"/>
            <w:bottom w:val="none" w:sz="0" w:space="0" w:color="auto"/>
            <w:right w:val="none" w:sz="0" w:space="0" w:color="auto"/>
          </w:divBdr>
        </w:div>
      </w:divsChild>
    </w:div>
    <w:div w:id="530842226">
      <w:bodyDiv w:val="1"/>
      <w:marLeft w:val="0"/>
      <w:marRight w:val="0"/>
      <w:marTop w:val="0"/>
      <w:marBottom w:val="0"/>
      <w:divBdr>
        <w:top w:val="none" w:sz="0" w:space="0" w:color="auto"/>
        <w:left w:val="none" w:sz="0" w:space="0" w:color="auto"/>
        <w:bottom w:val="none" w:sz="0" w:space="0" w:color="auto"/>
        <w:right w:val="none" w:sz="0" w:space="0" w:color="auto"/>
      </w:divBdr>
    </w:div>
    <w:div w:id="536312451">
      <w:bodyDiv w:val="1"/>
      <w:marLeft w:val="0"/>
      <w:marRight w:val="0"/>
      <w:marTop w:val="0"/>
      <w:marBottom w:val="0"/>
      <w:divBdr>
        <w:top w:val="none" w:sz="0" w:space="0" w:color="auto"/>
        <w:left w:val="none" w:sz="0" w:space="0" w:color="auto"/>
        <w:bottom w:val="none" w:sz="0" w:space="0" w:color="auto"/>
        <w:right w:val="none" w:sz="0" w:space="0" w:color="auto"/>
      </w:divBdr>
      <w:divsChild>
        <w:div w:id="742262285">
          <w:marLeft w:val="0"/>
          <w:marRight w:val="0"/>
          <w:marTop w:val="0"/>
          <w:marBottom w:val="0"/>
          <w:divBdr>
            <w:top w:val="none" w:sz="0" w:space="0" w:color="auto"/>
            <w:left w:val="none" w:sz="0" w:space="0" w:color="auto"/>
            <w:bottom w:val="none" w:sz="0" w:space="0" w:color="auto"/>
            <w:right w:val="none" w:sz="0" w:space="0" w:color="auto"/>
          </w:divBdr>
        </w:div>
      </w:divsChild>
    </w:div>
    <w:div w:id="539587201">
      <w:bodyDiv w:val="1"/>
      <w:marLeft w:val="0"/>
      <w:marRight w:val="0"/>
      <w:marTop w:val="0"/>
      <w:marBottom w:val="0"/>
      <w:divBdr>
        <w:top w:val="none" w:sz="0" w:space="0" w:color="auto"/>
        <w:left w:val="none" w:sz="0" w:space="0" w:color="auto"/>
        <w:bottom w:val="none" w:sz="0" w:space="0" w:color="auto"/>
        <w:right w:val="none" w:sz="0" w:space="0" w:color="auto"/>
      </w:divBdr>
    </w:div>
    <w:div w:id="553275470">
      <w:bodyDiv w:val="1"/>
      <w:marLeft w:val="0"/>
      <w:marRight w:val="0"/>
      <w:marTop w:val="0"/>
      <w:marBottom w:val="0"/>
      <w:divBdr>
        <w:top w:val="none" w:sz="0" w:space="0" w:color="auto"/>
        <w:left w:val="none" w:sz="0" w:space="0" w:color="auto"/>
        <w:bottom w:val="none" w:sz="0" w:space="0" w:color="auto"/>
        <w:right w:val="none" w:sz="0" w:space="0" w:color="auto"/>
      </w:divBdr>
    </w:div>
    <w:div w:id="557207042">
      <w:bodyDiv w:val="1"/>
      <w:marLeft w:val="0"/>
      <w:marRight w:val="0"/>
      <w:marTop w:val="0"/>
      <w:marBottom w:val="0"/>
      <w:divBdr>
        <w:top w:val="none" w:sz="0" w:space="0" w:color="auto"/>
        <w:left w:val="none" w:sz="0" w:space="0" w:color="auto"/>
        <w:bottom w:val="none" w:sz="0" w:space="0" w:color="auto"/>
        <w:right w:val="none" w:sz="0" w:space="0" w:color="auto"/>
      </w:divBdr>
    </w:div>
    <w:div w:id="563838408">
      <w:bodyDiv w:val="1"/>
      <w:marLeft w:val="0"/>
      <w:marRight w:val="0"/>
      <w:marTop w:val="0"/>
      <w:marBottom w:val="0"/>
      <w:divBdr>
        <w:top w:val="none" w:sz="0" w:space="0" w:color="auto"/>
        <w:left w:val="none" w:sz="0" w:space="0" w:color="auto"/>
        <w:bottom w:val="none" w:sz="0" w:space="0" w:color="auto"/>
        <w:right w:val="none" w:sz="0" w:space="0" w:color="auto"/>
      </w:divBdr>
    </w:div>
    <w:div w:id="573052598">
      <w:bodyDiv w:val="1"/>
      <w:marLeft w:val="0"/>
      <w:marRight w:val="0"/>
      <w:marTop w:val="0"/>
      <w:marBottom w:val="0"/>
      <w:divBdr>
        <w:top w:val="none" w:sz="0" w:space="0" w:color="auto"/>
        <w:left w:val="none" w:sz="0" w:space="0" w:color="auto"/>
        <w:bottom w:val="none" w:sz="0" w:space="0" w:color="auto"/>
        <w:right w:val="none" w:sz="0" w:space="0" w:color="auto"/>
      </w:divBdr>
      <w:divsChild>
        <w:div w:id="1508442490">
          <w:marLeft w:val="0"/>
          <w:marRight w:val="0"/>
          <w:marTop w:val="0"/>
          <w:marBottom w:val="0"/>
          <w:divBdr>
            <w:top w:val="none" w:sz="0" w:space="0" w:color="auto"/>
            <w:left w:val="none" w:sz="0" w:space="0" w:color="auto"/>
            <w:bottom w:val="none" w:sz="0" w:space="0" w:color="auto"/>
            <w:right w:val="none" w:sz="0" w:space="0" w:color="auto"/>
          </w:divBdr>
        </w:div>
      </w:divsChild>
    </w:div>
    <w:div w:id="589001669">
      <w:bodyDiv w:val="1"/>
      <w:marLeft w:val="0"/>
      <w:marRight w:val="0"/>
      <w:marTop w:val="0"/>
      <w:marBottom w:val="0"/>
      <w:divBdr>
        <w:top w:val="none" w:sz="0" w:space="0" w:color="auto"/>
        <w:left w:val="none" w:sz="0" w:space="0" w:color="auto"/>
        <w:bottom w:val="none" w:sz="0" w:space="0" w:color="auto"/>
        <w:right w:val="none" w:sz="0" w:space="0" w:color="auto"/>
      </w:divBdr>
    </w:div>
    <w:div w:id="590549359">
      <w:bodyDiv w:val="1"/>
      <w:marLeft w:val="0"/>
      <w:marRight w:val="0"/>
      <w:marTop w:val="0"/>
      <w:marBottom w:val="0"/>
      <w:divBdr>
        <w:top w:val="none" w:sz="0" w:space="0" w:color="auto"/>
        <w:left w:val="none" w:sz="0" w:space="0" w:color="auto"/>
        <w:bottom w:val="none" w:sz="0" w:space="0" w:color="auto"/>
        <w:right w:val="none" w:sz="0" w:space="0" w:color="auto"/>
      </w:divBdr>
    </w:div>
    <w:div w:id="643579795">
      <w:bodyDiv w:val="1"/>
      <w:marLeft w:val="0"/>
      <w:marRight w:val="0"/>
      <w:marTop w:val="0"/>
      <w:marBottom w:val="0"/>
      <w:divBdr>
        <w:top w:val="none" w:sz="0" w:space="0" w:color="auto"/>
        <w:left w:val="none" w:sz="0" w:space="0" w:color="auto"/>
        <w:bottom w:val="none" w:sz="0" w:space="0" w:color="auto"/>
        <w:right w:val="none" w:sz="0" w:space="0" w:color="auto"/>
      </w:divBdr>
      <w:divsChild>
        <w:div w:id="8264637">
          <w:marLeft w:val="0"/>
          <w:marRight w:val="0"/>
          <w:marTop w:val="0"/>
          <w:marBottom w:val="0"/>
          <w:divBdr>
            <w:top w:val="none" w:sz="0" w:space="0" w:color="auto"/>
            <w:left w:val="none" w:sz="0" w:space="0" w:color="auto"/>
            <w:bottom w:val="none" w:sz="0" w:space="0" w:color="auto"/>
            <w:right w:val="none" w:sz="0" w:space="0" w:color="auto"/>
          </w:divBdr>
        </w:div>
      </w:divsChild>
    </w:div>
    <w:div w:id="672340653">
      <w:bodyDiv w:val="1"/>
      <w:marLeft w:val="0"/>
      <w:marRight w:val="0"/>
      <w:marTop w:val="0"/>
      <w:marBottom w:val="0"/>
      <w:divBdr>
        <w:top w:val="none" w:sz="0" w:space="0" w:color="auto"/>
        <w:left w:val="none" w:sz="0" w:space="0" w:color="auto"/>
        <w:bottom w:val="none" w:sz="0" w:space="0" w:color="auto"/>
        <w:right w:val="none" w:sz="0" w:space="0" w:color="auto"/>
      </w:divBdr>
    </w:div>
    <w:div w:id="690452580">
      <w:bodyDiv w:val="1"/>
      <w:marLeft w:val="0"/>
      <w:marRight w:val="0"/>
      <w:marTop w:val="0"/>
      <w:marBottom w:val="0"/>
      <w:divBdr>
        <w:top w:val="none" w:sz="0" w:space="0" w:color="auto"/>
        <w:left w:val="none" w:sz="0" w:space="0" w:color="auto"/>
        <w:bottom w:val="none" w:sz="0" w:space="0" w:color="auto"/>
        <w:right w:val="none" w:sz="0" w:space="0" w:color="auto"/>
      </w:divBdr>
    </w:div>
    <w:div w:id="690909596">
      <w:bodyDiv w:val="1"/>
      <w:marLeft w:val="0"/>
      <w:marRight w:val="0"/>
      <w:marTop w:val="0"/>
      <w:marBottom w:val="0"/>
      <w:divBdr>
        <w:top w:val="none" w:sz="0" w:space="0" w:color="auto"/>
        <w:left w:val="none" w:sz="0" w:space="0" w:color="auto"/>
        <w:bottom w:val="none" w:sz="0" w:space="0" w:color="auto"/>
        <w:right w:val="none" w:sz="0" w:space="0" w:color="auto"/>
      </w:divBdr>
    </w:div>
    <w:div w:id="702948220">
      <w:bodyDiv w:val="1"/>
      <w:marLeft w:val="0"/>
      <w:marRight w:val="0"/>
      <w:marTop w:val="0"/>
      <w:marBottom w:val="0"/>
      <w:divBdr>
        <w:top w:val="none" w:sz="0" w:space="0" w:color="auto"/>
        <w:left w:val="none" w:sz="0" w:space="0" w:color="auto"/>
        <w:bottom w:val="none" w:sz="0" w:space="0" w:color="auto"/>
        <w:right w:val="none" w:sz="0" w:space="0" w:color="auto"/>
      </w:divBdr>
    </w:div>
    <w:div w:id="722295332">
      <w:bodyDiv w:val="1"/>
      <w:marLeft w:val="0"/>
      <w:marRight w:val="0"/>
      <w:marTop w:val="0"/>
      <w:marBottom w:val="0"/>
      <w:divBdr>
        <w:top w:val="none" w:sz="0" w:space="0" w:color="auto"/>
        <w:left w:val="none" w:sz="0" w:space="0" w:color="auto"/>
        <w:bottom w:val="none" w:sz="0" w:space="0" w:color="auto"/>
        <w:right w:val="none" w:sz="0" w:space="0" w:color="auto"/>
      </w:divBdr>
    </w:div>
    <w:div w:id="761414678">
      <w:bodyDiv w:val="1"/>
      <w:marLeft w:val="0"/>
      <w:marRight w:val="0"/>
      <w:marTop w:val="0"/>
      <w:marBottom w:val="0"/>
      <w:divBdr>
        <w:top w:val="none" w:sz="0" w:space="0" w:color="auto"/>
        <w:left w:val="none" w:sz="0" w:space="0" w:color="auto"/>
        <w:bottom w:val="none" w:sz="0" w:space="0" w:color="auto"/>
        <w:right w:val="none" w:sz="0" w:space="0" w:color="auto"/>
      </w:divBdr>
    </w:div>
    <w:div w:id="780762771">
      <w:bodyDiv w:val="1"/>
      <w:marLeft w:val="0"/>
      <w:marRight w:val="0"/>
      <w:marTop w:val="0"/>
      <w:marBottom w:val="0"/>
      <w:divBdr>
        <w:top w:val="none" w:sz="0" w:space="0" w:color="auto"/>
        <w:left w:val="none" w:sz="0" w:space="0" w:color="auto"/>
        <w:bottom w:val="none" w:sz="0" w:space="0" w:color="auto"/>
        <w:right w:val="none" w:sz="0" w:space="0" w:color="auto"/>
      </w:divBdr>
    </w:div>
    <w:div w:id="790787023">
      <w:bodyDiv w:val="1"/>
      <w:marLeft w:val="0"/>
      <w:marRight w:val="0"/>
      <w:marTop w:val="0"/>
      <w:marBottom w:val="0"/>
      <w:divBdr>
        <w:top w:val="none" w:sz="0" w:space="0" w:color="auto"/>
        <w:left w:val="none" w:sz="0" w:space="0" w:color="auto"/>
        <w:bottom w:val="none" w:sz="0" w:space="0" w:color="auto"/>
        <w:right w:val="none" w:sz="0" w:space="0" w:color="auto"/>
      </w:divBdr>
    </w:div>
    <w:div w:id="792408248">
      <w:bodyDiv w:val="1"/>
      <w:marLeft w:val="0"/>
      <w:marRight w:val="0"/>
      <w:marTop w:val="0"/>
      <w:marBottom w:val="0"/>
      <w:divBdr>
        <w:top w:val="none" w:sz="0" w:space="0" w:color="auto"/>
        <w:left w:val="none" w:sz="0" w:space="0" w:color="auto"/>
        <w:bottom w:val="none" w:sz="0" w:space="0" w:color="auto"/>
        <w:right w:val="none" w:sz="0" w:space="0" w:color="auto"/>
      </w:divBdr>
    </w:div>
    <w:div w:id="816993236">
      <w:bodyDiv w:val="1"/>
      <w:marLeft w:val="0"/>
      <w:marRight w:val="0"/>
      <w:marTop w:val="0"/>
      <w:marBottom w:val="0"/>
      <w:divBdr>
        <w:top w:val="none" w:sz="0" w:space="0" w:color="auto"/>
        <w:left w:val="none" w:sz="0" w:space="0" w:color="auto"/>
        <w:bottom w:val="none" w:sz="0" w:space="0" w:color="auto"/>
        <w:right w:val="none" w:sz="0" w:space="0" w:color="auto"/>
      </w:divBdr>
    </w:div>
    <w:div w:id="819813127">
      <w:bodyDiv w:val="1"/>
      <w:marLeft w:val="0"/>
      <w:marRight w:val="0"/>
      <w:marTop w:val="0"/>
      <w:marBottom w:val="0"/>
      <w:divBdr>
        <w:top w:val="none" w:sz="0" w:space="0" w:color="auto"/>
        <w:left w:val="none" w:sz="0" w:space="0" w:color="auto"/>
        <w:bottom w:val="none" w:sz="0" w:space="0" w:color="auto"/>
        <w:right w:val="none" w:sz="0" w:space="0" w:color="auto"/>
      </w:divBdr>
      <w:divsChild>
        <w:div w:id="100535189">
          <w:marLeft w:val="0"/>
          <w:marRight w:val="0"/>
          <w:marTop w:val="0"/>
          <w:marBottom w:val="0"/>
          <w:divBdr>
            <w:top w:val="single" w:sz="6" w:space="0" w:color="EDEDED"/>
            <w:left w:val="none" w:sz="0" w:space="0" w:color="auto"/>
            <w:bottom w:val="none" w:sz="0" w:space="0" w:color="auto"/>
            <w:right w:val="none" w:sz="0" w:space="0" w:color="auto"/>
          </w:divBdr>
          <w:divsChild>
            <w:div w:id="323357830">
              <w:marLeft w:val="0"/>
              <w:marRight w:val="0"/>
              <w:marTop w:val="0"/>
              <w:marBottom w:val="0"/>
              <w:divBdr>
                <w:top w:val="none" w:sz="0" w:space="0" w:color="auto"/>
                <w:left w:val="none" w:sz="0" w:space="0" w:color="auto"/>
                <w:bottom w:val="none" w:sz="0" w:space="0" w:color="auto"/>
                <w:right w:val="none" w:sz="0" w:space="0" w:color="auto"/>
              </w:divBdr>
              <w:divsChild>
                <w:div w:id="1625043532">
                  <w:marLeft w:val="0"/>
                  <w:marRight w:val="0"/>
                  <w:marTop w:val="0"/>
                  <w:marBottom w:val="0"/>
                  <w:divBdr>
                    <w:top w:val="none" w:sz="0" w:space="0" w:color="auto"/>
                    <w:left w:val="none" w:sz="0" w:space="0" w:color="auto"/>
                    <w:bottom w:val="none" w:sz="0" w:space="0" w:color="auto"/>
                    <w:right w:val="none" w:sz="0" w:space="0" w:color="auto"/>
                  </w:divBdr>
                </w:div>
              </w:divsChild>
            </w:div>
            <w:div w:id="514079577">
              <w:marLeft w:val="0"/>
              <w:marRight w:val="0"/>
              <w:marTop w:val="0"/>
              <w:marBottom w:val="0"/>
              <w:divBdr>
                <w:top w:val="none" w:sz="0" w:space="0" w:color="auto"/>
                <w:left w:val="none" w:sz="0" w:space="0" w:color="auto"/>
                <w:bottom w:val="none" w:sz="0" w:space="0" w:color="auto"/>
                <w:right w:val="none" w:sz="0" w:space="0" w:color="auto"/>
              </w:divBdr>
              <w:divsChild>
                <w:div w:id="1824276542">
                  <w:marLeft w:val="0"/>
                  <w:marRight w:val="0"/>
                  <w:marTop w:val="0"/>
                  <w:marBottom w:val="0"/>
                  <w:divBdr>
                    <w:top w:val="none" w:sz="0" w:space="0" w:color="auto"/>
                    <w:left w:val="none" w:sz="0" w:space="0" w:color="auto"/>
                    <w:bottom w:val="none" w:sz="0" w:space="0" w:color="auto"/>
                    <w:right w:val="none" w:sz="0" w:space="0" w:color="auto"/>
                  </w:divBdr>
                </w:div>
              </w:divsChild>
            </w:div>
            <w:div w:id="579796997">
              <w:marLeft w:val="0"/>
              <w:marRight w:val="0"/>
              <w:marTop w:val="0"/>
              <w:marBottom w:val="0"/>
              <w:divBdr>
                <w:top w:val="none" w:sz="0" w:space="0" w:color="auto"/>
                <w:left w:val="none" w:sz="0" w:space="0" w:color="auto"/>
                <w:bottom w:val="none" w:sz="0" w:space="0" w:color="auto"/>
                <w:right w:val="none" w:sz="0" w:space="0" w:color="auto"/>
              </w:divBdr>
              <w:divsChild>
                <w:div w:id="1422800410">
                  <w:marLeft w:val="0"/>
                  <w:marRight w:val="0"/>
                  <w:marTop w:val="0"/>
                  <w:marBottom w:val="0"/>
                  <w:divBdr>
                    <w:top w:val="none" w:sz="0" w:space="0" w:color="auto"/>
                    <w:left w:val="none" w:sz="0" w:space="0" w:color="auto"/>
                    <w:bottom w:val="none" w:sz="0" w:space="0" w:color="auto"/>
                    <w:right w:val="none" w:sz="0" w:space="0" w:color="auto"/>
                  </w:divBdr>
                </w:div>
              </w:divsChild>
            </w:div>
            <w:div w:id="751854361">
              <w:marLeft w:val="0"/>
              <w:marRight w:val="0"/>
              <w:marTop w:val="0"/>
              <w:marBottom w:val="0"/>
              <w:divBdr>
                <w:top w:val="none" w:sz="0" w:space="0" w:color="auto"/>
                <w:left w:val="none" w:sz="0" w:space="0" w:color="auto"/>
                <w:bottom w:val="none" w:sz="0" w:space="0" w:color="auto"/>
                <w:right w:val="none" w:sz="0" w:space="0" w:color="auto"/>
              </w:divBdr>
              <w:divsChild>
                <w:div w:id="1216965911">
                  <w:marLeft w:val="0"/>
                  <w:marRight w:val="0"/>
                  <w:marTop w:val="0"/>
                  <w:marBottom w:val="0"/>
                  <w:divBdr>
                    <w:top w:val="none" w:sz="0" w:space="0" w:color="auto"/>
                    <w:left w:val="none" w:sz="0" w:space="0" w:color="auto"/>
                    <w:bottom w:val="none" w:sz="0" w:space="0" w:color="auto"/>
                    <w:right w:val="none" w:sz="0" w:space="0" w:color="auto"/>
                  </w:divBdr>
                </w:div>
              </w:divsChild>
            </w:div>
            <w:div w:id="858279120">
              <w:marLeft w:val="0"/>
              <w:marRight w:val="0"/>
              <w:marTop w:val="0"/>
              <w:marBottom w:val="0"/>
              <w:divBdr>
                <w:top w:val="none" w:sz="0" w:space="0" w:color="auto"/>
                <w:left w:val="none" w:sz="0" w:space="0" w:color="auto"/>
                <w:bottom w:val="none" w:sz="0" w:space="0" w:color="auto"/>
                <w:right w:val="none" w:sz="0" w:space="0" w:color="auto"/>
              </w:divBdr>
              <w:divsChild>
                <w:div w:id="672295241">
                  <w:marLeft w:val="0"/>
                  <w:marRight w:val="0"/>
                  <w:marTop w:val="0"/>
                  <w:marBottom w:val="0"/>
                  <w:divBdr>
                    <w:top w:val="none" w:sz="0" w:space="0" w:color="auto"/>
                    <w:left w:val="none" w:sz="0" w:space="0" w:color="auto"/>
                    <w:bottom w:val="none" w:sz="0" w:space="0" w:color="auto"/>
                    <w:right w:val="none" w:sz="0" w:space="0" w:color="auto"/>
                  </w:divBdr>
                </w:div>
              </w:divsChild>
            </w:div>
            <w:div w:id="1003435861">
              <w:marLeft w:val="0"/>
              <w:marRight w:val="0"/>
              <w:marTop w:val="0"/>
              <w:marBottom w:val="0"/>
              <w:divBdr>
                <w:top w:val="none" w:sz="0" w:space="0" w:color="auto"/>
                <w:left w:val="none" w:sz="0" w:space="0" w:color="auto"/>
                <w:bottom w:val="none" w:sz="0" w:space="0" w:color="auto"/>
                <w:right w:val="none" w:sz="0" w:space="0" w:color="auto"/>
              </w:divBdr>
            </w:div>
            <w:div w:id="1904097839">
              <w:marLeft w:val="0"/>
              <w:marRight w:val="0"/>
              <w:marTop w:val="0"/>
              <w:marBottom w:val="0"/>
              <w:divBdr>
                <w:top w:val="none" w:sz="0" w:space="0" w:color="auto"/>
                <w:left w:val="none" w:sz="0" w:space="0" w:color="auto"/>
                <w:bottom w:val="none" w:sz="0" w:space="0" w:color="auto"/>
                <w:right w:val="none" w:sz="0" w:space="0" w:color="auto"/>
              </w:divBdr>
              <w:divsChild>
                <w:div w:id="14542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470">
          <w:marLeft w:val="0"/>
          <w:marRight w:val="0"/>
          <w:marTop w:val="0"/>
          <w:marBottom w:val="0"/>
          <w:divBdr>
            <w:top w:val="single" w:sz="6" w:space="0" w:color="EDEDED"/>
            <w:left w:val="none" w:sz="0" w:space="0" w:color="auto"/>
            <w:bottom w:val="none" w:sz="0" w:space="0" w:color="auto"/>
            <w:right w:val="none" w:sz="0" w:space="0" w:color="auto"/>
          </w:divBdr>
          <w:divsChild>
            <w:div w:id="313607256">
              <w:marLeft w:val="0"/>
              <w:marRight w:val="0"/>
              <w:marTop w:val="0"/>
              <w:marBottom w:val="0"/>
              <w:divBdr>
                <w:top w:val="none" w:sz="0" w:space="0" w:color="auto"/>
                <w:left w:val="none" w:sz="0" w:space="0" w:color="auto"/>
                <w:bottom w:val="none" w:sz="0" w:space="0" w:color="auto"/>
                <w:right w:val="none" w:sz="0" w:space="0" w:color="auto"/>
              </w:divBdr>
              <w:divsChild>
                <w:div w:id="904026829">
                  <w:marLeft w:val="0"/>
                  <w:marRight w:val="0"/>
                  <w:marTop w:val="0"/>
                  <w:marBottom w:val="0"/>
                  <w:divBdr>
                    <w:top w:val="none" w:sz="0" w:space="0" w:color="auto"/>
                    <w:left w:val="none" w:sz="0" w:space="0" w:color="auto"/>
                    <w:bottom w:val="none" w:sz="0" w:space="0" w:color="auto"/>
                    <w:right w:val="none" w:sz="0" w:space="0" w:color="auto"/>
                  </w:divBdr>
                </w:div>
              </w:divsChild>
            </w:div>
            <w:div w:id="371227147">
              <w:marLeft w:val="0"/>
              <w:marRight w:val="0"/>
              <w:marTop w:val="0"/>
              <w:marBottom w:val="0"/>
              <w:divBdr>
                <w:top w:val="none" w:sz="0" w:space="0" w:color="auto"/>
                <w:left w:val="none" w:sz="0" w:space="0" w:color="auto"/>
                <w:bottom w:val="none" w:sz="0" w:space="0" w:color="auto"/>
                <w:right w:val="none" w:sz="0" w:space="0" w:color="auto"/>
              </w:divBdr>
              <w:divsChild>
                <w:div w:id="123042391">
                  <w:marLeft w:val="0"/>
                  <w:marRight w:val="0"/>
                  <w:marTop w:val="0"/>
                  <w:marBottom w:val="0"/>
                  <w:divBdr>
                    <w:top w:val="none" w:sz="0" w:space="0" w:color="auto"/>
                    <w:left w:val="none" w:sz="0" w:space="0" w:color="auto"/>
                    <w:bottom w:val="none" w:sz="0" w:space="0" w:color="auto"/>
                    <w:right w:val="none" w:sz="0" w:space="0" w:color="auto"/>
                  </w:divBdr>
                </w:div>
              </w:divsChild>
            </w:div>
            <w:div w:id="748775615">
              <w:marLeft w:val="0"/>
              <w:marRight w:val="0"/>
              <w:marTop w:val="0"/>
              <w:marBottom w:val="0"/>
              <w:divBdr>
                <w:top w:val="none" w:sz="0" w:space="0" w:color="auto"/>
                <w:left w:val="none" w:sz="0" w:space="0" w:color="auto"/>
                <w:bottom w:val="none" w:sz="0" w:space="0" w:color="auto"/>
                <w:right w:val="none" w:sz="0" w:space="0" w:color="auto"/>
              </w:divBdr>
            </w:div>
            <w:div w:id="842206940">
              <w:marLeft w:val="0"/>
              <w:marRight w:val="0"/>
              <w:marTop w:val="0"/>
              <w:marBottom w:val="0"/>
              <w:divBdr>
                <w:top w:val="none" w:sz="0" w:space="0" w:color="auto"/>
                <w:left w:val="none" w:sz="0" w:space="0" w:color="auto"/>
                <w:bottom w:val="none" w:sz="0" w:space="0" w:color="auto"/>
                <w:right w:val="none" w:sz="0" w:space="0" w:color="auto"/>
              </w:divBdr>
              <w:divsChild>
                <w:div w:id="158078568">
                  <w:marLeft w:val="0"/>
                  <w:marRight w:val="0"/>
                  <w:marTop w:val="0"/>
                  <w:marBottom w:val="0"/>
                  <w:divBdr>
                    <w:top w:val="none" w:sz="0" w:space="0" w:color="auto"/>
                    <w:left w:val="none" w:sz="0" w:space="0" w:color="auto"/>
                    <w:bottom w:val="none" w:sz="0" w:space="0" w:color="auto"/>
                    <w:right w:val="none" w:sz="0" w:space="0" w:color="auto"/>
                  </w:divBdr>
                </w:div>
              </w:divsChild>
            </w:div>
            <w:div w:id="1586114930">
              <w:marLeft w:val="0"/>
              <w:marRight w:val="0"/>
              <w:marTop w:val="0"/>
              <w:marBottom w:val="0"/>
              <w:divBdr>
                <w:top w:val="none" w:sz="0" w:space="0" w:color="auto"/>
                <w:left w:val="none" w:sz="0" w:space="0" w:color="auto"/>
                <w:bottom w:val="none" w:sz="0" w:space="0" w:color="auto"/>
                <w:right w:val="none" w:sz="0" w:space="0" w:color="auto"/>
              </w:divBdr>
              <w:divsChild>
                <w:div w:id="1905945380">
                  <w:marLeft w:val="0"/>
                  <w:marRight w:val="0"/>
                  <w:marTop w:val="0"/>
                  <w:marBottom w:val="0"/>
                  <w:divBdr>
                    <w:top w:val="none" w:sz="0" w:space="0" w:color="auto"/>
                    <w:left w:val="none" w:sz="0" w:space="0" w:color="auto"/>
                    <w:bottom w:val="none" w:sz="0" w:space="0" w:color="auto"/>
                    <w:right w:val="none" w:sz="0" w:space="0" w:color="auto"/>
                  </w:divBdr>
                </w:div>
              </w:divsChild>
            </w:div>
            <w:div w:id="2046902786">
              <w:marLeft w:val="0"/>
              <w:marRight w:val="0"/>
              <w:marTop w:val="0"/>
              <w:marBottom w:val="0"/>
              <w:divBdr>
                <w:top w:val="none" w:sz="0" w:space="0" w:color="auto"/>
                <w:left w:val="none" w:sz="0" w:space="0" w:color="auto"/>
                <w:bottom w:val="none" w:sz="0" w:space="0" w:color="auto"/>
                <w:right w:val="none" w:sz="0" w:space="0" w:color="auto"/>
              </w:divBdr>
              <w:divsChild>
                <w:div w:id="52818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5650">
          <w:marLeft w:val="0"/>
          <w:marRight w:val="0"/>
          <w:marTop w:val="0"/>
          <w:marBottom w:val="0"/>
          <w:divBdr>
            <w:top w:val="single" w:sz="6" w:space="0" w:color="EDEDED"/>
            <w:left w:val="none" w:sz="0" w:space="0" w:color="auto"/>
            <w:bottom w:val="none" w:sz="0" w:space="0" w:color="auto"/>
            <w:right w:val="none" w:sz="0" w:space="0" w:color="auto"/>
          </w:divBdr>
          <w:divsChild>
            <w:div w:id="229509108">
              <w:marLeft w:val="0"/>
              <w:marRight w:val="0"/>
              <w:marTop w:val="0"/>
              <w:marBottom w:val="0"/>
              <w:divBdr>
                <w:top w:val="none" w:sz="0" w:space="0" w:color="auto"/>
                <w:left w:val="none" w:sz="0" w:space="0" w:color="auto"/>
                <w:bottom w:val="none" w:sz="0" w:space="0" w:color="auto"/>
                <w:right w:val="none" w:sz="0" w:space="0" w:color="auto"/>
              </w:divBdr>
              <w:divsChild>
                <w:div w:id="49961210">
                  <w:marLeft w:val="0"/>
                  <w:marRight w:val="0"/>
                  <w:marTop w:val="0"/>
                  <w:marBottom w:val="0"/>
                  <w:divBdr>
                    <w:top w:val="none" w:sz="0" w:space="0" w:color="auto"/>
                    <w:left w:val="none" w:sz="0" w:space="0" w:color="auto"/>
                    <w:bottom w:val="none" w:sz="0" w:space="0" w:color="auto"/>
                    <w:right w:val="none" w:sz="0" w:space="0" w:color="auto"/>
                  </w:divBdr>
                </w:div>
              </w:divsChild>
            </w:div>
            <w:div w:id="299505892">
              <w:marLeft w:val="0"/>
              <w:marRight w:val="0"/>
              <w:marTop w:val="0"/>
              <w:marBottom w:val="0"/>
              <w:divBdr>
                <w:top w:val="none" w:sz="0" w:space="0" w:color="auto"/>
                <w:left w:val="none" w:sz="0" w:space="0" w:color="auto"/>
                <w:bottom w:val="none" w:sz="0" w:space="0" w:color="auto"/>
                <w:right w:val="none" w:sz="0" w:space="0" w:color="auto"/>
              </w:divBdr>
              <w:divsChild>
                <w:div w:id="538780385">
                  <w:marLeft w:val="0"/>
                  <w:marRight w:val="0"/>
                  <w:marTop w:val="0"/>
                  <w:marBottom w:val="0"/>
                  <w:divBdr>
                    <w:top w:val="none" w:sz="0" w:space="0" w:color="auto"/>
                    <w:left w:val="none" w:sz="0" w:space="0" w:color="auto"/>
                    <w:bottom w:val="none" w:sz="0" w:space="0" w:color="auto"/>
                    <w:right w:val="none" w:sz="0" w:space="0" w:color="auto"/>
                  </w:divBdr>
                </w:div>
              </w:divsChild>
            </w:div>
            <w:div w:id="372079378">
              <w:marLeft w:val="0"/>
              <w:marRight w:val="0"/>
              <w:marTop w:val="0"/>
              <w:marBottom w:val="0"/>
              <w:divBdr>
                <w:top w:val="none" w:sz="0" w:space="0" w:color="auto"/>
                <w:left w:val="none" w:sz="0" w:space="0" w:color="auto"/>
                <w:bottom w:val="none" w:sz="0" w:space="0" w:color="auto"/>
                <w:right w:val="none" w:sz="0" w:space="0" w:color="auto"/>
              </w:divBdr>
              <w:divsChild>
                <w:div w:id="1446467220">
                  <w:marLeft w:val="0"/>
                  <w:marRight w:val="0"/>
                  <w:marTop w:val="0"/>
                  <w:marBottom w:val="0"/>
                  <w:divBdr>
                    <w:top w:val="none" w:sz="0" w:space="0" w:color="auto"/>
                    <w:left w:val="none" w:sz="0" w:space="0" w:color="auto"/>
                    <w:bottom w:val="none" w:sz="0" w:space="0" w:color="auto"/>
                    <w:right w:val="none" w:sz="0" w:space="0" w:color="auto"/>
                  </w:divBdr>
                </w:div>
              </w:divsChild>
            </w:div>
            <w:div w:id="671219733">
              <w:marLeft w:val="0"/>
              <w:marRight w:val="0"/>
              <w:marTop w:val="0"/>
              <w:marBottom w:val="0"/>
              <w:divBdr>
                <w:top w:val="none" w:sz="0" w:space="0" w:color="auto"/>
                <w:left w:val="none" w:sz="0" w:space="0" w:color="auto"/>
                <w:bottom w:val="none" w:sz="0" w:space="0" w:color="auto"/>
                <w:right w:val="none" w:sz="0" w:space="0" w:color="auto"/>
              </w:divBdr>
              <w:divsChild>
                <w:div w:id="1099564664">
                  <w:marLeft w:val="0"/>
                  <w:marRight w:val="0"/>
                  <w:marTop w:val="0"/>
                  <w:marBottom w:val="0"/>
                  <w:divBdr>
                    <w:top w:val="none" w:sz="0" w:space="0" w:color="auto"/>
                    <w:left w:val="none" w:sz="0" w:space="0" w:color="auto"/>
                    <w:bottom w:val="none" w:sz="0" w:space="0" w:color="auto"/>
                    <w:right w:val="none" w:sz="0" w:space="0" w:color="auto"/>
                  </w:divBdr>
                </w:div>
              </w:divsChild>
            </w:div>
            <w:div w:id="1310205025">
              <w:marLeft w:val="0"/>
              <w:marRight w:val="0"/>
              <w:marTop w:val="0"/>
              <w:marBottom w:val="0"/>
              <w:divBdr>
                <w:top w:val="none" w:sz="0" w:space="0" w:color="auto"/>
                <w:left w:val="none" w:sz="0" w:space="0" w:color="auto"/>
                <w:bottom w:val="none" w:sz="0" w:space="0" w:color="auto"/>
                <w:right w:val="none" w:sz="0" w:space="0" w:color="auto"/>
              </w:divBdr>
            </w:div>
            <w:div w:id="1593276180">
              <w:marLeft w:val="0"/>
              <w:marRight w:val="0"/>
              <w:marTop w:val="0"/>
              <w:marBottom w:val="0"/>
              <w:divBdr>
                <w:top w:val="none" w:sz="0" w:space="0" w:color="auto"/>
                <w:left w:val="none" w:sz="0" w:space="0" w:color="auto"/>
                <w:bottom w:val="none" w:sz="0" w:space="0" w:color="auto"/>
                <w:right w:val="none" w:sz="0" w:space="0" w:color="auto"/>
              </w:divBdr>
              <w:divsChild>
                <w:div w:id="6836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251">
          <w:marLeft w:val="0"/>
          <w:marRight w:val="0"/>
          <w:marTop w:val="0"/>
          <w:marBottom w:val="0"/>
          <w:divBdr>
            <w:top w:val="single" w:sz="6" w:space="0" w:color="EDEDED"/>
            <w:left w:val="none" w:sz="0" w:space="0" w:color="auto"/>
            <w:bottom w:val="none" w:sz="0" w:space="0" w:color="auto"/>
            <w:right w:val="none" w:sz="0" w:space="0" w:color="auto"/>
          </w:divBdr>
          <w:divsChild>
            <w:div w:id="130252376">
              <w:marLeft w:val="0"/>
              <w:marRight w:val="0"/>
              <w:marTop w:val="0"/>
              <w:marBottom w:val="0"/>
              <w:divBdr>
                <w:top w:val="none" w:sz="0" w:space="0" w:color="auto"/>
                <w:left w:val="none" w:sz="0" w:space="0" w:color="auto"/>
                <w:bottom w:val="none" w:sz="0" w:space="0" w:color="auto"/>
                <w:right w:val="none" w:sz="0" w:space="0" w:color="auto"/>
              </w:divBdr>
              <w:divsChild>
                <w:div w:id="1935895763">
                  <w:marLeft w:val="0"/>
                  <w:marRight w:val="0"/>
                  <w:marTop w:val="0"/>
                  <w:marBottom w:val="0"/>
                  <w:divBdr>
                    <w:top w:val="none" w:sz="0" w:space="0" w:color="auto"/>
                    <w:left w:val="none" w:sz="0" w:space="0" w:color="auto"/>
                    <w:bottom w:val="none" w:sz="0" w:space="0" w:color="auto"/>
                    <w:right w:val="none" w:sz="0" w:space="0" w:color="auto"/>
                  </w:divBdr>
                </w:div>
              </w:divsChild>
            </w:div>
            <w:div w:id="208034735">
              <w:marLeft w:val="0"/>
              <w:marRight w:val="0"/>
              <w:marTop w:val="0"/>
              <w:marBottom w:val="0"/>
              <w:divBdr>
                <w:top w:val="none" w:sz="0" w:space="0" w:color="auto"/>
                <w:left w:val="none" w:sz="0" w:space="0" w:color="auto"/>
                <w:bottom w:val="none" w:sz="0" w:space="0" w:color="auto"/>
                <w:right w:val="none" w:sz="0" w:space="0" w:color="auto"/>
              </w:divBdr>
              <w:divsChild>
                <w:div w:id="2100325180">
                  <w:marLeft w:val="0"/>
                  <w:marRight w:val="0"/>
                  <w:marTop w:val="0"/>
                  <w:marBottom w:val="0"/>
                  <w:divBdr>
                    <w:top w:val="none" w:sz="0" w:space="0" w:color="auto"/>
                    <w:left w:val="none" w:sz="0" w:space="0" w:color="auto"/>
                    <w:bottom w:val="none" w:sz="0" w:space="0" w:color="auto"/>
                    <w:right w:val="none" w:sz="0" w:space="0" w:color="auto"/>
                  </w:divBdr>
                </w:div>
              </w:divsChild>
            </w:div>
            <w:div w:id="845481288">
              <w:marLeft w:val="0"/>
              <w:marRight w:val="0"/>
              <w:marTop w:val="0"/>
              <w:marBottom w:val="0"/>
              <w:divBdr>
                <w:top w:val="none" w:sz="0" w:space="0" w:color="auto"/>
                <w:left w:val="none" w:sz="0" w:space="0" w:color="auto"/>
                <w:bottom w:val="none" w:sz="0" w:space="0" w:color="auto"/>
                <w:right w:val="none" w:sz="0" w:space="0" w:color="auto"/>
              </w:divBdr>
              <w:divsChild>
                <w:div w:id="83116018">
                  <w:marLeft w:val="0"/>
                  <w:marRight w:val="0"/>
                  <w:marTop w:val="0"/>
                  <w:marBottom w:val="0"/>
                  <w:divBdr>
                    <w:top w:val="none" w:sz="0" w:space="0" w:color="auto"/>
                    <w:left w:val="none" w:sz="0" w:space="0" w:color="auto"/>
                    <w:bottom w:val="none" w:sz="0" w:space="0" w:color="auto"/>
                    <w:right w:val="none" w:sz="0" w:space="0" w:color="auto"/>
                  </w:divBdr>
                </w:div>
              </w:divsChild>
            </w:div>
            <w:div w:id="1015963659">
              <w:marLeft w:val="0"/>
              <w:marRight w:val="0"/>
              <w:marTop w:val="0"/>
              <w:marBottom w:val="0"/>
              <w:divBdr>
                <w:top w:val="none" w:sz="0" w:space="0" w:color="auto"/>
                <w:left w:val="none" w:sz="0" w:space="0" w:color="auto"/>
                <w:bottom w:val="none" w:sz="0" w:space="0" w:color="auto"/>
                <w:right w:val="none" w:sz="0" w:space="0" w:color="auto"/>
              </w:divBdr>
              <w:divsChild>
                <w:div w:id="396049887">
                  <w:marLeft w:val="0"/>
                  <w:marRight w:val="0"/>
                  <w:marTop w:val="0"/>
                  <w:marBottom w:val="0"/>
                  <w:divBdr>
                    <w:top w:val="none" w:sz="0" w:space="0" w:color="auto"/>
                    <w:left w:val="none" w:sz="0" w:space="0" w:color="auto"/>
                    <w:bottom w:val="none" w:sz="0" w:space="0" w:color="auto"/>
                    <w:right w:val="none" w:sz="0" w:space="0" w:color="auto"/>
                  </w:divBdr>
                </w:div>
              </w:divsChild>
            </w:div>
            <w:div w:id="1774594141">
              <w:marLeft w:val="0"/>
              <w:marRight w:val="0"/>
              <w:marTop w:val="0"/>
              <w:marBottom w:val="0"/>
              <w:divBdr>
                <w:top w:val="none" w:sz="0" w:space="0" w:color="auto"/>
                <w:left w:val="none" w:sz="0" w:space="0" w:color="auto"/>
                <w:bottom w:val="none" w:sz="0" w:space="0" w:color="auto"/>
                <w:right w:val="none" w:sz="0" w:space="0" w:color="auto"/>
              </w:divBdr>
              <w:divsChild>
                <w:div w:id="733238371">
                  <w:marLeft w:val="0"/>
                  <w:marRight w:val="0"/>
                  <w:marTop w:val="0"/>
                  <w:marBottom w:val="0"/>
                  <w:divBdr>
                    <w:top w:val="none" w:sz="0" w:space="0" w:color="auto"/>
                    <w:left w:val="none" w:sz="0" w:space="0" w:color="auto"/>
                    <w:bottom w:val="none" w:sz="0" w:space="0" w:color="auto"/>
                    <w:right w:val="none" w:sz="0" w:space="0" w:color="auto"/>
                  </w:divBdr>
                </w:div>
              </w:divsChild>
            </w:div>
            <w:div w:id="1811053907">
              <w:marLeft w:val="0"/>
              <w:marRight w:val="0"/>
              <w:marTop w:val="0"/>
              <w:marBottom w:val="0"/>
              <w:divBdr>
                <w:top w:val="none" w:sz="0" w:space="0" w:color="auto"/>
                <w:left w:val="none" w:sz="0" w:space="0" w:color="auto"/>
                <w:bottom w:val="none" w:sz="0" w:space="0" w:color="auto"/>
                <w:right w:val="none" w:sz="0" w:space="0" w:color="auto"/>
              </w:divBdr>
              <w:divsChild>
                <w:div w:id="1817187746">
                  <w:marLeft w:val="0"/>
                  <w:marRight w:val="0"/>
                  <w:marTop w:val="0"/>
                  <w:marBottom w:val="0"/>
                  <w:divBdr>
                    <w:top w:val="none" w:sz="0" w:space="0" w:color="auto"/>
                    <w:left w:val="none" w:sz="0" w:space="0" w:color="auto"/>
                    <w:bottom w:val="none" w:sz="0" w:space="0" w:color="auto"/>
                    <w:right w:val="none" w:sz="0" w:space="0" w:color="auto"/>
                  </w:divBdr>
                </w:div>
              </w:divsChild>
            </w:div>
            <w:div w:id="1976448083">
              <w:marLeft w:val="0"/>
              <w:marRight w:val="0"/>
              <w:marTop w:val="0"/>
              <w:marBottom w:val="0"/>
              <w:divBdr>
                <w:top w:val="none" w:sz="0" w:space="0" w:color="auto"/>
                <w:left w:val="none" w:sz="0" w:space="0" w:color="auto"/>
                <w:bottom w:val="none" w:sz="0" w:space="0" w:color="auto"/>
                <w:right w:val="none" w:sz="0" w:space="0" w:color="auto"/>
              </w:divBdr>
            </w:div>
          </w:divsChild>
        </w:div>
        <w:div w:id="510414853">
          <w:marLeft w:val="0"/>
          <w:marRight w:val="0"/>
          <w:marTop w:val="0"/>
          <w:marBottom w:val="0"/>
          <w:divBdr>
            <w:top w:val="single" w:sz="6" w:space="0" w:color="EDEDED"/>
            <w:left w:val="none" w:sz="0" w:space="0" w:color="auto"/>
            <w:bottom w:val="none" w:sz="0" w:space="0" w:color="auto"/>
            <w:right w:val="none" w:sz="0" w:space="0" w:color="auto"/>
          </w:divBdr>
          <w:divsChild>
            <w:div w:id="8334033">
              <w:marLeft w:val="0"/>
              <w:marRight w:val="0"/>
              <w:marTop w:val="0"/>
              <w:marBottom w:val="0"/>
              <w:divBdr>
                <w:top w:val="none" w:sz="0" w:space="0" w:color="auto"/>
                <w:left w:val="none" w:sz="0" w:space="0" w:color="auto"/>
                <w:bottom w:val="none" w:sz="0" w:space="0" w:color="auto"/>
                <w:right w:val="none" w:sz="0" w:space="0" w:color="auto"/>
              </w:divBdr>
            </w:div>
            <w:div w:id="14432575">
              <w:marLeft w:val="0"/>
              <w:marRight w:val="0"/>
              <w:marTop w:val="0"/>
              <w:marBottom w:val="0"/>
              <w:divBdr>
                <w:top w:val="none" w:sz="0" w:space="0" w:color="auto"/>
                <w:left w:val="none" w:sz="0" w:space="0" w:color="auto"/>
                <w:bottom w:val="none" w:sz="0" w:space="0" w:color="auto"/>
                <w:right w:val="none" w:sz="0" w:space="0" w:color="auto"/>
              </w:divBdr>
              <w:divsChild>
                <w:div w:id="1238788857">
                  <w:marLeft w:val="0"/>
                  <w:marRight w:val="0"/>
                  <w:marTop w:val="0"/>
                  <w:marBottom w:val="0"/>
                  <w:divBdr>
                    <w:top w:val="none" w:sz="0" w:space="0" w:color="auto"/>
                    <w:left w:val="none" w:sz="0" w:space="0" w:color="auto"/>
                    <w:bottom w:val="none" w:sz="0" w:space="0" w:color="auto"/>
                    <w:right w:val="none" w:sz="0" w:space="0" w:color="auto"/>
                  </w:divBdr>
                </w:div>
              </w:divsChild>
            </w:div>
            <w:div w:id="1003043702">
              <w:marLeft w:val="0"/>
              <w:marRight w:val="0"/>
              <w:marTop w:val="0"/>
              <w:marBottom w:val="0"/>
              <w:divBdr>
                <w:top w:val="none" w:sz="0" w:space="0" w:color="auto"/>
                <w:left w:val="none" w:sz="0" w:space="0" w:color="auto"/>
                <w:bottom w:val="none" w:sz="0" w:space="0" w:color="auto"/>
                <w:right w:val="none" w:sz="0" w:space="0" w:color="auto"/>
              </w:divBdr>
              <w:divsChild>
                <w:div w:id="1969243079">
                  <w:marLeft w:val="0"/>
                  <w:marRight w:val="0"/>
                  <w:marTop w:val="0"/>
                  <w:marBottom w:val="0"/>
                  <w:divBdr>
                    <w:top w:val="none" w:sz="0" w:space="0" w:color="auto"/>
                    <w:left w:val="none" w:sz="0" w:space="0" w:color="auto"/>
                    <w:bottom w:val="none" w:sz="0" w:space="0" w:color="auto"/>
                    <w:right w:val="none" w:sz="0" w:space="0" w:color="auto"/>
                  </w:divBdr>
                </w:div>
              </w:divsChild>
            </w:div>
            <w:div w:id="1469978940">
              <w:marLeft w:val="0"/>
              <w:marRight w:val="0"/>
              <w:marTop w:val="0"/>
              <w:marBottom w:val="0"/>
              <w:divBdr>
                <w:top w:val="none" w:sz="0" w:space="0" w:color="auto"/>
                <w:left w:val="none" w:sz="0" w:space="0" w:color="auto"/>
                <w:bottom w:val="none" w:sz="0" w:space="0" w:color="auto"/>
                <w:right w:val="none" w:sz="0" w:space="0" w:color="auto"/>
              </w:divBdr>
              <w:divsChild>
                <w:div w:id="1211109433">
                  <w:marLeft w:val="0"/>
                  <w:marRight w:val="0"/>
                  <w:marTop w:val="0"/>
                  <w:marBottom w:val="0"/>
                  <w:divBdr>
                    <w:top w:val="none" w:sz="0" w:space="0" w:color="auto"/>
                    <w:left w:val="none" w:sz="0" w:space="0" w:color="auto"/>
                    <w:bottom w:val="none" w:sz="0" w:space="0" w:color="auto"/>
                    <w:right w:val="none" w:sz="0" w:space="0" w:color="auto"/>
                  </w:divBdr>
                </w:div>
              </w:divsChild>
            </w:div>
            <w:div w:id="1562475496">
              <w:marLeft w:val="0"/>
              <w:marRight w:val="0"/>
              <w:marTop w:val="0"/>
              <w:marBottom w:val="0"/>
              <w:divBdr>
                <w:top w:val="none" w:sz="0" w:space="0" w:color="auto"/>
                <w:left w:val="none" w:sz="0" w:space="0" w:color="auto"/>
                <w:bottom w:val="none" w:sz="0" w:space="0" w:color="auto"/>
                <w:right w:val="none" w:sz="0" w:space="0" w:color="auto"/>
              </w:divBdr>
              <w:divsChild>
                <w:div w:id="562449743">
                  <w:marLeft w:val="0"/>
                  <w:marRight w:val="0"/>
                  <w:marTop w:val="0"/>
                  <w:marBottom w:val="0"/>
                  <w:divBdr>
                    <w:top w:val="none" w:sz="0" w:space="0" w:color="auto"/>
                    <w:left w:val="none" w:sz="0" w:space="0" w:color="auto"/>
                    <w:bottom w:val="none" w:sz="0" w:space="0" w:color="auto"/>
                    <w:right w:val="none" w:sz="0" w:space="0" w:color="auto"/>
                  </w:divBdr>
                </w:div>
              </w:divsChild>
            </w:div>
            <w:div w:id="1901136860">
              <w:marLeft w:val="0"/>
              <w:marRight w:val="0"/>
              <w:marTop w:val="0"/>
              <w:marBottom w:val="0"/>
              <w:divBdr>
                <w:top w:val="none" w:sz="0" w:space="0" w:color="auto"/>
                <w:left w:val="none" w:sz="0" w:space="0" w:color="auto"/>
                <w:bottom w:val="none" w:sz="0" w:space="0" w:color="auto"/>
                <w:right w:val="none" w:sz="0" w:space="0" w:color="auto"/>
              </w:divBdr>
              <w:divsChild>
                <w:div w:id="492837526">
                  <w:marLeft w:val="0"/>
                  <w:marRight w:val="0"/>
                  <w:marTop w:val="0"/>
                  <w:marBottom w:val="0"/>
                  <w:divBdr>
                    <w:top w:val="none" w:sz="0" w:space="0" w:color="auto"/>
                    <w:left w:val="none" w:sz="0" w:space="0" w:color="auto"/>
                    <w:bottom w:val="none" w:sz="0" w:space="0" w:color="auto"/>
                    <w:right w:val="none" w:sz="0" w:space="0" w:color="auto"/>
                  </w:divBdr>
                </w:div>
              </w:divsChild>
            </w:div>
            <w:div w:id="2124381651">
              <w:marLeft w:val="0"/>
              <w:marRight w:val="0"/>
              <w:marTop w:val="0"/>
              <w:marBottom w:val="0"/>
              <w:divBdr>
                <w:top w:val="none" w:sz="0" w:space="0" w:color="auto"/>
                <w:left w:val="none" w:sz="0" w:space="0" w:color="auto"/>
                <w:bottom w:val="none" w:sz="0" w:space="0" w:color="auto"/>
                <w:right w:val="none" w:sz="0" w:space="0" w:color="auto"/>
              </w:divBdr>
              <w:divsChild>
                <w:div w:id="9674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7497">
          <w:marLeft w:val="0"/>
          <w:marRight w:val="0"/>
          <w:marTop w:val="0"/>
          <w:marBottom w:val="0"/>
          <w:divBdr>
            <w:top w:val="single" w:sz="6" w:space="0" w:color="EDEDED"/>
            <w:left w:val="none" w:sz="0" w:space="0" w:color="auto"/>
            <w:bottom w:val="none" w:sz="0" w:space="0" w:color="auto"/>
            <w:right w:val="none" w:sz="0" w:space="0" w:color="auto"/>
          </w:divBdr>
          <w:divsChild>
            <w:div w:id="193617113">
              <w:marLeft w:val="0"/>
              <w:marRight w:val="0"/>
              <w:marTop w:val="0"/>
              <w:marBottom w:val="0"/>
              <w:divBdr>
                <w:top w:val="none" w:sz="0" w:space="0" w:color="auto"/>
                <w:left w:val="none" w:sz="0" w:space="0" w:color="auto"/>
                <w:bottom w:val="none" w:sz="0" w:space="0" w:color="auto"/>
                <w:right w:val="none" w:sz="0" w:space="0" w:color="auto"/>
              </w:divBdr>
              <w:divsChild>
                <w:div w:id="158354467">
                  <w:marLeft w:val="0"/>
                  <w:marRight w:val="0"/>
                  <w:marTop w:val="0"/>
                  <w:marBottom w:val="0"/>
                  <w:divBdr>
                    <w:top w:val="none" w:sz="0" w:space="0" w:color="auto"/>
                    <w:left w:val="none" w:sz="0" w:space="0" w:color="auto"/>
                    <w:bottom w:val="none" w:sz="0" w:space="0" w:color="auto"/>
                    <w:right w:val="none" w:sz="0" w:space="0" w:color="auto"/>
                  </w:divBdr>
                </w:div>
              </w:divsChild>
            </w:div>
            <w:div w:id="633219481">
              <w:marLeft w:val="0"/>
              <w:marRight w:val="0"/>
              <w:marTop w:val="0"/>
              <w:marBottom w:val="0"/>
              <w:divBdr>
                <w:top w:val="none" w:sz="0" w:space="0" w:color="auto"/>
                <w:left w:val="none" w:sz="0" w:space="0" w:color="auto"/>
                <w:bottom w:val="none" w:sz="0" w:space="0" w:color="auto"/>
                <w:right w:val="none" w:sz="0" w:space="0" w:color="auto"/>
              </w:divBdr>
              <w:divsChild>
                <w:div w:id="1394544378">
                  <w:marLeft w:val="0"/>
                  <w:marRight w:val="0"/>
                  <w:marTop w:val="0"/>
                  <w:marBottom w:val="0"/>
                  <w:divBdr>
                    <w:top w:val="none" w:sz="0" w:space="0" w:color="auto"/>
                    <w:left w:val="none" w:sz="0" w:space="0" w:color="auto"/>
                    <w:bottom w:val="none" w:sz="0" w:space="0" w:color="auto"/>
                    <w:right w:val="none" w:sz="0" w:space="0" w:color="auto"/>
                  </w:divBdr>
                </w:div>
              </w:divsChild>
            </w:div>
            <w:div w:id="1565872519">
              <w:marLeft w:val="0"/>
              <w:marRight w:val="0"/>
              <w:marTop w:val="0"/>
              <w:marBottom w:val="0"/>
              <w:divBdr>
                <w:top w:val="none" w:sz="0" w:space="0" w:color="auto"/>
                <w:left w:val="none" w:sz="0" w:space="0" w:color="auto"/>
                <w:bottom w:val="none" w:sz="0" w:space="0" w:color="auto"/>
                <w:right w:val="none" w:sz="0" w:space="0" w:color="auto"/>
              </w:divBdr>
              <w:divsChild>
                <w:div w:id="1761833581">
                  <w:marLeft w:val="0"/>
                  <w:marRight w:val="0"/>
                  <w:marTop w:val="0"/>
                  <w:marBottom w:val="0"/>
                  <w:divBdr>
                    <w:top w:val="none" w:sz="0" w:space="0" w:color="auto"/>
                    <w:left w:val="none" w:sz="0" w:space="0" w:color="auto"/>
                    <w:bottom w:val="none" w:sz="0" w:space="0" w:color="auto"/>
                    <w:right w:val="none" w:sz="0" w:space="0" w:color="auto"/>
                  </w:divBdr>
                </w:div>
              </w:divsChild>
            </w:div>
            <w:div w:id="1750420023">
              <w:marLeft w:val="0"/>
              <w:marRight w:val="0"/>
              <w:marTop w:val="0"/>
              <w:marBottom w:val="0"/>
              <w:divBdr>
                <w:top w:val="none" w:sz="0" w:space="0" w:color="auto"/>
                <w:left w:val="none" w:sz="0" w:space="0" w:color="auto"/>
                <w:bottom w:val="none" w:sz="0" w:space="0" w:color="auto"/>
                <w:right w:val="none" w:sz="0" w:space="0" w:color="auto"/>
              </w:divBdr>
              <w:divsChild>
                <w:div w:id="2007904359">
                  <w:marLeft w:val="0"/>
                  <w:marRight w:val="0"/>
                  <w:marTop w:val="0"/>
                  <w:marBottom w:val="0"/>
                  <w:divBdr>
                    <w:top w:val="none" w:sz="0" w:space="0" w:color="auto"/>
                    <w:left w:val="none" w:sz="0" w:space="0" w:color="auto"/>
                    <w:bottom w:val="none" w:sz="0" w:space="0" w:color="auto"/>
                    <w:right w:val="none" w:sz="0" w:space="0" w:color="auto"/>
                  </w:divBdr>
                </w:div>
              </w:divsChild>
            </w:div>
            <w:div w:id="1832331827">
              <w:marLeft w:val="0"/>
              <w:marRight w:val="0"/>
              <w:marTop w:val="0"/>
              <w:marBottom w:val="0"/>
              <w:divBdr>
                <w:top w:val="none" w:sz="0" w:space="0" w:color="auto"/>
                <w:left w:val="none" w:sz="0" w:space="0" w:color="auto"/>
                <w:bottom w:val="none" w:sz="0" w:space="0" w:color="auto"/>
                <w:right w:val="none" w:sz="0" w:space="0" w:color="auto"/>
              </w:divBdr>
            </w:div>
            <w:div w:id="1914581869">
              <w:marLeft w:val="0"/>
              <w:marRight w:val="0"/>
              <w:marTop w:val="0"/>
              <w:marBottom w:val="0"/>
              <w:divBdr>
                <w:top w:val="none" w:sz="0" w:space="0" w:color="auto"/>
                <w:left w:val="none" w:sz="0" w:space="0" w:color="auto"/>
                <w:bottom w:val="none" w:sz="0" w:space="0" w:color="auto"/>
                <w:right w:val="none" w:sz="0" w:space="0" w:color="auto"/>
              </w:divBdr>
              <w:divsChild>
                <w:div w:id="189880876">
                  <w:marLeft w:val="0"/>
                  <w:marRight w:val="0"/>
                  <w:marTop w:val="0"/>
                  <w:marBottom w:val="0"/>
                  <w:divBdr>
                    <w:top w:val="none" w:sz="0" w:space="0" w:color="auto"/>
                    <w:left w:val="none" w:sz="0" w:space="0" w:color="auto"/>
                    <w:bottom w:val="none" w:sz="0" w:space="0" w:color="auto"/>
                    <w:right w:val="none" w:sz="0" w:space="0" w:color="auto"/>
                  </w:divBdr>
                </w:div>
              </w:divsChild>
            </w:div>
            <w:div w:id="2067531387">
              <w:marLeft w:val="0"/>
              <w:marRight w:val="0"/>
              <w:marTop w:val="0"/>
              <w:marBottom w:val="0"/>
              <w:divBdr>
                <w:top w:val="none" w:sz="0" w:space="0" w:color="auto"/>
                <w:left w:val="none" w:sz="0" w:space="0" w:color="auto"/>
                <w:bottom w:val="none" w:sz="0" w:space="0" w:color="auto"/>
                <w:right w:val="none" w:sz="0" w:space="0" w:color="auto"/>
              </w:divBdr>
              <w:divsChild>
                <w:div w:id="13163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7082">
          <w:marLeft w:val="0"/>
          <w:marRight w:val="0"/>
          <w:marTop w:val="0"/>
          <w:marBottom w:val="0"/>
          <w:divBdr>
            <w:top w:val="single" w:sz="6" w:space="0" w:color="EDEDED"/>
            <w:left w:val="none" w:sz="0" w:space="0" w:color="auto"/>
            <w:bottom w:val="none" w:sz="0" w:space="0" w:color="auto"/>
            <w:right w:val="none" w:sz="0" w:space="0" w:color="auto"/>
          </w:divBdr>
          <w:divsChild>
            <w:div w:id="59715488">
              <w:marLeft w:val="0"/>
              <w:marRight w:val="0"/>
              <w:marTop w:val="0"/>
              <w:marBottom w:val="0"/>
              <w:divBdr>
                <w:top w:val="none" w:sz="0" w:space="0" w:color="auto"/>
                <w:left w:val="none" w:sz="0" w:space="0" w:color="auto"/>
                <w:bottom w:val="none" w:sz="0" w:space="0" w:color="auto"/>
                <w:right w:val="none" w:sz="0" w:space="0" w:color="auto"/>
              </w:divBdr>
              <w:divsChild>
                <w:div w:id="1913159435">
                  <w:marLeft w:val="0"/>
                  <w:marRight w:val="0"/>
                  <w:marTop w:val="0"/>
                  <w:marBottom w:val="0"/>
                  <w:divBdr>
                    <w:top w:val="none" w:sz="0" w:space="0" w:color="auto"/>
                    <w:left w:val="none" w:sz="0" w:space="0" w:color="auto"/>
                    <w:bottom w:val="none" w:sz="0" w:space="0" w:color="auto"/>
                    <w:right w:val="none" w:sz="0" w:space="0" w:color="auto"/>
                  </w:divBdr>
                </w:div>
              </w:divsChild>
            </w:div>
            <w:div w:id="229120534">
              <w:marLeft w:val="0"/>
              <w:marRight w:val="0"/>
              <w:marTop w:val="0"/>
              <w:marBottom w:val="0"/>
              <w:divBdr>
                <w:top w:val="none" w:sz="0" w:space="0" w:color="auto"/>
                <w:left w:val="none" w:sz="0" w:space="0" w:color="auto"/>
                <w:bottom w:val="none" w:sz="0" w:space="0" w:color="auto"/>
                <w:right w:val="none" w:sz="0" w:space="0" w:color="auto"/>
              </w:divBdr>
              <w:divsChild>
                <w:div w:id="1878004397">
                  <w:marLeft w:val="0"/>
                  <w:marRight w:val="0"/>
                  <w:marTop w:val="0"/>
                  <w:marBottom w:val="0"/>
                  <w:divBdr>
                    <w:top w:val="none" w:sz="0" w:space="0" w:color="auto"/>
                    <w:left w:val="none" w:sz="0" w:space="0" w:color="auto"/>
                    <w:bottom w:val="none" w:sz="0" w:space="0" w:color="auto"/>
                    <w:right w:val="none" w:sz="0" w:space="0" w:color="auto"/>
                  </w:divBdr>
                </w:div>
              </w:divsChild>
            </w:div>
            <w:div w:id="450325758">
              <w:marLeft w:val="0"/>
              <w:marRight w:val="0"/>
              <w:marTop w:val="0"/>
              <w:marBottom w:val="0"/>
              <w:divBdr>
                <w:top w:val="none" w:sz="0" w:space="0" w:color="auto"/>
                <w:left w:val="none" w:sz="0" w:space="0" w:color="auto"/>
                <w:bottom w:val="none" w:sz="0" w:space="0" w:color="auto"/>
                <w:right w:val="none" w:sz="0" w:space="0" w:color="auto"/>
              </w:divBdr>
              <w:divsChild>
                <w:div w:id="309022236">
                  <w:marLeft w:val="0"/>
                  <w:marRight w:val="0"/>
                  <w:marTop w:val="0"/>
                  <w:marBottom w:val="0"/>
                  <w:divBdr>
                    <w:top w:val="none" w:sz="0" w:space="0" w:color="auto"/>
                    <w:left w:val="none" w:sz="0" w:space="0" w:color="auto"/>
                    <w:bottom w:val="none" w:sz="0" w:space="0" w:color="auto"/>
                    <w:right w:val="none" w:sz="0" w:space="0" w:color="auto"/>
                  </w:divBdr>
                </w:div>
              </w:divsChild>
            </w:div>
            <w:div w:id="586035328">
              <w:marLeft w:val="0"/>
              <w:marRight w:val="0"/>
              <w:marTop w:val="0"/>
              <w:marBottom w:val="0"/>
              <w:divBdr>
                <w:top w:val="none" w:sz="0" w:space="0" w:color="auto"/>
                <w:left w:val="none" w:sz="0" w:space="0" w:color="auto"/>
                <w:bottom w:val="none" w:sz="0" w:space="0" w:color="auto"/>
                <w:right w:val="none" w:sz="0" w:space="0" w:color="auto"/>
              </w:divBdr>
            </w:div>
            <w:div w:id="910238715">
              <w:marLeft w:val="0"/>
              <w:marRight w:val="0"/>
              <w:marTop w:val="0"/>
              <w:marBottom w:val="0"/>
              <w:divBdr>
                <w:top w:val="none" w:sz="0" w:space="0" w:color="auto"/>
                <w:left w:val="none" w:sz="0" w:space="0" w:color="auto"/>
                <w:bottom w:val="none" w:sz="0" w:space="0" w:color="auto"/>
                <w:right w:val="none" w:sz="0" w:space="0" w:color="auto"/>
              </w:divBdr>
              <w:divsChild>
                <w:div w:id="907613804">
                  <w:marLeft w:val="0"/>
                  <w:marRight w:val="0"/>
                  <w:marTop w:val="0"/>
                  <w:marBottom w:val="0"/>
                  <w:divBdr>
                    <w:top w:val="none" w:sz="0" w:space="0" w:color="auto"/>
                    <w:left w:val="none" w:sz="0" w:space="0" w:color="auto"/>
                    <w:bottom w:val="none" w:sz="0" w:space="0" w:color="auto"/>
                    <w:right w:val="none" w:sz="0" w:space="0" w:color="auto"/>
                  </w:divBdr>
                </w:div>
              </w:divsChild>
            </w:div>
            <w:div w:id="951784089">
              <w:marLeft w:val="0"/>
              <w:marRight w:val="0"/>
              <w:marTop w:val="0"/>
              <w:marBottom w:val="0"/>
              <w:divBdr>
                <w:top w:val="none" w:sz="0" w:space="0" w:color="auto"/>
                <w:left w:val="none" w:sz="0" w:space="0" w:color="auto"/>
                <w:bottom w:val="none" w:sz="0" w:space="0" w:color="auto"/>
                <w:right w:val="none" w:sz="0" w:space="0" w:color="auto"/>
              </w:divBdr>
              <w:divsChild>
                <w:div w:id="24603016">
                  <w:marLeft w:val="0"/>
                  <w:marRight w:val="0"/>
                  <w:marTop w:val="0"/>
                  <w:marBottom w:val="0"/>
                  <w:divBdr>
                    <w:top w:val="none" w:sz="0" w:space="0" w:color="auto"/>
                    <w:left w:val="none" w:sz="0" w:space="0" w:color="auto"/>
                    <w:bottom w:val="none" w:sz="0" w:space="0" w:color="auto"/>
                    <w:right w:val="none" w:sz="0" w:space="0" w:color="auto"/>
                  </w:divBdr>
                </w:div>
              </w:divsChild>
            </w:div>
            <w:div w:id="1778718081">
              <w:marLeft w:val="0"/>
              <w:marRight w:val="0"/>
              <w:marTop w:val="0"/>
              <w:marBottom w:val="0"/>
              <w:divBdr>
                <w:top w:val="none" w:sz="0" w:space="0" w:color="auto"/>
                <w:left w:val="none" w:sz="0" w:space="0" w:color="auto"/>
                <w:bottom w:val="none" w:sz="0" w:space="0" w:color="auto"/>
                <w:right w:val="none" w:sz="0" w:space="0" w:color="auto"/>
              </w:divBdr>
              <w:divsChild>
                <w:div w:id="11199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1791">
          <w:marLeft w:val="0"/>
          <w:marRight w:val="0"/>
          <w:marTop w:val="0"/>
          <w:marBottom w:val="0"/>
          <w:divBdr>
            <w:top w:val="single" w:sz="6" w:space="0" w:color="EDEDED"/>
            <w:left w:val="none" w:sz="0" w:space="0" w:color="auto"/>
            <w:bottom w:val="none" w:sz="0" w:space="0" w:color="auto"/>
            <w:right w:val="none" w:sz="0" w:space="0" w:color="auto"/>
          </w:divBdr>
          <w:divsChild>
            <w:div w:id="250625031">
              <w:marLeft w:val="0"/>
              <w:marRight w:val="0"/>
              <w:marTop w:val="0"/>
              <w:marBottom w:val="0"/>
              <w:divBdr>
                <w:top w:val="none" w:sz="0" w:space="0" w:color="auto"/>
                <w:left w:val="none" w:sz="0" w:space="0" w:color="auto"/>
                <w:bottom w:val="none" w:sz="0" w:space="0" w:color="auto"/>
                <w:right w:val="none" w:sz="0" w:space="0" w:color="auto"/>
              </w:divBdr>
              <w:divsChild>
                <w:div w:id="2140606625">
                  <w:marLeft w:val="0"/>
                  <w:marRight w:val="0"/>
                  <w:marTop w:val="0"/>
                  <w:marBottom w:val="0"/>
                  <w:divBdr>
                    <w:top w:val="none" w:sz="0" w:space="0" w:color="auto"/>
                    <w:left w:val="none" w:sz="0" w:space="0" w:color="auto"/>
                    <w:bottom w:val="none" w:sz="0" w:space="0" w:color="auto"/>
                    <w:right w:val="none" w:sz="0" w:space="0" w:color="auto"/>
                  </w:divBdr>
                </w:div>
              </w:divsChild>
            </w:div>
            <w:div w:id="589655099">
              <w:marLeft w:val="0"/>
              <w:marRight w:val="0"/>
              <w:marTop w:val="0"/>
              <w:marBottom w:val="0"/>
              <w:divBdr>
                <w:top w:val="none" w:sz="0" w:space="0" w:color="auto"/>
                <w:left w:val="none" w:sz="0" w:space="0" w:color="auto"/>
                <w:bottom w:val="none" w:sz="0" w:space="0" w:color="auto"/>
                <w:right w:val="none" w:sz="0" w:space="0" w:color="auto"/>
              </w:divBdr>
            </w:div>
            <w:div w:id="1291399325">
              <w:marLeft w:val="0"/>
              <w:marRight w:val="0"/>
              <w:marTop w:val="0"/>
              <w:marBottom w:val="0"/>
              <w:divBdr>
                <w:top w:val="none" w:sz="0" w:space="0" w:color="auto"/>
                <w:left w:val="none" w:sz="0" w:space="0" w:color="auto"/>
                <w:bottom w:val="none" w:sz="0" w:space="0" w:color="auto"/>
                <w:right w:val="none" w:sz="0" w:space="0" w:color="auto"/>
              </w:divBdr>
              <w:divsChild>
                <w:div w:id="1988783911">
                  <w:marLeft w:val="0"/>
                  <w:marRight w:val="0"/>
                  <w:marTop w:val="0"/>
                  <w:marBottom w:val="0"/>
                  <w:divBdr>
                    <w:top w:val="none" w:sz="0" w:space="0" w:color="auto"/>
                    <w:left w:val="none" w:sz="0" w:space="0" w:color="auto"/>
                    <w:bottom w:val="none" w:sz="0" w:space="0" w:color="auto"/>
                    <w:right w:val="none" w:sz="0" w:space="0" w:color="auto"/>
                  </w:divBdr>
                </w:div>
              </w:divsChild>
            </w:div>
            <w:div w:id="1348748241">
              <w:marLeft w:val="0"/>
              <w:marRight w:val="0"/>
              <w:marTop w:val="0"/>
              <w:marBottom w:val="0"/>
              <w:divBdr>
                <w:top w:val="none" w:sz="0" w:space="0" w:color="auto"/>
                <w:left w:val="none" w:sz="0" w:space="0" w:color="auto"/>
                <w:bottom w:val="none" w:sz="0" w:space="0" w:color="auto"/>
                <w:right w:val="none" w:sz="0" w:space="0" w:color="auto"/>
              </w:divBdr>
              <w:divsChild>
                <w:div w:id="896550425">
                  <w:marLeft w:val="0"/>
                  <w:marRight w:val="0"/>
                  <w:marTop w:val="0"/>
                  <w:marBottom w:val="0"/>
                  <w:divBdr>
                    <w:top w:val="none" w:sz="0" w:space="0" w:color="auto"/>
                    <w:left w:val="none" w:sz="0" w:space="0" w:color="auto"/>
                    <w:bottom w:val="none" w:sz="0" w:space="0" w:color="auto"/>
                    <w:right w:val="none" w:sz="0" w:space="0" w:color="auto"/>
                  </w:divBdr>
                </w:div>
              </w:divsChild>
            </w:div>
            <w:div w:id="1360202862">
              <w:marLeft w:val="0"/>
              <w:marRight w:val="0"/>
              <w:marTop w:val="0"/>
              <w:marBottom w:val="0"/>
              <w:divBdr>
                <w:top w:val="none" w:sz="0" w:space="0" w:color="auto"/>
                <w:left w:val="none" w:sz="0" w:space="0" w:color="auto"/>
                <w:bottom w:val="none" w:sz="0" w:space="0" w:color="auto"/>
                <w:right w:val="none" w:sz="0" w:space="0" w:color="auto"/>
              </w:divBdr>
              <w:divsChild>
                <w:div w:id="950166821">
                  <w:marLeft w:val="0"/>
                  <w:marRight w:val="0"/>
                  <w:marTop w:val="0"/>
                  <w:marBottom w:val="0"/>
                  <w:divBdr>
                    <w:top w:val="none" w:sz="0" w:space="0" w:color="auto"/>
                    <w:left w:val="none" w:sz="0" w:space="0" w:color="auto"/>
                    <w:bottom w:val="none" w:sz="0" w:space="0" w:color="auto"/>
                    <w:right w:val="none" w:sz="0" w:space="0" w:color="auto"/>
                  </w:divBdr>
                </w:div>
              </w:divsChild>
            </w:div>
            <w:div w:id="1490710947">
              <w:marLeft w:val="0"/>
              <w:marRight w:val="0"/>
              <w:marTop w:val="0"/>
              <w:marBottom w:val="0"/>
              <w:divBdr>
                <w:top w:val="none" w:sz="0" w:space="0" w:color="auto"/>
                <w:left w:val="none" w:sz="0" w:space="0" w:color="auto"/>
                <w:bottom w:val="none" w:sz="0" w:space="0" w:color="auto"/>
                <w:right w:val="none" w:sz="0" w:space="0" w:color="auto"/>
              </w:divBdr>
              <w:divsChild>
                <w:div w:id="1847015150">
                  <w:marLeft w:val="0"/>
                  <w:marRight w:val="0"/>
                  <w:marTop w:val="0"/>
                  <w:marBottom w:val="0"/>
                  <w:divBdr>
                    <w:top w:val="none" w:sz="0" w:space="0" w:color="auto"/>
                    <w:left w:val="none" w:sz="0" w:space="0" w:color="auto"/>
                    <w:bottom w:val="none" w:sz="0" w:space="0" w:color="auto"/>
                    <w:right w:val="none" w:sz="0" w:space="0" w:color="auto"/>
                  </w:divBdr>
                </w:div>
              </w:divsChild>
            </w:div>
            <w:div w:id="1846164339">
              <w:marLeft w:val="0"/>
              <w:marRight w:val="0"/>
              <w:marTop w:val="0"/>
              <w:marBottom w:val="0"/>
              <w:divBdr>
                <w:top w:val="none" w:sz="0" w:space="0" w:color="auto"/>
                <w:left w:val="none" w:sz="0" w:space="0" w:color="auto"/>
                <w:bottom w:val="none" w:sz="0" w:space="0" w:color="auto"/>
                <w:right w:val="none" w:sz="0" w:space="0" w:color="auto"/>
              </w:divBdr>
              <w:divsChild>
                <w:div w:id="705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83698">
          <w:marLeft w:val="0"/>
          <w:marRight w:val="0"/>
          <w:marTop w:val="0"/>
          <w:marBottom w:val="0"/>
          <w:divBdr>
            <w:top w:val="single" w:sz="6" w:space="0" w:color="EDEDED"/>
            <w:left w:val="none" w:sz="0" w:space="0" w:color="auto"/>
            <w:bottom w:val="none" w:sz="0" w:space="0" w:color="auto"/>
            <w:right w:val="none" w:sz="0" w:space="0" w:color="auto"/>
          </w:divBdr>
          <w:divsChild>
            <w:div w:id="139885997">
              <w:marLeft w:val="0"/>
              <w:marRight w:val="0"/>
              <w:marTop w:val="0"/>
              <w:marBottom w:val="0"/>
              <w:divBdr>
                <w:top w:val="none" w:sz="0" w:space="0" w:color="auto"/>
                <w:left w:val="none" w:sz="0" w:space="0" w:color="auto"/>
                <w:bottom w:val="none" w:sz="0" w:space="0" w:color="auto"/>
                <w:right w:val="none" w:sz="0" w:space="0" w:color="auto"/>
              </w:divBdr>
            </w:div>
            <w:div w:id="249169203">
              <w:marLeft w:val="0"/>
              <w:marRight w:val="0"/>
              <w:marTop w:val="0"/>
              <w:marBottom w:val="0"/>
              <w:divBdr>
                <w:top w:val="none" w:sz="0" w:space="0" w:color="auto"/>
                <w:left w:val="none" w:sz="0" w:space="0" w:color="auto"/>
                <w:bottom w:val="none" w:sz="0" w:space="0" w:color="auto"/>
                <w:right w:val="none" w:sz="0" w:space="0" w:color="auto"/>
              </w:divBdr>
              <w:divsChild>
                <w:div w:id="275991941">
                  <w:marLeft w:val="0"/>
                  <w:marRight w:val="0"/>
                  <w:marTop w:val="0"/>
                  <w:marBottom w:val="0"/>
                  <w:divBdr>
                    <w:top w:val="none" w:sz="0" w:space="0" w:color="auto"/>
                    <w:left w:val="none" w:sz="0" w:space="0" w:color="auto"/>
                    <w:bottom w:val="none" w:sz="0" w:space="0" w:color="auto"/>
                    <w:right w:val="none" w:sz="0" w:space="0" w:color="auto"/>
                  </w:divBdr>
                </w:div>
              </w:divsChild>
            </w:div>
            <w:div w:id="309409229">
              <w:marLeft w:val="0"/>
              <w:marRight w:val="0"/>
              <w:marTop w:val="0"/>
              <w:marBottom w:val="0"/>
              <w:divBdr>
                <w:top w:val="none" w:sz="0" w:space="0" w:color="auto"/>
                <w:left w:val="none" w:sz="0" w:space="0" w:color="auto"/>
                <w:bottom w:val="none" w:sz="0" w:space="0" w:color="auto"/>
                <w:right w:val="none" w:sz="0" w:space="0" w:color="auto"/>
              </w:divBdr>
              <w:divsChild>
                <w:div w:id="194270982">
                  <w:marLeft w:val="0"/>
                  <w:marRight w:val="0"/>
                  <w:marTop w:val="0"/>
                  <w:marBottom w:val="0"/>
                  <w:divBdr>
                    <w:top w:val="none" w:sz="0" w:space="0" w:color="auto"/>
                    <w:left w:val="none" w:sz="0" w:space="0" w:color="auto"/>
                    <w:bottom w:val="none" w:sz="0" w:space="0" w:color="auto"/>
                    <w:right w:val="none" w:sz="0" w:space="0" w:color="auto"/>
                  </w:divBdr>
                </w:div>
              </w:divsChild>
            </w:div>
            <w:div w:id="893002308">
              <w:marLeft w:val="0"/>
              <w:marRight w:val="0"/>
              <w:marTop w:val="0"/>
              <w:marBottom w:val="0"/>
              <w:divBdr>
                <w:top w:val="none" w:sz="0" w:space="0" w:color="auto"/>
                <w:left w:val="none" w:sz="0" w:space="0" w:color="auto"/>
                <w:bottom w:val="none" w:sz="0" w:space="0" w:color="auto"/>
                <w:right w:val="none" w:sz="0" w:space="0" w:color="auto"/>
              </w:divBdr>
              <w:divsChild>
                <w:div w:id="368072017">
                  <w:marLeft w:val="0"/>
                  <w:marRight w:val="0"/>
                  <w:marTop w:val="0"/>
                  <w:marBottom w:val="0"/>
                  <w:divBdr>
                    <w:top w:val="none" w:sz="0" w:space="0" w:color="auto"/>
                    <w:left w:val="none" w:sz="0" w:space="0" w:color="auto"/>
                    <w:bottom w:val="none" w:sz="0" w:space="0" w:color="auto"/>
                    <w:right w:val="none" w:sz="0" w:space="0" w:color="auto"/>
                  </w:divBdr>
                </w:div>
              </w:divsChild>
            </w:div>
            <w:div w:id="1856112163">
              <w:marLeft w:val="0"/>
              <w:marRight w:val="0"/>
              <w:marTop w:val="0"/>
              <w:marBottom w:val="0"/>
              <w:divBdr>
                <w:top w:val="none" w:sz="0" w:space="0" w:color="auto"/>
                <w:left w:val="none" w:sz="0" w:space="0" w:color="auto"/>
                <w:bottom w:val="none" w:sz="0" w:space="0" w:color="auto"/>
                <w:right w:val="none" w:sz="0" w:space="0" w:color="auto"/>
              </w:divBdr>
              <w:divsChild>
                <w:div w:id="145441829">
                  <w:marLeft w:val="0"/>
                  <w:marRight w:val="0"/>
                  <w:marTop w:val="0"/>
                  <w:marBottom w:val="0"/>
                  <w:divBdr>
                    <w:top w:val="none" w:sz="0" w:space="0" w:color="auto"/>
                    <w:left w:val="none" w:sz="0" w:space="0" w:color="auto"/>
                    <w:bottom w:val="none" w:sz="0" w:space="0" w:color="auto"/>
                    <w:right w:val="none" w:sz="0" w:space="0" w:color="auto"/>
                  </w:divBdr>
                </w:div>
              </w:divsChild>
            </w:div>
            <w:div w:id="1959215529">
              <w:marLeft w:val="0"/>
              <w:marRight w:val="0"/>
              <w:marTop w:val="0"/>
              <w:marBottom w:val="0"/>
              <w:divBdr>
                <w:top w:val="none" w:sz="0" w:space="0" w:color="auto"/>
                <w:left w:val="none" w:sz="0" w:space="0" w:color="auto"/>
                <w:bottom w:val="none" w:sz="0" w:space="0" w:color="auto"/>
                <w:right w:val="none" w:sz="0" w:space="0" w:color="auto"/>
              </w:divBdr>
              <w:divsChild>
                <w:div w:id="1855611060">
                  <w:marLeft w:val="0"/>
                  <w:marRight w:val="0"/>
                  <w:marTop w:val="0"/>
                  <w:marBottom w:val="0"/>
                  <w:divBdr>
                    <w:top w:val="none" w:sz="0" w:space="0" w:color="auto"/>
                    <w:left w:val="none" w:sz="0" w:space="0" w:color="auto"/>
                    <w:bottom w:val="none" w:sz="0" w:space="0" w:color="auto"/>
                    <w:right w:val="none" w:sz="0" w:space="0" w:color="auto"/>
                  </w:divBdr>
                </w:div>
              </w:divsChild>
            </w:div>
            <w:div w:id="1987278604">
              <w:marLeft w:val="0"/>
              <w:marRight w:val="0"/>
              <w:marTop w:val="0"/>
              <w:marBottom w:val="0"/>
              <w:divBdr>
                <w:top w:val="none" w:sz="0" w:space="0" w:color="auto"/>
                <w:left w:val="none" w:sz="0" w:space="0" w:color="auto"/>
                <w:bottom w:val="none" w:sz="0" w:space="0" w:color="auto"/>
                <w:right w:val="none" w:sz="0" w:space="0" w:color="auto"/>
              </w:divBdr>
              <w:divsChild>
                <w:div w:id="16669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59706">
          <w:marLeft w:val="0"/>
          <w:marRight w:val="0"/>
          <w:marTop w:val="0"/>
          <w:marBottom w:val="0"/>
          <w:divBdr>
            <w:top w:val="single" w:sz="6" w:space="0" w:color="EDEDED"/>
            <w:left w:val="none" w:sz="0" w:space="0" w:color="auto"/>
            <w:bottom w:val="none" w:sz="0" w:space="0" w:color="auto"/>
            <w:right w:val="none" w:sz="0" w:space="0" w:color="auto"/>
          </w:divBdr>
          <w:divsChild>
            <w:div w:id="495724539">
              <w:marLeft w:val="0"/>
              <w:marRight w:val="0"/>
              <w:marTop w:val="0"/>
              <w:marBottom w:val="0"/>
              <w:divBdr>
                <w:top w:val="none" w:sz="0" w:space="0" w:color="auto"/>
                <w:left w:val="none" w:sz="0" w:space="0" w:color="auto"/>
                <w:bottom w:val="none" w:sz="0" w:space="0" w:color="auto"/>
                <w:right w:val="none" w:sz="0" w:space="0" w:color="auto"/>
              </w:divBdr>
              <w:divsChild>
                <w:div w:id="273875091">
                  <w:marLeft w:val="0"/>
                  <w:marRight w:val="0"/>
                  <w:marTop w:val="0"/>
                  <w:marBottom w:val="0"/>
                  <w:divBdr>
                    <w:top w:val="none" w:sz="0" w:space="0" w:color="auto"/>
                    <w:left w:val="none" w:sz="0" w:space="0" w:color="auto"/>
                    <w:bottom w:val="none" w:sz="0" w:space="0" w:color="auto"/>
                    <w:right w:val="none" w:sz="0" w:space="0" w:color="auto"/>
                  </w:divBdr>
                </w:div>
              </w:divsChild>
            </w:div>
            <w:div w:id="921372866">
              <w:marLeft w:val="0"/>
              <w:marRight w:val="0"/>
              <w:marTop w:val="0"/>
              <w:marBottom w:val="0"/>
              <w:divBdr>
                <w:top w:val="none" w:sz="0" w:space="0" w:color="auto"/>
                <w:left w:val="none" w:sz="0" w:space="0" w:color="auto"/>
                <w:bottom w:val="none" w:sz="0" w:space="0" w:color="auto"/>
                <w:right w:val="none" w:sz="0" w:space="0" w:color="auto"/>
              </w:divBdr>
              <w:divsChild>
                <w:div w:id="1150556507">
                  <w:marLeft w:val="0"/>
                  <w:marRight w:val="0"/>
                  <w:marTop w:val="0"/>
                  <w:marBottom w:val="0"/>
                  <w:divBdr>
                    <w:top w:val="none" w:sz="0" w:space="0" w:color="auto"/>
                    <w:left w:val="none" w:sz="0" w:space="0" w:color="auto"/>
                    <w:bottom w:val="none" w:sz="0" w:space="0" w:color="auto"/>
                    <w:right w:val="none" w:sz="0" w:space="0" w:color="auto"/>
                  </w:divBdr>
                </w:div>
              </w:divsChild>
            </w:div>
            <w:div w:id="1361777844">
              <w:marLeft w:val="0"/>
              <w:marRight w:val="0"/>
              <w:marTop w:val="0"/>
              <w:marBottom w:val="0"/>
              <w:divBdr>
                <w:top w:val="none" w:sz="0" w:space="0" w:color="auto"/>
                <w:left w:val="none" w:sz="0" w:space="0" w:color="auto"/>
                <w:bottom w:val="none" w:sz="0" w:space="0" w:color="auto"/>
                <w:right w:val="none" w:sz="0" w:space="0" w:color="auto"/>
              </w:divBdr>
              <w:divsChild>
                <w:div w:id="312221703">
                  <w:marLeft w:val="0"/>
                  <w:marRight w:val="0"/>
                  <w:marTop w:val="0"/>
                  <w:marBottom w:val="0"/>
                  <w:divBdr>
                    <w:top w:val="none" w:sz="0" w:space="0" w:color="auto"/>
                    <w:left w:val="none" w:sz="0" w:space="0" w:color="auto"/>
                    <w:bottom w:val="none" w:sz="0" w:space="0" w:color="auto"/>
                    <w:right w:val="none" w:sz="0" w:space="0" w:color="auto"/>
                  </w:divBdr>
                </w:div>
              </w:divsChild>
            </w:div>
            <w:div w:id="1408647723">
              <w:marLeft w:val="0"/>
              <w:marRight w:val="0"/>
              <w:marTop w:val="0"/>
              <w:marBottom w:val="0"/>
              <w:divBdr>
                <w:top w:val="none" w:sz="0" w:space="0" w:color="auto"/>
                <w:left w:val="none" w:sz="0" w:space="0" w:color="auto"/>
                <w:bottom w:val="none" w:sz="0" w:space="0" w:color="auto"/>
                <w:right w:val="none" w:sz="0" w:space="0" w:color="auto"/>
              </w:divBdr>
              <w:divsChild>
                <w:div w:id="61177563">
                  <w:marLeft w:val="0"/>
                  <w:marRight w:val="0"/>
                  <w:marTop w:val="0"/>
                  <w:marBottom w:val="0"/>
                  <w:divBdr>
                    <w:top w:val="none" w:sz="0" w:space="0" w:color="auto"/>
                    <w:left w:val="none" w:sz="0" w:space="0" w:color="auto"/>
                    <w:bottom w:val="none" w:sz="0" w:space="0" w:color="auto"/>
                    <w:right w:val="none" w:sz="0" w:space="0" w:color="auto"/>
                  </w:divBdr>
                </w:div>
              </w:divsChild>
            </w:div>
            <w:div w:id="1817525986">
              <w:marLeft w:val="0"/>
              <w:marRight w:val="0"/>
              <w:marTop w:val="0"/>
              <w:marBottom w:val="0"/>
              <w:divBdr>
                <w:top w:val="none" w:sz="0" w:space="0" w:color="auto"/>
                <w:left w:val="none" w:sz="0" w:space="0" w:color="auto"/>
                <w:bottom w:val="none" w:sz="0" w:space="0" w:color="auto"/>
                <w:right w:val="none" w:sz="0" w:space="0" w:color="auto"/>
              </w:divBdr>
              <w:divsChild>
                <w:div w:id="378012605">
                  <w:marLeft w:val="0"/>
                  <w:marRight w:val="0"/>
                  <w:marTop w:val="0"/>
                  <w:marBottom w:val="0"/>
                  <w:divBdr>
                    <w:top w:val="none" w:sz="0" w:space="0" w:color="auto"/>
                    <w:left w:val="none" w:sz="0" w:space="0" w:color="auto"/>
                    <w:bottom w:val="none" w:sz="0" w:space="0" w:color="auto"/>
                    <w:right w:val="none" w:sz="0" w:space="0" w:color="auto"/>
                  </w:divBdr>
                </w:div>
              </w:divsChild>
            </w:div>
            <w:div w:id="1931812394">
              <w:marLeft w:val="0"/>
              <w:marRight w:val="0"/>
              <w:marTop w:val="0"/>
              <w:marBottom w:val="0"/>
              <w:divBdr>
                <w:top w:val="none" w:sz="0" w:space="0" w:color="auto"/>
                <w:left w:val="none" w:sz="0" w:space="0" w:color="auto"/>
                <w:bottom w:val="none" w:sz="0" w:space="0" w:color="auto"/>
                <w:right w:val="none" w:sz="0" w:space="0" w:color="auto"/>
              </w:divBdr>
              <w:divsChild>
                <w:div w:id="1458837425">
                  <w:marLeft w:val="0"/>
                  <w:marRight w:val="0"/>
                  <w:marTop w:val="0"/>
                  <w:marBottom w:val="0"/>
                  <w:divBdr>
                    <w:top w:val="none" w:sz="0" w:space="0" w:color="auto"/>
                    <w:left w:val="none" w:sz="0" w:space="0" w:color="auto"/>
                    <w:bottom w:val="none" w:sz="0" w:space="0" w:color="auto"/>
                    <w:right w:val="none" w:sz="0" w:space="0" w:color="auto"/>
                  </w:divBdr>
                </w:div>
              </w:divsChild>
            </w:div>
            <w:div w:id="21246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59214">
      <w:bodyDiv w:val="1"/>
      <w:marLeft w:val="0"/>
      <w:marRight w:val="0"/>
      <w:marTop w:val="0"/>
      <w:marBottom w:val="0"/>
      <w:divBdr>
        <w:top w:val="none" w:sz="0" w:space="0" w:color="auto"/>
        <w:left w:val="none" w:sz="0" w:space="0" w:color="auto"/>
        <w:bottom w:val="none" w:sz="0" w:space="0" w:color="auto"/>
        <w:right w:val="none" w:sz="0" w:space="0" w:color="auto"/>
      </w:divBdr>
      <w:divsChild>
        <w:div w:id="280964866">
          <w:marLeft w:val="0"/>
          <w:marRight w:val="0"/>
          <w:marTop w:val="0"/>
          <w:marBottom w:val="0"/>
          <w:divBdr>
            <w:top w:val="none" w:sz="0" w:space="0" w:color="auto"/>
            <w:left w:val="none" w:sz="0" w:space="0" w:color="auto"/>
            <w:bottom w:val="none" w:sz="0" w:space="0" w:color="auto"/>
            <w:right w:val="none" w:sz="0" w:space="0" w:color="auto"/>
          </w:divBdr>
        </w:div>
      </w:divsChild>
    </w:div>
    <w:div w:id="868488696">
      <w:bodyDiv w:val="1"/>
      <w:marLeft w:val="0"/>
      <w:marRight w:val="0"/>
      <w:marTop w:val="0"/>
      <w:marBottom w:val="0"/>
      <w:divBdr>
        <w:top w:val="none" w:sz="0" w:space="0" w:color="auto"/>
        <w:left w:val="none" w:sz="0" w:space="0" w:color="auto"/>
        <w:bottom w:val="none" w:sz="0" w:space="0" w:color="auto"/>
        <w:right w:val="none" w:sz="0" w:space="0" w:color="auto"/>
      </w:divBdr>
    </w:div>
    <w:div w:id="883255269">
      <w:bodyDiv w:val="1"/>
      <w:marLeft w:val="0"/>
      <w:marRight w:val="0"/>
      <w:marTop w:val="0"/>
      <w:marBottom w:val="0"/>
      <w:divBdr>
        <w:top w:val="none" w:sz="0" w:space="0" w:color="auto"/>
        <w:left w:val="none" w:sz="0" w:space="0" w:color="auto"/>
        <w:bottom w:val="none" w:sz="0" w:space="0" w:color="auto"/>
        <w:right w:val="none" w:sz="0" w:space="0" w:color="auto"/>
      </w:divBdr>
    </w:div>
    <w:div w:id="913010291">
      <w:bodyDiv w:val="1"/>
      <w:marLeft w:val="0"/>
      <w:marRight w:val="0"/>
      <w:marTop w:val="0"/>
      <w:marBottom w:val="0"/>
      <w:divBdr>
        <w:top w:val="none" w:sz="0" w:space="0" w:color="auto"/>
        <w:left w:val="none" w:sz="0" w:space="0" w:color="auto"/>
        <w:bottom w:val="none" w:sz="0" w:space="0" w:color="auto"/>
        <w:right w:val="none" w:sz="0" w:space="0" w:color="auto"/>
      </w:divBdr>
    </w:div>
    <w:div w:id="917594074">
      <w:bodyDiv w:val="1"/>
      <w:marLeft w:val="0"/>
      <w:marRight w:val="0"/>
      <w:marTop w:val="0"/>
      <w:marBottom w:val="0"/>
      <w:divBdr>
        <w:top w:val="none" w:sz="0" w:space="0" w:color="auto"/>
        <w:left w:val="none" w:sz="0" w:space="0" w:color="auto"/>
        <w:bottom w:val="none" w:sz="0" w:space="0" w:color="auto"/>
        <w:right w:val="none" w:sz="0" w:space="0" w:color="auto"/>
      </w:divBdr>
    </w:div>
    <w:div w:id="921062950">
      <w:bodyDiv w:val="1"/>
      <w:marLeft w:val="0"/>
      <w:marRight w:val="0"/>
      <w:marTop w:val="0"/>
      <w:marBottom w:val="0"/>
      <w:divBdr>
        <w:top w:val="none" w:sz="0" w:space="0" w:color="auto"/>
        <w:left w:val="none" w:sz="0" w:space="0" w:color="auto"/>
        <w:bottom w:val="none" w:sz="0" w:space="0" w:color="auto"/>
        <w:right w:val="none" w:sz="0" w:space="0" w:color="auto"/>
      </w:divBdr>
    </w:div>
    <w:div w:id="932668617">
      <w:bodyDiv w:val="1"/>
      <w:marLeft w:val="0"/>
      <w:marRight w:val="0"/>
      <w:marTop w:val="0"/>
      <w:marBottom w:val="0"/>
      <w:divBdr>
        <w:top w:val="none" w:sz="0" w:space="0" w:color="auto"/>
        <w:left w:val="none" w:sz="0" w:space="0" w:color="auto"/>
        <w:bottom w:val="none" w:sz="0" w:space="0" w:color="auto"/>
        <w:right w:val="none" w:sz="0" w:space="0" w:color="auto"/>
      </w:divBdr>
    </w:div>
    <w:div w:id="940835822">
      <w:bodyDiv w:val="1"/>
      <w:marLeft w:val="0"/>
      <w:marRight w:val="0"/>
      <w:marTop w:val="0"/>
      <w:marBottom w:val="0"/>
      <w:divBdr>
        <w:top w:val="none" w:sz="0" w:space="0" w:color="auto"/>
        <w:left w:val="none" w:sz="0" w:space="0" w:color="auto"/>
        <w:bottom w:val="none" w:sz="0" w:space="0" w:color="auto"/>
        <w:right w:val="none" w:sz="0" w:space="0" w:color="auto"/>
      </w:divBdr>
      <w:divsChild>
        <w:div w:id="1526400575">
          <w:marLeft w:val="0"/>
          <w:marRight w:val="0"/>
          <w:marTop w:val="0"/>
          <w:marBottom w:val="0"/>
          <w:divBdr>
            <w:top w:val="none" w:sz="0" w:space="0" w:color="auto"/>
            <w:left w:val="none" w:sz="0" w:space="0" w:color="auto"/>
            <w:bottom w:val="none" w:sz="0" w:space="0" w:color="auto"/>
            <w:right w:val="none" w:sz="0" w:space="0" w:color="auto"/>
          </w:divBdr>
          <w:divsChild>
            <w:div w:id="1167987238">
              <w:marLeft w:val="0"/>
              <w:marRight w:val="0"/>
              <w:marTop w:val="0"/>
              <w:marBottom w:val="0"/>
              <w:divBdr>
                <w:top w:val="none" w:sz="0" w:space="0" w:color="auto"/>
                <w:left w:val="none" w:sz="0" w:space="0" w:color="auto"/>
                <w:bottom w:val="none" w:sz="0" w:space="0" w:color="auto"/>
                <w:right w:val="none" w:sz="0" w:space="0" w:color="auto"/>
              </w:divBdr>
              <w:divsChild>
                <w:div w:id="1600991327">
                  <w:marLeft w:val="0"/>
                  <w:marRight w:val="0"/>
                  <w:marTop w:val="0"/>
                  <w:marBottom w:val="0"/>
                  <w:divBdr>
                    <w:top w:val="none" w:sz="0" w:space="0" w:color="auto"/>
                    <w:left w:val="none" w:sz="0" w:space="0" w:color="auto"/>
                    <w:bottom w:val="none" w:sz="0" w:space="0" w:color="auto"/>
                    <w:right w:val="none" w:sz="0" w:space="0" w:color="auto"/>
                  </w:divBdr>
                  <w:divsChild>
                    <w:div w:id="1919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758667">
      <w:bodyDiv w:val="1"/>
      <w:marLeft w:val="0"/>
      <w:marRight w:val="0"/>
      <w:marTop w:val="0"/>
      <w:marBottom w:val="0"/>
      <w:divBdr>
        <w:top w:val="none" w:sz="0" w:space="0" w:color="auto"/>
        <w:left w:val="none" w:sz="0" w:space="0" w:color="auto"/>
        <w:bottom w:val="none" w:sz="0" w:space="0" w:color="auto"/>
        <w:right w:val="none" w:sz="0" w:space="0" w:color="auto"/>
      </w:divBdr>
    </w:div>
    <w:div w:id="973408657">
      <w:bodyDiv w:val="1"/>
      <w:marLeft w:val="0"/>
      <w:marRight w:val="0"/>
      <w:marTop w:val="0"/>
      <w:marBottom w:val="0"/>
      <w:divBdr>
        <w:top w:val="none" w:sz="0" w:space="0" w:color="auto"/>
        <w:left w:val="none" w:sz="0" w:space="0" w:color="auto"/>
        <w:bottom w:val="none" w:sz="0" w:space="0" w:color="auto"/>
        <w:right w:val="none" w:sz="0" w:space="0" w:color="auto"/>
      </w:divBdr>
    </w:div>
    <w:div w:id="999890721">
      <w:bodyDiv w:val="1"/>
      <w:marLeft w:val="0"/>
      <w:marRight w:val="0"/>
      <w:marTop w:val="0"/>
      <w:marBottom w:val="0"/>
      <w:divBdr>
        <w:top w:val="none" w:sz="0" w:space="0" w:color="auto"/>
        <w:left w:val="none" w:sz="0" w:space="0" w:color="auto"/>
        <w:bottom w:val="none" w:sz="0" w:space="0" w:color="auto"/>
        <w:right w:val="none" w:sz="0" w:space="0" w:color="auto"/>
      </w:divBdr>
    </w:div>
    <w:div w:id="1014721874">
      <w:bodyDiv w:val="1"/>
      <w:marLeft w:val="0"/>
      <w:marRight w:val="0"/>
      <w:marTop w:val="0"/>
      <w:marBottom w:val="0"/>
      <w:divBdr>
        <w:top w:val="none" w:sz="0" w:space="0" w:color="auto"/>
        <w:left w:val="none" w:sz="0" w:space="0" w:color="auto"/>
        <w:bottom w:val="none" w:sz="0" w:space="0" w:color="auto"/>
        <w:right w:val="none" w:sz="0" w:space="0" w:color="auto"/>
      </w:divBdr>
      <w:divsChild>
        <w:div w:id="1867021552">
          <w:marLeft w:val="0"/>
          <w:marRight w:val="0"/>
          <w:marTop w:val="0"/>
          <w:marBottom w:val="0"/>
          <w:divBdr>
            <w:top w:val="none" w:sz="0" w:space="0" w:color="auto"/>
            <w:left w:val="none" w:sz="0" w:space="0" w:color="auto"/>
            <w:bottom w:val="none" w:sz="0" w:space="0" w:color="auto"/>
            <w:right w:val="none" w:sz="0" w:space="0" w:color="auto"/>
          </w:divBdr>
        </w:div>
      </w:divsChild>
    </w:div>
    <w:div w:id="1016155388">
      <w:bodyDiv w:val="1"/>
      <w:marLeft w:val="0"/>
      <w:marRight w:val="0"/>
      <w:marTop w:val="0"/>
      <w:marBottom w:val="0"/>
      <w:divBdr>
        <w:top w:val="none" w:sz="0" w:space="0" w:color="auto"/>
        <w:left w:val="none" w:sz="0" w:space="0" w:color="auto"/>
        <w:bottom w:val="none" w:sz="0" w:space="0" w:color="auto"/>
        <w:right w:val="none" w:sz="0" w:space="0" w:color="auto"/>
      </w:divBdr>
      <w:divsChild>
        <w:div w:id="637995627">
          <w:marLeft w:val="0"/>
          <w:marRight w:val="0"/>
          <w:marTop w:val="0"/>
          <w:marBottom w:val="0"/>
          <w:divBdr>
            <w:top w:val="none" w:sz="0" w:space="0" w:color="auto"/>
            <w:left w:val="none" w:sz="0" w:space="0" w:color="auto"/>
            <w:bottom w:val="none" w:sz="0" w:space="0" w:color="auto"/>
            <w:right w:val="none" w:sz="0" w:space="0" w:color="auto"/>
          </w:divBdr>
        </w:div>
      </w:divsChild>
    </w:div>
    <w:div w:id="1035472129">
      <w:bodyDiv w:val="1"/>
      <w:marLeft w:val="0"/>
      <w:marRight w:val="0"/>
      <w:marTop w:val="0"/>
      <w:marBottom w:val="0"/>
      <w:divBdr>
        <w:top w:val="none" w:sz="0" w:space="0" w:color="auto"/>
        <w:left w:val="none" w:sz="0" w:space="0" w:color="auto"/>
        <w:bottom w:val="none" w:sz="0" w:space="0" w:color="auto"/>
        <w:right w:val="none" w:sz="0" w:space="0" w:color="auto"/>
      </w:divBdr>
    </w:div>
    <w:div w:id="1050156305">
      <w:bodyDiv w:val="1"/>
      <w:marLeft w:val="0"/>
      <w:marRight w:val="0"/>
      <w:marTop w:val="0"/>
      <w:marBottom w:val="0"/>
      <w:divBdr>
        <w:top w:val="none" w:sz="0" w:space="0" w:color="auto"/>
        <w:left w:val="none" w:sz="0" w:space="0" w:color="auto"/>
        <w:bottom w:val="none" w:sz="0" w:space="0" w:color="auto"/>
        <w:right w:val="none" w:sz="0" w:space="0" w:color="auto"/>
      </w:divBdr>
    </w:div>
    <w:div w:id="1106343722">
      <w:bodyDiv w:val="1"/>
      <w:marLeft w:val="0"/>
      <w:marRight w:val="0"/>
      <w:marTop w:val="0"/>
      <w:marBottom w:val="0"/>
      <w:divBdr>
        <w:top w:val="none" w:sz="0" w:space="0" w:color="auto"/>
        <w:left w:val="none" w:sz="0" w:space="0" w:color="auto"/>
        <w:bottom w:val="none" w:sz="0" w:space="0" w:color="auto"/>
        <w:right w:val="none" w:sz="0" w:space="0" w:color="auto"/>
      </w:divBdr>
    </w:div>
    <w:div w:id="1109006529">
      <w:bodyDiv w:val="1"/>
      <w:marLeft w:val="0"/>
      <w:marRight w:val="0"/>
      <w:marTop w:val="0"/>
      <w:marBottom w:val="0"/>
      <w:divBdr>
        <w:top w:val="none" w:sz="0" w:space="0" w:color="auto"/>
        <w:left w:val="none" w:sz="0" w:space="0" w:color="auto"/>
        <w:bottom w:val="none" w:sz="0" w:space="0" w:color="auto"/>
        <w:right w:val="none" w:sz="0" w:space="0" w:color="auto"/>
      </w:divBdr>
    </w:div>
    <w:div w:id="1125855989">
      <w:bodyDiv w:val="1"/>
      <w:marLeft w:val="0"/>
      <w:marRight w:val="0"/>
      <w:marTop w:val="0"/>
      <w:marBottom w:val="0"/>
      <w:divBdr>
        <w:top w:val="none" w:sz="0" w:space="0" w:color="auto"/>
        <w:left w:val="none" w:sz="0" w:space="0" w:color="auto"/>
        <w:bottom w:val="none" w:sz="0" w:space="0" w:color="auto"/>
        <w:right w:val="none" w:sz="0" w:space="0" w:color="auto"/>
      </w:divBdr>
    </w:div>
    <w:div w:id="1131703183">
      <w:bodyDiv w:val="1"/>
      <w:marLeft w:val="0"/>
      <w:marRight w:val="0"/>
      <w:marTop w:val="0"/>
      <w:marBottom w:val="0"/>
      <w:divBdr>
        <w:top w:val="none" w:sz="0" w:space="0" w:color="auto"/>
        <w:left w:val="none" w:sz="0" w:space="0" w:color="auto"/>
        <w:bottom w:val="none" w:sz="0" w:space="0" w:color="auto"/>
        <w:right w:val="none" w:sz="0" w:space="0" w:color="auto"/>
      </w:divBdr>
    </w:div>
    <w:div w:id="1132557035">
      <w:bodyDiv w:val="1"/>
      <w:marLeft w:val="0"/>
      <w:marRight w:val="0"/>
      <w:marTop w:val="0"/>
      <w:marBottom w:val="0"/>
      <w:divBdr>
        <w:top w:val="none" w:sz="0" w:space="0" w:color="auto"/>
        <w:left w:val="none" w:sz="0" w:space="0" w:color="auto"/>
        <w:bottom w:val="none" w:sz="0" w:space="0" w:color="auto"/>
        <w:right w:val="none" w:sz="0" w:space="0" w:color="auto"/>
      </w:divBdr>
    </w:div>
    <w:div w:id="1149782632">
      <w:bodyDiv w:val="1"/>
      <w:marLeft w:val="0"/>
      <w:marRight w:val="0"/>
      <w:marTop w:val="0"/>
      <w:marBottom w:val="0"/>
      <w:divBdr>
        <w:top w:val="none" w:sz="0" w:space="0" w:color="auto"/>
        <w:left w:val="none" w:sz="0" w:space="0" w:color="auto"/>
        <w:bottom w:val="none" w:sz="0" w:space="0" w:color="auto"/>
        <w:right w:val="none" w:sz="0" w:space="0" w:color="auto"/>
      </w:divBdr>
    </w:div>
    <w:div w:id="1163082781">
      <w:bodyDiv w:val="1"/>
      <w:marLeft w:val="0"/>
      <w:marRight w:val="0"/>
      <w:marTop w:val="0"/>
      <w:marBottom w:val="0"/>
      <w:divBdr>
        <w:top w:val="none" w:sz="0" w:space="0" w:color="auto"/>
        <w:left w:val="none" w:sz="0" w:space="0" w:color="auto"/>
        <w:bottom w:val="none" w:sz="0" w:space="0" w:color="auto"/>
        <w:right w:val="none" w:sz="0" w:space="0" w:color="auto"/>
      </w:divBdr>
    </w:div>
    <w:div w:id="1163395234">
      <w:bodyDiv w:val="1"/>
      <w:marLeft w:val="0"/>
      <w:marRight w:val="0"/>
      <w:marTop w:val="0"/>
      <w:marBottom w:val="0"/>
      <w:divBdr>
        <w:top w:val="none" w:sz="0" w:space="0" w:color="auto"/>
        <w:left w:val="none" w:sz="0" w:space="0" w:color="auto"/>
        <w:bottom w:val="none" w:sz="0" w:space="0" w:color="auto"/>
        <w:right w:val="none" w:sz="0" w:space="0" w:color="auto"/>
      </w:divBdr>
    </w:div>
    <w:div w:id="1168133207">
      <w:bodyDiv w:val="1"/>
      <w:marLeft w:val="0"/>
      <w:marRight w:val="0"/>
      <w:marTop w:val="0"/>
      <w:marBottom w:val="0"/>
      <w:divBdr>
        <w:top w:val="none" w:sz="0" w:space="0" w:color="auto"/>
        <w:left w:val="none" w:sz="0" w:space="0" w:color="auto"/>
        <w:bottom w:val="none" w:sz="0" w:space="0" w:color="auto"/>
        <w:right w:val="none" w:sz="0" w:space="0" w:color="auto"/>
      </w:divBdr>
    </w:div>
    <w:div w:id="1182664709">
      <w:bodyDiv w:val="1"/>
      <w:marLeft w:val="0"/>
      <w:marRight w:val="0"/>
      <w:marTop w:val="0"/>
      <w:marBottom w:val="0"/>
      <w:divBdr>
        <w:top w:val="none" w:sz="0" w:space="0" w:color="auto"/>
        <w:left w:val="none" w:sz="0" w:space="0" w:color="auto"/>
        <w:bottom w:val="none" w:sz="0" w:space="0" w:color="auto"/>
        <w:right w:val="none" w:sz="0" w:space="0" w:color="auto"/>
      </w:divBdr>
      <w:divsChild>
        <w:div w:id="604733007">
          <w:marLeft w:val="0"/>
          <w:marRight w:val="0"/>
          <w:marTop w:val="0"/>
          <w:marBottom w:val="0"/>
          <w:divBdr>
            <w:top w:val="none" w:sz="0" w:space="0" w:color="auto"/>
            <w:left w:val="none" w:sz="0" w:space="0" w:color="auto"/>
            <w:bottom w:val="none" w:sz="0" w:space="0" w:color="auto"/>
            <w:right w:val="none" w:sz="0" w:space="0" w:color="auto"/>
          </w:divBdr>
        </w:div>
      </w:divsChild>
    </w:div>
    <w:div w:id="1210921902">
      <w:bodyDiv w:val="1"/>
      <w:marLeft w:val="0"/>
      <w:marRight w:val="0"/>
      <w:marTop w:val="0"/>
      <w:marBottom w:val="0"/>
      <w:divBdr>
        <w:top w:val="none" w:sz="0" w:space="0" w:color="auto"/>
        <w:left w:val="none" w:sz="0" w:space="0" w:color="auto"/>
        <w:bottom w:val="none" w:sz="0" w:space="0" w:color="auto"/>
        <w:right w:val="none" w:sz="0" w:space="0" w:color="auto"/>
      </w:divBdr>
    </w:div>
    <w:div w:id="1241214145">
      <w:bodyDiv w:val="1"/>
      <w:marLeft w:val="0"/>
      <w:marRight w:val="0"/>
      <w:marTop w:val="0"/>
      <w:marBottom w:val="0"/>
      <w:divBdr>
        <w:top w:val="none" w:sz="0" w:space="0" w:color="auto"/>
        <w:left w:val="none" w:sz="0" w:space="0" w:color="auto"/>
        <w:bottom w:val="none" w:sz="0" w:space="0" w:color="auto"/>
        <w:right w:val="none" w:sz="0" w:space="0" w:color="auto"/>
      </w:divBdr>
    </w:div>
    <w:div w:id="1241330076">
      <w:bodyDiv w:val="1"/>
      <w:marLeft w:val="0"/>
      <w:marRight w:val="0"/>
      <w:marTop w:val="0"/>
      <w:marBottom w:val="0"/>
      <w:divBdr>
        <w:top w:val="none" w:sz="0" w:space="0" w:color="auto"/>
        <w:left w:val="none" w:sz="0" w:space="0" w:color="auto"/>
        <w:bottom w:val="none" w:sz="0" w:space="0" w:color="auto"/>
        <w:right w:val="none" w:sz="0" w:space="0" w:color="auto"/>
      </w:divBdr>
    </w:div>
    <w:div w:id="1262647628">
      <w:bodyDiv w:val="1"/>
      <w:marLeft w:val="0"/>
      <w:marRight w:val="0"/>
      <w:marTop w:val="0"/>
      <w:marBottom w:val="0"/>
      <w:divBdr>
        <w:top w:val="none" w:sz="0" w:space="0" w:color="auto"/>
        <w:left w:val="none" w:sz="0" w:space="0" w:color="auto"/>
        <w:bottom w:val="none" w:sz="0" w:space="0" w:color="auto"/>
        <w:right w:val="none" w:sz="0" w:space="0" w:color="auto"/>
      </w:divBdr>
    </w:div>
    <w:div w:id="1268198075">
      <w:bodyDiv w:val="1"/>
      <w:marLeft w:val="0"/>
      <w:marRight w:val="0"/>
      <w:marTop w:val="0"/>
      <w:marBottom w:val="0"/>
      <w:divBdr>
        <w:top w:val="none" w:sz="0" w:space="0" w:color="auto"/>
        <w:left w:val="none" w:sz="0" w:space="0" w:color="auto"/>
        <w:bottom w:val="none" w:sz="0" w:space="0" w:color="auto"/>
        <w:right w:val="none" w:sz="0" w:space="0" w:color="auto"/>
      </w:divBdr>
    </w:div>
    <w:div w:id="1286621580">
      <w:bodyDiv w:val="1"/>
      <w:marLeft w:val="0"/>
      <w:marRight w:val="0"/>
      <w:marTop w:val="0"/>
      <w:marBottom w:val="0"/>
      <w:divBdr>
        <w:top w:val="none" w:sz="0" w:space="0" w:color="auto"/>
        <w:left w:val="none" w:sz="0" w:space="0" w:color="auto"/>
        <w:bottom w:val="none" w:sz="0" w:space="0" w:color="auto"/>
        <w:right w:val="none" w:sz="0" w:space="0" w:color="auto"/>
      </w:divBdr>
      <w:divsChild>
        <w:div w:id="88895471">
          <w:marLeft w:val="0"/>
          <w:marRight w:val="0"/>
          <w:marTop w:val="0"/>
          <w:marBottom w:val="0"/>
          <w:divBdr>
            <w:top w:val="none" w:sz="0" w:space="0" w:color="auto"/>
            <w:left w:val="none" w:sz="0" w:space="0" w:color="auto"/>
            <w:bottom w:val="none" w:sz="0" w:space="0" w:color="auto"/>
            <w:right w:val="none" w:sz="0" w:space="0" w:color="auto"/>
          </w:divBdr>
          <w:divsChild>
            <w:div w:id="1629774902">
              <w:marLeft w:val="0"/>
              <w:marRight w:val="0"/>
              <w:marTop w:val="0"/>
              <w:marBottom w:val="0"/>
              <w:divBdr>
                <w:top w:val="none" w:sz="0" w:space="0" w:color="auto"/>
                <w:left w:val="none" w:sz="0" w:space="0" w:color="auto"/>
                <w:bottom w:val="none" w:sz="0" w:space="0" w:color="auto"/>
                <w:right w:val="none" w:sz="0" w:space="0" w:color="auto"/>
              </w:divBdr>
              <w:divsChild>
                <w:div w:id="349381513">
                  <w:marLeft w:val="0"/>
                  <w:marRight w:val="0"/>
                  <w:marTop w:val="0"/>
                  <w:marBottom w:val="0"/>
                  <w:divBdr>
                    <w:top w:val="none" w:sz="0" w:space="0" w:color="auto"/>
                    <w:left w:val="none" w:sz="0" w:space="0" w:color="auto"/>
                    <w:bottom w:val="none" w:sz="0" w:space="0" w:color="auto"/>
                    <w:right w:val="none" w:sz="0" w:space="0" w:color="auto"/>
                  </w:divBdr>
                  <w:divsChild>
                    <w:div w:id="11966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826961">
      <w:bodyDiv w:val="1"/>
      <w:marLeft w:val="0"/>
      <w:marRight w:val="0"/>
      <w:marTop w:val="0"/>
      <w:marBottom w:val="0"/>
      <w:divBdr>
        <w:top w:val="none" w:sz="0" w:space="0" w:color="auto"/>
        <w:left w:val="none" w:sz="0" w:space="0" w:color="auto"/>
        <w:bottom w:val="none" w:sz="0" w:space="0" w:color="auto"/>
        <w:right w:val="none" w:sz="0" w:space="0" w:color="auto"/>
      </w:divBdr>
    </w:div>
    <w:div w:id="1340817755">
      <w:bodyDiv w:val="1"/>
      <w:marLeft w:val="0"/>
      <w:marRight w:val="0"/>
      <w:marTop w:val="0"/>
      <w:marBottom w:val="0"/>
      <w:divBdr>
        <w:top w:val="none" w:sz="0" w:space="0" w:color="auto"/>
        <w:left w:val="none" w:sz="0" w:space="0" w:color="auto"/>
        <w:bottom w:val="none" w:sz="0" w:space="0" w:color="auto"/>
        <w:right w:val="none" w:sz="0" w:space="0" w:color="auto"/>
      </w:divBdr>
      <w:divsChild>
        <w:div w:id="1655260013">
          <w:marLeft w:val="0"/>
          <w:marRight w:val="0"/>
          <w:marTop w:val="0"/>
          <w:marBottom w:val="0"/>
          <w:divBdr>
            <w:top w:val="none" w:sz="0" w:space="0" w:color="auto"/>
            <w:left w:val="none" w:sz="0" w:space="0" w:color="auto"/>
            <w:bottom w:val="none" w:sz="0" w:space="0" w:color="auto"/>
            <w:right w:val="none" w:sz="0" w:space="0" w:color="auto"/>
          </w:divBdr>
        </w:div>
      </w:divsChild>
    </w:div>
    <w:div w:id="1356035940">
      <w:bodyDiv w:val="1"/>
      <w:marLeft w:val="0"/>
      <w:marRight w:val="0"/>
      <w:marTop w:val="0"/>
      <w:marBottom w:val="0"/>
      <w:divBdr>
        <w:top w:val="none" w:sz="0" w:space="0" w:color="auto"/>
        <w:left w:val="none" w:sz="0" w:space="0" w:color="auto"/>
        <w:bottom w:val="none" w:sz="0" w:space="0" w:color="auto"/>
        <w:right w:val="none" w:sz="0" w:space="0" w:color="auto"/>
      </w:divBdr>
      <w:divsChild>
        <w:div w:id="901058543">
          <w:marLeft w:val="0"/>
          <w:marRight w:val="0"/>
          <w:marTop w:val="0"/>
          <w:marBottom w:val="0"/>
          <w:divBdr>
            <w:top w:val="none" w:sz="0" w:space="0" w:color="auto"/>
            <w:left w:val="none" w:sz="0" w:space="0" w:color="auto"/>
            <w:bottom w:val="none" w:sz="0" w:space="0" w:color="auto"/>
            <w:right w:val="none" w:sz="0" w:space="0" w:color="auto"/>
          </w:divBdr>
        </w:div>
      </w:divsChild>
    </w:div>
    <w:div w:id="1393189223">
      <w:bodyDiv w:val="1"/>
      <w:marLeft w:val="0"/>
      <w:marRight w:val="0"/>
      <w:marTop w:val="0"/>
      <w:marBottom w:val="0"/>
      <w:divBdr>
        <w:top w:val="none" w:sz="0" w:space="0" w:color="auto"/>
        <w:left w:val="none" w:sz="0" w:space="0" w:color="auto"/>
        <w:bottom w:val="none" w:sz="0" w:space="0" w:color="auto"/>
        <w:right w:val="none" w:sz="0" w:space="0" w:color="auto"/>
      </w:divBdr>
    </w:div>
    <w:div w:id="1453550590">
      <w:bodyDiv w:val="1"/>
      <w:marLeft w:val="0"/>
      <w:marRight w:val="0"/>
      <w:marTop w:val="0"/>
      <w:marBottom w:val="0"/>
      <w:divBdr>
        <w:top w:val="none" w:sz="0" w:space="0" w:color="auto"/>
        <w:left w:val="none" w:sz="0" w:space="0" w:color="auto"/>
        <w:bottom w:val="none" w:sz="0" w:space="0" w:color="auto"/>
        <w:right w:val="none" w:sz="0" w:space="0" w:color="auto"/>
      </w:divBdr>
    </w:div>
    <w:div w:id="1469279336">
      <w:bodyDiv w:val="1"/>
      <w:marLeft w:val="0"/>
      <w:marRight w:val="0"/>
      <w:marTop w:val="0"/>
      <w:marBottom w:val="0"/>
      <w:divBdr>
        <w:top w:val="none" w:sz="0" w:space="0" w:color="auto"/>
        <w:left w:val="none" w:sz="0" w:space="0" w:color="auto"/>
        <w:bottom w:val="none" w:sz="0" w:space="0" w:color="auto"/>
        <w:right w:val="none" w:sz="0" w:space="0" w:color="auto"/>
      </w:divBdr>
    </w:div>
    <w:div w:id="1484808337">
      <w:bodyDiv w:val="1"/>
      <w:marLeft w:val="0"/>
      <w:marRight w:val="0"/>
      <w:marTop w:val="0"/>
      <w:marBottom w:val="0"/>
      <w:divBdr>
        <w:top w:val="none" w:sz="0" w:space="0" w:color="auto"/>
        <w:left w:val="none" w:sz="0" w:space="0" w:color="auto"/>
        <w:bottom w:val="none" w:sz="0" w:space="0" w:color="auto"/>
        <w:right w:val="none" w:sz="0" w:space="0" w:color="auto"/>
      </w:divBdr>
    </w:div>
    <w:div w:id="1497839350">
      <w:bodyDiv w:val="1"/>
      <w:marLeft w:val="0"/>
      <w:marRight w:val="0"/>
      <w:marTop w:val="0"/>
      <w:marBottom w:val="0"/>
      <w:divBdr>
        <w:top w:val="none" w:sz="0" w:space="0" w:color="auto"/>
        <w:left w:val="none" w:sz="0" w:space="0" w:color="auto"/>
        <w:bottom w:val="none" w:sz="0" w:space="0" w:color="auto"/>
        <w:right w:val="none" w:sz="0" w:space="0" w:color="auto"/>
      </w:divBdr>
      <w:divsChild>
        <w:div w:id="95907662">
          <w:marLeft w:val="0"/>
          <w:marRight w:val="0"/>
          <w:marTop w:val="0"/>
          <w:marBottom w:val="0"/>
          <w:divBdr>
            <w:top w:val="single" w:sz="6" w:space="0" w:color="EDEDED"/>
            <w:left w:val="none" w:sz="0" w:space="0" w:color="auto"/>
            <w:bottom w:val="none" w:sz="0" w:space="0" w:color="auto"/>
            <w:right w:val="none" w:sz="0" w:space="0" w:color="auto"/>
          </w:divBdr>
          <w:divsChild>
            <w:div w:id="128061962">
              <w:marLeft w:val="0"/>
              <w:marRight w:val="0"/>
              <w:marTop w:val="0"/>
              <w:marBottom w:val="0"/>
              <w:divBdr>
                <w:top w:val="none" w:sz="0" w:space="0" w:color="auto"/>
                <w:left w:val="none" w:sz="0" w:space="0" w:color="auto"/>
                <w:bottom w:val="none" w:sz="0" w:space="0" w:color="auto"/>
                <w:right w:val="none" w:sz="0" w:space="0" w:color="auto"/>
              </w:divBdr>
              <w:divsChild>
                <w:div w:id="661542781">
                  <w:marLeft w:val="0"/>
                  <w:marRight w:val="0"/>
                  <w:marTop w:val="0"/>
                  <w:marBottom w:val="0"/>
                  <w:divBdr>
                    <w:top w:val="none" w:sz="0" w:space="0" w:color="auto"/>
                    <w:left w:val="none" w:sz="0" w:space="0" w:color="auto"/>
                    <w:bottom w:val="none" w:sz="0" w:space="0" w:color="auto"/>
                    <w:right w:val="none" w:sz="0" w:space="0" w:color="auto"/>
                  </w:divBdr>
                </w:div>
              </w:divsChild>
            </w:div>
            <w:div w:id="436827240">
              <w:marLeft w:val="0"/>
              <w:marRight w:val="0"/>
              <w:marTop w:val="0"/>
              <w:marBottom w:val="0"/>
              <w:divBdr>
                <w:top w:val="none" w:sz="0" w:space="0" w:color="auto"/>
                <w:left w:val="none" w:sz="0" w:space="0" w:color="auto"/>
                <w:bottom w:val="none" w:sz="0" w:space="0" w:color="auto"/>
                <w:right w:val="none" w:sz="0" w:space="0" w:color="auto"/>
              </w:divBdr>
              <w:divsChild>
                <w:div w:id="1532107185">
                  <w:marLeft w:val="0"/>
                  <w:marRight w:val="0"/>
                  <w:marTop w:val="0"/>
                  <w:marBottom w:val="0"/>
                  <w:divBdr>
                    <w:top w:val="none" w:sz="0" w:space="0" w:color="auto"/>
                    <w:left w:val="none" w:sz="0" w:space="0" w:color="auto"/>
                    <w:bottom w:val="none" w:sz="0" w:space="0" w:color="auto"/>
                    <w:right w:val="none" w:sz="0" w:space="0" w:color="auto"/>
                  </w:divBdr>
                </w:div>
              </w:divsChild>
            </w:div>
            <w:div w:id="960569053">
              <w:marLeft w:val="0"/>
              <w:marRight w:val="0"/>
              <w:marTop w:val="0"/>
              <w:marBottom w:val="0"/>
              <w:divBdr>
                <w:top w:val="none" w:sz="0" w:space="0" w:color="auto"/>
                <w:left w:val="none" w:sz="0" w:space="0" w:color="auto"/>
                <w:bottom w:val="none" w:sz="0" w:space="0" w:color="auto"/>
                <w:right w:val="none" w:sz="0" w:space="0" w:color="auto"/>
              </w:divBdr>
            </w:div>
            <w:div w:id="1117143869">
              <w:marLeft w:val="0"/>
              <w:marRight w:val="0"/>
              <w:marTop w:val="0"/>
              <w:marBottom w:val="0"/>
              <w:divBdr>
                <w:top w:val="none" w:sz="0" w:space="0" w:color="auto"/>
                <w:left w:val="none" w:sz="0" w:space="0" w:color="auto"/>
                <w:bottom w:val="none" w:sz="0" w:space="0" w:color="auto"/>
                <w:right w:val="none" w:sz="0" w:space="0" w:color="auto"/>
              </w:divBdr>
              <w:divsChild>
                <w:div w:id="1676763408">
                  <w:marLeft w:val="0"/>
                  <w:marRight w:val="0"/>
                  <w:marTop w:val="0"/>
                  <w:marBottom w:val="0"/>
                  <w:divBdr>
                    <w:top w:val="none" w:sz="0" w:space="0" w:color="auto"/>
                    <w:left w:val="none" w:sz="0" w:space="0" w:color="auto"/>
                    <w:bottom w:val="none" w:sz="0" w:space="0" w:color="auto"/>
                    <w:right w:val="none" w:sz="0" w:space="0" w:color="auto"/>
                  </w:divBdr>
                </w:div>
              </w:divsChild>
            </w:div>
            <w:div w:id="1178545654">
              <w:marLeft w:val="0"/>
              <w:marRight w:val="0"/>
              <w:marTop w:val="0"/>
              <w:marBottom w:val="0"/>
              <w:divBdr>
                <w:top w:val="none" w:sz="0" w:space="0" w:color="auto"/>
                <w:left w:val="none" w:sz="0" w:space="0" w:color="auto"/>
                <w:bottom w:val="none" w:sz="0" w:space="0" w:color="auto"/>
                <w:right w:val="none" w:sz="0" w:space="0" w:color="auto"/>
              </w:divBdr>
              <w:divsChild>
                <w:div w:id="329452129">
                  <w:marLeft w:val="0"/>
                  <w:marRight w:val="0"/>
                  <w:marTop w:val="0"/>
                  <w:marBottom w:val="0"/>
                  <w:divBdr>
                    <w:top w:val="none" w:sz="0" w:space="0" w:color="auto"/>
                    <w:left w:val="none" w:sz="0" w:space="0" w:color="auto"/>
                    <w:bottom w:val="none" w:sz="0" w:space="0" w:color="auto"/>
                    <w:right w:val="none" w:sz="0" w:space="0" w:color="auto"/>
                  </w:divBdr>
                </w:div>
              </w:divsChild>
            </w:div>
            <w:div w:id="1834179388">
              <w:marLeft w:val="0"/>
              <w:marRight w:val="0"/>
              <w:marTop w:val="0"/>
              <w:marBottom w:val="0"/>
              <w:divBdr>
                <w:top w:val="none" w:sz="0" w:space="0" w:color="auto"/>
                <w:left w:val="none" w:sz="0" w:space="0" w:color="auto"/>
                <w:bottom w:val="none" w:sz="0" w:space="0" w:color="auto"/>
                <w:right w:val="none" w:sz="0" w:space="0" w:color="auto"/>
              </w:divBdr>
              <w:divsChild>
                <w:div w:id="169104082">
                  <w:marLeft w:val="0"/>
                  <w:marRight w:val="0"/>
                  <w:marTop w:val="0"/>
                  <w:marBottom w:val="0"/>
                  <w:divBdr>
                    <w:top w:val="none" w:sz="0" w:space="0" w:color="auto"/>
                    <w:left w:val="none" w:sz="0" w:space="0" w:color="auto"/>
                    <w:bottom w:val="none" w:sz="0" w:space="0" w:color="auto"/>
                    <w:right w:val="none" w:sz="0" w:space="0" w:color="auto"/>
                  </w:divBdr>
                </w:div>
              </w:divsChild>
            </w:div>
            <w:div w:id="2066444202">
              <w:marLeft w:val="0"/>
              <w:marRight w:val="0"/>
              <w:marTop w:val="0"/>
              <w:marBottom w:val="0"/>
              <w:divBdr>
                <w:top w:val="none" w:sz="0" w:space="0" w:color="auto"/>
                <w:left w:val="none" w:sz="0" w:space="0" w:color="auto"/>
                <w:bottom w:val="none" w:sz="0" w:space="0" w:color="auto"/>
                <w:right w:val="none" w:sz="0" w:space="0" w:color="auto"/>
              </w:divBdr>
              <w:divsChild>
                <w:div w:id="15642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3206">
          <w:marLeft w:val="0"/>
          <w:marRight w:val="0"/>
          <w:marTop w:val="0"/>
          <w:marBottom w:val="0"/>
          <w:divBdr>
            <w:top w:val="single" w:sz="6" w:space="0" w:color="EDEDED"/>
            <w:left w:val="none" w:sz="0" w:space="0" w:color="auto"/>
            <w:bottom w:val="none" w:sz="0" w:space="0" w:color="auto"/>
            <w:right w:val="none" w:sz="0" w:space="0" w:color="auto"/>
          </w:divBdr>
          <w:divsChild>
            <w:div w:id="336005877">
              <w:marLeft w:val="0"/>
              <w:marRight w:val="0"/>
              <w:marTop w:val="0"/>
              <w:marBottom w:val="0"/>
              <w:divBdr>
                <w:top w:val="none" w:sz="0" w:space="0" w:color="auto"/>
                <w:left w:val="none" w:sz="0" w:space="0" w:color="auto"/>
                <w:bottom w:val="none" w:sz="0" w:space="0" w:color="auto"/>
                <w:right w:val="none" w:sz="0" w:space="0" w:color="auto"/>
              </w:divBdr>
              <w:divsChild>
                <w:div w:id="63648785">
                  <w:marLeft w:val="0"/>
                  <w:marRight w:val="0"/>
                  <w:marTop w:val="0"/>
                  <w:marBottom w:val="0"/>
                  <w:divBdr>
                    <w:top w:val="none" w:sz="0" w:space="0" w:color="auto"/>
                    <w:left w:val="none" w:sz="0" w:space="0" w:color="auto"/>
                    <w:bottom w:val="none" w:sz="0" w:space="0" w:color="auto"/>
                    <w:right w:val="none" w:sz="0" w:space="0" w:color="auto"/>
                  </w:divBdr>
                </w:div>
              </w:divsChild>
            </w:div>
            <w:div w:id="528564654">
              <w:marLeft w:val="0"/>
              <w:marRight w:val="0"/>
              <w:marTop w:val="0"/>
              <w:marBottom w:val="0"/>
              <w:divBdr>
                <w:top w:val="none" w:sz="0" w:space="0" w:color="auto"/>
                <w:left w:val="none" w:sz="0" w:space="0" w:color="auto"/>
                <w:bottom w:val="none" w:sz="0" w:space="0" w:color="auto"/>
                <w:right w:val="none" w:sz="0" w:space="0" w:color="auto"/>
              </w:divBdr>
            </w:div>
            <w:div w:id="758332289">
              <w:marLeft w:val="0"/>
              <w:marRight w:val="0"/>
              <w:marTop w:val="0"/>
              <w:marBottom w:val="0"/>
              <w:divBdr>
                <w:top w:val="none" w:sz="0" w:space="0" w:color="auto"/>
                <w:left w:val="none" w:sz="0" w:space="0" w:color="auto"/>
                <w:bottom w:val="none" w:sz="0" w:space="0" w:color="auto"/>
                <w:right w:val="none" w:sz="0" w:space="0" w:color="auto"/>
              </w:divBdr>
              <w:divsChild>
                <w:div w:id="1727800223">
                  <w:marLeft w:val="0"/>
                  <w:marRight w:val="0"/>
                  <w:marTop w:val="0"/>
                  <w:marBottom w:val="0"/>
                  <w:divBdr>
                    <w:top w:val="none" w:sz="0" w:space="0" w:color="auto"/>
                    <w:left w:val="none" w:sz="0" w:space="0" w:color="auto"/>
                    <w:bottom w:val="none" w:sz="0" w:space="0" w:color="auto"/>
                    <w:right w:val="none" w:sz="0" w:space="0" w:color="auto"/>
                  </w:divBdr>
                </w:div>
              </w:divsChild>
            </w:div>
            <w:div w:id="1017777557">
              <w:marLeft w:val="0"/>
              <w:marRight w:val="0"/>
              <w:marTop w:val="0"/>
              <w:marBottom w:val="0"/>
              <w:divBdr>
                <w:top w:val="none" w:sz="0" w:space="0" w:color="auto"/>
                <w:left w:val="none" w:sz="0" w:space="0" w:color="auto"/>
                <w:bottom w:val="none" w:sz="0" w:space="0" w:color="auto"/>
                <w:right w:val="none" w:sz="0" w:space="0" w:color="auto"/>
              </w:divBdr>
              <w:divsChild>
                <w:div w:id="707071315">
                  <w:marLeft w:val="0"/>
                  <w:marRight w:val="0"/>
                  <w:marTop w:val="0"/>
                  <w:marBottom w:val="0"/>
                  <w:divBdr>
                    <w:top w:val="none" w:sz="0" w:space="0" w:color="auto"/>
                    <w:left w:val="none" w:sz="0" w:space="0" w:color="auto"/>
                    <w:bottom w:val="none" w:sz="0" w:space="0" w:color="auto"/>
                    <w:right w:val="none" w:sz="0" w:space="0" w:color="auto"/>
                  </w:divBdr>
                </w:div>
              </w:divsChild>
            </w:div>
            <w:div w:id="1055544446">
              <w:marLeft w:val="0"/>
              <w:marRight w:val="0"/>
              <w:marTop w:val="0"/>
              <w:marBottom w:val="0"/>
              <w:divBdr>
                <w:top w:val="none" w:sz="0" w:space="0" w:color="auto"/>
                <w:left w:val="none" w:sz="0" w:space="0" w:color="auto"/>
                <w:bottom w:val="none" w:sz="0" w:space="0" w:color="auto"/>
                <w:right w:val="none" w:sz="0" w:space="0" w:color="auto"/>
              </w:divBdr>
              <w:divsChild>
                <w:div w:id="364866826">
                  <w:marLeft w:val="0"/>
                  <w:marRight w:val="0"/>
                  <w:marTop w:val="0"/>
                  <w:marBottom w:val="0"/>
                  <w:divBdr>
                    <w:top w:val="none" w:sz="0" w:space="0" w:color="auto"/>
                    <w:left w:val="none" w:sz="0" w:space="0" w:color="auto"/>
                    <w:bottom w:val="none" w:sz="0" w:space="0" w:color="auto"/>
                    <w:right w:val="none" w:sz="0" w:space="0" w:color="auto"/>
                  </w:divBdr>
                </w:div>
              </w:divsChild>
            </w:div>
            <w:div w:id="1287010622">
              <w:marLeft w:val="0"/>
              <w:marRight w:val="0"/>
              <w:marTop w:val="0"/>
              <w:marBottom w:val="0"/>
              <w:divBdr>
                <w:top w:val="none" w:sz="0" w:space="0" w:color="auto"/>
                <w:left w:val="none" w:sz="0" w:space="0" w:color="auto"/>
                <w:bottom w:val="none" w:sz="0" w:space="0" w:color="auto"/>
                <w:right w:val="none" w:sz="0" w:space="0" w:color="auto"/>
              </w:divBdr>
              <w:divsChild>
                <w:div w:id="1469669318">
                  <w:marLeft w:val="0"/>
                  <w:marRight w:val="0"/>
                  <w:marTop w:val="0"/>
                  <w:marBottom w:val="0"/>
                  <w:divBdr>
                    <w:top w:val="none" w:sz="0" w:space="0" w:color="auto"/>
                    <w:left w:val="none" w:sz="0" w:space="0" w:color="auto"/>
                    <w:bottom w:val="none" w:sz="0" w:space="0" w:color="auto"/>
                    <w:right w:val="none" w:sz="0" w:space="0" w:color="auto"/>
                  </w:divBdr>
                </w:div>
              </w:divsChild>
            </w:div>
            <w:div w:id="1359165238">
              <w:marLeft w:val="0"/>
              <w:marRight w:val="0"/>
              <w:marTop w:val="0"/>
              <w:marBottom w:val="0"/>
              <w:divBdr>
                <w:top w:val="none" w:sz="0" w:space="0" w:color="auto"/>
                <w:left w:val="none" w:sz="0" w:space="0" w:color="auto"/>
                <w:bottom w:val="none" w:sz="0" w:space="0" w:color="auto"/>
                <w:right w:val="none" w:sz="0" w:space="0" w:color="auto"/>
              </w:divBdr>
              <w:divsChild>
                <w:div w:id="11430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6904">
          <w:marLeft w:val="0"/>
          <w:marRight w:val="0"/>
          <w:marTop w:val="0"/>
          <w:marBottom w:val="0"/>
          <w:divBdr>
            <w:top w:val="single" w:sz="6" w:space="0" w:color="EDEDED"/>
            <w:left w:val="none" w:sz="0" w:space="0" w:color="auto"/>
            <w:bottom w:val="none" w:sz="0" w:space="0" w:color="auto"/>
            <w:right w:val="none" w:sz="0" w:space="0" w:color="auto"/>
          </w:divBdr>
          <w:divsChild>
            <w:div w:id="957225550">
              <w:marLeft w:val="0"/>
              <w:marRight w:val="0"/>
              <w:marTop w:val="0"/>
              <w:marBottom w:val="0"/>
              <w:divBdr>
                <w:top w:val="none" w:sz="0" w:space="0" w:color="auto"/>
                <w:left w:val="none" w:sz="0" w:space="0" w:color="auto"/>
                <w:bottom w:val="none" w:sz="0" w:space="0" w:color="auto"/>
                <w:right w:val="none" w:sz="0" w:space="0" w:color="auto"/>
              </w:divBdr>
            </w:div>
            <w:div w:id="1313370953">
              <w:marLeft w:val="0"/>
              <w:marRight w:val="0"/>
              <w:marTop w:val="0"/>
              <w:marBottom w:val="0"/>
              <w:divBdr>
                <w:top w:val="none" w:sz="0" w:space="0" w:color="auto"/>
                <w:left w:val="none" w:sz="0" w:space="0" w:color="auto"/>
                <w:bottom w:val="none" w:sz="0" w:space="0" w:color="auto"/>
                <w:right w:val="none" w:sz="0" w:space="0" w:color="auto"/>
              </w:divBdr>
              <w:divsChild>
                <w:div w:id="800923342">
                  <w:marLeft w:val="0"/>
                  <w:marRight w:val="0"/>
                  <w:marTop w:val="0"/>
                  <w:marBottom w:val="0"/>
                  <w:divBdr>
                    <w:top w:val="none" w:sz="0" w:space="0" w:color="auto"/>
                    <w:left w:val="none" w:sz="0" w:space="0" w:color="auto"/>
                    <w:bottom w:val="none" w:sz="0" w:space="0" w:color="auto"/>
                    <w:right w:val="none" w:sz="0" w:space="0" w:color="auto"/>
                  </w:divBdr>
                </w:div>
              </w:divsChild>
            </w:div>
            <w:div w:id="1444425482">
              <w:marLeft w:val="0"/>
              <w:marRight w:val="0"/>
              <w:marTop w:val="0"/>
              <w:marBottom w:val="0"/>
              <w:divBdr>
                <w:top w:val="none" w:sz="0" w:space="0" w:color="auto"/>
                <w:left w:val="none" w:sz="0" w:space="0" w:color="auto"/>
                <w:bottom w:val="none" w:sz="0" w:space="0" w:color="auto"/>
                <w:right w:val="none" w:sz="0" w:space="0" w:color="auto"/>
              </w:divBdr>
              <w:divsChild>
                <w:div w:id="615021962">
                  <w:marLeft w:val="0"/>
                  <w:marRight w:val="0"/>
                  <w:marTop w:val="0"/>
                  <w:marBottom w:val="0"/>
                  <w:divBdr>
                    <w:top w:val="none" w:sz="0" w:space="0" w:color="auto"/>
                    <w:left w:val="none" w:sz="0" w:space="0" w:color="auto"/>
                    <w:bottom w:val="none" w:sz="0" w:space="0" w:color="auto"/>
                    <w:right w:val="none" w:sz="0" w:space="0" w:color="auto"/>
                  </w:divBdr>
                </w:div>
              </w:divsChild>
            </w:div>
            <w:div w:id="1536891613">
              <w:marLeft w:val="0"/>
              <w:marRight w:val="0"/>
              <w:marTop w:val="0"/>
              <w:marBottom w:val="0"/>
              <w:divBdr>
                <w:top w:val="none" w:sz="0" w:space="0" w:color="auto"/>
                <w:left w:val="none" w:sz="0" w:space="0" w:color="auto"/>
                <w:bottom w:val="none" w:sz="0" w:space="0" w:color="auto"/>
                <w:right w:val="none" w:sz="0" w:space="0" w:color="auto"/>
              </w:divBdr>
              <w:divsChild>
                <w:div w:id="933519209">
                  <w:marLeft w:val="0"/>
                  <w:marRight w:val="0"/>
                  <w:marTop w:val="0"/>
                  <w:marBottom w:val="0"/>
                  <w:divBdr>
                    <w:top w:val="none" w:sz="0" w:space="0" w:color="auto"/>
                    <w:left w:val="none" w:sz="0" w:space="0" w:color="auto"/>
                    <w:bottom w:val="none" w:sz="0" w:space="0" w:color="auto"/>
                    <w:right w:val="none" w:sz="0" w:space="0" w:color="auto"/>
                  </w:divBdr>
                </w:div>
              </w:divsChild>
            </w:div>
            <w:div w:id="1650328604">
              <w:marLeft w:val="0"/>
              <w:marRight w:val="0"/>
              <w:marTop w:val="0"/>
              <w:marBottom w:val="0"/>
              <w:divBdr>
                <w:top w:val="none" w:sz="0" w:space="0" w:color="auto"/>
                <w:left w:val="none" w:sz="0" w:space="0" w:color="auto"/>
                <w:bottom w:val="none" w:sz="0" w:space="0" w:color="auto"/>
                <w:right w:val="none" w:sz="0" w:space="0" w:color="auto"/>
              </w:divBdr>
              <w:divsChild>
                <w:div w:id="867137110">
                  <w:marLeft w:val="0"/>
                  <w:marRight w:val="0"/>
                  <w:marTop w:val="0"/>
                  <w:marBottom w:val="0"/>
                  <w:divBdr>
                    <w:top w:val="none" w:sz="0" w:space="0" w:color="auto"/>
                    <w:left w:val="none" w:sz="0" w:space="0" w:color="auto"/>
                    <w:bottom w:val="none" w:sz="0" w:space="0" w:color="auto"/>
                    <w:right w:val="none" w:sz="0" w:space="0" w:color="auto"/>
                  </w:divBdr>
                </w:div>
              </w:divsChild>
            </w:div>
            <w:div w:id="1851871973">
              <w:marLeft w:val="0"/>
              <w:marRight w:val="0"/>
              <w:marTop w:val="0"/>
              <w:marBottom w:val="0"/>
              <w:divBdr>
                <w:top w:val="none" w:sz="0" w:space="0" w:color="auto"/>
                <w:left w:val="none" w:sz="0" w:space="0" w:color="auto"/>
                <w:bottom w:val="none" w:sz="0" w:space="0" w:color="auto"/>
                <w:right w:val="none" w:sz="0" w:space="0" w:color="auto"/>
              </w:divBdr>
              <w:divsChild>
                <w:div w:id="1643119933">
                  <w:marLeft w:val="0"/>
                  <w:marRight w:val="0"/>
                  <w:marTop w:val="0"/>
                  <w:marBottom w:val="0"/>
                  <w:divBdr>
                    <w:top w:val="none" w:sz="0" w:space="0" w:color="auto"/>
                    <w:left w:val="none" w:sz="0" w:space="0" w:color="auto"/>
                    <w:bottom w:val="none" w:sz="0" w:space="0" w:color="auto"/>
                    <w:right w:val="none" w:sz="0" w:space="0" w:color="auto"/>
                  </w:divBdr>
                </w:div>
              </w:divsChild>
            </w:div>
            <w:div w:id="2099669287">
              <w:marLeft w:val="0"/>
              <w:marRight w:val="0"/>
              <w:marTop w:val="0"/>
              <w:marBottom w:val="0"/>
              <w:divBdr>
                <w:top w:val="none" w:sz="0" w:space="0" w:color="auto"/>
                <w:left w:val="none" w:sz="0" w:space="0" w:color="auto"/>
                <w:bottom w:val="none" w:sz="0" w:space="0" w:color="auto"/>
                <w:right w:val="none" w:sz="0" w:space="0" w:color="auto"/>
              </w:divBdr>
              <w:divsChild>
                <w:div w:id="8670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11966">
          <w:marLeft w:val="0"/>
          <w:marRight w:val="0"/>
          <w:marTop w:val="0"/>
          <w:marBottom w:val="0"/>
          <w:divBdr>
            <w:top w:val="single" w:sz="6" w:space="0" w:color="EDEDED"/>
            <w:left w:val="none" w:sz="0" w:space="0" w:color="auto"/>
            <w:bottom w:val="none" w:sz="0" w:space="0" w:color="auto"/>
            <w:right w:val="none" w:sz="0" w:space="0" w:color="auto"/>
          </w:divBdr>
          <w:divsChild>
            <w:div w:id="142620100">
              <w:marLeft w:val="0"/>
              <w:marRight w:val="0"/>
              <w:marTop w:val="0"/>
              <w:marBottom w:val="0"/>
              <w:divBdr>
                <w:top w:val="none" w:sz="0" w:space="0" w:color="auto"/>
                <w:left w:val="none" w:sz="0" w:space="0" w:color="auto"/>
                <w:bottom w:val="none" w:sz="0" w:space="0" w:color="auto"/>
                <w:right w:val="none" w:sz="0" w:space="0" w:color="auto"/>
              </w:divBdr>
              <w:divsChild>
                <w:div w:id="55786837">
                  <w:marLeft w:val="0"/>
                  <w:marRight w:val="0"/>
                  <w:marTop w:val="0"/>
                  <w:marBottom w:val="0"/>
                  <w:divBdr>
                    <w:top w:val="none" w:sz="0" w:space="0" w:color="auto"/>
                    <w:left w:val="none" w:sz="0" w:space="0" w:color="auto"/>
                    <w:bottom w:val="none" w:sz="0" w:space="0" w:color="auto"/>
                    <w:right w:val="none" w:sz="0" w:space="0" w:color="auto"/>
                  </w:divBdr>
                </w:div>
              </w:divsChild>
            </w:div>
            <w:div w:id="297689678">
              <w:marLeft w:val="0"/>
              <w:marRight w:val="0"/>
              <w:marTop w:val="0"/>
              <w:marBottom w:val="0"/>
              <w:divBdr>
                <w:top w:val="none" w:sz="0" w:space="0" w:color="auto"/>
                <w:left w:val="none" w:sz="0" w:space="0" w:color="auto"/>
                <w:bottom w:val="none" w:sz="0" w:space="0" w:color="auto"/>
                <w:right w:val="none" w:sz="0" w:space="0" w:color="auto"/>
              </w:divBdr>
              <w:divsChild>
                <w:div w:id="870338646">
                  <w:marLeft w:val="0"/>
                  <w:marRight w:val="0"/>
                  <w:marTop w:val="0"/>
                  <w:marBottom w:val="0"/>
                  <w:divBdr>
                    <w:top w:val="none" w:sz="0" w:space="0" w:color="auto"/>
                    <w:left w:val="none" w:sz="0" w:space="0" w:color="auto"/>
                    <w:bottom w:val="none" w:sz="0" w:space="0" w:color="auto"/>
                    <w:right w:val="none" w:sz="0" w:space="0" w:color="auto"/>
                  </w:divBdr>
                </w:div>
              </w:divsChild>
            </w:div>
            <w:div w:id="412238697">
              <w:marLeft w:val="0"/>
              <w:marRight w:val="0"/>
              <w:marTop w:val="0"/>
              <w:marBottom w:val="0"/>
              <w:divBdr>
                <w:top w:val="none" w:sz="0" w:space="0" w:color="auto"/>
                <w:left w:val="none" w:sz="0" w:space="0" w:color="auto"/>
                <w:bottom w:val="none" w:sz="0" w:space="0" w:color="auto"/>
                <w:right w:val="none" w:sz="0" w:space="0" w:color="auto"/>
              </w:divBdr>
              <w:divsChild>
                <w:div w:id="694313524">
                  <w:marLeft w:val="0"/>
                  <w:marRight w:val="0"/>
                  <w:marTop w:val="0"/>
                  <w:marBottom w:val="0"/>
                  <w:divBdr>
                    <w:top w:val="none" w:sz="0" w:space="0" w:color="auto"/>
                    <w:left w:val="none" w:sz="0" w:space="0" w:color="auto"/>
                    <w:bottom w:val="none" w:sz="0" w:space="0" w:color="auto"/>
                    <w:right w:val="none" w:sz="0" w:space="0" w:color="auto"/>
                  </w:divBdr>
                </w:div>
              </w:divsChild>
            </w:div>
            <w:div w:id="762261536">
              <w:marLeft w:val="0"/>
              <w:marRight w:val="0"/>
              <w:marTop w:val="0"/>
              <w:marBottom w:val="0"/>
              <w:divBdr>
                <w:top w:val="none" w:sz="0" w:space="0" w:color="auto"/>
                <w:left w:val="none" w:sz="0" w:space="0" w:color="auto"/>
                <w:bottom w:val="none" w:sz="0" w:space="0" w:color="auto"/>
                <w:right w:val="none" w:sz="0" w:space="0" w:color="auto"/>
              </w:divBdr>
            </w:div>
            <w:div w:id="1064373965">
              <w:marLeft w:val="0"/>
              <w:marRight w:val="0"/>
              <w:marTop w:val="0"/>
              <w:marBottom w:val="0"/>
              <w:divBdr>
                <w:top w:val="none" w:sz="0" w:space="0" w:color="auto"/>
                <w:left w:val="none" w:sz="0" w:space="0" w:color="auto"/>
                <w:bottom w:val="none" w:sz="0" w:space="0" w:color="auto"/>
                <w:right w:val="none" w:sz="0" w:space="0" w:color="auto"/>
              </w:divBdr>
              <w:divsChild>
                <w:div w:id="1822503137">
                  <w:marLeft w:val="0"/>
                  <w:marRight w:val="0"/>
                  <w:marTop w:val="0"/>
                  <w:marBottom w:val="0"/>
                  <w:divBdr>
                    <w:top w:val="none" w:sz="0" w:space="0" w:color="auto"/>
                    <w:left w:val="none" w:sz="0" w:space="0" w:color="auto"/>
                    <w:bottom w:val="none" w:sz="0" w:space="0" w:color="auto"/>
                    <w:right w:val="none" w:sz="0" w:space="0" w:color="auto"/>
                  </w:divBdr>
                </w:div>
              </w:divsChild>
            </w:div>
            <w:div w:id="1300183121">
              <w:marLeft w:val="0"/>
              <w:marRight w:val="0"/>
              <w:marTop w:val="0"/>
              <w:marBottom w:val="0"/>
              <w:divBdr>
                <w:top w:val="none" w:sz="0" w:space="0" w:color="auto"/>
                <w:left w:val="none" w:sz="0" w:space="0" w:color="auto"/>
                <w:bottom w:val="none" w:sz="0" w:space="0" w:color="auto"/>
                <w:right w:val="none" w:sz="0" w:space="0" w:color="auto"/>
              </w:divBdr>
              <w:divsChild>
                <w:div w:id="1112020145">
                  <w:marLeft w:val="0"/>
                  <w:marRight w:val="0"/>
                  <w:marTop w:val="0"/>
                  <w:marBottom w:val="0"/>
                  <w:divBdr>
                    <w:top w:val="none" w:sz="0" w:space="0" w:color="auto"/>
                    <w:left w:val="none" w:sz="0" w:space="0" w:color="auto"/>
                    <w:bottom w:val="none" w:sz="0" w:space="0" w:color="auto"/>
                    <w:right w:val="none" w:sz="0" w:space="0" w:color="auto"/>
                  </w:divBdr>
                </w:div>
              </w:divsChild>
            </w:div>
            <w:div w:id="1524897491">
              <w:marLeft w:val="0"/>
              <w:marRight w:val="0"/>
              <w:marTop w:val="0"/>
              <w:marBottom w:val="0"/>
              <w:divBdr>
                <w:top w:val="none" w:sz="0" w:space="0" w:color="auto"/>
                <w:left w:val="none" w:sz="0" w:space="0" w:color="auto"/>
                <w:bottom w:val="none" w:sz="0" w:space="0" w:color="auto"/>
                <w:right w:val="none" w:sz="0" w:space="0" w:color="auto"/>
              </w:divBdr>
              <w:divsChild>
                <w:div w:id="16253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77694">
          <w:marLeft w:val="0"/>
          <w:marRight w:val="0"/>
          <w:marTop w:val="0"/>
          <w:marBottom w:val="0"/>
          <w:divBdr>
            <w:top w:val="single" w:sz="6" w:space="0" w:color="EDEDED"/>
            <w:left w:val="none" w:sz="0" w:space="0" w:color="auto"/>
            <w:bottom w:val="none" w:sz="0" w:space="0" w:color="auto"/>
            <w:right w:val="none" w:sz="0" w:space="0" w:color="auto"/>
          </w:divBdr>
          <w:divsChild>
            <w:div w:id="197282322">
              <w:marLeft w:val="0"/>
              <w:marRight w:val="0"/>
              <w:marTop w:val="0"/>
              <w:marBottom w:val="0"/>
              <w:divBdr>
                <w:top w:val="none" w:sz="0" w:space="0" w:color="auto"/>
                <w:left w:val="none" w:sz="0" w:space="0" w:color="auto"/>
                <w:bottom w:val="none" w:sz="0" w:space="0" w:color="auto"/>
                <w:right w:val="none" w:sz="0" w:space="0" w:color="auto"/>
              </w:divBdr>
              <w:divsChild>
                <w:div w:id="1789936308">
                  <w:marLeft w:val="0"/>
                  <w:marRight w:val="0"/>
                  <w:marTop w:val="0"/>
                  <w:marBottom w:val="0"/>
                  <w:divBdr>
                    <w:top w:val="none" w:sz="0" w:space="0" w:color="auto"/>
                    <w:left w:val="none" w:sz="0" w:space="0" w:color="auto"/>
                    <w:bottom w:val="none" w:sz="0" w:space="0" w:color="auto"/>
                    <w:right w:val="none" w:sz="0" w:space="0" w:color="auto"/>
                  </w:divBdr>
                </w:div>
              </w:divsChild>
            </w:div>
            <w:div w:id="275211095">
              <w:marLeft w:val="0"/>
              <w:marRight w:val="0"/>
              <w:marTop w:val="0"/>
              <w:marBottom w:val="0"/>
              <w:divBdr>
                <w:top w:val="none" w:sz="0" w:space="0" w:color="auto"/>
                <w:left w:val="none" w:sz="0" w:space="0" w:color="auto"/>
                <w:bottom w:val="none" w:sz="0" w:space="0" w:color="auto"/>
                <w:right w:val="none" w:sz="0" w:space="0" w:color="auto"/>
              </w:divBdr>
            </w:div>
            <w:div w:id="792409464">
              <w:marLeft w:val="0"/>
              <w:marRight w:val="0"/>
              <w:marTop w:val="0"/>
              <w:marBottom w:val="0"/>
              <w:divBdr>
                <w:top w:val="none" w:sz="0" w:space="0" w:color="auto"/>
                <w:left w:val="none" w:sz="0" w:space="0" w:color="auto"/>
                <w:bottom w:val="none" w:sz="0" w:space="0" w:color="auto"/>
                <w:right w:val="none" w:sz="0" w:space="0" w:color="auto"/>
              </w:divBdr>
              <w:divsChild>
                <w:div w:id="450517693">
                  <w:marLeft w:val="0"/>
                  <w:marRight w:val="0"/>
                  <w:marTop w:val="0"/>
                  <w:marBottom w:val="0"/>
                  <w:divBdr>
                    <w:top w:val="none" w:sz="0" w:space="0" w:color="auto"/>
                    <w:left w:val="none" w:sz="0" w:space="0" w:color="auto"/>
                    <w:bottom w:val="none" w:sz="0" w:space="0" w:color="auto"/>
                    <w:right w:val="none" w:sz="0" w:space="0" w:color="auto"/>
                  </w:divBdr>
                </w:div>
              </w:divsChild>
            </w:div>
            <w:div w:id="1014575769">
              <w:marLeft w:val="0"/>
              <w:marRight w:val="0"/>
              <w:marTop w:val="0"/>
              <w:marBottom w:val="0"/>
              <w:divBdr>
                <w:top w:val="none" w:sz="0" w:space="0" w:color="auto"/>
                <w:left w:val="none" w:sz="0" w:space="0" w:color="auto"/>
                <w:bottom w:val="none" w:sz="0" w:space="0" w:color="auto"/>
                <w:right w:val="none" w:sz="0" w:space="0" w:color="auto"/>
              </w:divBdr>
              <w:divsChild>
                <w:div w:id="914241875">
                  <w:marLeft w:val="0"/>
                  <w:marRight w:val="0"/>
                  <w:marTop w:val="0"/>
                  <w:marBottom w:val="0"/>
                  <w:divBdr>
                    <w:top w:val="none" w:sz="0" w:space="0" w:color="auto"/>
                    <w:left w:val="none" w:sz="0" w:space="0" w:color="auto"/>
                    <w:bottom w:val="none" w:sz="0" w:space="0" w:color="auto"/>
                    <w:right w:val="none" w:sz="0" w:space="0" w:color="auto"/>
                  </w:divBdr>
                </w:div>
              </w:divsChild>
            </w:div>
            <w:div w:id="1339885574">
              <w:marLeft w:val="0"/>
              <w:marRight w:val="0"/>
              <w:marTop w:val="0"/>
              <w:marBottom w:val="0"/>
              <w:divBdr>
                <w:top w:val="none" w:sz="0" w:space="0" w:color="auto"/>
                <w:left w:val="none" w:sz="0" w:space="0" w:color="auto"/>
                <w:bottom w:val="none" w:sz="0" w:space="0" w:color="auto"/>
                <w:right w:val="none" w:sz="0" w:space="0" w:color="auto"/>
              </w:divBdr>
              <w:divsChild>
                <w:div w:id="1518421916">
                  <w:marLeft w:val="0"/>
                  <w:marRight w:val="0"/>
                  <w:marTop w:val="0"/>
                  <w:marBottom w:val="0"/>
                  <w:divBdr>
                    <w:top w:val="none" w:sz="0" w:space="0" w:color="auto"/>
                    <w:left w:val="none" w:sz="0" w:space="0" w:color="auto"/>
                    <w:bottom w:val="none" w:sz="0" w:space="0" w:color="auto"/>
                    <w:right w:val="none" w:sz="0" w:space="0" w:color="auto"/>
                  </w:divBdr>
                </w:div>
              </w:divsChild>
            </w:div>
            <w:div w:id="1458064720">
              <w:marLeft w:val="0"/>
              <w:marRight w:val="0"/>
              <w:marTop w:val="0"/>
              <w:marBottom w:val="0"/>
              <w:divBdr>
                <w:top w:val="none" w:sz="0" w:space="0" w:color="auto"/>
                <w:left w:val="none" w:sz="0" w:space="0" w:color="auto"/>
                <w:bottom w:val="none" w:sz="0" w:space="0" w:color="auto"/>
                <w:right w:val="none" w:sz="0" w:space="0" w:color="auto"/>
              </w:divBdr>
              <w:divsChild>
                <w:div w:id="8927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856">
          <w:marLeft w:val="0"/>
          <w:marRight w:val="0"/>
          <w:marTop w:val="0"/>
          <w:marBottom w:val="0"/>
          <w:divBdr>
            <w:top w:val="single" w:sz="6" w:space="0" w:color="EDEDED"/>
            <w:left w:val="none" w:sz="0" w:space="0" w:color="auto"/>
            <w:bottom w:val="none" w:sz="0" w:space="0" w:color="auto"/>
            <w:right w:val="none" w:sz="0" w:space="0" w:color="auto"/>
          </w:divBdr>
          <w:divsChild>
            <w:div w:id="170293734">
              <w:marLeft w:val="0"/>
              <w:marRight w:val="0"/>
              <w:marTop w:val="0"/>
              <w:marBottom w:val="0"/>
              <w:divBdr>
                <w:top w:val="none" w:sz="0" w:space="0" w:color="auto"/>
                <w:left w:val="none" w:sz="0" w:space="0" w:color="auto"/>
                <w:bottom w:val="none" w:sz="0" w:space="0" w:color="auto"/>
                <w:right w:val="none" w:sz="0" w:space="0" w:color="auto"/>
              </w:divBdr>
              <w:divsChild>
                <w:div w:id="1479298300">
                  <w:marLeft w:val="0"/>
                  <w:marRight w:val="0"/>
                  <w:marTop w:val="0"/>
                  <w:marBottom w:val="0"/>
                  <w:divBdr>
                    <w:top w:val="none" w:sz="0" w:space="0" w:color="auto"/>
                    <w:left w:val="none" w:sz="0" w:space="0" w:color="auto"/>
                    <w:bottom w:val="none" w:sz="0" w:space="0" w:color="auto"/>
                    <w:right w:val="none" w:sz="0" w:space="0" w:color="auto"/>
                  </w:divBdr>
                </w:div>
              </w:divsChild>
            </w:div>
            <w:div w:id="719744734">
              <w:marLeft w:val="0"/>
              <w:marRight w:val="0"/>
              <w:marTop w:val="0"/>
              <w:marBottom w:val="0"/>
              <w:divBdr>
                <w:top w:val="none" w:sz="0" w:space="0" w:color="auto"/>
                <w:left w:val="none" w:sz="0" w:space="0" w:color="auto"/>
                <w:bottom w:val="none" w:sz="0" w:space="0" w:color="auto"/>
                <w:right w:val="none" w:sz="0" w:space="0" w:color="auto"/>
              </w:divBdr>
              <w:divsChild>
                <w:div w:id="534125324">
                  <w:marLeft w:val="0"/>
                  <w:marRight w:val="0"/>
                  <w:marTop w:val="0"/>
                  <w:marBottom w:val="0"/>
                  <w:divBdr>
                    <w:top w:val="none" w:sz="0" w:space="0" w:color="auto"/>
                    <w:left w:val="none" w:sz="0" w:space="0" w:color="auto"/>
                    <w:bottom w:val="none" w:sz="0" w:space="0" w:color="auto"/>
                    <w:right w:val="none" w:sz="0" w:space="0" w:color="auto"/>
                  </w:divBdr>
                </w:div>
              </w:divsChild>
            </w:div>
            <w:div w:id="1104379501">
              <w:marLeft w:val="0"/>
              <w:marRight w:val="0"/>
              <w:marTop w:val="0"/>
              <w:marBottom w:val="0"/>
              <w:divBdr>
                <w:top w:val="none" w:sz="0" w:space="0" w:color="auto"/>
                <w:left w:val="none" w:sz="0" w:space="0" w:color="auto"/>
                <w:bottom w:val="none" w:sz="0" w:space="0" w:color="auto"/>
                <w:right w:val="none" w:sz="0" w:space="0" w:color="auto"/>
              </w:divBdr>
              <w:divsChild>
                <w:div w:id="1237976493">
                  <w:marLeft w:val="0"/>
                  <w:marRight w:val="0"/>
                  <w:marTop w:val="0"/>
                  <w:marBottom w:val="0"/>
                  <w:divBdr>
                    <w:top w:val="none" w:sz="0" w:space="0" w:color="auto"/>
                    <w:left w:val="none" w:sz="0" w:space="0" w:color="auto"/>
                    <w:bottom w:val="none" w:sz="0" w:space="0" w:color="auto"/>
                    <w:right w:val="none" w:sz="0" w:space="0" w:color="auto"/>
                  </w:divBdr>
                </w:div>
              </w:divsChild>
            </w:div>
            <w:div w:id="1231650172">
              <w:marLeft w:val="0"/>
              <w:marRight w:val="0"/>
              <w:marTop w:val="0"/>
              <w:marBottom w:val="0"/>
              <w:divBdr>
                <w:top w:val="none" w:sz="0" w:space="0" w:color="auto"/>
                <w:left w:val="none" w:sz="0" w:space="0" w:color="auto"/>
                <w:bottom w:val="none" w:sz="0" w:space="0" w:color="auto"/>
                <w:right w:val="none" w:sz="0" w:space="0" w:color="auto"/>
              </w:divBdr>
              <w:divsChild>
                <w:div w:id="1338312416">
                  <w:marLeft w:val="0"/>
                  <w:marRight w:val="0"/>
                  <w:marTop w:val="0"/>
                  <w:marBottom w:val="0"/>
                  <w:divBdr>
                    <w:top w:val="none" w:sz="0" w:space="0" w:color="auto"/>
                    <w:left w:val="none" w:sz="0" w:space="0" w:color="auto"/>
                    <w:bottom w:val="none" w:sz="0" w:space="0" w:color="auto"/>
                    <w:right w:val="none" w:sz="0" w:space="0" w:color="auto"/>
                  </w:divBdr>
                </w:div>
              </w:divsChild>
            </w:div>
            <w:div w:id="1544780890">
              <w:marLeft w:val="0"/>
              <w:marRight w:val="0"/>
              <w:marTop w:val="0"/>
              <w:marBottom w:val="0"/>
              <w:divBdr>
                <w:top w:val="none" w:sz="0" w:space="0" w:color="auto"/>
                <w:left w:val="none" w:sz="0" w:space="0" w:color="auto"/>
                <w:bottom w:val="none" w:sz="0" w:space="0" w:color="auto"/>
                <w:right w:val="none" w:sz="0" w:space="0" w:color="auto"/>
              </w:divBdr>
              <w:divsChild>
                <w:div w:id="483862076">
                  <w:marLeft w:val="0"/>
                  <w:marRight w:val="0"/>
                  <w:marTop w:val="0"/>
                  <w:marBottom w:val="0"/>
                  <w:divBdr>
                    <w:top w:val="none" w:sz="0" w:space="0" w:color="auto"/>
                    <w:left w:val="none" w:sz="0" w:space="0" w:color="auto"/>
                    <w:bottom w:val="none" w:sz="0" w:space="0" w:color="auto"/>
                    <w:right w:val="none" w:sz="0" w:space="0" w:color="auto"/>
                  </w:divBdr>
                </w:div>
              </w:divsChild>
            </w:div>
            <w:div w:id="1571384680">
              <w:marLeft w:val="0"/>
              <w:marRight w:val="0"/>
              <w:marTop w:val="0"/>
              <w:marBottom w:val="0"/>
              <w:divBdr>
                <w:top w:val="none" w:sz="0" w:space="0" w:color="auto"/>
                <w:left w:val="none" w:sz="0" w:space="0" w:color="auto"/>
                <w:bottom w:val="none" w:sz="0" w:space="0" w:color="auto"/>
                <w:right w:val="none" w:sz="0" w:space="0" w:color="auto"/>
              </w:divBdr>
              <w:divsChild>
                <w:div w:id="551355385">
                  <w:marLeft w:val="0"/>
                  <w:marRight w:val="0"/>
                  <w:marTop w:val="0"/>
                  <w:marBottom w:val="0"/>
                  <w:divBdr>
                    <w:top w:val="none" w:sz="0" w:space="0" w:color="auto"/>
                    <w:left w:val="none" w:sz="0" w:space="0" w:color="auto"/>
                    <w:bottom w:val="none" w:sz="0" w:space="0" w:color="auto"/>
                    <w:right w:val="none" w:sz="0" w:space="0" w:color="auto"/>
                  </w:divBdr>
                </w:div>
              </w:divsChild>
            </w:div>
            <w:div w:id="1602370808">
              <w:marLeft w:val="0"/>
              <w:marRight w:val="0"/>
              <w:marTop w:val="0"/>
              <w:marBottom w:val="0"/>
              <w:divBdr>
                <w:top w:val="none" w:sz="0" w:space="0" w:color="auto"/>
                <w:left w:val="none" w:sz="0" w:space="0" w:color="auto"/>
                <w:bottom w:val="none" w:sz="0" w:space="0" w:color="auto"/>
                <w:right w:val="none" w:sz="0" w:space="0" w:color="auto"/>
              </w:divBdr>
            </w:div>
          </w:divsChild>
        </w:div>
        <w:div w:id="1341927838">
          <w:marLeft w:val="0"/>
          <w:marRight w:val="0"/>
          <w:marTop w:val="0"/>
          <w:marBottom w:val="0"/>
          <w:divBdr>
            <w:top w:val="single" w:sz="6" w:space="0" w:color="EDEDED"/>
            <w:left w:val="none" w:sz="0" w:space="0" w:color="auto"/>
            <w:bottom w:val="none" w:sz="0" w:space="0" w:color="auto"/>
            <w:right w:val="none" w:sz="0" w:space="0" w:color="auto"/>
          </w:divBdr>
          <w:divsChild>
            <w:div w:id="433403881">
              <w:marLeft w:val="0"/>
              <w:marRight w:val="0"/>
              <w:marTop w:val="0"/>
              <w:marBottom w:val="0"/>
              <w:divBdr>
                <w:top w:val="none" w:sz="0" w:space="0" w:color="auto"/>
                <w:left w:val="none" w:sz="0" w:space="0" w:color="auto"/>
                <w:bottom w:val="none" w:sz="0" w:space="0" w:color="auto"/>
                <w:right w:val="none" w:sz="0" w:space="0" w:color="auto"/>
              </w:divBdr>
              <w:divsChild>
                <w:div w:id="854076666">
                  <w:marLeft w:val="0"/>
                  <w:marRight w:val="0"/>
                  <w:marTop w:val="0"/>
                  <w:marBottom w:val="0"/>
                  <w:divBdr>
                    <w:top w:val="none" w:sz="0" w:space="0" w:color="auto"/>
                    <w:left w:val="none" w:sz="0" w:space="0" w:color="auto"/>
                    <w:bottom w:val="none" w:sz="0" w:space="0" w:color="auto"/>
                    <w:right w:val="none" w:sz="0" w:space="0" w:color="auto"/>
                  </w:divBdr>
                </w:div>
              </w:divsChild>
            </w:div>
            <w:div w:id="529075873">
              <w:marLeft w:val="0"/>
              <w:marRight w:val="0"/>
              <w:marTop w:val="0"/>
              <w:marBottom w:val="0"/>
              <w:divBdr>
                <w:top w:val="none" w:sz="0" w:space="0" w:color="auto"/>
                <w:left w:val="none" w:sz="0" w:space="0" w:color="auto"/>
                <w:bottom w:val="none" w:sz="0" w:space="0" w:color="auto"/>
                <w:right w:val="none" w:sz="0" w:space="0" w:color="auto"/>
              </w:divBdr>
              <w:divsChild>
                <w:div w:id="2052150592">
                  <w:marLeft w:val="0"/>
                  <w:marRight w:val="0"/>
                  <w:marTop w:val="0"/>
                  <w:marBottom w:val="0"/>
                  <w:divBdr>
                    <w:top w:val="none" w:sz="0" w:space="0" w:color="auto"/>
                    <w:left w:val="none" w:sz="0" w:space="0" w:color="auto"/>
                    <w:bottom w:val="none" w:sz="0" w:space="0" w:color="auto"/>
                    <w:right w:val="none" w:sz="0" w:space="0" w:color="auto"/>
                  </w:divBdr>
                </w:div>
              </w:divsChild>
            </w:div>
            <w:div w:id="1062563401">
              <w:marLeft w:val="0"/>
              <w:marRight w:val="0"/>
              <w:marTop w:val="0"/>
              <w:marBottom w:val="0"/>
              <w:divBdr>
                <w:top w:val="none" w:sz="0" w:space="0" w:color="auto"/>
                <w:left w:val="none" w:sz="0" w:space="0" w:color="auto"/>
                <w:bottom w:val="none" w:sz="0" w:space="0" w:color="auto"/>
                <w:right w:val="none" w:sz="0" w:space="0" w:color="auto"/>
              </w:divBdr>
              <w:divsChild>
                <w:div w:id="180555752">
                  <w:marLeft w:val="0"/>
                  <w:marRight w:val="0"/>
                  <w:marTop w:val="0"/>
                  <w:marBottom w:val="0"/>
                  <w:divBdr>
                    <w:top w:val="none" w:sz="0" w:space="0" w:color="auto"/>
                    <w:left w:val="none" w:sz="0" w:space="0" w:color="auto"/>
                    <w:bottom w:val="none" w:sz="0" w:space="0" w:color="auto"/>
                    <w:right w:val="none" w:sz="0" w:space="0" w:color="auto"/>
                  </w:divBdr>
                </w:div>
              </w:divsChild>
            </w:div>
            <w:div w:id="1317031723">
              <w:marLeft w:val="0"/>
              <w:marRight w:val="0"/>
              <w:marTop w:val="0"/>
              <w:marBottom w:val="0"/>
              <w:divBdr>
                <w:top w:val="none" w:sz="0" w:space="0" w:color="auto"/>
                <w:left w:val="none" w:sz="0" w:space="0" w:color="auto"/>
                <w:bottom w:val="none" w:sz="0" w:space="0" w:color="auto"/>
                <w:right w:val="none" w:sz="0" w:space="0" w:color="auto"/>
              </w:divBdr>
              <w:divsChild>
                <w:div w:id="1162937406">
                  <w:marLeft w:val="0"/>
                  <w:marRight w:val="0"/>
                  <w:marTop w:val="0"/>
                  <w:marBottom w:val="0"/>
                  <w:divBdr>
                    <w:top w:val="none" w:sz="0" w:space="0" w:color="auto"/>
                    <w:left w:val="none" w:sz="0" w:space="0" w:color="auto"/>
                    <w:bottom w:val="none" w:sz="0" w:space="0" w:color="auto"/>
                    <w:right w:val="none" w:sz="0" w:space="0" w:color="auto"/>
                  </w:divBdr>
                </w:div>
              </w:divsChild>
            </w:div>
            <w:div w:id="1791824168">
              <w:marLeft w:val="0"/>
              <w:marRight w:val="0"/>
              <w:marTop w:val="0"/>
              <w:marBottom w:val="0"/>
              <w:divBdr>
                <w:top w:val="none" w:sz="0" w:space="0" w:color="auto"/>
                <w:left w:val="none" w:sz="0" w:space="0" w:color="auto"/>
                <w:bottom w:val="none" w:sz="0" w:space="0" w:color="auto"/>
                <w:right w:val="none" w:sz="0" w:space="0" w:color="auto"/>
              </w:divBdr>
              <w:divsChild>
                <w:div w:id="721321272">
                  <w:marLeft w:val="0"/>
                  <w:marRight w:val="0"/>
                  <w:marTop w:val="0"/>
                  <w:marBottom w:val="0"/>
                  <w:divBdr>
                    <w:top w:val="none" w:sz="0" w:space="0" w:color="auto"/>
                    <w:left w:val="none" w:sz="0" w:space="0" w:color="auto"/>
                    <w:bottom w:val="none" w:sz="0" w:space="0" w:color="auto"/>
                    <w:right w:val="none" w:sz="0" w:space="0" w:color="auto"/>
                  </w:divBdr>
                </w:div>
              </w:divsChild>
            </w:div>
            <w:div w:id="2144686637">
              <w:marLeft w:val="0"/>
              <w:marRight w:val="0"/>
              <w:marTop w:val="0"/>
              <w:marBottom w:val="0"/>
              <w:divBdr>
                <w:top w:val="none" w:sz="0" w:space="0" w:color="auto"/>
                <w:left w:val="none" w:sz="0" w:space="0" w:color="auto"/>
                <w:bottom w:val="none" w:sz="0" w:space="0" w:color="auto"/>
                <w:right w:val="none" w:sz="0" w:space="0" w:color="auto"/>
              </w:divBdr>
              <w:divsChild>
                <w:div w:id="134835227">
                  <w:marLeft w:val="0"/>
                  <w:marRight w:val="0"/>
                  <w:marTop w:val="0"/>
                  <w:marBottom w:val="0"/>
                  <w:divBdr>
                    <w:top w:val="none" w:sz="0" w:space="0" w:color="auto"/>
                    <w:left w:val="none" w:sz="0" w:space="0" w:color="auto"/>
                    <w:bottom w:val="none" w:sz="0" w:space="0" w:color="auto"/>
                    <w:right w:val="none" w:sz="0" w:space="0" w:color="auto"/>
                  </w:divBdr>
                </w:div>
              </w:divsChild>
            </w:div>
            <w:div w:id="2146268115">
              <w:marLeft w:val="0"/>
              <w:marRight w:val="0"/>
              <w:marTop w:val="0"/>
              <w:marBottom w:val="0"/>
              <w:divBdr>
                <w:top w:val="none" w:sz="0" w:space="0" w:color="auto"/>
                <w:left w:val="none" w:sz="0" w:space="0" w:color="auto"/>
                <w:bottom w:val="none" w:sz="0" w:space="0" w:color="auto"/>
                <w:right w:val="none" w:sz="0" w:space="0" w:color="auto"/>
              </w:divBdr>
            </w:div>
          </w:divsChild>
        </w:div>
        <w:div w:id="1859192424">
          <w:marLeft w:val="0"/>
          <w:marRight w:val="0"/>
          <w:marTop w:val="0"/>
          <w:marBottom w:val="0"/>
          <w:divBdr>
            <w:top w:val="single" w:sz="6" w:space="0" w:color="EDEDED"/>
            <w:left w:val="none" w:sz="0" w:space="0" w:color="auto"/>
            <w:bottom w:val="none" w:sz="0" w:space="0" w:color="auto"/>
            <w:right w:val="none" w:sz="0" w:space="0" w:color="auto"/>
          </w:divBdr>
          <w:divsChild>
            <w:div w:id="466775282">
              <w:marLeft w:val="0"/>
              <w:marRight w:val="0"/>
              <w:marTop w:val="0"/>
              <w:marBottom w:val="0"/>
              <w:divBdr>
                <w:top w:val="none" w:sz="0" w:space="0" w:color="auto"/>
                <w:left w:val="none" w:sz="0" w:space="0" w:color="auto"/>
                <w:bottom w:val="none" w:sz="0" w:space="0" w:color="auto"/>
                <w:right w:val="none" w:sz="0" w:space="0" w:color="auto"/>
              </w:divBdr>
            </w:div>
            <w:div w:id="1240677524">
              <w:marLeft w:val="0"/>
              <w:marRight w:val="0"/>
              <w:marTop w:val="0"/>
              <w:marBottom w:val="0"/>
              <w:divBdr>
                <w:top w:val="none" w:sz="0" w:space="0" w:color="auto"/>
                <w:left w:val="none" w:sz="0" w:space="0" w:color="auto"/>
                <w:bottom w:val="none" w:sz="0" w:space="0" w:color="auto"/>
                <w:right w:val="none" w:sz="0" w:space="0" w:color="auto"/>
              </w:divBdr>
              <w:divsChild>
                <w:div w:id="935483417">
                  <w:marLeft w:val="0"/>
                  <w:marRight w:val="0"/>
                  <w:marTop w:val="0"/>
                  <w:marBottom w:val="0"/>
                  <w:divBdr>
                    <w:top w:val="none" w:sz="0" w:space="0" w:color="auto"/>
                    <w:left w:val="none" w:sz="0" w:space="0" w:color="auto"/>
                    <w:bottom w:val="none" w:sz="0" w:space="0" w:color="auto"/>
                    <w:right w:val="none" w:sz="0" w:space="0" w:color="auto"/>
                  </w:divBdr>
                </w:div>
              </w:divsChild>
            </w:div>
            <w:div w:id="1398359675">
              <w:marLeft w:val="0"/>
              <w:marRight w:val="0"/>
              <w:marTop w:val="0"/>
              <w:marBottom w:val="0"/>
              <w:divBdr>
                <w:top w:val="none" w:sz="0" w:space="0" w:color="auto"/>
                <w:left w:val="none" w:sz="0" w:space="0" w:color="auto"/>
                <w:bottom w:val="none" w:sz="0" w:space="0" w:color="auto"/>
                <w:right w:val="none" w:sz="0" w:space="0" w:color="auto"/>
              </w:divBdr>
              <w:divsChild>
                <w:div w:id="630597950">
                  <w:marLeft w:val="0"/>
                  <w:marRight w:val="0"/>
                  <w:marTop w:val="0"/>
                  <w:marBottom w:val="0"/>
                  <w:divBdr>
                    <w:top w:val="none" w:sz="0" w:space="0" w:color="auto"/>
                    <w:left w:val="none" w:sz="0" w:space="0" w:color="auto"/>
                    <w:bottom w:val="none" w:sz="0" w:space="0" w:color="auto"/>
                    <w:right w:val="none" w:sz="0" w:space="0" w:color="auto"/>
                  </w:divBdr>
                </w:div>
              </w:divsChild>
            </w:div>
            <w:div w:id="1639334202">
              <w:marLeft w:val="0"/>
              <w:marRight w:val="0"/>
              <w:marTop w:val="0"/>
              <w:marBottom w:val="0"/>
              <w:divBdr>
                <w:top w:val="none" w:sz="0" w:space="0" w:color="auto"/>
                <w:left w:val="none" w:sz="0" w:space="0" w:color="auto"/>
                <w:bottom w:val="none" w:sz="0" w:space="0" w:color="auto"/>
                <w:right w:val="none" w:sz="0" w:space="0" w:color="auto"/>
              </w:divBdr>
              <w:divsChild>
                <w:div w:id="1025987155">
                  <w:marLeft w:val="0"/>
                  <w:marRight w:val="0"/>
                  <w:marTop w:val="0"/>
                  <w:marBottom w:val="0"/>
                  <w:divBdr>
                    <w:top w:val="none" w:sz="0" w:space="0" w:color="auto"/>
                    <w:left w:val="none" w:sz="0" w:space="0" w:color="auto"/>
                    <w:bottom w:val="none" w:sz="0" w:space="0" w:color="auto"/>
                    <w:right w:val="none" w:sz="0" w:space="0" w:color="auto"/>
                  </w:divBdr>
                </w:div>
              </w:divsChild>
            </w:div>
            <w:div w:id="1913853834">
              <w:marLeft w:val="0"/>
              <w:marRight w:val="0"/>
              <w:marTop w:val="0"/>
              <w:marBottom w:val="0"/>
              <w:divBdr>
                <w:top w:val="none" w:sz="0" w:space="0" w:color="auto"/>
                <w:left w:val="none" w:sz="0" w:space="0" w:color="auto"/>
                <w:bottom w:val="none" w:sz="0" w:space="0" w:color="auto"/>
                <w:right w:val="none" w:sz="0" w:space="0" w:color="auto"/>
              </w:divBdr>
              <w:divsChild>
                <w:div w:id="1737437731">
                  <w:marLeft w:val="0"/>
                  <w:marRight w:val="0"/>
                  <w:marTop w:val="0"/>
                  <w:marBottom w:val="0"/>
                  <w:divBdr>
                    <w:top w:val="none" w:sz="0" w:space="0" w:color="auto"/>
                    <w:left w:val="none" w:sz="0" w:space="0" w:color="auto"/>
                    <w:bottom w:val="none" w:sz="0" w:space="0" w:color="auto"/>
                    <w:right w:val="none" w:sz="0" w:space="0" w:color="auto"/>
                  </w:divBdr>
                </w:div>
              </w:divsChild>
            </w:div>
            <w:div w:id="2137214836">
              <w:marLeft w:val="0"/>
              <w:marRight w:val="0"/>
              <w:marTop w:val="0"/>
              <w:marBottom w:val="0"/>
              <w:divBdr>
                <w:top w:val="none" w:sz="0" w:space="0" w:color="auto"/>
                <w:left w:val="none" w:sz="0" w:space="0" w:color="auto"/>
                <w:bottom w:val="none" w:sz="0" w:space="0" w:color="auto"/>
                <w:right w:val="none" w:sz="0" w:space="0" w:color="auto"/>
              </w:divBdr>
              <w:divsChild>
                <w:div w:id="72275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11883">
          <w:marLeft w:val="0"/>
          <w:marRight w:val="0"/>
          <w:marTop w:val="0"/>
          <w:marBottom w:val="0"/>
          <w:divBdr>
            <w:top w:val="single" w:sz="6" w:space="0" w:color="EDEDED"/>
            <w:left w:val="none" w:sz="0" w:space="0" w:color="auto"/>
            <w:bottom w:val="none" w:sz="0" w:space="0" w:color="auto"/>
            <w:right w:val="none" w:sz="0" w:space="0" w:color="auto"/>
          </w:divBdr>
          <w:divsChild>
            <w:div w:id="519514070">
              <w:marLeft w:val="0"/>
              <w:marRight w:val="0"/>
              <w:marTop w:val="0"/>
              <w:marBottom w:val="0"/>
              <w:divBdr>
                <w:top w:val="none" w:sz="0" w:space="0" w:color="auto"/>
                <w:left w:val="none" w:sz="0" w:space="0" w:color="auto"/>
                <w:bottom w:val="none" w:sz="0" w:space="0" w:color="auto"/>
                <w:right w:val="none" w:sz="0" w:space="0" w:color="auto"/>
              </w:divBdr>
            </w:div>
            <w:div w:id="548497929">
              <w:marLeft w:val="0"/>
              <w:marRight w:val="0"/>
              <w:marTop w:val="0"/>
              <w:marBottom w:val="0"/>
              <w:divBdr>
                <w:top w:val="none" w:sz="0" w:space="0" w:color="auto"/>
                <w:left w:val="none" w:sz="0" w:space="0" w:color="auto"/>
                <w:bottom w:val="none" w:sz="0" w:space="0" w:color="auto"/>
                <w:right w:val="none" w:sz="0" w:space="0" w:color="auto"/>
              </w:divBdr>
              <w:divsChild>
                <w:div w:id="44721737">
                  <w:marLeft w:val="0"/>
                  <w:marRight w:val="0"/>
                  <w:marTop w:val="0"/>
                  <w:marBottom w:val="0"/>
                  <w:divBdr>
                    <w:top w:val="none" w:sz="0" w:space="0" w:color="auto"/>
                    <w:left w:val="none" w:sz="0" w:space="0" w:color="auto"/>
                    <w:bottom w:val="none" w:sz="0" w:space="0" w:color="auto"/>
                    <w:right w:val="none" w:sz="0" w:space="0" w:color="auto"/>
                  </w:divBdr>
                </w:div>
              </w:divsChild>
            </w:div>
            <w:div w:id="728845649">
              <w:marLeft w:val="0"/>
              <w:marRight w:val="0"/>
              <w:marTop w:val="0"/>
              <w:marBottom w:val="0"/>
              <w:divBdr>
                <w:top w:val="none" w:sz="0" w:space="0" w:color="auto"/>
                <w:left w:val="none" w:sz="0" w:space="0" w:color="auto"/>
                <w:bottom w:val="none" w:sz="0" w:space="0" w:color="auto"/>
                <w:right w:val="none" w:sz="0" w:space="0" w:color="auto"/>
              </w:divBdr>
              <w:divsChild>
                <w:div w:id="1234393382">
                  <w:marLeft w:val="0"/>
                  <w:marRight w:val="0"/>
                  <w:marTop w:val="0"/>
                  <w:marBottom w:val="0"/>
                  <w:divBdr>
                    <w:top w:val="none" w:sz="0" w:space="0" w:color="auto"/>
                    <w:left w:val="none" w:sz="0" w:space="0" w:color="auto"/>
                    <w:bottom w:val="none" w:sz="0" w:space="0" w:color="auto"/>
                    <w:right w:val="none" w:sz="0" w:space="0" w:color="auto"/>
                  </w:divBdr>
                </w:div>
              </w:divsChild>
            </w:div>
            <w:div w:id="835605990">
              <w:marLeft w:val="0"/>
              <w:marRight w:val="0"/>
              <w:marTop w:val="0"/>
              <w:marBottom w:val="0"/>
              <w:divBdr>
                <w:top w:val="none" w:sz="0" w:space="0" w:color="auto"/>
                <w:left w:val="none" w:sz="0" w:space="0" w:color="auto"/>
                <w:bottom w:val="none" w:sz="0" w:space="0" w:color="auto"/>
                <w:right w:val="none" w:sz="0" w:space="0" w:color="auto"/>
              </w:divBdr>
              <w:divsChild>
                <w:div w:id="1990093039">
                  <w:marLeft w:val="0"/>
                  <w:marRight w:val="0"/>
                  <w:marTop w:val="0"/>
                  <w:marBottom w:val="0"/>
                  <w:divBdr>
                    <w:top w:val="none" w:sz="0" w:space="0" w:color="auto"/>
                    <w:left w:val="none" w:sz="0" w:space="0" w:color="auto"/>
                    <w:bottom w:val="none" w:sz="0" w:space="0" w:color="auto"/>
                    <w:right w:val="none" w:sz="0" w:space="0" w:color="auto"/>
                  </w:divBdr>
                </w:div>
              </w:divsChild>
            </w:div>
            <w:div w:id="1701273940">
              <w:marLeft w:val="0"/>
              <w:marRight w:val="0"/>
              <w:marTop w:val="0"/>
              <w:marBottom w:val="0"/>
              <w:divBdr>
                <w:top w:val="none" w:sz="0" w:space="0" w:color="auto"/>
                <w:left w:val="none" w:sz="0" w:space="0" w:color="auto"/>
                <w:bottom w:val="none" w:sz="0" w:space="0" w:color="auto"/>
                <w:right w:val="none" w:sz="0" w:space="0" w:color="auto"/>
              </w:divBdr>
              <w:divsChild>
                <w:div w:id="741757433">
                  <w:marLeft w:val="0"/>
                  <w:marRight w:val="0"/>
                  <w:marTop w:val="0"/>
                  <w:marBottom w:val="0"/>
                  <w:divBdr>
                    <w:top w:val="none" w:sz="0" w:space="0" w:color="auto"/>
                    <w:left w:val="none" w:sz="0" w:space="0" w:color="auto"/>
                    <w:bottom w:val="none" w:sz="0" w:space="0" w:color="auto"/>
                    <w:right w:val="none" w:sz="0" w:space="0" w:color="auto"/>
                  </w:divBdr>
                </w:div>
              </w:divsChild>
            </w:div>
            <w:div w:id="1835337117">
              <w:marLeft w:val="0"/>
              <w:marRight w:val="0"/>
              <w:marTop w:val="0"/>
              <w:marBottom w:val="0"/>
              <w:divBdr>
                <w:top w:val="none" w:sz="0" w:space="0" w:color="auto"/>
                <w:left w:val="none" w:sz="0" w:space="0" w:color="auto"/>
                <w:bottom w:val="none" w:sz="0" w:space="0" w:color="auto"/>
                <w:right w:val="none" w:sz="0" w:space="0" w:color="auto"/>
              </w:divBdr>
              <w:divsChild>
                <w:div w:id="1756054919">
                  <w:marLeft w:val="0"/>
                  <w:marRight w:val="0"/>
                  <w:marTop w:val="0"/>
                  <w:marBottom w:val="0"/>
                  <w:divBdr>
                    <w:top w:val="none" w:sz="0" w:space="0" w:color="auto"/>
                    <w:left w:val="none" w:sz="0" w:space="0" w:color="auto"/>
                    <w:bottom w:val="none" w:sz="0" w:space="0" w:color="auto"/>
                    <w:right w:val="none" w:sz="0" w:space="0" w:color="auto"/>
                  </w:divBdr>
                </w:div>
              </w:divsChild>
            </w:div>
            <w:div w:id="1853714941">
              <w:marLeft w:val="0"/>
              <w:marRight w:val="0"/>
              <w:marTop w:val="0"/>
              <w:marBottom w:val="0"/>
              <w:divBdr>
                <w:top w:val="none" w:sz="0" w:space="0" w:color="auto"/>
                <w:left w:val="none" w:sz="0" w:space="0" w:color="auto"/>
                <w:bottom w:val="none" w:sz="0" w:space="0" w:color="auto"/>
                <w:right w:val="none" w:sz="0" w:space="0" w:color="auto"/>
              </w:divBdr>
              <w:divsChild>
                <w:div w:id="118235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033794">
      <w:bodyDiv w:val="1"/>
      <w:marLeft w:val="0"/>
      <w:marRight w:val="0"/>
      <w:marTop w:val="0"/>
      <w:marBottom w:val="0"/>
      <w:divBdr>
        <w:top w:val="none" w:sz="0" w:space="0" w:color="auto"/>
        <w:left w:val="none" w:sz="0" w:space="0" w:color="auto"/>
        <w:bottom w:val="none" w:sz="0" w:space="0" w:color="auto"/>
        <w:right w:val="none" w:sz="0" w:space="0" w:color="auto"/>
      </w:divBdr>
    </w:div>
    <w:div w:id="1509640361">
      <w:bodyDiv w:val="1"/>
      <w:marLeft w:val="0"/>
      <w:marRight w:val="0"/>
      <w:marTop w:val="0"/>
      <w:marBottom w:val="0"/>
      <w:divBdr>
        <w:top w:val="none" w:sz="0" w:space="0" w:color="auto"/>
        <w:left w:val="none" w:sz="0" w:space="0" w:color="auto"/>
        <w:bottom w:val="none" w:sz="0" w:space="0" w:color="auto"/>
        <w:right w:val="none" w:sz="0" w:space="0" w:color="auto"/>
      </w:divBdr>
      <w:divsChild>
        <w:div w:id="1176307418">
          <w:marLeft w:val="0"/>
          <w:marRight w:val="0"/>
          <w:marTop w:val="0"/>
          <w:marBottom w:val="0"/>
          <w:divBdr>
            <w:top w:val="none" w:sz="0" w:space="0" w:color="auto"/>
            <w:left w:val="none" w:sz="0" w:space="0" w:color="auto"/>
            <w:bottom w:val="none" w:sz="0" w:space="0" w:color="auto"/>
            <w:right w:val="none" w:sz="0" w:space="0" w:color="auto"/>
          </w:divBdr>
          <w:divsChild>
            <w:div w:id="1671711654">
              <w:marLeft w:val="0"/>
              <w:marRight w:val="0"/>
              <w:marTop w:val="0"/>
              <w:marBottom w:val="0"/>
              <w:divBdr>
                <w:top w:val="none" w:sz="0" w:space="0" w:color="auto"/>
                <w:left w:val="none" w:sz="0" w:space="0" w:color="auto"/>
                <w:bottom w:val="none" w:sz="0" w:space="0" w:color="auto"/>
                <w:right w:val="none" w:sz="0" w:space="0" w:color="auto"/>
              </w:divBdr>
              <w:divsChild>
                <w:div w:id="18936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46516">
          <w:marLeft w:val="0"/>
          <w:marRight w:val="0"/>
          <w:marTop w:val="0"/>
          <w:marBottom w:val="0"/>
          <w:divBdr>
            <w:top w:val="none" w:sz="0" w:space="0" w:color="auto"/>
            <w:left w:val="none" w:sz="0" w:space="0" w:color="auto"/>
            <w:bottom w:val="none" w:sz="0" w:space="0" w:color="auto"/>
            <w:right w:val="none" w:sz="0" w:space="0" w:color="auto"/>
          </w:divBdr>
        </w:div>
      </w:divsChild>
    </w:div>
    <w:div w:id="1515532577">
      <w:bodyDiv w:val="1"/>
      <w:marLeft w:val="0"/>
      <w:marRight w:val="0"/>
      <w:marTop w:val="0"/>
      <w:marBottom w:val="0"/>
      <w:divBdr>
        <w:top w:val="none" w:sz="0" w:space="0" w:color="auto"/>
        <w:left w:val="none" w:sz="0" w:space="0" w:color="auto"/>
        <w:bottom w:val="none" w:sz="0" w:space="0" w:color="auto"/>
        <w:right w:val="none" w:sz="0" w:space="0" w:color="auto"/>
      </w:divBdr>
    </w:div>
    <w:div w:id="1537037300">
      <w:bodyDiv w:val="1"/>
      <w:marLeft w:val="0"/>
      <w:marRight w:val="0"/>
      <w:marTop w:val="0"/>
      <w:marBottom w:val="0"/>
      <w:divBdr>
        <w:top w:val="none" w:sz="0" w:space="0" w:color="auto"/>
        <w:left w:val="none" w:sz="0" w:space="0" w:color="auto"/>
        <w:bottom w:val="none" w:sz="0" w:space="0" w:color="auto"/>
        <w:right w:val="none" w:sz="0" w:space="0" w:color="auto"/>
      </w:divBdr>
    </w:div>
    <w:div w:id="1644963371">
      <w:bodyDiv w:val="1"/>
      <w:marLeft w:val="0"/>
      <w:marRight w:val="0"/>
      <w:marTop w:val="0"/>
      <w:marBottom w:val="0"/>
      <w:divBdr>
        <w:top w:val="none" w:sz="0" w:space="0" w:color="auto"/>
        <w:left w:val="none" w:sz="0" w:space="0" w:color="auto"/>
        <w:bottom w:val="none" w:sz="0" w:space="0" w:color="auto"/>
        <w:right w:val="none" w:sz="0" w:space="0" w:color="auto"/>
      </w:divBdr>
    </w:div>
    <w:div w:id="1649244394">
      <w:bodyDiv w:val="1"/>
      <w:marLeft w:val="0"/>
      <w:marRight w:val="0"/>
      <w:marTop w:val="0"/>
      <w:marBottom w:val="0"/>
      <w:divBdr>
        <w:top w:val="none" w:sz="0" w:space="0" w:color="auto"/>
        <w:left w:val="none" w:sz="0" w:space="0" w:color="auto"/>
        <w:bottom w:val="none" w:sz="0" w:space="0" w:color="auto"/>
        <w:right w:val="none" w:sz="0" w:space="0" w:color="auto"/>
      </w:divBdr>
      <w:divsChild>
        <w:div w:id="1465851408">
          <w:marLeft w:val="0"/>
          <w:marRight w:val="0"/>
          <w:marTop w:val="0"/>
          <w:marBottom w:val="0"/>
          <w:divBdr>
            <w:top w:val="none" w:sz="0" w:space="0" w:color="auto"/>
            <w:left w:val="none" w:sz="0" w:space="0" w:color="auto"/>
            <w:bottom w:val="none" w:sz="0" w:space="0" w:color="auto"/>
            <w:right w:val="none" w:sz="0" w:space="0" w:color="auto"/>
          </w:divBdr>
        </w:div>
      </w:divsChild>
    </w:div>
    <w:div w:id="1652710289">
      <w:bodyDiv w:val="1"/>
      <w:marLeft w:val="0"/>
      <w:marRight w:val="0"/>
      <w:marTop w:val="0"/>
      <w:marBottom w:val="0"/>
      <w:divBdr>
        <w:top w:val="none" w:sz="0" w:space="0" w:color="auto"/>
        <w:left w:val="none" w:sz="0" w:space="0" w:color="auto"/>
        <w:bottom w:val="none" w:sz="0" w:space="0" w:color="auto"/>
        <w:right w:val="none" w:sz="0" w:space="0" w:color="auto"/>
      </w:divBdr>
    </w:div>
    <w:div w:id="1665551426">
      <w:bodyDiv w:val="1"/>
      <w:marLeft w:val="0"/>
      <w:marRight w:val="0"/>
      <w:marTop w:val="0"/>
      <w:marBottom w:val="0"/>
      <w:divBdr>
        <w:top w:val="none" w:sz="0" w:space="0" w:color="auto"/>
        <w:left w:val="none" w:sz="0" w:space="0" w:color="auto"/>
        <w:bottom w:val="none" w:sz="0" w:space="0" w:color="auto"/>
        <w:right w:val="none" w:sz="0" w:space="0" w:color="auto"/>
      </w:divBdr>
    </w:div>
    <w:div w:id="1673410433">
      <w:bodyDiv w:val="1"/>
      <w:marLeft w:val="0"/>
      <w:marRight w:val="0"/>
      <w:marTop w:val="0"/>
      <w:marBottom w:val="0"/>
      <w:divBdr>
        <w:top w:val="none" w:sz="0" w:space="0" w:color="auto"/>
        <w:left w:val="none" w:sz="0" w:space="0" w:color="auto"/>
        <w:bottom w:val="none" w:sz="0" w:space="0" w:color="auto"/>
        <w:right w:val="none" w:sz="0" w:space="0" w:color="auto"/>
      </w:divBdr>
    </w:div>
    <w:div w:id="1749032388">
      <w:bodyDiv w:val="1"/>
      <w:marLeft w:val="0"/>
      <w:marRight w:val="0"/>
      <w:marTop w:val="0"/>
      <w:marBottom w:val="0"/>
      <w:divBdr>
        <w:top w:val="none" w:sz="0" w:space="0" w:color="auto"/>
        <w:left w:val="none" w:sz="0" w:space="0" w:color="auto"/>
        <w:bottom w:val="none" w:sz="0" w:space="0" w:color="auto"/>
        <w:right w:val="none" w:sz="0" w:space="0" w:color="auto"/>
      </w:divBdr>
      <w:divsChild>
        <w:div w:id="987711999">
          <w:marLeft w:val="0"/>
          <w:marRight w:val="0"/>
          <w:marTop w:val="0"/>
          <w:marBottom w:val="0"/>
          <w:divBdr>
            <w:top w:val="none" w:sz="0" w:space="0" w:color="auto"/>
            <w:left w:val="none" w:sz="0" w:space="0" w:color="auto"/>
            <w:bottom w:val="none" w:sz="0" w:space="0" w:color="auto"/>
            <w:right w:val="none" w:sz="0" w:space="0" w:color="auto"/>
          </w:divBdr>
        </w:div>
      </w:divsChild>
    </w:div>
    <w:div w:id="1781562828">
      <w:bodyDiv w:val="1"/>
      <w:marLeft w:val="0"/>
      <w:marRight w:val="0"/>
      <w:marTop w:val="0"/>
      <w:marBottom w:val="0"/>
      <w:divBdr>
        <w:top w:val="none" w:sz="0" w:space="0" w:color="auto"/>
        <w:left w:val="none" w:sz="0" w:space="0" w:color="auto"/>
        <w:bottom w:val="none" w:sz="0" w:space="0" w:color="auto"/>
        <w:right w:val="none" w:sz="0" w:space="0" w:color="auto"/>
      </w:divBdr>
    </w:div>
    <w:div w:id="1786729676">
      <w:bodyDiv w:val="1"/>
      <w:marLeft w:val="0"/>
      <w:marRight w:val="0"/>
      <w:marTop w:val="0"/>
      <w:marBottom w:val="0"/>
      <w:divBdr>
        <w:top w:val="none" w:sz="0" w:space="0" w:color="auto"/>
        <w:left w:val="none" w:sz="0" w:space="0" w:color="auto"/>
        <w:bottom w:val="none" w:sz="0" w:space="0" w:color="auto"/>
        <w:right w:val="none" w:sz="0" w:space="0" w:color="auto"/>
      </w:divBdr>
      <w:divsChild>
        <w:div w:id="987054211">
          <w:marLeft w:val="0"/>
          <w:marRight w:val="0"/>
          <w:marTop w:val="0"/>
          <w:marBottom w:val="0"/>
          <w:divBdr>
            <w:top w:val="none" w:sz="0" w:space="0" w:color="auto"/>
            <w:left w:val="none" w:sz="0" w:space="0" w:color="auto"/>
            <w:bottom w:val="none" w:sz="0" w:space="0" w:color="auto"/>
            <w:right w:val="none" w:sz="0" w:space="0" w:color="auto"/>
          </w:divBdr>
          <w:divsChild>
            <w:div w:id="1678073434">
              <w:marLeft w:val="0"/>
              <w:marRight w:val="0"/>
              <w:marTop w:val="0"/>
              <w:marBottom w:val="0"/>
              <w:divBdr>
                <w:top w:val="none" w:sz="0" w:space="0" w:color="auto"/>
                <w:left w:val="none" w:sz="0" w:space="0" w:color="auto"/>
                <w:bottom w:val="none" w:sz="0" w:space="0" w:color="auto"/>
                <w:right w:val="none" w:sz="0" w:space="0" w:color="auto"/>
              </w:divBdr>
              <w:divsChild>
                <w:div w:id="334068333">
                  <w:marLeft w:val="0"/>
                  <w:marRight w:val="0"/>
                  <w:marTop w:val="0"/>
                  <w:marBottom w:val="0"/>
                  <w:divBdr>
                    <w:top w:val="none" w:sz="0" w:space="0" w:color="auto"/>
                    <w:left w:val="none" w:sz="0" w:space="0" w:color="auto"/>
                    <w:bottom w:val="none" w:sz="0" w:space="0" w:color="auto"/>
                    <w:right w:val="none" w:sz="0" w:space="0" w:color="auto"/>
                  </w:divBdr>
                  <w:divsChild>
                    <w:div w:id="6179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861682">
      <w:bodyDiv w:val="1"/>
      <w:marLeft w:val="0"/>
      <w:marRight w:val="0"/>
      <w:marTop w:val="0"/>
      <w:marBottom w:val="0"/>
      <w:divBdr>
        <w:top w:val="none" w:sz="0" w:space="0" w:color="auto"/>
        <w:left w:val="none" w:sz="0" w:space="0" w:color="auto"/>
        <w:bottom w:val="none" w:sz="0" w:space="0" w:color="auto"/>
        <w:right w:val="none" w:sz="0" w:space="0" w:color="auto"/>
      </w:divBdr>
      <w:divsChild>
        <w:div w:id="712972359">
          <w:marLeft w:val="0"/>
          <w:marRight w:val="0"/>
          <w:marTop w:val="0"/>
          <w:marBottom w:val="0"/>
          <w:divBdr>
            <w:top w:val="none" w:sz="0" w:space="0" w:color="auto"/>
            <w:left w:val="none" w:sz="0" w:space="0" w:color="auto"/>
            <w:bottom w:val="none" w:sz="0" w:space="0" w:color="auto"/>
            <w:right w:val="none" w:sz="0" w:space="0" w:color="auto"/>
          </w:divBdr>
        </w:div>
      </w:divsChild>
    </w:div>
    <w:div w:id="1818379650">
      <w:bodyDiv w:val="1"/>
      <w:marLeft w:val="0"/>
      <w:marRight w:val="0"/>
      <w:marTop w:val="0"/>
      <w:marBottom w:val="0"/>
      <w:divBdr>
        <w:top w:val="none" w:sz="0" w:space="0" w:color="auto"/>
        <w:left w:val="none" w:sz="0" w:space="0" w:color="auto"/>
        <w:bottom w:val="none" w:sz="0" w:space="0" w:color="auto"/>
        <w:right w:val="none" w:sz="0" w:space="0" w:color="auto"/>
      </w:divBdr>
    </w:div>
    <w:div w:id="1819879435">
      <w:bodyDiv w:val="1"/>
      <w:marLeft w:val="0"/>
      <w:marRight w:val="0"/>
      <w:marTop w:val="0"/>
      <w:marBottom w:val="0"/>
      <w:divBdr>
        <w:top w:val="none" w:sz="0" w:space="0" w:color="auto"/>
        <w:left w:val="none" w:sz="0" w:space="0" w:color="auto"/>
        <w:bottom w:val="none" w:sz="0" w:space="0" w:color="auto"/>
        <w:right w:val="none" w:sz="0" w:space="0" w:color="auto"/>
      </w:divBdr>
    </w:div>
    <w:div w:id="1833791085">
      <w:bodyDiv w:val="1"/>
      <w:marLeft w:val="0"/>
      <w:marRight w:val="0"/>
      <w:marTop w:val="0"/>
      <w:marBottom w:val="0"/>
      <w:divBdr>
        <w:top w:val="none" w:sz="0" w:space="0" w:color="auto"/>
        <w:left w:val="none" w:sz="0" w:space="0" w:color="auto"/>
        <w:bottom w:val="none" w:sz="0" w:space="0" w:color="auto"/>
        <w:right w:val="none" w:sz="0" w:space="0" w:color="auto"/>
      </w:divBdr>
    </w:div>
    <w:div w:id="1845587005">
      <w:bodyDiv w:val="1"/>
      <w:marLeft w:val="0"/>
      <w:marRight w:val="0"/>
      <w:marTop w:val="0"/>
      <w:marBottom w:val="0"/>
      <w:divBdr>
        <w:top w:val="none" w:sz="0" w:space="0" w:color="auto"/>
        <w:left w:val="none" w:sz="0" w:space="0" w:color="auto"/>
        <w:bottom w:val="none" w:sz="0" w:space="0" w:color="auto"/>
        <w:right w:val="none" w:sz="0" w:space="0" w:color="auto"/>
      </w:divBdr>
      <w:divsChild>
        <w:div w:id="1955942865">
          <w:marLeft w:val="0"/>
          <w:marRight w:val="0"/>
          <w:marTop w:val="0"/>
          <w:marBottom w:val="0"/>
          <w:divBdr>
            <w:top w:val="none" w:sz="0" w:space="0" w:color="auto"/>
            <w:left w:val="none" w:sz="0" w:space="0" w:color="auto"/>
            <w:bottom w:val="none" w:sz="0" w:space="0" w:color="auto"/>
            <w:right w:val="none" w:sz="0" w:space="0" w:color="auto"/>
          </w:divBdr>
        </w:div>
      </w:divsChild>
    </w:div>
    <w:div w:id="1864855209">
      <w:bodyDiv w:val="1"/>
      <w:marLeft w:val="0"/>
      <w:marRight w:val="0"/>
      <w:marTop w:val="0"/>
      <w:marBottom w:val="0"/>
      <w:divBdr>
        <w:top w:val="none" w:sz="0" w:space="0" w:color="auto"/>
        <w:left w:val="none" w:sz="0" w:space="0" w:color="auto"/>
        <w:bottom w:val="none" w:sz="0" w:space="0" w:color="auto"/>
        <w:right w:val="none" w:sz="0" w:space="0" w:color="auto"/>
      </w:divBdr>
    </w:div>
    <w:div w:id="1865971054">
      <w:bodyDiv w:val="1"/>
      <w:marLeft w:val="0"/>
      <w:marRight w:val="0"/>
      <w:marTop w:val="0"/>
      <w:marBottom w:val="0"/>
      <w:divBdr>
        <w:top w:val="none" w:sz="0" w:space="0" w:color="auto"/>
        <w:left w:val="none" w:sz="0" w:space="0" w:color="auto"/>
        <w:bottom w:val="none" w:sz="0" w:space="0" w:color="auto"/>
        <w:right w:val="none" w:sz="0" w:space="0" w:color="auto"/>
      </w:divBdr>
      <w:divsChild>
        <w:div w:id="2058120703">
          <w:marLeft w:val="0"/>
          <w:marRight w:val="0"/>
          <w:marTop w:val="0"/>
          <w:marBottom w:val="0"/>
          <w:divBdr>
            <w:top w:val="none" w:sz="0" w:space="0" w:color="auto"/>
            <w:left w:val="none" w:sz="0" w:space="0" w:color="auto"/>
            <w:bottom w:val="none" w:sz="0" w:space="0" w:color="auto"/>
            <w:right w:val="none" w:sz="0" w:space="0" w:color="auto"/>
          </w:divBdr>
        </w:div>
      </w:divsChild>
    </w:div>
    <w:div w:id="1884319949">
      <w:bodyDiv w:val="1"/>
      <w:marLeft w:val="0"/>
      <w:marRight w:val="0"/>
      <w:marTop w:val="0"/>
      <w:marBottom w:val="0"/>
      <w:divBdr>
        <w:top w:val="none" w:sz="0" w:space="0" w:color="auto"/>
        <w:left w:val="none" w:sz="0" w:space="0" w:color="auto"/>
        <w:bottom w:val="none" w:sz="0" w:space="0" w:color="auto"/>
        <w:right w:val="none" w:sz="0" w:space="0" w:color="auto"/>
      </w:divBdr>
      <w:divsChild>
        <w:div w:id="931669501">
          <w:marLeft w:val="0"/>
          <w:marRight w:val="0"/>
          <w:marTop w:val="0"/>
          <w:marBottom w:val="0"/>
          <w:divBdr>
            <w:top w:val="none" w:sz="0" w:space="0" w:color="auto"/>
            <w:left w:val="none" w:sz="0" w:space="0" w:color="auto"/>
            <w:bottom w:val="none" w:sz="0" w:space="0" w:color="auto"/>
            <w:right w:val="none" w:sz="0" w:space="0" w:color="auto"/>
          </w:divBdr>
        </w:div>
      </w:divsChild>
    </w:div>
    <w:div w:id="1919706964">
      <w:bodyDiv w:val="1"/>
      <w:marLeft w:val="0"/>
      <w:marRight w:val="0"/>
      <w:marTop w:val="0"/>
      <w:marBottom w:val="0"/>
      <w:divBdr>
        <w:top w:val="none" w:sz="0" w:space="0" w:color="auto"/>
        <w:left w:val="none" w:sz="0" w:space="0" w:color="auto"/>
        <w:bottom w:val="none" w:sz="0" w:space="0" w:color="auto"/>
        <w:right w:val="none" w:sz="0" w:space="0" w:color="auto"/>
      </w:divBdr>
      <w:divsChild>
        <w:div w:id="1362782745">
          <w:marLeft w:val="0"/>
          <w:marRight w:val="0"/>
          <w:marTop w:val="0"/>
          <w:marBottom w:val="0"/>
          <w:divBdr>
            <w:top w:val="none" w:sz="0" w:space="0" w:color="auto"/>
            <w:left w:val="none" w:sz="0" w:space="0" w:color="auto"/>
            <w:bottom w:val="none" w:sz="0" w:space="0" w:color="auto"/>
            <w:right w:val="none" w:sz="0" w:space="0" w:color="auto"/>
          </w:divBdr>
          <w:divsChild>
            <w:div w:id="729113582">
              <w:marLeft w:val="0"/>
              <w:marRight w:val="0"/>
              <w:marTop w:val="0"/>
              <w:marBottom w:val="0"/>
              <w:divBdr>
                <w:top w:val="none" w:sz="0" w:space="0" w:color="auto"/>
                <w:left w:val="none" w:sz="0" w:space="0" w:color="auto"/>
                <w:bottom w:val="none" w:sz="0" w:space="0" w:color="auto"/>
                <w:right w:val="none" w:sz="0" w:space="0" w:color="auto"/>
              </w:divBdr>
              <w:divsChild>
                <w:div w:id="965627086">
                  <w:marLeft w:val="0"/>
                  <w:marRight w:val="0"/>
                  <w:marTop w:val="0"/>
                  <w:marBottom w:val="0"/>
                  <w:divBdr>
                    <w:top w:val="none" w:sz="0" w:space="0" w:color="auto"/>
                    <w:left w:val="none" w:sz="0" w:space="0" w:color="auto"/>
                    <w:bottom w:val="none" w:sz="0" w:space="0" w:color="auto"/>
                    <w:right w:val="none" w:sz="0" w:space="0" w:color="auto"/>
                  </w:divBdr>
                  <w:divsChild>
                    <w:div w:id="13265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283090">
      <w:bodyDiv w:val="1"/>
      <w:marLeft w:val="0"/>
      <w:marRight w:val="0"/>
      <w:marTop w:val="0"/>
      <w:marBottom w:val="0"/>
      <w:divBdr>
        <w:top w:val="none" w:sz="0" w:space="0" w:color="auto"/>
        <w:left w:val="none" w:sz="0" w:space="0" w:color="auto"/>
        <w:bottom w:val="none" w:sz="0" w:space="0" w:color="auto"/>
        <w:right w:val="none" w:sz="0" w:space="0" w:color="auto"/>
      </w:divBdr>
      <w:divsChild>
        <w:div w:id="894241432">
          <w:marLeft w:val="0"/>
          <w:marRight w:val="0"/>
          <w:marTop w:val="0"/>
          <w:marBottom w:val="0"/>
          <w:divBdr>
            <w:top w:val="none" w:sz="0" w:space="0" w:color="auto"/>
            <w:left w:val="none" w:sz="0" w:space="0" w:color="auto"/>
            <w:bottom w:val="none" w:sz="0" w:space="0" w:color="auto"/>
            <w:right w:val="none" w:sz="0" w:space="0" w:color="auto"/>
          </w:divBdr>
        </w:div>
      </w:divsChild>
    </w:div>
    <w:div w:id="1923484795">
      <w:bodyDiv w:val="1"/>
      <w:marLeft w:val="0"/>
      <w:marRight w:val="0"/>
      <w:marTop w:val="0"/>
      <w:marBottom w:val="0"/>
      <w:divBdr>
        <w:top w:val="none" w:sz="0" w:space="0" w:color="auto"/>
        <w:left w:val="none" w:sz="0" w:space="0" w:color="auto"/>
        <w:bottom w:val="none" w:sz="0" w:space="0" w:color="auto"/>
        <w:right w:val="none" w:sz="0" w:space="0" w:color="auto"/>
      </w:divBdr>
    </w:div>
    <w:div w:id="1929077154">
      <w:bodyDiv w:val="1"/>
      <w:marLeft w:val="0"/>
      <w:marRight w:val="0"/>
      <w:marTop w:val="0"/>
      <w:marBottom w:val="0"/>
      <w:divBdr>
        <w:top w:val="none" w:sz="0" w:space="0" w:color="auto"/>
        <w:left w:val="none" w:sz="0" w:space="0" w:color="auto"/>
        <w:bottom w:val="none" w:sz="0" w:space="0" w:color="auto"/>
        <w:right w:val="none" w:sz="0" w:space="0" w:color="auto"/>
      </w:divBdr>
    </w:div>
    <w:div w:id="1931354564">
      <w:bodyDiv w:val="1"/>
      <w:marLeft w:val="0"/>
      <w:marRight w:val="0"/>
      <w:marTop w:val="0"/>
      <w:marBottom w:val="0"/>
      <w:divBdr>
        <w:top w:val="none" w:sz="0" w:space="0" w:color="auto"/>
        <w:left w:val="none" w:sz="0" w:space="0" w:color="auto"/>
        <w:bottom w:val="none" w:sz="0" w:space="0" w:color="auto"/>
        <w:right w:val="none" w:sz="0" w:space="0" w:color="auto"/>
      </w:divBdr>
    </w:div>
    <w:div w:id="1944141877">
      <w:bodyDiv w:val="1"/>
      <w:marLeft w:val="0"/>
      <w:marRight w:val="0"/>
      <w:marTop w:val="0"/>
      <w:marBottom w:val="0"/>
      <w:divBdr>
        <w:top w:val="none" w:sz="0" w:space="0" w:color="auto"/>
        <w:left w:val="none" w:sz="0" w:space="0" w:color="auto"/>
        <w:bottom w:val="none" w:sz="0" w:space="0" w:color="auto"/>
        <w:right w:val="none" w:sz="0" w:space="0" w:color="auto"/>
      </w:divBdr>
    </w:div>
    <w:div w:id="1987665161">
      <w:bodyDiv w:val="1"/>
      <w:marLeft w:val="0"/>
      <w:marRight w:val="0"/>
      <w:marTop w:val="0"/>
      <w:marBottom w:val="0"/>
      <w:divBdr>
        <w:top w:val="none" w:sz="0" w:space="0" w:color="auto"/>
        <w:left w:val="none" w:sz="0" w:space="0" w:color="auto"/>
        <w:bottom w:val="none" w:sz="0" w:space="0" w:color="auto"/>
        <w:right w:val="none" w:sz="0" w:space="0" w:color="auto"/>
      </w:divBdr>
    </w:div>
    <w:div w:id="2017419954">
      <w:bodyDiv w:val="1"/>
      <w:marLeft w:val="0"/>
      <w:marRight w:val="0"/>
      <w:marTop w:val="0"/>
      <w:marBottom w:val="0"/>
      <w:divBdr>
        <w:top w:val="none" w:sz="0" w:space="0" w:color="auto"/>
        <w:left w:val="none" w:sz="0" w:space="0" w:color="auto"/>
        <w:bottom w:val="none" w:sz="0" w:space="0" w:color="auto"/>
        <w:right w:val="none" w:sz="0" w:space="0" w:color="auto"/>
      </w:divBdr>
      <w:divsChild>
        <w:div w:id="177693653">
          <w:marLeft w:val="0"/>
          <w:marRight w:val="0"/>
          <w:marTop w:val="0"/>
          <w:marBottom w:val="0"/>
          <w:divBdr>
            <w:top w:val="none" w:sz="0" w:space="0" w:color="auto"/>
            <w:left w:val="none" w:sz="0" w:space="0" w:color="auto"/>
            <w:bottom w:val="none" w:sz="0" w:space="0" w:color="auto"/>
            <w:right w:val="none" w:sz="0" w:space="0" w:color="auto"/>
          </w:divBdr>
        </w:div>
      </w:divsChild>
    </w:div>
    <w:div w:id="2031762117">
      <w:bodyDiv w:val="1"/>
      <w:marLeft w:val="0"/>
      <w:marRight w:val="0"/>
      <w:marTop w:val="0"/>
      <w:marBottom w:val="0"/>
      <w:divBdr>
        <w:top w:val="none" w:sz="0" w:space="0" w:color="auto"/>
        <w:left w:val="none" w:sz="0" w:space="0" w:color="auto"/>
        <w:bottom w:val="none" w:sz="0" w:space="0" w:color="auto"/>
        <w:right w:val="none" w:sz="0" w:space="0" w:color="auto"/>
      </w:divBdr>
    </w:div>
    <w:div w:id="2043360232">
      <w:bodyDiv w:val="1"/>
      <w:marLeft w:val="0"/>
      <w:marRight w:val="0"/>
      <w:marTop w:val="0"/>
      <w:marBottom w:val="0"/>
      <w:divBdr>
        <w:top w:val="none" w:sz="0" w:space="0" w:color="auto"/>
        <w:left w:val="none" w:sz="0" w:space="0" w:color="auto"/>
        <w:bottom w:val="none" w:sz="0" w:space="0" w:color="auto"/>
        <w:right w:val="none" w:sz="0" w:space="0" w:color="auto"/>
      </w:divBdr>
    </w:div>
    <w:div w:id="2067144267">
      <w:bodyDiv w:val="1"/>
      <w:marLeft w:val="0"/>
      <w:marRight w:val="0"/>
      <w:marTop w:val="0"/>
      <w:marBottom w:val="0"/>
      <w:divBdr>
        <w:top w:val="none" w:sz="0" w:space="0" w:color="auto"/>
        <w:left w:val="none" w:sz="0" w:space="0" w:color="auto"/>
        <w:bottom w:val="none" w:sz="0" w:space="0" w:color="auto"/>
        <w:right w:val="none" w:sz="0" w:space="0" w:color="auto"/>
      </w:divBdr>
    </w:div>
    <w:div w:id="2095399133">
      <w:bodyDiv w:val="1"/>
      <w:marLeft w:val="0"/>
      <w:marRight w:val="0"/>
      <w:marTop w:val="0"/>
      <w:marBottom w:val="0"/>
      <w:divBdr>
        <w:top w:val="none" w:sz="0" w:space="0" w:color="auto"/>
        <w:left w:val="none" w:sz="0" w:space="0" w:color="auto"/>
        <w:bottom w:val="none" w:sz="0" w:space="0" w:color="auto"/>
        <w:right w:val="none" w:sz="0" w:space="0" w:color="auto"/>
      </w:divBdr>
    </w:div>
    <w:div w:id="2131505325">
      <w:bodyDiv w:val="1"/>
      <w:marLeft w:val="0"/>
      <w:marRight w:val="0"/>
      <w:marTop w:val="0"/>
      <w:marBottom w:val="0"/>
      <w:divBdr>
        <w:top w:val="none" w:sz="0" w:space="0" w:color="auto"/>
        <w:left w:val="none" w:sz="0" w:space="0" w:color="auto"/>
        <w:bottom w:val="none" w:sz="0" w:space="0" w:color="auto"/>
        <w:right w:val="none" w:sz="0" w:space="0" w:color="auto"/>
      </w:divBdr>
      <w:divsChild>
        <w:div w:id="1213425968">
          <w:marLeft w:val="0"/>
          <w:marRight w:val="0"/>
          <w:marTop w:val="0"/>
          <w:marBottom w:val="0"/>
          <w:divBdr>
            <w:top w:val="none" w:sz="0" w:space="0" w:color="auto"/>
            <w:left w:val="none" w:sz="0" w:space="0" w:color="auto"/>
            <w:bottom w:val="none" w:sz="0" w:space="0" w:color="auto"/>
            <w:right w:val="none" w:sz="0" w:space="0" w:color="auto"/>
          </w:divBdr>
        </w:div>
      </w:divsChild>
    </w:div>
    <w:div w:id="2131585745">
      <w:bodyDiv w:val="1"/>
      <w:marLeft w:val="0"/>
      <w:marRight w:val="0"/>
      <w:marTop w:val="0"/>
      <w:marBottom w:val="0"/>
      <w:divBdr>
        <w:top w:val="none" w:sz="0" w:space="0" w:color="auto"/>
        <w:left w:val="none" w:sz="0" w:space="0" w:color="auto"/>
        <w:bottom w:val="none" w:sz="0" w:space="0" w:color="auto"/>
        <w:right w:val="none" w:sz="0" w:space="0" w:color="auto"/>
      </w:divBdr>
    </w:div>
    <w:div w:id="2140298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git@gitlab.com:activity7144333/gitlablearning.git"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Q:\13-Direction%20Qualite%20France\12%20-%20Divers\f%20-%20Charte%20graphique\Word-Template-Capgemini_CoverA.dotx" TargetMode="External"/></Relationships>
</file>

<file path=word/theme/theme1.xml><?xml version="1.0" encoding="utf-8"?>
<a:theme xmlns:a="http://schemas.openxmlformats.org/drawingml/2006/main" name="Capgemini2021">
  <a:themeElements>
    <a:clrScheme name="Capgemini 2021">
      <a:dk1>
        <a:sysClr val="windowText" lastClr="000000"/>
      </a:dk1>
      <a:lt1>
        <a:srgbClr val="FFFFFF"/>
      </a:lt1>
      <a:dk2>
        <a:srgbClr val="000000"/>
      </a:dk2>
      <a:lt2>
        <a:srgbClr val="ECECEC"/>
      </a:lt2>
      <a:accent1>
        <a:srgbClr val="0070AD"/>
      </a:accent1>
      <a:accent2>
        <a:srgbClr val="12ABDB"/>
      </a:accent2>
      <a:accent3>
        <a:srgbClr val="2B0A3D"/>
      </a:accent3>
      <a:accent4>
        <a:srgbClr val="272936"/>
      </a:accent4>
      <a:accent5>
        <a:srgbClr val="0F878A"/>
      </a:accent5>
      <a:accent6>
        <a:srgbClr val="14596B"/>
      </a:accent6>
      <a:hlink>
        <a:srgbClr val="00929B"/>
      </a:hlink>
      <a:folHlink>
        <a:srgbClr val="00E6E3"/>
      </a:folHlink>
    </a:clrScheme>
    <a:fontScheme name="Capgemini 2021">
      <a:majorFont>
        <a:latin typeface="Ubuntu Medium"/>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Green A">
      <a:srgbClr val="57CF80"/>
    </a:custClr>
    <a:custClr name="Green B">
      <a:srgbClr val="33B569"/>
    </a:custClr>
    <a:custClr name="Green C">
      <a:srgbClr val="2EA657"/>
    </a:custClr>
    <a:custClr name="Green D">
      <a:srgbClr val="2EA657"/>
    </a:custClr>
    <a:custClr name="Green E">
      <a:srgbClr val="176036"/>
    </a:custClr>
    <a:custClr name="Teal A">
      <a:srgbClr val="00E6E3"/>
    </a:custClr>
    <a:custClr name="Teal B">
      <a:srgbClr val="00D5D0"/>
    </a:custClr>
    <a:custClr name="Teal C">
      <a:srgbClr val="00BFBF"/>
    </a:custClr>
    <a:custClr name="Teal D">
      <a:srgbClr val="00929B"/>
    </a:custClr>
    <a:custClr name="Teal E">
      <a:srgbClr val="007D74"/>
    </a:custClr>
    <a:custClr name="Peacock A">
      <a:srgbClr val="00E0CB"/>
    </a:custClr>
    <a:custClr name="Peacock B">
      <a:srgbClr val="00B2A2"/>
    </a:custClr>
    <a:custClr name="Peacock C">
      <a:srgbClr val="0F878A"/>
    </a:custClr>
    <a:custClr name="Peacock D">
      <a:srgbClr val="0F6A73"/>
    </a:custClr>
    <a:custClr name="Peacock E">
      <a:srgbClr val="0F434A"/>
    </a:custClr>
    <a:custClr name="Saphire A">
      <a:srgbClr val="338091"/>
    </a:custClr>
    <a:custClr name="Saphire B">
      <a:srgbClr val="336B7D"/>
    </a:custClr>
    <a:custClr name="Saphire C">
      <a:srgbClr val="14596B"/>
    </a:custClr>
    <a:custClr name="Saphire D">
      <a:srgbClr val="214554"/>
    </a:custClr>
    <a:custClr name="Saphire E">
      <a:srgbClr val="173340"/>
    </a:custClr>
    <a:custClr name="Violet A">
      <a:srgbClr val="E557AD"/>
    </a:custClr>
    <a:custClr name="Violet B">
      <a:srgbClr val="D13A8C"/>
    </a:custClr>
    <a:custClr name="Violet C">
      <a:srgbClr val="BA2980"/>
    </a:custClr>
    <a:custClr name="Violet D">
      <a:srgbClr val="A12980"/>
    </a:custClr>
    <a:custClr name="Violet E">
      <a:srgbClr val="811B6F"/>
    </a:custClr>
    <a:custClr name="Yellow A">
      <a:srgbClr val="FFDA80"/>
    </a:custClr>
    <a:custClr name="Yellow B">
      <a:srgbClr val="FFD068"/>
    </a:custClr>
    <a:custClr name="Yellow C">
      <a:srgbClr val="FFB24A"/>
    </a:custClr>
    <a:custClr name="Yellow D">
      <a:srgbClr val="FF9C29"/>
    </a:custClr>
    <a:custClr name="Yellow E">
      <a:srgbClr val="FF8E12"/>
    </a:custClr>
    <a:custClr name="Velvet A">
      <a:srgbClr val="9E4780"/>
    </a:custClr>
    <a:custClr name="Velvet B">
      <a:srgbClr val="802B73"/>
    </a:custClr>
    <a:custClr name="Velvet C">
      <a:srgbClr val="750D5C"/>
    </a:custClr>
    <a:custClr name="Velvet D">
      <a:srgbClr val="590A42"/>
    </a:custClr>
    <a:custClr name="Velvet E">
      <a:srgbClr val="42142E"/>
    </a:custClr>
    <a:custClr name="Red A">
      <a:srgbClr val="FF5770"/>
    </a:custClr>
    <a:custClr name="Red B">
      <a:srgbClr val="FF455E"/>
    </a:custClr>
    <a:custClr name="Red C">
      <a:srgbClr val="FF304D"/>
    </a:custClr>
    <a:custClr name="Red D">
      <a:srgbClr val="E30021"/>
    </a:custClr>
    <a:custClr name="Red E">
      <a:srgbClr val="A6001A"/>
    </a:custClr>
  </a:custClrLst>
  <a:extLst>
    <a:ext uri="{05A4C25C-085E-4340-85A3-A5531E510DB2}">
      <thm15:themeFamily xmlns:thm15="http://schemas.microsoft.com/office/thememl/2012/main" name="Capgemini2021" id="{36ED177E-EF4B-47E5-8F7D-1ECE76635615}" vid="{E36C09C7-F111-4B3E-A390-E3B43FC1B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E06DEFF6DE1240B0C6C8E89B41BE12" ma:contentTypeVersion="3" ma:contentTypeDescription="Create a new document." ma:contentTypeScope="" ma:versionID="4b4e2f10f122cdae46702b0159b09b91">
  <xsd:schema xmlns:xsd="http://www.w3.org/2001/XMLSchema" xmlns:xs="http://www.w3.org/2001/XMLSchema" xmlns:p="http://schemas.microsoft.com/office/2006/metadata/properties" xmlns:ns2="6d74e7a0-fab5-4965-8cde-73f7a5053f9a" targetNamespace="http://schemas.microsoft.com/office/2006/metadata/properties" ma:root="true" ma:fieldsID="2813c328aa440469b8d92cd3ae6abacc" ns2:_="">
    <xsd:import namespace="6d74e7a0-fab5-4965-8cde-73f7a5053f9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4e7a0-fab5-4965-8cde-73f7a5053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B66E5E-18E4-4C13-9B61-BD2D192194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4e7a0-fab5-4965-8cde-73f7a5053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48E617-FE4C-433C-BA1C-812B04927272}">
  <ds:schemaRefs>
    <ds:schemaRef ds:uri="http://schemas.microsoft.com/sharepoint/v3/contenttype/forms"/>
  </ds:schemaRefs>
</ds:datastoreItem>
</file>

<file path=customXml/itemProps3.xml><?xml version="1.0" encoding="utf-8"?>
<ds:datastoreItem xmlns:ds="http://schemas.openxmlformats.org/officeDocument/2006/customXml" ds:itemID="{3249C7A7-C4D0-4B29-9132-5FC6104C0E9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426AA99-CBD0-4E69-8F10-98A23500138D}">
  <ds:schemaRefs>
    <ds:schemaRef ds:uri="http://schemas.openxmlformats.org/officeDocument/2006/bibliography"/>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Word-Template-Capgemini_CoverA.dotx</Template>
  <TotalTime>541</TotalTime>
  <Pages>11</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NXP Benchmarking</vt:lpstr>
    </vt:vector>
  </TitlesOfParts>
  <Manager>Bharathi Vijayan</Manager>
  <Company>Capgemini</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NXP Benchmarking</dc:title>
  <dc:subject>Result Analysis</dc:subject>
  <dc:creator>Suresh Kalidasan;Muthiah, Tamilarasu;U, Bhargavi</dc:creator>
  <cp:keywords>NXP</cp:keywords>
  <dc:description>suresh2.kalidasan@capgemini.com</dc:description>
  <cp:lastModifiedBy>M.A, Mamatha</cp:lastModifiedBy>
  <cp:revision>67</cp:revision>
  <cp:lastPrinted>2023-08-02T16:29:00Z</cp:lastPrinted>
  <dcterms:created xsi:type="dcterms:W3CDTF">2024-08-27T05:29:00Z</dcterms:created>
  <dcterms:modified xsi:type="dcterms:W3CDTF">2024-08-29T05:39:00Z</dcterms:modified>
  <cp:category>DD</cp:category>
  <cp:version>0.9</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0x01010029E06DEFF6DE1240B0C6C8E89B41BE12</vt:lpwstr>
  </property>
</Properties>
</file>